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D20E" w14:textId="77777777" w:rsidR="004E5CB2" w:rsidRPr="001A74B2" w:rsidRDefault="004E5CB2" w:rsidP="004E5CB2">
      <w:pPr>
        <w:jc w:val="center"/>
        <w:rPr>
          <w:sz w:val="30"/>
          <w:szCs w:val="30"/>
        </w:rPr>
      </w:pPr>
      <w:r w:rsidRPr="001A74B2">
        <w:rPr>
          <w:sz w:val="30"/>
          <w:szCs w:val="30"/>
        </w:rPr>
        <w:t>ĐẠI HỌC TRÀ VINH</w:t>
      </w:r>
    </w:p>
    <w:p w14:paraId="7F0A1FB3" w14:textId="77777777" w:rsidR="004E5CB2" w:rsidRPr="001A74B2" w:rsidRDefault="004E5CB2" w:rsidP="004E5CB2">
      <w:pPr>
        <w:jc w:val="center"/>
        <w:rPr>
          <w:sz w:val="30"/>
          <w:szCs w:val="30"/>
        </w:rPr>
      </w:pPr>
      <w:r w:rsidRPr="001A74B2">
        <w:rPr>
          <w:sz w:val="30"/>
          <w:szCs w:val="30"/>
        </w:rPr>
        <w:t>TRƯỜNG KỸ THUẬT VÀ CÔNG NGHỆ</w:t>
      </w:r>
    </w:p>
    <w:p w14:paraId="426F1435" w14:textId="77777777" w:rsidR="004E5CB2" w:rsidRPr="001A74B2" w:rsidRDefault="004E5CB2" w:rsidP="004E5CB2">
      <w:pPr>
        <w:jc w:val="center"/>
        <w:rPr>
          <w:b/>
          <w:sz w:val="30"/>
          <w:szCs w:val="30"/>
        </w:rPr>
      </w:pPr>
      <w:r w:rsidRPr="001A74B2">
        <w:rPr>
          <w:b/>
          <w:sz w:val="30"/>
          <w:szCs w:val="30"/>
        </w:rPr>
        <w:t>KHOA CÔNG NGHỆ THÔNG TIN</w:t>
      </w:r>
    </w:p>
    <w:p w14:paraId="3A670A99" w14:textId="77777777" w:rsidR="004E5CB2" w:rsidRPr="001A74B2" w:rsidRDefault="004E5CB2" w:rsidP="004E5CB2">
      <w:pPr>
        <w:jc w:val="center"/>
        <w:rPr>
          <w:b/>
          <w:sz w:val="30"/>
          <w:szCs w:val="30"/>
        </w:rPr>
      </w:pPr>
    </w:p>
    <w:p w14:paraId="1E0E6527" w14:textId="77777777" w:rsidR="004E5CB2" w:rsidRPr="001A74B2" w:rsidRDefault="004E5CB2" w:rsidP="004E5CB2">
      <w:pPr>
        <w:jc w:val="center"/>
        <w:rPr>
          <w:b/>
          <w:sz w:val="30"/>
          <w:szCs w:val="30"/>
        </w:rPr>
      </w:pPr>
    </w:p>
    <w:p w14:paraId="294B4D48" w14:textId="77777777" w:rsidR="004E5CB2" w:rsidRPr="001A74B2" w:rsidRDefault="004E5CB2" w:rsidP="004E5CB2">
      <w:pPr>
        <w:jc w:val="center"/>
        <w:rPr>
          <w:sz w:val="30"/>
          <w:szCs w:val="30"/>
        </w:rPr>
      </w:pPr>
      <w:r w:rsidRPr="001A74B2">
        <w:rPr>
          <w:noProof/>
          <w:sz w:val="30"/>
          <w:szCs w:val="30"/>
        </w:rPr>
        <w:drawing>
          <wp:inline distT="0" distB="0" distL="0" distR="0" wp14:anchorId="26C705DE" wp14:editId="3C38EDB1">
            <wp:extent cx="924560" cy="924560"/>
            <wp:effectExtent l="0" t="0" r="8890" b="8890"/>
            <wp:docPr id="810987571" name="Picture 81098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8E07AE7" w14:textId="77777777" w:rsidR="004E5CB2" w:rsidRPr="001A74B2" w:rsidRDefault="004E5CB2" w:rsidP="004E5CB2">
      <w:pPr>
        <w:jc w:val="center"/>
        <w:rPr>
          <w:sz w:val="30"/>
          <w:szCs w:val="30"/>
        </w:rPr>
      </w:pPr>
    </w:p>
    <w:p w14:paraId="66D7CF26" w14:textId="77777777" w:rsidR="004E5CB2" w:rsidRPr="001A74B2" w:rsidRDefault="004E5CB2" w:rsidP="004E5CB2">
      <w:pPr>
        <w:jc w:val="center"/>
        <w:rPr>
          <w:sz w:val="30"/>
          <w:szCs w:val="30"/>
        </w:rPr>
      </w:pPr>
    </w:p>
    <w:p w14:paraId="0032DFD7" w14:textId="77777777" w:rsidR="004E5CB2" w:rsidRPr="001A74B2" w:rsidRDefault="004E5CB2" w:rsidP="004E5CB2">
      <w:pPr>
        <w:jc w:val="center"/>
        <w:rPr>
          <w:b/>
          <w:sz w:val="30"/>
          <w:szCs w:val="30"/>
        </w:rPr>
      </w:pPr>
      <w:r w:rsidRPr="001A74B2">
        <w:rPr>
          <w:b/>
          <w:sz w:val="30"/>
          <w:szCs w:val="30"/>
        </w:rPr>
        <w:t>ĐỒ ÁN MÔN HỌC</w:t>
      </w:r>
    </w:p>
    <w:p w14:paraId="3AC1F853" w14:textId="77777777" w:rsidR="004E5CB2" w:rsidRPr="001A74B2" w:rsidRDefault="004E5CB2" w:rsidP="004E5CB2">
      <w:pPr>
        <w:jc w:val="center"/>
        <w:rPr>
          <w:b/>
          <w:sz w:val="30"/>
          <w:szCs w:val="30"/>
        </w:rPr>
      </w:pPr>
      <w:r w:rsidRPr="001A74B2">
        <w:rPr>
          <w:b/>
          <w:sz w:val="30"/>
          <w:szCs w:val="30"/>
        </w:rPr>
        <w:t>THIẾT KẾ WEB</w:t>
      </w:r>
    </w:p>
    <w:p w14:paraId="3E604AFE" w14:textId="77777777" w:rsidR="004E5CB2" w:rsidRPr="001A74B2" w:rsidRDefault="004E5CB2" w:rsidP="004E5CB2">
      <w:pPr>
        <w:jc w:val="center"/>
        <w:rPr>
          <w:b/>
          <w:sz w:val="30"/>
          <w:szCs w:val="30"/>
        </w:rPr>
      </w:pPr>
    </w:p>
    <w:p w14:paraId="0F29B50A" w14:textId="77777777" w:rsidR="004E5CB2" w:rsidRPr="001A74B2" w:rsidRDefault="004E5CB2" w:rsidP="004E5CB2">
      <w:pPr>
        <w:jc w:val="center"/>
        <w:rPr>
          <w:b/>
          <w:sz w:val="30"/>
          <w:szCs w:val="30"/>
        </w:rPr>
      </w:pPr>
    </w:p>
    <w:p w14:paraId="4E12EE0A" w14:textId="77777777" w:rsidR="004E5CB2" w:rsidRDefault="004E5CB2" w:rsidP="004E5CB2">
      <w:pPr>
        <w:jc w:val="center"/>
        <w:rPr>
          <w:b/>
          <w:sz w:val="36"/>
          <w:szCs w:val="36"/>
        </w:rPr>
      </w:pPr>
      <w:r w:rsidRPr="00000BC6">
        <w:rPr>
          <w:b/>
          <w:sz w:val="36"/>
          <w:szCs w:val="36"/>
        </w:rPr>
        <w:t xml:space="preserve">THIẾT KẾ VÀ XÂY DỰNG WEBSITE </w:t>
      </w:r>
    </w:p>
    <w:p w14:paraId="4742D252" w14:textId="77777777" w:rsidR="004E5CB2" w:rsidRPr="00000BC6" w:rsidRDefault="004E5CB2" w:rsidP="004E5CB2">
      <w:pPr>
        <w:jc w:val="center"/>
        <w:rPr>
          <w:b/>
          <w:sz w:val="36"/>
          <w:szCs w:val="36"/>
        </w:rPr>
      </w:pPr>
      <w:r w:rsidRPr="00000BC6">
        <w:rPr>
          <w:b/>
          <w:sz w:val="36"/>
          <w:szCs w:val="36"/>
        </w:rPr>
        <w:t>TIỆM ĂN VẶT TUỔI THƠ</w:t>
      </w:r>
    </w:p>
    <w:p w14:paraId="698B61B6" w14:textId="77777777" w:rsidR="004E5CB2" w:rsidRPr="001A74B2" w:rsidRDefault="004E5CB2" w:rsidP="004E5CB2">
      <w:pPr>
        <w:jc w:val="center"/>
        <w:rPr>
          <w:b/>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4E5CB2" w:rsidRPr="001A74B2" w14:paraId="03F873D8" w14:textId="77777777" w:rsidTr="00061D0E">
        <w:tc>
          <w:tcPr>
            <w:tcW w:w="2402" w:type="pct"/>
          </w:tcPr>
          <w:p w14:paraId="23307FBA" w14:textId="77777777" w:rsidR="004E5CB2" w:rsidRPr="001A6347" w:rsidRDefault="004E5CB2" w:rsidP="00061D0E">
            <w:pPr>
              <w:spacing w:before="120" w:after="120" w:line="360" w:lineRule="auto"/>
              <w:rPr>
                <w:b/>
                <w:sz w:val="28"/>
                <w:szCs w:val="28"/>
              </w:rPr>
            </w:pPr>
            <w:r w:rsidRPr="001A6347">
              <w:rPr>
                <w:b/>
                <w:sz w:val="28"/>
                <w:szCs w:val="28"/>
              </w:rPr>
              <w:t>Người hướng dẫn:</w:t>
            </w:r>
          </w:p>
          <w:p w14:paraId="16A0B8AC" w14:textId="14B9891D" w:rsidR="004E5CB2" w:rsidRPr="001A74B2" w:rsidRDefault="004E5CB2" w:rsidP="004E5CB2">
            <w:pPr>
              <w:spacing w:before="120" w:after="120" w:line="360" w:lineRule="auto"/>
              <w:rPr>
                <w:sz w:val="30"/>
                <w:szCs w:val="30"/>
              </w:rPr>
            </w:pPr>
            <w:r w:rsidRPr="001A6347">
              <w:rPr>
                <w:sz w:val="28"/>
                <w:szCs w:val="28"/>
              </w:rPr>
              <w:t>Ths. Nguyễn Ngọc Đan Thanh</w:t>
            </w:r>
            <w:r w:rsidR="00EA4275">
              <w:rPr>
                <w:sz w:val="30"/>
                <w:szCs w:val="30"/>
              </w:rPr>
              <w:t xml:space="preserve"> </w:t>
            </w:r>
          </w:p>
        </w:tc>
        <w:tc>
          <w:tcPr>
            <w:tcW w:w="2598" w:type="pct"/>
          </w:tcPr>
          <w:p w14:paraId="2ED95782" w14:textId="77777777" w:rsidR="004E5CB2" w:rsidRPr="001A6347" w:rsidRDefault="004E5CB2" w:rsidP="00061D0E">
            <w:pPr>
              <w:spacing w:before="120" w:after="120" w:line="360" w:lineRule="auto"/>
              <w:rPr>
                <w:b/>
                <w:sz w:val="28"/>
                <w:szCs w:val="28"/>
              </w:rPr>
            </w:pPr>
            <w:r w:rsidRPr="001A6347">
              <w:rPr>
                <w:b/>
                <w:sz w:val="28"/>
                <w:szCs w:val="28"/>
              </w:rPr>
              <w:t>Sinh viên thực hiện:</w:t>
            </w:r>
          </w:p>
          <w:p w14:paraId="62FED278" w14:textId="77777777" w:rsidR="004E5CB2" w:rsidRPr="001A6347" w:rsidRDefault="004E5CB2" w:rsidP="00061D0E">
            <w:pPr>
              <w:spacing w:before="120" w:after="120" w:line="360" w:lineRule="auto"/>
              <w:ind w:left="360"/>
              <w:rPr>
                <w:sz w:val="28"/>
                <w:szCs w:val="28"/>
              </w:rPr>
            </w:pPr>
            <w:r w:rsidRPr="001A6347">
              <w:rPr>
                <w:sz w:val="28"/>
                <w:szCs w:val="28"/>
              </w:rPr>
              <w:t>Họ tên: Lê Gia Khánh</w:t>
            </w:r>
          </w:p>
          <w:p w14:paraId="64DD20EE" w14:textId="77777777" w:rsidR="004E5CB2" w:rsidRPr="001A6347" w:rsidRDefault="004E5CB2" w:rsidP="00061D0E">
            <w:pPr>
              <w:spacing w:before="120" w:after="120" w:line="360" w:lineRule="auto"/>
              <w:ind w:left="360"/>
              <w:rPr>
                <w:sz w:val="28"/>
                <w:szCs w:val="28"/>
              </w:rPr>
            </w:pPr>
            <w:r w:rsidRPr="001A6347">
              <w:rPr>
                <w:sz w:val="28"/>
                <w:szCs w:val="28"/>
              </w:rPr>
              <w:t>Mã số: 110124093</w:t>
            </w:r>
          </w:p>
          <w:p w14:paraId="1245346A" w14:textId="77777777" w:rsidR="004E5CB2" w:rsidRPr="001A74B2" w:rsidRDefault="004E5CB2" w:rsidP="00061D0E">
            <w:pPr>
              <w:spacing w:before="120" w:after="120" w:line="360" w:lineRule="auto"/>
              <w:ind w:left="360"/>
              <w:rPr>
                <w:sz w:val="30"/>
                <w:szCs w:val="30"/>
              </w:rPr>
            </w:pPr>
            <w:r w:rsidRPr="001A6347">
              <w:rPr>
                <w:sz w:val="28"/>
                <w:szCs w:val="28"/>
              </w:rPr>
              <w:t>Mã lớp: DA24TTA</w:t>
            </w:r>
          </w:p>
        </w:tc>
      </w:tr>
    </w:tbl>
    <w:p w14:paraId="6D80D4D2" w14:textId="77777777" w:rsidR="004E5CB2" w:rsidRPr="001A74B2" w:rsidRDefault="004E5CB2" w:rsidP="004E5CB2">
      <w:pPr>
        <w:rPr>
          <w:sz w:val="30"/>
          <w:szCs w:val="30"/>
        </w:rPr>
      </w:pPr>
    </w:p>
    <w:p w14:paraId="027174B4" w14:textId="77777777" w:rsidR="004E5CB2" w:rsidRPr="001A74B2" w:rsidRDefault="004E5CB2" w:rsidP="004E5CB2">
      <w:pPr>
        <w:jc w:val="center"/>
        <w:rPr>
          <w:b/>
          <w:sz w:val="30"/>
          <w:szCs w:val="30"/>
        </w:rPr>
      </w:pPr>
    </w:p>
    <w:p w14:paraId="5596CCF8" w14:textId="77777777" w:rsidR="004E5CB2" w:rsidRPr="001A74B2" w:rsidRDefault="004E5CB2" w:rsidP="004E5CB2">
      <w:pPr>
        <w:jc w:val="center"/>
        <w:rPr>
          <w:b/>
          <w:sz w:val="30"/>
          <w:szCs w:val="30"/>
        </w:rPr>
      </w:pPr>
    </w:p>
    <w:p w14:paraId="15422D0D" w14:textId="77777777" w:rsidR="004E5CB2" w:rsidRPr="001A6347" w:rsidRDefault="004E5CB2" w:rsidP="004E5CB2">
      <w:pPr>
        <w:jc w:val="center"/>
        <w:rPr>
          <w:sz w:val="28"/>
          <w:szCs w:val="28"/>
        </w:rPr>
      </w:pPr>
      <w:r w:rsidRPr="001A6347">
        <w:rPr>
          <w:b/>
          <w:sz w:val="28"/>
          <w:szCs w:val="28"/>
        </w:rPr>
        <w:t>Vĩnh Long, tháng 6 năm 2026</w:t>
      </w:r>
      <w:r w:rsidRPr="001A6347">
        <w:rPr>
          <w:sz w:val="28"/>
          <w:szCs w:val="28"/>
        </w:rPr>
        <w:t xml:space="preserve"> </w:t>
      </w:r>
    </w:p>
    <w:p w14:paraId="1BF70F27" w14:textId="2B161E11" w:rsidR="00DD7C14" w:rsidRDefault="00DD7C14">
      <w:pPr>
        <w:rPr>
          <w:b/>
          <w:sz w:val="30"/>
          <w:szCs w:val="30"/>
        </w:rPr>
      </w:pPr>
      <w:r>
        <w:rPr>
          <w:b/>
          <w:sz w:val="30"/>
          <w:szCs w:val="30"/>
        </w:rPr>
        <w:br w:type="page"/>
      </w:r>
    </w:p>
    <w:p w14:paraId="60135EA1" w14:textId="52086AA5" w:rsidR="00574222" w:rsidRPr="00D74F62" w:rsidRDefault="00574222" w:rsidP="00DD7C14">
      <w:pPr>
        <w:rPr>
          <w:b/>
          <w:sz w:val="30"/>
          <w:szCs w:val="30"/>
        </w:rPr>
        <w:sectPr w:rsidR="00574222" w:rsidRPr="00D74F62" w:rsidSect="00DD7C14">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30139520" w14:textId="77777777" w:rsidR="00DD7C14" w:rsidRPr="001A74B2" w:rsidRDefault="00DD7C14" w:rsidP="00DD7C14">
      <w:pPr>
        <w:jc w:val="center"/>
        <w:rPr>
          <w:sz w:val="30"/>
          <w:szCs w:val="30"/>
        </w:rPr>
      </w:pPr>
      <w:r w:rsidRPr="001A74B2">
        <w:rPr>
          <w:sz w:val="30"/>
          <w:szCs w:val="30"/>
        </w:rPr>
        <w:lastRenderedPageBreak/>
        <w:t>ĐẠI HỌC TRÀ VINH</w:t>
      </w:r>
    </w:p>
    <w:p w14:paraId="7A4CC57D" w14:textId="77777777" w:rsidR="00DD7C14" w:rsidRPr="001A74B2" w:rsidRDefault="00DD7C14" w:rsidP="00DD7C14">
      <w:pPr>
        <w:jc w:val="center"/>
        <w:rPr>
          <w:sz w:val="30"/>
          <w:szCs w:val="30"/>
        </w:rPr>
      </w:pPr>
      <w:r w:rsidRPr="001A74B2">
        <w:rPr>
          <w:sz w:val="30"/>
          <w:szCs w:val="30"/>
        </w:rPr>
        <w:t>TRƯỜNG KỸ THUẬT VÀ CÔNG NGHỆ</w:t>
      </w:r>
    </w:p>
    <w:p w14:paraId="6E413695" w14:textId="77777777" w:rsidR="00DD7C14" w:rsidRPr="001A74B2" w:rsidRDefault="00DD7C14" w:rsidP="00DD7C14">
      <w:pPr>
        <w:jc w:val="center"/>
        <w:rPr>
          <w:b/>
          <w:sz w:val="30"/>
          <w:szCs w:val="30"/>
        </w:rPr>
      </w:pPr>
      <w:r w:rsidRPr="001A74B2">
        <w:rPr>
          <w:b/>
          <w:sz w:val="30"/>
          <w:szCs w:val="30"/>
        </w:rPr>
        <w:t>KHOA CÔNG NGHỆ THÔNG TIN</w:t>
      </w:r>
    </w:p>
    <w:p w14:paraId="56D7DACD" w14:textId="77777777" w:rsidR="00DD7C14" w:rsidRPr="001A74B2" w:rsidRDefault="00DD7C14" w:rsidP="00DD7C14">
      <w:pPr>
        <w:jc w:val="center"/>
        <w:rPr>
          <w:b/>
          <w:sz w:val="30"/>
          <w:szCs w:val="30"/>
        </w:rPr>
      </w:pPr>
    </w:p>
    <w:p w14:paraId="31F1E13C" w14:textId="77777777" w:rsidR="00DD7C14" w:rsidRPr="001A74B2" w:rsidRDefault="00DD7C14" w:rsidP="00DD7C14">
      <w:pPr>
        <w:jc w:val="center"/>
        <w:rPr>
          <w:b/>
          <w:sz w:val="30"/>
          <w:szCs w:val="30"/>
        </w:rPr>
      </w:pPr>
    </w:p>
    <w:p w14:paraId="275A90D1" w14:textId="77777777" w:rsidR="00DD7C14" w:rsidRPr="001A74B2" w:rsidRDefault="00DD7C14" w:rsidP="00DD7C14">
      <w:pPr>
        <w:jc w:val="center"/>
        <w:rPr>
          <w:sz w:val="30"/>
          <w:szCs w:val="30"/>
        </w:rPr>
      </w:pPr>
      <w:r w:rsidRPr="001A74B2">
        <w:rPr>
          <w:noProof/>
          <w:sz w:val="30"/>
          <w:szCs w:val="30"/>
        </w:rPr>
        <w:drawing>
          <wp:inline distT="0" distB="0" distL="0" distR="0" wp14:anchorId="5403463E" wp14:editId="1CAA911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872697B" w14:textId="77777777" w:rsidR="00DD7C14" w:rsidRPr="001A74B2" w:rsidRDefault="00DD7C14" w:rsidP="00DD7C14">
      <w:pPr>
        <w:jc w:val="center"/>
        <w:rPr>
          <w:sz w:val="30"/>
          <w:szCs w:val="30"/>
        </w:rPr>
      </w:pPr>
    </w:p>
    <w:p w14:paraId="38457F6E" w14:textId="77777777" w:rsidR="00DD7C14" w:rsidRPr="001A74B2" w:rsidRDefault="00DD7C14" w:rsidP="00DD7C14">
      <w:pPr>
        <w:jc w:val="center"/>
        <w:rPr>
          <w:sz w:val="30"/>
          <w:szCs w:val="30"/>
        </w:rPr>
      </w:pPr>
    </w:p>
    <w:p w14:paraId="5D368071" w14:textId="77777777" w:rsidR="00DD7C14" w:rsidRPr="001A74B2" w:rsidRDefault="00DD7C14" w:rsidP="00DD7C14">
      <w:pPr>
        <w:jc w:val="center"/>
        <w:rPr>
          <w:b/>
          <w:sz w:val="30"/>
          <w:szCs w:val="30"/>
        </w:rPr>
      </w:pPr>
      <w:r w:rsidRPr="001A74B2">
        <w:rPr>
          <w:b/>
          <w:sz w:val="30"/>
          <w:szCs w:val="30"/>
        </w:rPr>
        <w:t>ĐỒ ÁN MÔN HỌC</w:t>
      </w:r>
    </w:p>
    <w:p w14:paraId="0EEA54F5" w14:textId="77777777" w:rsidR="00DD7C14" w:rsidRPr="001A74B2" w:rsidRDefault="00DD7C14" w:rsidP="00DD7C14">
      <w:pPr>
        <w:jc w:val="center"/>
        <w:rPr>
          <w:b/>
          <w:sz w:val="30"/>
          <w:szCs w:val="30"/>
        </w:rPr>
      </w:pPr>
      <w:r w:rsidRPr="001A74B2">
        <w:rPr>
          <w:b/>
          <w:sz w:val="30"/>
          <w:szCs w:val="30"/>
        </w:rPr>
        <w:t>THIẾT KẾ WEB</w:t>
      </w:r>
    </w:p>
    <w:p w14:paraId="4EC9EFAE" w14:textId="77777777" w:rsidR="00DD7C14" w:rsidRPr="001A74B2" w:rsidRDefault="00DD7C14" w:rsidP="00DD7C14">
      <w:pPr>
        <w:jc w:val="center"/>
        <w:rPr>
          <w:b/>
          <w:sz w:val="30"/>
          <w:szCs w:val="30"/>
        </w:rPr>
      </w:pPr>
    </w:p>
    <w:p w14:paraId="33FCB44A" w14:textId="77777777" w:rsidR="00DD7C14" w:rsidRPr="001A74B2" w:rsidRDefault="00DD7C14" w:rsidP="00DD7C14">
      <w:pPr>
        <w:jc w:val="center"/>
        <w:rPr>
          <w:b/>
          <w:sz w:val="30"/>
          <w:szCs w:val="30"/>
        </w:rPr>
      </w:pPr>
    </w:p>
    <w:p w14:paraId="009D38B4" w14:textId="77777777" w:rsidR="00DD7C14" w:rsidRDefault="00DD7C14" w:rsidP="00DD7C14">
      <w:pPr>
        <w:jc w:val="center"/>
        <w:rPr>
          <w:b/>
          <w:sz w:val="36"/>
          <w:szCs w:val="36"/>
        </w:rPr>
      </w:pPr>
      <w:r w:rsidRPr="00000BC6">
        <w:rPr>
          <w:b/>
          <w:sz w:val="36"/>
          <w:szCs w:val="36"/>
        </w:rPr>
        <w:t xml:space="preserve">THIẾT KẾ VÀ XÂY DỰNG WEBSITE </w:t>
      </w:r>
    </w:p>
    <w:p w14:paraId="2A94FF40" w14:textId="77777777" w:rsidR="00DD7C14" w:rsidRPr="00000BC6" w:rsidRDefault="00DD7C14" w:rsidP="00DD7C14">
      <w:pPr>
        <w:jc w:val="center"/>
        <w:rPr>
          <w:b/>
          <w:sz w:val="36"/>
          <w:szCs w:val="36"/>
        </w:rPr>
      </w:pPr>
      <w:r w:rsidRPr="00000BC6">
        <w:rPr>
          <w:b/>
          <w:sz w:val="36"/>
          <w:szCs w:val="36"/>
        </w:rPr>
        <w:t>TIỆM ĂN VẶT TUỔI THƠ</w:t>
      </w:r>
    </w:p>
    <w:p w14:paraId="3110F406" w14:textId="77777777" w:rsidR="00DD7C14" w:rsidRPr="001A74B2" w:rsidRDefault="00DD7C14" w:rsidP="00DD7C14">
      <w:pPr>
        <w:jc w:val="center"/>
        <w:rPr>
          <w:b/>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DD7C14" w:rsidRPr="001A74B2" w14:paraId="38B74BF8" w14:textId="77777777" w:rsidTr="00061D0E">
        <w:tc>
          <w:tcPr>
            <w:tcW w:w="2402" w:type="pct"/>
          </w:tcPr>
          <w:p w14:paraId="726E4AE1" w14:textId="77777777" w:rsidR="00DD7C14" w:rsidRPr="001A6347" w:rsidRDefault="00DD7C14" w:rsidP="00061D0E">
            <w:pPr>
              <w:spacing w:before="120" w:after="120" w:line="360" w:lineRule="auto"/>
              <w:rPr>
                <w:b/>
                <w:sz w:val="28"/>
                <w:szCs w:val="28"/>
              </w:rPr>
            </w:pPr>
            <w:r w:rsidRPr="001A6347">
              <w:rPr>
                <w:b/>
                <w:sz w:val="28"/>
                <w:szCs w:val="28"/>
              </w:rPr>
              <w:t>Người hướng dẫn:</w:t>
            </w:r>
          </w:p>
          <w:p w14:paraId="0C3B80E1" w14:textId="77777777" w:rsidR="00DD7C14" w:rsidRPr="001A6347" w:rsidRDefault="00DD7C14" w:rsidP="00061D0E">
            <w:pPr>
              <w:spacing w:before="120" w:after="120" w:line="360" w:lineRule="auto"/>
              <w:rPr>
                <w:sz w:val="28"/>
                <w:szCs w:val="28"/>
              </w:rPr>
            </w:pPr>
            <w:r w:rsidRPr="001A6347">
              <w:rPr>
                <w:sz w:val="28"/>
                <w:szCs w:val="28"/>
              </w:rPr>
              <w:t>Ths. Nguyễn Ngọc Đan Thanh</w:t>
            </w:r>
          </w:p>
        </w:tc>
        <w:tc>
          <w:tcPr>
            <w:tcW w:w="2598" w:type="pct"/>
          </w:tcPr>
          <w:p w14:paraId="61CBFF98" w14:textId="77777777" w:rsidR="00DD7C14" w:rsidRPr="001A6347" w:rsidRDefault="00DD7C14" w:rsidP="00061D0E">
            <w:pPr>
              <w:spacing w:before="120" w:after="120" w:line="360" w:lineRule="auto"/>
              <w:rPr>
                <w:b/>
                <w:sz w:val="28"/>
                <w:szCs w:val="28"/>
              </w:rPr>
            </w:pPr>
            <w:r w:rsidRPr="001A6347">
              <w:rPr>
                <w:b/>
                <w:sz w:val="28"/>
                <w:szCs w:val="28"/>
              </w:rPr>
              <w:t>Sinh viên thực hiện:</w:t>
            </w:r>
          </w:p>
          <w:p w14:paraId="6A194B79" w14:textId="77777777" w:rsidR="00DD7C14" w:rsidRPr="001A6347" w:rsidRDefault="00DD7C14" w:rsidP="00061D0E">
            <w:pPr>
              <w:spacing w:before="120" w:after="120" w:line="360" w:lineRule="auto"/>
              <w:ind w:left="360"/>
              <w:rPr>
                <w:sz w:val="28"/>
                <w:szCs w:val="28"/>
              </w:rPr>
            </w:pPr>
            <w:r w:rsidRPr="001A6347">
              <w:rPr>
                <w:sz w:val="28"/>
                <w:szCs w:val="28"/>
              </w:rPr>
              <w:t>Họ tên: Lê Gia Khánh</w:t>
            </w:r>
          </w:p>
          <w:p w14:paraId="67715851" w14:textId="77777777" w:rsidR="00DD7C14" w:rsidRPr="001A6347" w:rsidRDefault="00DD7C14" w:rsidP="00061D0E">
            <w:pPr>
              <w:spacing w:before="120" w:after="120" w:line="360" w:lineRule="auto"/>
              <w:ind w:left="360"/>
              <w:rPr>
                <w:sz w:val="28"/>
                <w:szCs w:val="28"/>
              </w:rPr>
            </w:pPr>
            <w:r w:rsidRPr="001A6347">
              <w:rPr>
                <w:sz w:val="28"/>
                <w:szCs w:val="28"/>
              </w:rPr>
              <w:t>Mã số: 110124093</w:t>
            </w:r>
          </w:p>
          <w:p w14:paraId="025602D5" w14:textId="77777777" w:rsidR="00DD7C14" w:rsidRPr="001A74B2" w:rsidRDefault="00DD7C14" w:rsidP="00061D0E">
            <w:pPr>
              <w:spacing w:before="120" w:after="120" w:line="360" w:lineRule="auto"/>
              <w:ind w:left="360"/>
              <w:rPr>
                <w:sz w:val="30"/>
                <w:szCs w:val="30"/>
              </w:rPr>
            </w:pPr>
            <w:r w:rsidRPr="001A6347">
              <w:rPr>
                <w:sz w:val="28"/>
                <w:szCs w:val="28"/>
              </w:rPr>
              <w:t>Mã lớp: DA24TTA</w:t>
            </w:r>
          </w:p>
        </w:tc>
      </w:tr>
    </w:tbl>
    <w:p w14:paraId="6AEA3179" w14:textId="77777777" w:rsidR="00DD7C14" w:rsidRPr="001A74B2" w:rsidRDefault="00DD7C14" w:rsidP="00DD7C14">
      <w:pPr>
        <w:rPr>
          <w:sz w:val="30"/>
          <w:szCs w:val="30"/>
        </w:rPr>
      </w:pPr>
    </w:p>
    <w:p w14:paraId="3578F1A2" w14:textId="77777777" w:rsidR="00DD7C14" w:rsidRPr="001A74B2" w:rsidRDefault="00DD7C14" w:rsidP="00DD7C14">
      <w:pPr>
        <w:jc w:val="center"/>
        <w:rPr>
          <w:b/>
          <w:sz w:val="30"/>
          <w:szCs w:val="30"/>
        </w:rPr>
      </w:pPr>
    </w:p>
    <w:p w14:paraId="7BDAA54C" w14:textId="77777777" w:rsidR="00DD7C14" w:rsidRPr="001A74B2" w:rsidRDefault="00DD7C14" w:rsidP="00DD7C14">
      <w:pPr>
        <w:jc w:val="center"/>
        <w:rPr>
          <w:b/>
          <w:sz w:val="30"/>
          <w:szCs w:val="30"/>
        </w:rPr>
      </w:pPr>
    </w:p>
    <w:p w14:paraId="65029B7A" w14:textId="5C0D7434" w:rsidR="00DD7C14" w:rsidRPr="00DD7C14" w:rsidRDefault="00DD7C14" w:rsidP="00DD7C14">
      <w:pPr>
        <w:jc w:val="center"/>
        <w:rPr>
          <w:sz w:val="28"/>
          <w:szCs w:val="28"/>
        </w:rPr>
      </w:pPr>
      <w:r w:rsidRPr="001A6347">
        <w:rPr>
          <w:b/>
          <w:sz w:val="28"/>
          <w:szCs w:val="28"/>
        </w:rPr>
        <w:t>Vĩnh Long, tháng 6 năm 2026</w:t>
      </w:r>
      <w:r w:rsidRPr="001A6347">
        <w:rPr>
          <w:sz w:val="28"/>
          <w:szCs w:val="28"/>
        </w:rPr>
        <w:t xml:space="preserve"> </w:t>
      </w:r>
      <w:r>
        <w:rPr>
          <w:sz w:val="28"/>
          <w:szCs w:val="28"/>
        </w:rPr>
        <w:br w:type="page"/>
      </w:r>
    </w:p>
    <w:p w14:paraId="208DEF82" w14:textId="611E5DD5" w:rsidR="00314527" w:rsidRPr="001A74B2" w:rsidRDefault="00314527" w:rsidP="002D6E1C">
      <w:pPr>
        <w:pStyle w:val="DEMUC"/>
        <w:rPr>
          <w:szCs w:val="30"/>
        </w:rPr>
      </w:pPr>
      <w:r w:rsidRPr="001A74B2">
        <w:rPr>
          <w:szCs w:val="30"/>
        </w:rPr>
        <w:lastRenderedPageBreak/>
        <w:t>Lời cảm ơn</w:t>
      </w:r>
    </w:p>
    <w:p w14:paraId="2822C5CA" w14:textId="77777777" w:rsidR="00000BC6" w:rsidRPr="001A6347" w:rsidRDefault="00000BC6" w:rsidP="00000BC6">
      <w:pPr>
        <w:pStyle w:val="noidung"/>
        <w:rPr>
          <w:szCs w:val="26"/>
        </w:rPr>
      </w:pPr>
      <w:r w:rsidRPr="001A6347">
        <w:rPr>
          <w:szCs w:val="26"/>
        </w:rPr>
        <w:t xml:space="preserve">Trong quá trình thực hiện đồ án môn học Thiết kế Web với đề tài </w:t>
      </w:r>
      <w:r w:rsidRPr="001A6347">
        <w:rPr>
          <w:b/>
          <w:bCs/>
          <w:szCs w:val="26"/>
        </w:rPr>
        <w:t>"Thiết kế và xây dựng website Tiệm Ăn Vặt Tuổi Thơ"</w:t>
      </w:r>
      <w:r w:rsidRPr="001A6347">
        <w:rPr>
          <w:szCs w:val="26"/>
        </w:rPr>
        <w:t>, em đã nhận được sự hướng dẫn và hỗ trợ quý báu từ giảng viên cùng bạn bè trong lớp.</w:t>
      </w:r>
    </w:p>
    <w:p w14:paraId="590AA7C1" w14:textId="77777777" w:rsidR="00000BC6" w:rsidRPr="001A6347" w:rsidRDefault="00000BC6" w:rsidP="00000BC6">
      <w:pPr>
        <w:pStyle w:val="noidung"/>
        <w:rPr>
          <w:szCs w:val="26"/>
        </w:rPr>
      </w:pPr>
      <w:r w:rsidRPr="001A6347">
        <w:rPr>
          <w:szCs w:val="26"/>
        </w:rPr>
        <w:t>Trước hết, em xin gửi lời cảm ơn chân thành đến giảng viên phụ trách môn học đã tận tình giảng dạy, hướng dẫn và tạo điều kiện để em hoàn thành đồ án này. Những kiến thức và kinh nghiệm mà thầy/cô truyền đạt là nền tảng quan trọng giúp em vận dụng vào quá trình nghiên cứu, thiết kế và xây dựng website.</w:t>
      </w:r>
    </w:p>
    <w:p w14:paraId="08D27AFF" w14:textId="77777777" w:rsidR="00000BC6" w:rsidRPr="001A6347" w:rsidRDefault="00000BC6" w:rsidP="00000BC6">
      <w:pPr>
        <w:pStyle w:val="noidung"/>
        <w:rPr>
          <w:szCs w:val="26"/>
        </w:rPr>
      </w:pPr>
      <w:r w:rsidRPr="001A6347">
        <w:rPr>
          <w:szCs w:val="26"/>
        </w:rPr>
        <w:t>Em cũng xin cảm ơn các bạn trong lớp đã hỗ trợ, trao đổi kiến thức và đóng góp ý kiến trong quá trình thực hiện đề tài.</w:t>
      </w:r>
    </w:p>
    <w:p w14:paraId="0DC540FC" w14:textId="77777777" w:rsidR="00000BC6" w:rsidRPr="001A6347" w:rsidRDefault="00000BC6" w:rsidP="00000BC6">
      <w:pPr>
        <w:pStyle w:val="noidung"/>
        <w:rPr>
          <w:szCs w:val="26"/>
        </w:rPr>
      </w:pPr>
      <w:r w:rsidRPr="001A6347">
        <w:rPr>
          <w:szCs w:val="26"/>
        </w:rPr>
        <w:t>Mặc dù đã cố gắng hoàn thành đồ án với tinh thần học hỏi và trách nhiệm cao nhất, nhưng do kiến thức và kinh nghiệm thực tế còn hạn chế nên đồ án khó tránh khỏi những thiếu sót. Em rất mong nhận được những ý kiến đóng góp từ thầy/cô để đề tài được hoàn thiện hơn.</w:t>
      </w:r>
    </w:p>
    <w:p w14:paraId="66622A21" w14:textId="26D75F5E" w:rsidR="000B3C8E" w:rsidRPr="001A6347" w:rsidRDefault="00000BC6" w:rsidP="00000BC6">
      <w:pPr>
        <w:pStyle w:val="noidung"/>
        <w:rPr>
          <w:szCs w:val="26"/>
        </w:rPr>
      </w:pPr>
      <w:r w:rsidRPr="001A6347">
        <w:rPr>
          <w:szCs w:val="26"/>
        </w:rPr>
        <w:t>Em xin chân thành cảm ơn!</w:t>
      </w:r>
    </w:p>
    <w:p w14:paraId="5EF728F4" w14:textId="77777777" w:rsidR="000B3C8E" w:rsidRPr="001A6347" w:rsidRDefault="000B3C8E" w:rsidP="000B3C8E">
      <w:pPr>
        <w:pStyle w:val="noidung"/>
        <w:rPr>
          <w:szCs w:val="26"/>
        </w:rPr>
      </w:pPr>
    </w:p>
    <w:p w14:paraId="4AEAEF42" w14:textId="77777777" w:rsidR="000B3C8E" w:rsidRPr="001A6347" w:rsidRDefault="000B3C8E" w:rsidP="000B3C8E">
      <w:pPr>
        <w:pStyle w:val="noidung"/>
        <w:rPr>
          <w:szCs w:val="26"/>
        </w:rPr>
      </w:pPr>
    </w:p>
    <w:p w14:paraId="31E98FEB" w14:textId="77777777" w:rsidR="000B3C8E" w:rsidRPr="001A6347" w:rsidRDefault="000B3C8E" w:rsidP="000B3C8E">
      <w:pPr>
        <w:pStyle w:val="noidung"/>
        <w:ind w:left="5103"/>
        <w:jc w:val="center"/>
        <w:rPr>
          <w:b/>
          <w:szCs w:val="26"/>
        </w:rPr>
      </w:pPr>
      <w:r w:rsidRPr="001A6347">
        <w:rPr>
          <w:b/>
          <w:szCs w:val="26"/>
        </w:rPr>
        <w:t>Sinh viên thực hiện</w:t>
      </w:r>
    </w:p>
    <w:p w14:paraId="7C358148" w14:textId="77777777" w:rsidR="00EE485F" w:rsidRDefault="00EE485F" w:rsidP="000B3C8E">
      <w:pPr>
        <w:pStyle w:val="noidung"/>
        <w:ind w:left="5103"/>
        <w:jc w:val="center"/>
        <w:rPr>
          <w:szCs w:val="26"/>
        </w:rPr>
      </w:pPr>
    </w:p>
    <w:p w14:paraId="3FE62700" w14:textId="77777777" w:rsidR="00EE485F" w:rsidRDefault="00EE485F" w:rsidP="000B3C8E">
      <w:pPr>
        <w:pStyle w:val="noidung"/>
        <w:ind w:left="5103"/>
        <w:jc w:val="center"/>
        <w:rPr>
          <w:szCs w:val="26"/>
        </w:rPr>
      </w:pPr>
    </w:p>
    <w:p w14:paraId="6842F526" w14:textId="2BADA6D6" w:rsidR="000B3C8E" w:rsidRPr="001A74B2" w:rsidRDefault="00000BC6" w:rsidP="000B3C8E">
      <w:pPr>
        <w:pStyle w:val="noidung"/>
        <w:ind w:left="5103"/>
        <w:jc w:val="center"/>
        <w:rPr>
          <w:sz w:val="30"/>
          <w:szCs w:val="30"/>
        </w:rPr>
      </w:pPr>
      <w:r w:rsidRPr="001A6347">
        <w:rPr>
          <w:szCs w:val="26"/>
        </w:rPr>
        <w:t>Lê Gia Kh</w:t>
      </w:r>
      <w:r w:rsidR="008C3E4B" w:rsidRPr="001A6347">
        <w:rPr>
          <w:szCs w:val="26"/>
        </w:rPr>
        <w:t>ánh</w:t>
      </w:r>
    </w:p>
    <w:p w14:paraId="6BC39748" w14:textId="77777777" w:rsidR="000B3C8E" w:rsidRPr="001A74B2" w:rsidRDefault="000B3C8E" w:rsidP="000B3C8E">
      <w:pPr>
        <w:pStyle w:val="noidung"/>
        <w:ind w:left="5103"/>
        <w:jc w:val="center"/>
        <w:rPr>
          <w:sz w:val="30"/>
          <w:szCs w:val="30"/>
        </w:rPr>
      </w:pPr>
    </w:p>
    <w:p w14:paraId="498F9540" w14:textId="0C2B0FCA" w:rsidR="000B3C8E" w:rsidRPr="001A74B2" w:rsidRDefault="000B3C8E" w:rsidP="00000BC6">
      <w:pPr>
        <w:pStyle w:val="noidung"/>
        <w:ind w:left="5103"/>
        <w:rPr>
          <w:sz w:val="30"/>
          <w:szCs w:val="30"/>
        </w:rPr>
      </w:pPr>
      <w:r w:rsidRPr="001A74B2">
        <w:rPr>
          <w:sz w:val="30"/>
          <w:szCs w:val="30"/>
        </w:rPr>
        <w:br w:type="page"/>
      </w:r>
    </w:p>
    <w:p w14:paraId="245D87E7" w14:textId="19E962CD" w:rsidR="0011049F" w:rsidRPr="001A74B2" w:rsidRDefault="00314527" w:rsidP="0011049F">
      <w:pPr>
        <w:pStyle w:val="DEMUC"/>
        <w:rPr>
          <w:szCs w:val="30"/>
        </w:rPr>
      </w:pPr>
      <w:r w:rsidRPr="001A74B2">
        <w:rPr>
          <w:szCs w:val="30"/>
        </w:rPr>
        <w:lastRenderedPageBreak/>
        <w:t>Mục lục</w:t>
      </w:r>
    </w:p>
    <w:sdt>
      <w:sdtPr>
        <w:rPr>
          <w:rFonts w:ascii="Times New Roman" w:eastAsiaTheme="minorHAnsi" w:hAnsi="Times New Roman" w:cstheme="minorBidi"/>
          <w:color w:val="auto"/>
          <w:sz w:val="26"/>
          <w:szCs w:val="22"/>
        </w:rPr>
        <w:id w:val="1369964839"/>
        <w:docPartObj>
          <w:docPartGallery w:val="Table of Contents"/>
          <w:docPartUnique/>
        </w:docPartObj>
      </w:sdtPr>
      <w:sdtEndPr>
        <w:rPr>
          <w:b/>
          <w:bCs/>
          <w:noProof/>
        </w:rPr>
      </w:sdtEndPr>
      <w:sdtContent>
        <w:p w14:paraId="57ECB7F4" w14:textId="0224D19A" w:rsidR="0011049F" w:rsidRDefault="0011049F">
          <w:pPr>
            <w:pStyle w:val="TOCHeading"/>
          </w:pPr>
        </w:p>
        <w:p w14:paraId="6B596965" w14:textId="1CCBACC7" w:rsidR="006E1A83" w:rsidRDefault="0011049F">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108574" w:history="1">
            <w:r w:rsidR="006E1A83" w:rsidRPr="00431E81">
              <w:rPr>
                <w:rStyle w:val="Hyperlink"/>
                <w:noProof/>
              </w:rPr>
              <w:t>CHƯƠNG 1. Tổng quan nghiên cứu</w:t>
            </w:r>
            <w:r w:rsidR="006E1A83">
              <w:rPr>
                <w:noProof/>
                <w:webHidden/>
              </w:rPr>
              <w:tab/>
            </w:r>
            <w:r w:rsidR="006E1A83">
              <w:rPr>
                <w:noProof/>
                <w:webHidden/>
              </w:rPr>
              <w:fldChar w:fldCharType="begin"/>
            </w:r>
            <w:r w:rsidR="006E1A83">
              <w:rPr>
                <w:noProof/>
                <w:webHidden/>
              </w:rPr>
              <w:instrText xml:space="preserve"> PAGEREF _Toc232108574 \h </w:instrText>
            </w:r>
            <w:r w:rsidR="006E1A83">
              <w:rPr>
                <w:noProof/>
                <w:webHidden/>
              </w:rPr>
            </w:r>
            <w:r w:rsidR="006E1A83">
              <w:rPr>
                <w:noProof/>
                <w:webHidden/>
              </w:rPr>
              <w:fldChar w:fldCharType="separate"/>
            </w:r>
            <w:r w:rsidR="006F5861">
              <w:rPr>
                <w:noProof/>
                <w:webHidden/>
              </w:rPr>
              <w:t>1</w:t>
            </w:r>
            <w:r w:rsidR="006E1A83">
              <w:rPr>
                <w:noProof/>
                <w:webHidden/>
              </w:rPr>
              <w:fldChar w:fldCharType="end"/>
            </w:r>
          </w:hyperlink>
        </w:p>
        <w:p w14:paraId="602D28F2" w14:textId="0C4AB490"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75" w:history="1">
            <w:r w:rsidRPr="00431E81">
              <w:rPr>
                <w:rStyle w:val="Hyperlink"/>
                <w:noProof/>
              </w:rPr>
              <w:t>1.1 Đặt vấn đề</w:t>
            </w:r>
            <w:r>
              <w:rPr>
                <w:noProof/>
                <w:webHidden/>
              </w:rPr>
              <w:tab/>
            </w:r>
            <w:r>
              <w:rPr>
                <w:noProof/>
                <w:webHidden/>
              </w:rPr>
              <w:fldChar w:fldCharType="begin"/>
            </w:r>
            <w:r>
              <w:rPr>
                <w:noProof/>
                <w:webHidden/>
              </w:rPr>
              <w:instrText xml:space="preserve"> PAGEREF _Toc232108575 \h </w:instrText>
            </w:r>
            <w:r>
              <w:rPr>
                <w:noProof/>
                <w:webHidden/>
              </w:rPr>
            </w:r>
            <w:r>
              <w:rPr>
                <w:noProof/>
                <w:webHidden/>
              </w:rPr>
              <w:fldChar w:fldCharType="separate"/>
            </w:r>
            <w:r w:rsidR="006F5861">
              <w:rPr>
                <w:noProof/>
                <w:webHidden/>
              </w:rPr>
              <w:t>1</w:t>
            </w:r>
            <w:r>
              <w:rPr>
                <w:noProof/>
                <w:webHidden/>
              </w:rPr>
              <w:fldChar w:fldCharType="end"/>
            </w:r>
          </w:hyperlink>
        </w:p>
        <w:p w14:paraId="3F88C36D" w14:textId="1EDF227E"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76" w:history="1">
            <w:r w:rsidRPr="00431E81">
              <w:rPr>
                <w:rStyle w:val="Hyperlink"/>
                <w:noProof/>
              </w:rPr>
              <w:t>1.2 Mục tiêu nghiên cứu</w:t>
            </w:r>
            <w:r>
              <w:rPr>
                <w:noProof/>
                <w:webHidden/>
              </w:rPr>
              <w:tab/>
            </w:r>
            <w:r>
              <w:rPr>
                <w:noProof/>
                <w:webHidden/>
              </w:rPr>
              <w:fldChar w:fldCharType="begin"/>
            </w:r>
            <w:r>
              <w:rPr>
                <w:noProof/>
                <w:webHidden/>
              </w:rPr>
              <w:instrText xml:space="preserve"> PAGEREF _Toc232108576 \h </w:instrText>
            </w:r>
            <w:r>
              <w:rPr>
                <w:noProof/>
                <w:webHidden/>
              </w:rPr>
            </w:r>
            <w:r>
              <w:rPr>
                <w:noProof/>
                <w:webHidden/>
              </w:rPr>
              <w:fldChar w:fldCharType="separate"/>
            </w:r>
            <w:r w:rsidR="006F5861">
              <w:rPr>
                <w:noProof/>
                <w:webHidden/>
              </w:rPr>
              <w:t>1</w:t>
            </w:r>
            <w:r>
              <w:rPr>
                <w:noProof/>
                <w:webHidden/>
              </w:rPr>
              <w:fldChar w:fldCharType="end"/>
            </w:r>
          </w:hyperlink>
        </w:p>
        <w:p w14:paraId="7CBDFB92" w14:textId="608ED854"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77" w:history="1">
            <w:r w:rsidRPr="00431E81">
              <w:rPr>
                <w:rStyle w:val="Hyperlink"/>
                <w:noProof/>
              </w:rPr>
              <w:t>1.3 Phương pháp nghiên cứu</w:t>
            </w:r>
            <w:r>
              <w:rPr>
                <w:noProof/>
                <w:webHidden/>
              </w:rPr>
              <w:tab/>
            </w:r>
            <w:r>
              <w:rPr>
                <w:noProof/>
                <w:webHidden/>
              </w:rPr>
              <w:fldChar w:fldCharType="begin"/>
            </w:r>
            <w:r>
              <w:rPr>
                <w:noProof/>
                <w:webHidden/>
              </w:rPr>
              <w:instrText xml:space="preserve"> PAGEREF _Toc232108577 \h </w:instrText>
            </w:r>
            <w:r>
              <w:rPr>
                <w:noProof/>
                <w:webHidden/>
              </w:rPr>
            </w:r>
            <w:r>
              <w:rPr>
                <w:noProof/>
                <w:webHidden/>
              </w:rPr>
              <w:fldChar w:fldCharType="separate"/>
            </w:r>
            <w:r w:rsidR="006F5861">
              <w:rPr>
                <w:noProof/>
                <w:webHidden/>
              </w:rPr>
              <w:t>2</w:t>
            </w:r>
            <w:r>
              <w:rPr>
                <w:noProof/>
                <w:webHidden/>
              </w:rPr>
              <w:fldChar w:fldCharType="end"/>
            </w:r>
          </w:hyperlink>
        </w:p>
        <w:p w14:paraId="1F68FB1D" w14:textId="29BA0862"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78" w:history="1">
            <w:r w:rsidRPr="00431E81">
              <w:rPr>
                <w:rStyle w:val="Hyperlink"/>
                <w:noProof/>
              </w:rPr>
              <w:t>1.4 Đối tượng nghiên cứu</w:t>
            </w:r>
            <w:r>
              <w:rPr>
                <w:noProof/>
                <w:webHidden/>
              </w:rPr>
              <w:tab/>
            </w:r>
            <w:r>
              <w:rPr>
                <w:noProof/>
                <w:webHidden/>
              </w:rPr>
              <w:fldChar w:fldCharType="begin"/>
            </w:r>
            <w:r>
              <w:rPr>
                <w:noProof/>
                <w:webHidden/>
              </w:rPr>
              <w:instrText xml:space="preserve"> PAGEREF _Toc232108578 \h </w:instrText>
            </w:r>
            <w:r>
              <w:rPr>
                <w:noProof/>
                <w:webHidden/>
              </w:rPr>
            </w:r>
            <w:r>
              <w:rPr>
                <w:noProof/>
                <w:webHidden/>
              </w:rPr>
              <w:fldChar w:fldCharType="separate"/>
            </w:r>
            <w:r w:rsidR="006F5861">
              <w:rPr>
                <w:noProof/>
                <w:webHidden/>
              </w:rPr>
              <w:t>2</w:t>
            </w:r>
            <w:r>
              <w:rPr>
                <w:noProof/>
                <w:webHidden/>
              </w:rPr>
              <w:fldChar w:fldCharType="end"/>
            </w:r>
          </w:hyperlink>
        </w:p>
        <w:p w14:paraId="197650BE" w14:textId="5819E27E" w:rsidR="006E1A83" w:rsidRDefault="006E1A83">
          <w:pPr>
            <w:pStyle w:val="TOC1"/>
            <w:tabs>
              <w:tab w:val="right" w:leader="dot" w:pos="8778"/>
            </w:tabs>
            <w:rPr>
              <w:rFonts w:asciiTheme="minorHAnsi" w:eastAsiaTheme="minorEastAsia" w:hAnsiTheme="minorHAnsi"/>
              <w:noProof/>
              <w:kern w:val="2"/>
              <w:sz w:val="24"/>
              <w:szCs w:val="24"/>
              <w14:ligatures w14:val="standardContextual"/>
            </w:rPr>
          </w:pPr>
          <w:hyperlink w:anchor="_Toc232108579" w:history="1">
            <w:r w:rsidRPr="00431E81">
              <w:rPr>
                <w:rStyle w:val="Hyperlink"/>
                <w:noProof/>
              </w:rPr>
              <w:t>CHƯƠNG 2. Cơ sở lý thuyết</w:t>
            </w:r>
            <w:r>
              <w:rPr>
                <w:noProof/>
                <w:webHidden/>
              </w:rPr>
              <w:tab/>
            </w:r>
            <w:r>
              <w:rPr>
                <w:noProof/>
                <w:webHidden/>
              </w:rPr>
              <w:fldChar w:fldCharType="begin"/>
            </w:r>
            <w:r>
              <w:rPr>
                <w:noProof/>
                <w:webHidden/>
              </w:rPr>
              <w:instrText xml:space="preserve"> PAGEREF _Toc232108579 \h </w:instrText>
            </w:r>
            <w:r>
              <w:rPr>
                <w:noProof/>
                <w:webHidden/>
              </w:rPr>
            </w:r>
            <w:r>
              <w:rPr>
                <w:noProof/>
                <w:webHidden/>
              </w:rPr>
              <w:fldChar w:fldCharType="separate"/>
            </w:r>
            <w:r w:rsidR="006F5861">
              <w:rPr>
                <w:noProof/>
                <w:webHidden/>
              </w:rPr>
              <w:t>1</w:t>
            </w:r>
            <w:r>
              <w:rPr>
                <w:noProof/>
                <w:webHidden/>
              </w:rPr>
              <w:fldChar w:fldCharType="end"/>
            </w:r>
          </w:hyperlink>
        </w:p>
        <w:p w14:paraId="6B044E41" w14:textId="5B5B88B3"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80" w:history="1">
            <w:r w:rsidRPr="00431E81">
              <w:rPr>
                <w:rStyle w:val="Hyperlink"/>
                <w:noProof/>
              </w:rPr>
              <w:t>2.1 Tổng quan về thiết kế Web</w:t>
            </w:r>
            <w:r>
              <w:rPr>
                <w:noProof/>
                <w:webHidden/>
              </w:rPr>
              <w:tab/>
            </w:r>
            <w:r>
              <w:rPr>
                <w:noProof/>
                <w:webHidden/>
              </w:rPr>
              <w:fldChar w:fldCharType="begin"/>
            </w:r>
            <w:r>
              <w:rPr>
                <w:noProof/>
                <w:webHidden/>
              </w:rPr>
              <w:instrText xml:space="preserve"> PAGEREF _Toc232108580 \h </w:instrText>
            </w:r>
            <w:r>
              <w:rPr>
                <w:noProof/>
                <w:webHidden/>
              </w:rPr>
            </w:r>
            <w:r>
              <w:rPr>
                <w:noProof/>
                <w:webHidden/>
              </w:rPr>
              <w:fldChar w:fldCharType="separate"/>
            </w:r>
            <w:r w:rsidR="006F5861">
              <w:rPr>
                <w:noProof/>
                <w:webHidden/>
              </w:rPr>
              <w:t>1</w:t>
            </w:r>
            <w:r>
              <w:rPr>
                <w:noProof/>
                <w:webHidden/>
              </w:rPr>
              <w:fldChar w:fldCharType="end"/>
            </w:r>
          </w:hyperlink>
        </w:p>
        <w:p w14:paraId="1F3B0D86" w14:textId="70BB8894"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81" w:history="1">
            <w:r w:rsidRPr="00431E81">
              <w:rPr>
                <w:rStyle w:val="Hyperlink"/>
                <w:noProof/>
              </w:rPr>
              <w:t>2.2 Khái niệm thiết kế Web</w:t>
            </w:r>
            <w:r>
              <w:rPr>
                <w:noProof/>
                <w:webHidden/>
              </w:rPr>
              <w:tab/>
            </w:r>
            <w:r>
              <w:rPr>
                <w:noProof/>
                <w:webHidden/>
              </w:rPr>
              <w:fldChar w:fldCharType="begin"/>
            </w:r>
            <w:r>
              <w:rPr>
                <w:noProof/>
                <w:webHidden/>
              </w:rPr>
              <w:instrText xml:space="preserve"> PAGEREF _Toc232108581 \h </w:instrText>
            </w:r>
            <w:r>
              <w:rPr>
                <w:noProof/>
                <w:webHidden/>
              </w:rPr>
            </w:r>
            <w:r>
              <w:rPr>
                <w:noProof/>
                <w:webHidden/>
              </w:rPr>
              <w:fldChar w:fldCharType="separate"/>
            </w:r>
            <w:r w:rsidR="006F5861">
              <w:rPr>
                <w:noProof/>
                <w:webHidden/>
              </w:rPr>
              <w:t>1</w:t>
            </w:r>
            <w:r>
              <w:rPr>
                <w:noProof/>
                <w:webHidden/>
              </w:rPr>
              <w:fldChar w:fldCharType="end"/>
            </w:r>
          </w:hyperlink>
        </w:p>
        <w:p w14:paraId="37829589" w14:textId="49B2FBD0"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2" w:history="1">
            <w:r w:rsidRPr="00431E81">
              <w:rPr>
                <w:rStyle w:val="Hyperlink"/>
                <w:rFonts w:cs="Times New Roman"/>
                <w:noProof/>
              </w:rPr>
              <w:t>2.2.1 Định nghĩa Website</w:t>
            </w:r>
            <w:r>
              <w:rPr>
                <w:noProof/>
                <w:webHidden/>
              </w:rPr>
              <w:tab/>
            </w:r>
            <w:r>
              <w:rPr>
                <w:noProof/>
                <w:webHidden/>
              </w:rPr>
              <w:fldChar w:fldCharType="begin"/>
            </w:r>
            <w:r>
              <w:rPr>
                <w:noProof/>
                <w:webHidden/>
              </w:rPr>
              <w:instrText xml:space="preserve"> PAGEREF _Toc232108582 \h </w:instrText>
            </w:r>
            <w:r>
              <w:rPr>
                <w:noProof/>
                <w:webHidden/>
              </w:rPr>
            </w:r>
            <w:r>
              <w:rPr>
                <w:noProof/>
                <w:webHidden/>
              </w:rPr>
              <w:fldChar w:fldCharType="separate"/>
            </w:r>
            <w:r w:rsidR="006F5861">
              <w:rPr>
                <w:noProof/>
                <w:webHidden/>
              </w:rPr>
              <w:t>1</w:t>
            </w:r>
            <w:r>
              <w:rPr>
                <w:noProof/>
                <w:webHidden/>
              </w:rPr>
              <w:fldChar w:fldCharType="end"/>
            </w:r>
          </w:hyperlink>
        </w:p>
        <w:p w14:paraId="27AF8A07" w14:textId="03B047B3"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3" w:history="1">
            <w:r w:rsidRPr="00431E81">
              <w:rPr>
                <w:rStyle w:val="Hyperlink"/>
                <w:rFonts w:cs="Times New Roman"/>
                <w:noProof/>
              </w:rPr>
              <w:t>2.2.2 Vai trò của Website</w:t>
            </w:r>
            <w:r>
              <w:rPr>
                <w:noProof/>
                <w:webHidden/>
              </w:rPr>
              <w:tab/>
            </w:r>
            <w:r>
              <w:rPr>
                <w:noProof/>
                <w:webHidden/>
              </w:rPr>
              <w:fldChar w:fldCharType="begin"/>
            </w:r>
            <w:r>
              <w:rPr>
                <w:noProof/>
                <w:webHidden/>
              </w:rPr>
              <w:instrText xml:space="preserve"> PAGEREF _Toc232108583 \h </w:instrText>
            </w:r>
            <w:r>
              <w:rPr>
                <w:noProof/>
                <w:webHidden/>
              </w:rPr>
            </w:r>
            <w:r>
              <w:rPr>
                <w:noProof/>
                <w:webHidden/>
              </w:rPr>
              <w:fldChar w:fldCharType="separate"/>
            </w:r>
            <w:r w:rsidR="006F5861">
              <w:rPr>
                <w:noProof/>
                <w:webHidden/>
              </w:rPr>
              <w:t>2</w:t>
            </w:r>
            <w:r>
              <w:rPr>
                <w:noProof/>
                <w:webHidden/>
              </w:rPr>
              <w:fldChar w:fldCharType="end"/>
            </w:r>
          </w:hyperlink>
        </w:p>
        <w:p w14:paraId="144EFF8B" w14:textId="75952B4D"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84" w:history="1">
            <w:r w:rsidRPr="00431E81">
              <w:rPr>
                <w:rStyle w:val="Hyperlink"/>
                <w:noProof/>
              </w:rPr>
              <w:t>2.3 Lịch sử phát triển của Web</w:t>
            </w:r>
            <w:r>
              <w:rPr>
                <w:noProof/>
                <w:webHidden/>
              </w:rPr>
              <w:tab/>
            </w:r>
            <w:r>
              <w:rPr>
                <w:noProof/>
                <w:webHidden/>
              </w:rPr>
              <w:fldChar w:fldCharType="begin"/>
            </w:r>
            <w:r>
              <w:rPr>
                <w:noProof/>
                <w:webHidden/>
              </w:rPr>
              <w:instrText xml:space="preserve"> PAGEREF _Toc232108584 \h </w:instrText>
            </w:r>
            <w:r>
              <w:rPr>
                <w:noProof/>
                <w:webHidden/>
              </w:rPr>
            </w:r>
            <w:r>
              <w:rPr>
                <w:noProof/>
                <w:webHidden/>
              </w:rPr>
              <w:fldChar w:fldCharType="separate"/>
            </w:r>
            <w:r w:rsidR="006F5861">
              <w:rPr>
                <w:noProof/>
                <w:webHidden/>
              </w:rPr>
              <w:t>2</w:t>
            </w:r>
            <w:r>
              <w:rPr>
                <w:noProof/>
                <w:webHidden/>
              </w:rPr>
              <w:fldChar w:fldCharType="end"/>
            </w:r>
          </w:hyperlink>
        </w:p>
        <w:p w14:paraId="35AE3889" w14:textId="030FE628"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5" w:history="1">
            <w:r w:rsidRPr="00431E81">
              <w:rPr>
                <w:rStyle w:val="Hyperlink"/>
                <w:rFonts w:cs="Times New Roman"/>
                <w:noProof/>
              </w:rPr>
              <w:t>2.3.1 Web 1.0</w:t>
            </w:r>
            <w:r>
              <w:rPr>
                <w:noProof/>
                <w:webHidden/>
              </w:rPr>
              <w:tab/>
            </w:r>
            <w:r>
              <w:rPr>
                <w:noProof/>
                <w:webHidden/>
              </w:rPr>
              <w:fldChar w:fldCharType="begin"/>
            </w:r>
            <w:r>
              <w:rPr>
                <w:noProof/>
                <w:webHidden/>
              </w:rPr>
              <w:instrText xml:space="preserve"> PAGEREF _Toc232108585 \h </w:instrText>
            </w:r>
            <w:r>
              <w:rPr>
                <w:noProof/>
                <w:webHidden/>
              </w:rPr>
            </w:r>
            <w:r>
              <w:rPr>
                <w:noProof/>
                <w:webHidden/>
              </w:rPr>
              <w:fldChar w:fldCharType="separate"/>
            </w:r>
            <w:r w:rsidR="006F5861">
              <w:rPr>
                <w:noProof/>
                <w:webHidden/>
              </w:rPr>
              <w:t>2</w:t>
            </w:r>
            <w:r>
              <w:rPr>
                <w:noProof/>
                <w:webHidden/>
              </w:rPr>
              <w:fldChar w:fldCharType="end"/>
            </w:r>
          </w:hyperlink>
        </w:p>
        <w:p w14:paraId="77BBACB8" w14:textId="7BBEAC99"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6" w:history="1">
            <w:r w:rsidRPr="00431E81">
              <w:rPr>
                <w:rStyle w:val="Hyperlink"/>
                <w:rFonts w:cs="Times New Roman"/>
                <w:noProof/>
              </w:rPr>
              <w:t>2.3.2 Web 2.0</w:t>
            </w:r>
            <w:r>
              <w:rPr>
                <w:noProof/>
                <w:webHidden/>
              </w:rPr>
              <w:tab/>
            </w:r>
            <w:r>
              <w:rPr>
                <w:noProof/>
                <w:webHidden/>
              </w:rPr>
              <w:fldChar w:fldCharType="begin"/>
            </w:r>
            <w:r>
              <w:rPr>
                <w:noProof/>
                <w:webHidden/>
              </w:rPr>
              <w:instrText xml:space="preserve"> PAGEREF _Toc232108586 \h </w:instrText>
            </w:r>
            <w:r>
              <w:rPr>
                <w:noProof/>
                <w:webHidden/>
              </w:rPr>
            </w:r>
            <w:r>
              <w:rPr>
                <w:noProof/>
                <w:webHidden/>
              </w:rPr>
              <w:fldChar w:fldCharType="separate"/>
            </w:r>
            <w:r w:rsidR="006F5861">
              <w:rPr>
                <w:noProof/>
                <w:webHidden/>
              </w:rPr>
              <w:t>2</w:t>
            </w:r>
            <w:r>
              <w:rPr>
                <w:noProof/>
                <w:webHidden/>
              </w:rPr>
              <w:fldChar w:fldCharType="end"/>
            </w:r>
          </w:hyperlink>
        </w:p>
        <w:p w14:paraId="75DDFD96" w14:textId="047A2924"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7" w:history="1">
            <w:r w:rsidRPr="00431E81">
              <w:rPr>
                <w:rStyle w:val="Hyperlink"/>
                <w:rFonts w:cs="Times New Roman"/>
                <w:noProof/>
              </w:rPr>
              <w:t>2.3.3 Web 3.0</w:t>
            </w:r>
            <w:r>
              <w:rPr>
                <w:noProof/>
                <w:webHidden/>
              </w:rPr>
              <w:tab/>
            </w:r>
            <w:r>
              <w:rPr>
                <w:noProof/>
                <w:webHidden/>
              </w:rPr>
              <w:fldChar w:fldCharType="begin"/>
            </w:r>
            <w:r>
              <w:rPr>
                <w:noProof/>
                <w:webHidden/>
              </w:rPr>
              <w:instrText xml:space="preserve"> PAGEREF _Toc232108587 \h </w:instrText>
            </w:r>
            <w:r>
              <w:rPr>
                <w:noProof/>
                <w:webHidden/>
              </w:rPr>
            </w:r>
            <w:r>
              <w:rPr>
                <w:noProof/>
                <w:webHidden/>
              </w:rPr>
              <w:fldChar w:fldCharType="separate"/>
            </w:r>
            <w:r w:rsidR="006F5861">
              <w:rPr>
                <w:noProof/>
                <w:webHidden/>
              </w:rPr>
              <w:t>2</w:t>
            </w:r>
            <w:r>
              <w:rPr>
                <w:noProof/>
                <w:webHidden/>
              </w:rPr>
              <w:fldChar w:fldCharType="end"/>
            </w:r>
          </w:hyperlink>
        </w:p>
        <w:p w14:paraId="60564F50" w14:textId="0C0C72F9"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88" w:history="1">
            <w:r w:rsidRPr="00431E81">
              <w:rPr>
                <w:rStyle w:val="Hyperlink"/>
                <w:noProof/>
              </w:rPr>
              <w:t>2.4 Các thành phần của một Website</w:t>
            </w:r>
            <w:r>
              <w:rPr>
                <w:noProof/>
                <w:webHidden/>
              </w:rPr>
              <w:tab/>
            </w:r>
            <w:r>
              <w:rPr>
                <w:noProof/>
                <w:webHidden/>
              </w:rPr>
              <w:fldChar w:fldCharType="begin"/>
            </w:r>
            <w:r>
              <w:rPr>
                <w:noProof/>
                <w:webHidden/>
              </w:rPr>
              <w:instrText xml:space="preserve"> PAGEREF _Toc232108588 \h </w:instrText>
            </w:r>
            <w:r>
              <w:rPr>
                <w:noProof/>
                <w:webHidden/>
              </w:rPr>
            </w:r>
            <w:r>
              <w:rPr>
                <w:noProof/>
                <w:webHidden/>
              </w:rPr>
              <w:fldChar w:fldCharType="separate"/>
            </w:r>
            <w:r w:rsidR="006F5861">
              <w:rPr>
                <w:noProof/>
                <w:webHidden/>
              </w:rPr>
              <w:t>3</w:t>
            </w:r>
            <w:r>
              <w:rPr>
                <w:noProof/>
                <w:webHidden/>
              </w:rPr>
              <w:fldChar w:fldCharType="end"/>
            </w:r>
          </w:hyperlink>
        </w:p>
        <w:p w14:paraId="6A2D9896" w14:textId="5AB7F67C"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89" w:history="1">
            <w:r w:rsidRPr="00431E81">
              <w:rPr>
                <w:rStyle w:val="Hyperlink"/>
                <w:rFonts w:cs="Times New Roman"/>
                <w:noProof/>
              </w:rPr>
              <w:t>2.4.1 Front-end</w:t>
            </w:r>
            <w:r>
              <w:rPr>
                <w:noProof/>
                <w:webHidden/>
              </w:rPr>
              <w:tab/>
            </w:r>
            <w:r>
              <w:rPr>
                <w:noProof/>
                <w:webHidden/>
              </w:rPr>
              <w:fldChar w:fldCharType="begin"/>
            </w:r>
            <w:r>
              <w:rPr>
                <w:noProof/>
                <w:webHidden/>
              </w:rPr>
              <w:instrText xml:space="preserve"> PAGEREF _Toc232108589 \h </w:instrText>
            </w:r>
            <w:r>
              <w:rPr>
                <w:noProof/>
                <w:webHidden/>
              </w:rPr>
            </w:r>
            <w:r>
              <w:rPr>
                <w:noProof/>
                <w:webHidden/>
              </w:rPr>
              <w:fldChar w:fldCharType="separate"/>
            </w:r>
            <w:r w:rsidR="006F5861">
              <w:rPr>
                <w:noProof/>
                <w:webHidden/>
              </w:rPr>
              <w:t>3</w:t>
            </w:r>
            <w:r>
              <w:rPr>
                <w:noProof/>
                <w:webHidden/>
              </w:rPr>
              <w:fldChar w:fldCharType="end"/>
            </w:r>
          </w:hyperlink>
        </w:p>
        <w:p w14:paraId="72439B3D" w14:textId="5B6C94DD"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0" w:history="1">
            <w:r w:rsidRPr="00431E81">
              <w:rPr>
                <w:rStyle w:val="Hyperlink"/>
                <w:rFonts w:cs="Times New Roman"/>
                <w:noProof/>
              </w:rPr>
              <w:t>2.4.2 Back-end</w:t>
            </w:r>
            <w:r>
              <w:rPr>
                <w:noProof/>
                <w:webHidden/>
              </w:rPr>
              <w:tab/>
            </w:r>
            <w:r>
              <w:rPr>
                <w:noProof/>
                <w:webHidden/>
              </w:rPr>
              <w:fldChar w:fldCharType="begin"/>
            </w:r>
            <w:r>
              <w:rPr>
                <w:noProof/>
                <w:webHidden/>
              </w:rPr>
              <w:instrText xml:space="preserve"> PAGEREF _Toc232108590 \h </w:instrText>
            </w:r>
            <w:r>
              <w:rPr>
                <w:noProof/>
                <w:webHidden/>
              </w:rPr>
            </w:r>
            <w:r>
              <w:rPr>
                <w:noProof/>
                <w:webHidden/>
              </w:rPr>
              <w:fldChar w:fldCharType="separate"/>
            </w:r>
            <w:r w:rsidR="006F5861">
              <w:rPr>
                <w:noProof/>
                <w:webHidden/>
              </w:rPr>
              <w:t>3</w:t>
            </w:r>
            <w:r>
              <w:rPr>
                <w:noProof/>
                <w:webHidden/>
              </w:rPr>
              <w:fldChar w:fldCharType="end"/>
            </w:r>
          </w:hyperlink>
        </w:p>
        <w:p w14:paraId="26A770D1" w14:textId="1CAE22A9"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1" w:history="1">
            <w:r w:rsidRPr="00431E81">
              <w:rPr>
                <w:rStyle w:val="Hyperlink"/>
                <w:rFonts w:cs="Times New Roman"/>
                <w:noProof/>
              </w:rPr>
              <w:t>2.4.3 Database</w:t>
            </w:r>
            <w:r>
              <w:rPr>
                <w:noProof/>
                <w:webHidden/>
              </w:rPr>
              <w:tab/>
            </w:r>
            <w:r>
              <w:rPr>
                <w:noProof/>
                <w:webHidden/>
              </w:rPr>
              <w:fldChar w:fldCharType="begin"/>
            </w:r>
            <w:r>
              <w:rPr>
                <w:noProof/>
                <w:webHidden/>
              </w:rPr>
              <w:instrText xml:space="preserve"> PAGEREF _Toc232108591 \h </w:instrText>
            </w:r>
            <w:r>
              <w:rPr>
                <w:noProof/>
                <w:webHidden/>
              </w:rPr>
            </w:r>
            <w:r>
              <w:rPr>
                <w:noProof/>
                <w:webHidden/>
              </w:rPr>
              <w:fldChar w:fldCharType="separate"/>
            </w:r>
            <w:r w:rsidR="006F5861">
              <w:rPr>
                <w:noProof/>
                <w:webHidden/>
              </w:rPr>
              <w:t>3</w:t>
            </w:r>
            <w:r>
              <w:rPr>
                <w:noProof/>
                <w:webHidden/>
              </w:rPr>
              <w:fldChar w:fldCharType="end"/>
            </w:r>
          </w:hyperlink>
        </w:p>
        <w:p w14:paraId="009FCCEF" w14:textId="38AA3458"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92" w:history="1">
            <w:r w:rsidRPr="00431E81">
              <w:rPr>
                <w:rStyle w:val="Hyperlink"/>
                <w:noProof/>
              </w:rPr>
              <w:t>2.5 Ngôn ngữ HTML</w:t>
            </w:r>
            <w:r>
              <w:rPr>
                <w:noProof/>
                <w:webHidden/>
              </w:rPr>
              <w:tab/>
            </w:r>
            <w:r>
              <w:rPr>
                <w:noProof/>
                <w:webHidden/>
              </w:rPr>
              <w:fldChar w:fldCharType="begin"/>
            </w:r>
            <w:r>
              <w:rPr>
                <w:noProof/>
                <w:webHidden/>
              </w:rPr>
              <w:instrText xml:space="preserve"> PAGEREF _Toc232108592 \h </w:instrText>
            </w:r>
            <w:r>
              <w:rPr>
                <w:noProof/>
                <w:webHidden/>
              </w:rPr>
            </w:r>
            <w:r>
              <w:rPr>
                <w:noProof/>
                <w:webHidden/>
              </w:rPr>
              <w:fldChar w:fldCharType="separate"/>
            </w:r>
            <w:r w:rsidR="006F5861">
              <w:rPr>
                <w:noProof/>
                <w:webHidden/>
              </w:rPr>
              <w:t>4</w:t>
            </w:r>
            <w:r>
              <w:rPr>
                <w:noProof/>
                <w:webHidden/>
              </w:rPr>
              <w:fldChar w:fldCharType="end"/>
            </w:r>
          </w:hyperlink>
        </w:p>
        <w:p w14:paraId="0D85997C" w14:textId="4B7941AD"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3" w:history="1">
            <w:r w:rsidRPr="00431E81">
              <w:rPr>
                <w:rStyle w:val="Hyperlink"/>
                <w:rFonts w:cs="Times New Roman"/>
                <w:noProof/>
              </w:rPr>
              <w:t>2.5.1 Giới thiệu HTML</w:t>
            </w:r>
            <w:r>
              <w:rPr>
                <w:noProof/>
                <w:webHidden/>
              </w:rPr>
              <w:tab/>
            </w:r>
            <w:r>
              <w:rPr>
                <w:noProof/>
                <w:webHidden/>
              </w:rPr>
              <w:fldChar w:fldCharType="begin"/>
            </w:r>
            <w:r>
              <w:rPr>
                <w:noProof/>
                <w:webHidden/>
              </w:rPr>
              <w:instrText xml:space="preserve"> PAGEREF _Toc232108593 \h </w:instrText>
            </w:r>
            <w:r>
              <w:rPr>
                <w:noProof/>
                <w:webHidden/>
              </w:rPr>
            </w:r>
            <w:r>
              <w:rPr>
                <w:noProof/>
                <w:webHidden/>
              </w:rPr>
              <w:fldChar w:fldCharType="separate"/>
            </w:r>
            <w:r w:rsidR="006F5861">
              <w:rPr>
                <w:noProof/>
                <w:webHidden/>
              </w:rPr>
              <w:t>4</w:t>
            </w:r>
            <w:r>
              <w:rPr>
                <w:noProof/>
                <w:webHidden/>
              </w:rPr>
              <w:fldChar w:fldCharType="end"/>
            </w:r>
          </w:hyperlink>
        </w:p>
        <w:p w14:paraId="595DE76A" w14:textId="37756EE3"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4" w:history="1">
            <w:r w:rsidRPr="00431E81">
              <w:rPr>
                <w:rStyle w:val="Hyperlink"/>
                <w:rFonts w:cs="Times New Roman"/>
                <w:noProof/>
              </w:rPr>
              <w:t>2.5.2 Các thẻ HTML thông dụng</w:t>
            </w:r>
            <w:r>
              <w:rPr>
                <w:noProof/>
                <w:webHidden/>
              </w:rPr>
              <w:tab/>
            </w:r>
            <w:r>
              <w:rPr>
                <w:noProof/>
                <w:webHidden/>
              </w:rPr>
              <w:fldChar w:fldCharType="begin"/>
            </w:r>
            <w:r>
              <w:rPr>
                <w:noProof/>
                <w:webHidden/>
              </w:rPr>
              <w:instrText xml:space="preserve"> PAGEREF _Toc232108594 \h </w:instrText>
            </w:r>
            <w:r>
              <w:rPr>
                <w:noProof/>
                <w:webHidden/>
              </w:rPr>
            </w:r>
            <w:r>
              <w:rPr>
                <w:noProof/>
                <w:webHidden/>
              </w:rPr>
              <w:fldChar w:fldCharType="separate"/>
            </w:r>
            <w:r w:rsidR="006F5861">
              <w:rPr>
                <w:noProof/>
                <w:webHidden/>
              </w:rPr>
              <w:t>6</w:t>
            </w:r>
            <w:r>
              <w:rPr>
                <w:noProof/>
                <w:webHidden/>
              </w:rPr>
              <w:fldChar w:fldCharType="end"/>
            </w:r>
          </w:hyperlink>
        </w:p>
        <w:p w14:paraId="0283A9C9" w14:textId="51BB7C0E"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5" w:history="1">
            <w:r w:rsidRPr="00431E81">
              <w:rPr>
                <w:rStyle w:val="Hyperlink"/>
                <w:rFonts w:cs="Times New Roman"/>
                <w:noProof/>
              </w:rPr>
              <w:t>2.5.3 Thuộc tính trong HTML</w:t>
            </w:r>
            <w:r>
              <w:rPr>
                <w:noProof/>
                <w:webHidden/>
              </w:rPr>
              <w:tab/>
            </w:r>
            <w:r>
              <w:rPr>
                <w:noProof/>
                <w:webHidden/>
              </w:rPr>
              <w:fldChar w:fldCharType="begin"/>
            </w:r>
            <w:r>
              <w:rPr>
                <w:noProof/>
                <w:webHidden/>
              </w:rPr>
              <w:instrText xml:space="preserve"> PAGEREF _Toc232108595 \h </w:instrText>
            </w:r>
            <w:r>
              <w:rPr>
                <w:noProof/>
                <w:webHidden/>
              </w:rPr>
            </w:r>
            <w:r>
              <w:rPr>
                <w:noProof/>
                <w:webHidden/>
              </w:rPr>
              <w:fldChar w:fldCharType="separate"/>
            </w:r>
            <w:r w:rsidR="006F5861">
              <w:rPr>
                <w:noProof/>
                <w:webHidden/>
              </w:rPr>
              <w:t>11</w:t>
            </w:r>
            <w:r>
              <w:rPr>
                <w:noProof/>
                <w:webHidden/>
              </w:rPr>
              <w:fldChar w:fldCharType="end"/>
            </w:r>
          </w:hyperlink>
        </w:p>
        <w:p w14:paraId="10153EC4" w14:textId="0F84C6BB"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6" w:history="1">
            <w:r w:rsidRPr="00431E81">
              <w:rPr>
                <w:rStyle w:val="Hyperlink"/>
                <w:rFonts w:cs="Times New Roman"/>
                <w:noProof/>
              </w:rPr>
              <w:t>2.5.4.</w:t>
            </w:r>
            <w:r w:rsidRPr="00431E81">
              <w:rPr>
                <w:rStyle w:val="Hyperlink"/>
                <w:noProof/>
              </w:rPr>
              <w:t xml:space="preserve"> </w:t>
            </w:r>
            <w:r w:rsidRPr="00431E81">
              <w:rPr>
                <w:rStyle w:val="Hyperlink"/>
                <w:rFonts w:cs="Times New Roman"/>
                <w:noProof/>
              </w:rPr>
              <w:t>HTML5</w:t>
            </w:r>
            <w:r>
              <w:rPr>
                <w:noProof/>
                <w:webHidden/>
              </w:rPr>
              <w:tab/>
            </w:r>
            <w:r>
              <w:rPr>
                <w:noProof/>
                <w:webHidden/>
              </w:rPr>
              <w:fldChar w:fldCharType="begin"/>
            </w:r>
            <w:r>
              <w:rPr>
                <w:noProof/>
                <w:webHidden/>
              </w:rPr>
              <w:instrText xml:space="preserve"> PAGEREF _Toc232108596 \h </w:instrText>
            </w:r>
            <w:r>
              <w:rPr>
                <w:noProof/>
                <w:webHidden/>
              </w:rPr>
            </w:r>
            <w:r>
              <w:rPr>
                <w:noProof/>
                <w:webHidden/>
              </w:rPr>
              <w:fldChar w:fldCharType="separate"/>
            </w:r>
            <w:r w:rsidR="006F5861">
              <w:rPr>
                <w:noProof/>
                <w:webHidden/>
              </w:rPr>
              <w:t>13</w:t>
            </w:r>
            <w:r>
              <w:rPr>
                <w:noProof/>
                <w:webHidden/>
              </w:rPr>
              <w:fldChar w:fldCharType="end"/>
            </w:r>
          </w:hyperlink>
        </w:p>
        <w:p w14:paraId="1A15A845" w14:textId="74E91BA3"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597" w:history="1">
            <w:r w:rsidRPr="00431E81">
              <w:rPr>
                <w:rStyle w:val="Hyperlink"/>
                <w:noProof/>
              </w:rPr>
              <w:t>2.6. Ngôn ngữ CSS</w:t>
            </w:r>
            <w:r>
              <w:rPr>
                <w:noProof/>
                <w:webHidden/>
              </w:rPr>
              <w:tab/>
            </w:r>
            <w:r>
              <w:rPr>
                <w:noProof/>
                <w:webHidden/>
              </w:rPr>
              <w:fldChar w:fldCharType="begin"/>
            </w:r>
            <w:r>
              <w:rPr>
                <w:noProof/>
                <w:webHidden/>
              </w:rPr>
              <w:instrText xml:space="preserve"> PAGEREF _Toc232108597 \h </w:instrText>
            </w:r>
            <w:r>
              <w:rPr>
                <w:noProof/>
                <w:webHidden/>
              </w:rPr>
            </w:r>
            <w:r>
              <w:rPr>
                <w:noProof/>
                <w:webHidden/>
              </w:rPr>
              <w:fldChar w:fldCharType="separate"/>
            </w:r>
            <w:r w:rsidR="006F5861">
              <w:rPr>
                <w:noProof/>
                <w:webHidden/>
              </w:rPr>
              <w:t>14</w:t>
            </w:r>
            <w:r>
              <w:rPr>
                <w:noProof/>
                <w:webHidden/>
              </w:rPr>
              <w:fldChar w:fldCharType="end"/>
            </w:r>
          </w:hyperlink>
        </w:p>
        <w:p w14:paraId="4BE518FC" w14:textId="7F818C23"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8" w:history="1">
            <w:r w:rsidRPr="00431E81">
              <w:rPr>
                <w:rStyle w:val="Hyperlink"/>
                <w:rFonts w:cs="Times New Roman"/>
                <w:noProof/>
              </w:rPr>
              <w:t>2.6.1. Giới thiệu CSS</w:t>
            </w:r>
            <w:r>
              <w:rPr>
                <w:noProof/>
                <w:webHidden/>
              </w:rPr>
              <w:tab/>
            </w:r>
            <w:r>
              <w:rPr>
                <w:noProof/>
                <w:webHidden/>
              </w:rPr>
              <w:fldChar w:fldCharType="begin"/>
            </w:r>
            <w:r>
              <w:rPr>
                <w:noProof/>
                <w:webHidden/>
              </w:rPr>
              <w:instrText xml:space="preserve"> PAGEREF _Toc232108598 \h </w:instrText>
            </w:r>
            <w:r>
              <w:rPr>
                <w:noProof/>
                <w:webHidden/>
              </w:rPr>
            </w:r>
            <w:r>
              <w:rPr>
                <w:noProof/>
                <w:webHidden/>
              </w:rPr>
              <w:fldChar w:fldCharType="separate"/>
            </w:r>
            <w:r w:rsidR="006F5861">
              <w:rPr>
                <w:noProof/>
                <w:webHidden/>
              </w:rPr>
              <w:t>14</w:t>
            </w:r>
            <w:r>
              <w:rPr>
                <w:noProof/>
                <w:webHidden/>
              </w:rPr>
              <w:fldChar w:fldCharType="end"/>
            </w:r>
          </w:hyperlink>
        </w:p>
        <w:p w14:paraId="2EFC650C" w14:textId="7FA7768E"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599" w:history="1">
            <w:r w:rsidRPr="00431E81">
              <w:rPr>
                <w:rStyle w:val="Hyperlink"/>
                <w:rFonts w:cs="Times New Roman"/>
                <w:noProof/>
              </w:rPr>
              <w:t>2.6.2. Các cách sử dụng CSS</w:t>
            </w:r>
            <w:r>
              <w:rPr>
                <w:noProof/>
                <w:webHidden/>
              </w:rPr>
              <w:tab/>
            </w:r>
            <w:r>
              <w:rPr>
                <w:noProof/>
                <w:webHidden/>
              </w:rPr>
              <w:fldChar w:fldCharType="begin"/>
            </w:r>
            <w:r>
              <w:rPr>
                <w:noProof/>
                <w:webHidden/>
              </w:rPr>
              <w:instrText xml:space="preserve"> PAGEREF _Toc232108599 \h </w:instrText>
            </w:r>
            <w:r>
              <w:rPr>
                <w:noProof/>
                <w:webHidden/>
              </w:rPr>
            </w:r>
            <w:r>
              <w:rPr>
                <w:noProof/>
                <w:webHidden/>
              </w:rPr>
              <w:fldChar w:fldCharType="separate"/>
            </w:r>
            <w:r w:rsidR="006F5861">
              <w:rPr>
                <w:noProof/>
                <w:webHidden/>
              </w:rPr>
              <w:t>15</w:t>
            </w:r>
            <w:r>
              <w:rPr>
                <w:noProof/>
                <w:webHidden/>
              </w:rPr>
              <w:fldChar w:fldCharType="end"/>
            </w:r>
          </w:hyperlink>
        </w:p>
        <w:p w14:paraId="23BD4D9C" w14:textId="4B41D616"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0" w:history="1">
            <w:r w:rsidRPr="00431E81">
              <w:rPr>
                <w:rStyle w:val="Hyperlink"/>
                <w:rFonts w:cs="Times New Roman"/>
                <w:noProof/>
              </w:rPr>
              <w:t>2.6.3. Bộ chọn CSS</w:t>
            </w:r>
            <w:r>
              <w:rPr>
                <w:noProof/>
                <w:webHidden/>
              </w:rPr>
              <w:tab/>
            </w:r>
            <w:r>
              <w:rPr>
                <w:noProof/>
                <w:webHidden/>
              </w:rPr>
              <w:fldChar w:fldCharType="begin"/>
            </w:r>
            <w:r>
              <w:rPr>
                <w:noProof/>
                <w:webHidden/>
              </w:rPr>
              <w:instrText xml:space="preserve"> PAGEREF _Toc232108600 \h </w:instrText>
            </w:r>
            <w:r>
              <w:rPr>
                <w:noProof/>
                <w:webHidden/>
              </w:rPr>
            </w:r>
            <w:r>
              <w:rPr>
                <w:noProof/>
                <w:webHidden/>
              </w:rPr>
              <w:fldChar w:fldCharType="separate"/>
            </w:r>
            <w:r w:rsidR="006F5861">
              <w:rPr>
                <w:noProof/>
                <w:webHidden/>
              </w:rPr>
              <w:t>17</w:t>
            </w:r>
            <w:r>
              <w:rPr>
                <w:noProof/>
                <w:webHidden/>
              </w:rPr>
              <w:fldChar w:fldCharType="end"/>
            </w:r>
          </w:hyperlink>
        </w:p>
        <w:p w14:paraId="305721C1" w14:textId="42F785BF"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1" w:history="1">
            <w:r w:rsidRPr="00431E81">
              <w:rPr>
                <w:rStyle w:val="Hyperlink"/>
                <w:rFonts w:cs="Times New Roman"/>
                <w:noProof/>
              </w:rPr>
              <w:t>2.6.4. Box Model</w:t>
            </w:r>
            <w:r>
              <w:rPr>
                <w:noProof/>
                <w:webHidden/>
              </w:rPr>
              <w:tab/>
            </w:r>
            <w:r>
              <w:rPr>
                <w:noProof/>
                <w:webHidden/>
              </w:rPr>
              <w:fldChar w:fldCharType="begin"/>
            </w:r>
            <w:r>
              <w:rPr>
                <w:noProof/>
                <w:webHidden/>
              </w:rPr>
              <w:instrText xml:space="preserve"> PAGEREF _Toc232108601 \h </w:instrText>
            </w:r>
            <w:r>
              <w:rPr>
                <w:noProof/>
                <w:webHidden/>
              </w:rPr>
            </w:r>
            <w:r>
              <w:rPr>
                <w:noProof/>
                <w:webHidden/>
              </w:rPr>
              <w:fldChar w:fldCharType="separate"/>
            </w:r>
            <w:r w:rsidR="006F5861">
              <w:rPr>
                <w:noProof/>
                <w:webHidden/>
              </w:rPr>
              <w:t>19</w:t>
            </w:r>
            <w:r>
              <w:rPr>
                <w:noProof/>
                <w:webHidden/>
              </w:rPr>
              <w:fldChar w:fldCharType="end"/>
            </w:r>
          </w:hyperlink>
        </w:p>
        <w:p w14:paraId="19B6B8EA" w14:textId="65193843"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2" w:history="1">
            <w:r w:rsidRPr="00431E81">
              <w:rPr>
                <w:rStyle w:val="Hyperlink"/>
                <w:rFonts w:cs="Times New Roman"/>
                <w:noProof/>
              </w:rPr>
              <w:t>2.6.5. Layout trong CSS</w:t>
            </w:r>
            <w:r>
              <w:rPr>
                <w:noProof/>
                <w:webHidden/>
              </w:rPr>
              <w:tab/>
            </w:r>
            <w:r>
              <w:rPr>
                <w:noProof/>
                <w:webHidden/>
              </w:rPr>
              <w:fldChar w:fldCharType="begin"/>
            </w:r>
            <w:r>
              <w:rPr>
                <w:noProof/>
                <w:webHidden/>
              </w:rPr>
              <w:instrText xml:space="preserve"> PAGEREF _Toc232108602 \h </w:instrText>
            </w:r>
            <w:r>
              <w:rPr>
                <w:noProof/>
                <w:webHidden/>
              </w:rPr>
            </w:r>
            <w:r>
              <w:rPr>
                <w:noProof/>
                <w:webHidden/>
              </w:rPr>
              <w:fldChar w:fldCharType="separate"/>
            </w:r>
            <w:r w:rsidR="006F5861">
              <w:rPr>
                <w:noProof/>
                <w:webHidden/>
              </w:rPr>
              <w:t>21</w:t>
            </w:r>
            <w:r>
              <w:rPr>
                <w:noProof/>
                <w:webHidden/>
              </w:rPr>
              <w:fldChar w:fldCharType="end"/>
            </w:r>
          </w:hyperlink>
        </w:p>
        <w:p w14:paraId="11E0ADA5" w14:textId="4283698D"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3" w:history="1">
            <w:r w:rsidRPr="00431E81">
              <w:rPr>
                <w:rStyle w:val="Hyperlink"/>
                <w:rFonts w:cs="Times New Roman"/>
                <w:noProof/>
              </w:rPr>
              <w:t>2.6.6. Responsive Web Design</w:t>
            </w:r>
            <w:r>
              <w:rPr>
                <w:noProof/>
                <w:webHidden/>
              </w:rPr>
              <w:tab/>
            </w:r>
            <w:r>
              <w:rPr>
                <w:noProof/>
                <w:webHidden/>
              </w:rPr>
              <w:fldChar w:fldCharType="begin"/>
            </w:r>
            <w:r>
              <w:rPr>
                <w:noProof/>
                <w:webHidden/>
              </w:rPr>
              <w:instrText xml:space="preserve"> PAGEREF _Toc232108603 \h </w:instrText>
            </w:r>
            <w:r>
              <w:rPr>
                <w:noProof/>
                <w:webHidden/>
              </w:rPr>
            </w:r>
            <w:r>
              <w:rPr>
                <w:noProof/>
                <w:webHidden/>
              </w:rPr>
              <w:fldChar w:fldCharType="separate"/>
            </w:r>
            <w:r w:rsidR="006F5861">
              <w:rPr>
                <w:noProof/>
                <w:webHidden/>
              </w:rPr>
              <w:t>24</w:t>
            </w:r>
            <w:r>
              <w:rPr>
                <w:noProof/>
                <w:webHidden/>
              </w:rPr>
              <w:fldChar w:fldCharType="end"/>
            </w:r>
          </w:hyperlink>
        </w:p>
        <w:p w14:paraId="7372551A" w14:textId="375269A5"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04" w:history="1">
            <w:r w:rsidRPr="00431E81">
              <w:rPr>
                <w:rStyle w:val="Hyperlink"/>
                <w:noProof/>
              </w:rPr>
              <w:t>2.7. Ngôn ngữ JavaScript</w:t>
            </w:r>
            <w:r>
              <w:rPr>
                <w:noProof/>
                <w:webHidden/>
              </w:rPr>
              <w:tab/>
            </w:r>
            <w:r>
              <w:rPr>
                <w:noProof/>
                <w:webHidden/>
              </w:rPr>
              <w:fldChar w:fldCharType="begin"/>
            </w:r>
            <w:r>
              <w:rPr>
                <w:noProof/>
                <w:webHidden/>
              </w:rPr>
              <w:instrText xml:space="preserve"> PAGEREF _Toc232108604 \h </w:instrText>
            </w:r>
            <w:r>
              <w:rPr>
                <w:noProof/>
                <w:webHidden/>
              </w:rPr>
            </w:r>
            <w:r>
              <w:rPr>
                <w:noProof/>
                <w:webHidden/>
              </w:rPr>
              <w:fldChar w:fldCharType="separate"/>
            </w:r>
            <w:r w:rsidR="006F5861">
              <w:rPr>
                <w:noProof/>
                <w:webHidden/>
              </w:rPr>
              <w:t>24</w:t>
            </w:r>
            <w:r>
              <w:rPr>
                <w:noProof/>
                <w:webHidden/>
              </w:rPr>
              <w:fldChar w:fldCharType="end"/>
            </w:r>
          </w:hyperlink>
        </w:p>
        <w:p w14:paraId="0437AF33" w14:textId="511A7695"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5" w:history="1">
            <w:r w:rsidRPr="00431E81">
              <w:rPr>
                <w:rStyle w:val="Hyperlink"/>
                <w:rFonts w:cs="Times New Roman"/>
                <w:noProof/>
              </w:rPr>
              <w:t>2.7.1. Giới thiệu JavaScript</w:t>
            </w:r>
            <w:r>
              <w:rPr>
                <w:noProof/>
                <w:webHidden/>
              </w:rPr>
              <w:tab/>
            </w:r>
            <w:r>
              <w:rPr>
                <w:noProof/>
                <w:webHidden/>
              </w:rPr>
              <w:fldChar w:fldCharType="begin"/>
            </w:r>
            <w:r>
              <w:rPr>
                <w:noProof/>
                <w:webHidden/>
              </w:rPr>
              <w:instrText xml:space="preserve"> PAGEREF _Toc232108605 \h </w:instrText>
            </w:r>
            <w:r>
              <w:rPr>
                <w:noProof/>
                <w:webHidden/>
              </w:rPr>
            </w:r>
            <w:r>
              <w:rPr>
                <w:noProof/>
                <w:webHidden/>
              </w:rPr>
              <w:fldChar w:fldCharType="separate"/>
            </w:r>
            <w:r w:rsidR="006F5861">
              <w:rPr>
                <w:noProof/>
                <w:webHidden/>
              </w:rPr>
              <w:t>24</w:t>
            </w:r>
            <w:r>
              <w:rPr>
                <w:noProof/>
                <w:webHidden/>
              </w:rPr>
              <w:fldChar w:fldCharType="end"/>
            </w:r>
          </w:hyperlink>
        </w:p>
        <w:p w14:paraId="6748E89A" w14:textId="330FB9C5"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6" w:history="1">
            <w:r w:rsidRPr="00431E81">
              <w:rPr>
                <w:rStyle w:val="Hyperlink"/>
                <w:rFonts w:cs="Times New Roman"/>
                <w:noProof/>
              </w:rPr>
              <w:t>2.7.2. Cú pháp cơ bản</w:t>
            </w:r>
            <w:r>
              <w:rPr>
                <w:noProof/>
                <w:webHidden/>
              </w:rPr>
              <w:tab/>
            </w:r>
            <w:r>
              <w:rPr>
                <w:noProof/>
                <w:webHidden/>
              </w:rPr>
              <w:fldChar w:fldCharType="begin"/>
            </w:r>
            <w:r>
              <w:rPr>
                <w:noProof/>
                <w:webHidden/>
              </w:rPr>
              <w:instrText xml:space="preserve"> PAGEREF _Toc232108606 \h </w:instrText>
            </w:r>
            <w:r>
              <w:rPr>
                <w:noProof/>
                <w:webHidden/>
              </w:rPr>
            </w:r>
            <w:r>
              <w:rPr>
                <w:noProof/>
                <w:webHidden/>
              </w:rPr>
              <w:fldChar w:fldCharType="separate"/>
            </w:r>
            <w:r w:rsidR="006F5861">
              <w:rPr>
                <w:noProof/>
                <w:webHidden/>
              </w:rPr>
              <w:t>25</w:t>
            </w:r>
            <w:r>
              <w:rPr>
                <w:noProof/>
                <w:webHidden/>
              </w:rPr>
              <w:fldChar w:fldCharType="end"/>
            </w:r>
          </w:hyperlink>
        </w:p>
        <w:p w14:paraId="73105B2C" w14:textId="41BC7CA8"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7" w:history="1">
            <w:r w:rsidRPr="00431E81">
              <w:rPr>
                <w:rStyle w:val="Hyperlink"/>
                <w:rFonts w:cs="Times New Roman"/>
                <w:noProof/>
              </w:rPr>
              <w:t>2.7.3. Cấu trúc điều khiển</w:t>
            </w:r>
            <w:r>
              <w:rPr>
                <w:noProof/>
                <w:webHidden/>
              </w:rPr>
              <w:tab/>
            </w:r>
            <w:r>
              <w:rPr>
                <w:noProof/>
                <w:webHidden/>
              </w:rPr>
              <w:fldChar w:fldCharType="begin"/>
            </w:r>
            <w:r>
              <w:rPr>
                <w:noProof/>
                <w:webHidden/>
              </w:rPr>
              <w:instrText xml:space="preserve"> PAGEREF _Toc232108607 \h </w:instrText>
            </w:r>
            <w:r>
              <w:rPr>
                <w:noProof/>
                <w:webHidden/>
              </w:rPr>
            </w:r>
            <w:r>
              <w:rPr>
                <w:noProof/>
                <w:webHidden/>
              </w:rPr>
              <w:fldChar w:fldCharType="separate"/>
            </w:r>
            <w:r w:rsidR="006F5861">
              <w:rPr>
                <w:noProof/>
                <w:webHidden/>
              </w:rPr>
              <w:t>27</w:t>
            </w:r>
            <w:r>
              <w:rPr>
                <w:noProof/>
                <w:webHidden/>
              </w:rPr>
              <w:fldChar w:fldCharType="end"/>
            </w:r>
          </w:hyperlink>
        </w:p>
        <w:p w14:paraId="55869128" w14:textId="012E8F7D"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8" w:history="1">
            <w:r w:rsidRPr="00431E81">
              <w:rPr>
                <w:rStyle w:val="Hyperlink"/>
                <w:rFonts w:cs="Times New Roman"/>
                <w:noProof/>
              </w:rPr>
              <w:t>2.7.4. Hàm trong JavaScript</w:t>
            </w:r>
            <w:r>
              <w:rPr>
                <w:noProof/>
                <w:webHidden/>
              </w:rPr>
              <w:tab/>
            </w:r>
            <w:r>
              <w:rPr>
                <w:noProof/>
                <w:webHidden/>
              </w:rPr>
              <w:fldChar w:fldCharType="begin"/>
            </w:r>
            <w:r>
              <w:rPr>
                <w:noProof/>
                <w:webHidden/>
              </w:rPr>
              <w:instrText xml:space="preserve"> PAGEREF _Toc232108608 \h </w:instrText>
            </w:r>
            <w:r>
              <w:rPr>
                <w:noProof/>
                <w:webHidden/>
              </w:rPr>
            </w:r>
            <w:r>
              <w:rPr>
                <w:noProof/>
                <w:webHidden/>
              </w:rPr>
              <w:fldChar w:fldCharType="separate"/>
            </w:r>
            <w:r w:rsidR="006F5861">
              <w:rPr>
                <w:noProof/>
                <w:webHidden/>
              </w:rPr>
              <w:t>32</w:t>
            </w:r>
            <w:r>
              <w:rPr>
                <w:noProof/>
                <w:webHidden/>
              </w:rPr>
              <w:fldChar w:fldCharType="end"/>
            </w:r>
          </w:hyperlink>
        </w:p>
        <w:p w14:paraId="267B9435" w14:textId="1C2961DC"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09" w:history="1">
            <w:r w:rsidRPr="00431E81">
              <w:rPr>
                <w:rStyle w:val="Hyperlink"/>
                <w:rFonts w:cs="Times New Roman"/>
                <w:noProof/>
              </w:rPr>
              <w:t>2.7.5. Sự kiện trong JavaScript</w:t>
            </w:r>
            <w:r>
              <w:rPr>
                <w:noProof/>
                <w:webHidden/>
              </w:rPr>
              <w:tab/>
            </w:r>
            <w:r>
              <w:rPr>
                <w:noProof/>
                <w:webHidden/>
              </w:rPr>
              <w:fldChar w:fldCharType="begin"/>
            </w:r>
            <w:r>
              <w:rPr>
                <w:noProof/>
                <w:webHidden/>
              </w:rPr>
              <w:instrText xml:space="preserve"> PAGEREF _Toc232108609 \h </w:instrText>
            </w:r>
            <w:r>
              <w:rPr>
                <w:noProof/>
                <w:webHidden/>
              </w:rPr>
            </w:r>
            <w:r>
              <w:rPr>
                <w:noProof/>
                <w:webHidden/>
              </w:rPr>
              <w:fldChar w:fldCharType="separate"/>
            </w:r>
            <w:r w:rsidR="006F5861">
              <w:rPr>
                <w:noProof/>
                <w:webHidden/>
              </w:rPr>
              <w:t>33</w:t>
            </w:r>
            <w:r>
              <w:rPr>
                <w:noProof/>
                <w:webHidden/>
              </w:rPr>
              <w:fldChar w:fldCharType="end"/>
            </w:r>
          </w:hyperlink>
        </w:p>
        <w:p w14:paraId="6DF18593" w14:textId="242EA9FB"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0" w:history="1">
            <w:r w:rsidRPr="00431E81">
              <w:rPr>
                <w:rStyle w:val="Hyperlink"/>
                <w:rFonts w:cs="Times New Roman"/>
                <w:noProof/>
              </w:rPr>
              <w:t>2.7.6. DOM (Document Object Model)</w:t>
            </w:r>
            <w:r>
              <w:rPr>
                <w:noProof/>
                <w:webHidden/>
              </w:rPr>
              <w:tab/>
            </w:r>
            <w:r>
              <w:rPr>
                <w:noProof/>
                <w:webHidden/>
              </w:rPr>
              <w:fldChar w:fldCharType="begin"/>
            </w:r>
            <w:r>
              <w:rPr>
                <w:noProof/>
                <w:webHidden/>
              </w:rPr>
              <w:instrText xml:space="preserve"> PAGEREF _Toc232108610 \h </w:instrText>
            </w:r>
            <w:r>
              <w:rPr>
                <w:noProof/>
                <w:webHidden/>
              </w:rPr>
            </w:r>
            <w:r>
              <w:rPr>
                <w:noProof/>
                <w:webHidden/>
              </w:rPr>
              <w:fldChar w:fldCharType="separate"/>
            </w:r>
            <w:r w:rsidR="006F5861">
              <w:rPr>
                <w:noProof/>
                <w:webHidden/>
              </w:rPr>
              <w:t>35</w:t>
            </w:r>
            <w:r>
              <w:rPr>
                <w:noProof/>
                <w:webHidden/>
              </w:rPr>
              <w:fldChar w:fldCharType="end"/>
            </w:r>
          </w:hyperlink>
        </w:p>
        <w:p w14:paraId="659E4DD0" w14:textId="3A690A4C"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11" w:history="1">
            <w:r w:rsidRPr="00431E81">
              <w:rPr>
                <w:rStyle w:val="Hyperlink"/>
                <w:noProof/>
              </w:rPr>
              <w:t>2.8. Mô hình Client - Server</w:t>
            </w:r>
            <w:r>
              <w:rPr>
                <w:noProof/>
                <w:webHidden/>
              </w:rPr>
              <w:tab/>
            </w:r>
            <w:r>
              <w:rPr>
                <w:noProof/>
                <w:webHidden/>
              </w:rPr>
              <w:fldChar w:fldCharType="begin"/>
            </w:r>
            <w:r>
              <w:rPr>
                <w:noProof/>
                <w:webHidden/>
              </w:rPr>
              <w:instrText xml:space="preserve"> PAGEREF _Toc232108611 \h </w:instrText>
            </w:r>
            <w:r>
              <w:rPr>
                <w:noProof/>
                <w:webHidden/>
              </w:rPr>
            </w:r>
            <w:r>
              <w:rPr>
                <w:noProof/>
                <w:webHidden/>
              </w:rPr>
              <w:fldChar w:fldCharType="separate"/>
            </w:r>
            <w:r w:rsidR="006F5861">
              <w:rPr>
                <w:noProof/>
                <w:webHidden/>
              </w:rPr>
              <w:t>38</w:t>
            </w:r>
            <w:r>
              <w:rPr>
                <w:noProof/>
                <w:webHidden/>
              </w:rPr>
              <w:fldChar w:fldCharType="end"/>
            </w:r>
          </w:hyperlink>
        </w:p>
        <w:p w14:paraId="051C16AF" w14:textId="5407C532"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2" w:history="1">
            <w:r w:rsidRPr="00431E81">
              <w:rPr>
                <w:rStyle w:val="Hyperlink"/>
                <w:rFonts w:cs="Times New Roman"/>
                <w:noProof/>
              </w:rPr>
              <w:t>2.8.1. Khái niệm</w:t>
            </w:r>
            <w:r>
              <w:rPr>
                <w:noProof/>
                <w:webHidden/>
              </w:rPr>
              <w:tab/>
            </w:r>
            <w:r>
              <w:rPr>
                <w:noProof/>
                <w:webHidden/>
              </w:rPr>
              <w:fldChar w:fldCharType="begin"/>
            </w:r>
            <w:r>
              <w:rPr>
                <w:noProof/>
                <w:webHidden/>
              </w:rPr>
              <w:instrText xml:space="preserve"> PAGEREF _Toc232108612 \h </w:instrText>
            </w:r>
            <w:r>
              <w:rPr>
                <w:noProof/>
                <w:webHidden/>
              </w:rPr>
            </w:r>
            <w:r>
              <w:rPr>
                <w:noProof/>
                <w:webHidden/>
              </w:rPr>
              <w:fldChar w:fldCharType="separate"/>
            </w:r>
            <w:r w:rsidR="006F5861">
              <w:rPr>
                <w:noProof/>
                <w:webHidden/>
              </w:rPr>
              <w:t>38</w:t>
            </w:r>
            <w:r>
              <w:rPr>
                <w:noProof/>
                <w:webHidden/>
              </w:rPr>
              <w:fldChar w:fldCharType="end"/>
            </w:r>
          </w:hyperlink>
        </w:p>
        <w:p w14:paraId="219EDD31" w14:textId="61A36284"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3" w:history="1">
            <w:r w:rsidRPr="00431E81">
              <w:rPr>
                <w:rStyle w:val="Hyperlink"/>
                <w:rFonts w:cs="Times New Roman"/>
                <w:noProof/>
              </w:rPr>
              <w:t>2.8.2. Thành phần</w:t>
            </w:r>
            <w:r>
              <w:rPr>
                <w:noProof/>
                <w:webHidden/>
              </w:rPr>
              <w:tab/>
            </w:r>
            <w:r>
              <w:rPr>
                <w:noProof/>
                <w:webHidden/>
              </w:rPr>
              <w:fldChar w:fldCharType="begin"/>
            </w:r>
            <w:r>
              <w:rPr>
                <w:noProof/>
                <w:webHidden/>
              </w:rPr>
              <w:instrText xml:space="preserve"> PAGEREF _Toc232108613 \h </w:instrText>
            </w:r>
            <w:r>
              <w:rPr>
                <w:noProof/>
                <w:webHidden/>
              </w:rPr>
            </w:r>
            <w:r>
              <w:rPr>
                <w:noProof/>
                <w:webHidden/>
              </w:rPr>
              <w:fldChar w:fldCharType="separate"/>
            </w:r>
            <w:r w:rsidR="006F5861">
              <w:rPr>
                <w:noProof/>
                <w:webHidden/>
              </w:rPr>
              <w:t>38</w:t>
            </w:r>
            <w:r>
              <w:rPr>
                <w:noProof/>
                <w:webHidden/>
              </w:rPr>
              <w:fldChar w:fldCharType="end"/>
            </w:r>
          </w:hyperlink>
        </w:p>
        <w:p w14:paraId="66985B51" w14:textId="3245217F"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4" w:history="1">
            <w:r w:rsidRPr="00431E81">
              <w:rPr>
                <w:rStyle w:val="Hyperlink"/>
                <w:rFonts w:cs="Times New Roman"/>
                <w:noProof/>
              </w:rPr>
              <w:t>2.8.3. Quy trình hoạt động</w:t>
            </w:r>
            <w:r>
              <w:rPr>
                <w:noProof/>
                <w:webHidden/>
              </w:rPr>
              <w:tab/>
            </w:r>
            <w:r>
              <w:rPr>
                <w:noProof/>
                <w:webHidden/>
              </w:rPr>
              <w:fldChar w:fldCharType="begin"/>
            </w:r>
            <w:r>
              <w:rPr>
                <w:noProof/>
                <w:webHidden/>
              </w:rPr>
              <w:instrText xml:space="preserve"> PAGEREF _Toc232108614 \h </w:instrText>
            </w:r>
            <w:r>
              <w:rPr>
                <w:noProof/>
                <w:webHidden/>
              </w:rPr>
            </w:r>
            <w:r>
              <w:rPr>
                <w:noProof/>
                <w:webHidden/>
              </w:rPr>
              <w:fldChar w:fldCharType="separate"/>
            </w:r>
            <w:r w:rsidR="006F5861">
              <w:rPr>
                <w:noProof/>
                <w:webHidden/>
              </w:rPr>
              <w:t>38</w:t>
            </w:r>
            <w:r>
              <w:rPr>
                <w:noProof/>
                <w:webHidden/>
              </w:rPr>
              <w:fldChar w:fldCharType="end"/>
            </w:r>
          </w:hyperlink>
        </w:p>
        <w:p w14:paraId="7DF42D4E" w14:textId="4E86FF9B"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15" w:history="1">
            <w:r w:rsidRPr="00431E81">
              <w:rPr>
                <w:rStyle w:val="Hyperlink"/>
                <w:noProof/>
              </w:rPr>
              <w:t>2.9. Web Hosting và Domain</w:t>
            </w:r>
            <w:r>
              <w:rPr>
                <w:noProof/>
                <w:webHidden/>
              </w:rPr>
              <w:tab/>
            </w:r>
            <w:r>
              <w:rPr>
                <w:noProof/>
                <w:webHidden/>
              </w:rPr>
              <w:fldChar w:fldCharType="begin"/>
            </w:r>
            <w:r>
              <w:rPr>
                <w:noProof/>
                <w:webHidden/>
              </w:rPr>
              <w:instrText xml:space="preserve"> PAGEREF _Toc232108615 \h </w:instrText>
            </w:r>
            <w:r>
              <w:rPr>
                <w:noProof/>
                <w:webHidden/>
              </w:rPr>
            </w:r>
            <w:r>
              <w:rPr>
                <w:noProof/>
                <w:webHidden/>
              </w:rPr>
              <w:fldChar w:fldCharType="separate"/>
            </w:r>
            <w:r w:rsidR="006F5861">
              <w:rPr>
                <w:noProof/>
                <w:webHidden/>
              </w:rPr>
              <w:t>39</w:t>
            </w:r>
            <w:r>
              <w:rPr>
                <w:noProof/>
                <w:webHidden/>
              </w:rPr>
              <w:fldChar w:fldCharType="end"/>
            </w:r>
          </w:hyperlink>
        </w:p>
        <w:p w14:paraId="1B7B0558" w14:textId="0D5D0375"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6" w:history="1">
            <w:r w:rsidRPr="00431E81">
              <w:rPr>
                <w:rStyle w:val="Hyperlink"/>
                <w:rFonts w:cs="Times New Roman"/>
                <w:noProof/>
              </w:rPr>
              <w:t>2.9.1. Domain</w:t>
            </w:r>
            <w:r>
              <w:rPr>
                <w:noProof/>
                <w:webHidden/>
              </w:rPr>
              <w:tab/>
            </w:r>
            <w:r>
              <w:rPr>
                <w:noProof/>
                <w:webHidden/>
              </w:rPr>
              <w:fldChar w:fldCharType="begin"/>
            </w:r>
            <w:r>
              <w:rPr>
                <w:noProof/>
                <w:webHidden/>
              </w:rPr>
              <w:instrText xml:space="preserve"> PAGEREF _Toc232108616 \h </w:instrText>
            </w:r>
            <w:r>
              <w:rPr>
                <w:noProof/>
                <w:webHidden/>
              </w:rPr>
            </w:r>
            <w:r>
              <w:rPr>
                <w:noProof/>
                <w:webHidden/>
              </w:rPr>
              <w:fldChar w:fldCharType="separate"/>
            </w:r>
            <w:r w:rsidR="006F5861">
              <w:rPr>
                <w:noProof/>
                <w:webHidden/>
              </w:rPr>
              <w:t>39</w:t>
            </w:r>
            <w:r>
              <w:rPr>
                <w:noProof/>
                <w:webHidden/>
              </w:rPr>
              <w:fldChar w:fldCharType="end"/>
            </w:r>
          </w:hyperlink>
        </w:p>
        <w:p w14:paraId="5988CC1F" w14:textId="2E34D6F7"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7" w:history="1">
            <w:r w:rsidRPr="00431E81">
              <w:rPr>
                <w:rStyle w:val="Hyperlink"/>
                <w:rFonts w:cs="Times New Roman"/>
                <w:noProof/>
              </w:rPr>
              <w:t>2.9.2. Hosting</w:t>
            </w:r>
            <w:r>
              <w:rPr>
                <w:noProof/>
                <w:webHidden/>
              </w:rPr>
              <w:tab/>
            </w:r>
            <w:r>
              <w:rPr>
                <w:noProof/>
                <w:webHidden/>
              </w:rPr>
              <w:fldChar w:fldCharType="begin"/>
            </w:r>
            <w:r>
              <w:rPr>
                <w:noProof/>
                <w:webHidden/>
              </w:rPr>
              <w:instrText xml:space="preserve"> PAGEREF _Toc232108617 \h </w:instrText>
            </w:r>
            <w:r>
              <w:rPr>
                <w:noProof/>
                <w:webHidden/>
              </w:rPr>
            </w:r>
            <w:r>
              <w:rPr>
                <w:noProof/>
                <w:webHidden/>
              </w:rPr>
              <w:fldChar w:fldCharType="separate"/>
            </w:r>
            <w:r w:rsidR="006F5861">
              <w:rPr>
                <w:noProof/>
                <w:webHidden/>
              </w:rPr>
              <w:t>39</w:t>
            </w:r>
            <w:r>
              <w:rPr>
                <w:noProof/>
                <w:webHidden/>
              </w:rPr>
              <w:fldChar w:fldCharType="end"/>
            </w:r>
          </w:hyperlink>
        </w:p>
        <w:p w14:paraId="700BA237" w14:textId="7F65EDB5"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18" w:history="1">
            <w:r w:rsidRPr="00431E81">
              <w:rPr>
                <w:rStyle w:val="Hyperlink"/>
                <w:noProof/>
              </w:rPr>
              <w:t>2.10. Bootstrap</w:t>
            </w:r>
            <w:r>
              <w:rPr>
                <w:noProof/>
                <w:webHidden/>
              </w:rPr>
              <w:tab/>
            </w:r>
            <w:r>
              <w:rPr>
                <w:noProof/>
                <w:webHidden/>
              </w:rPr>
              <w:fldChar w:fldCharType="begin"/>
            </w:r>
            <w:r>
              <w:rPr>
                <w:noProof/>
                <w:webHidden/>
              </w:rPr>
              <w:instrText xml:space="preserve"> PAGEREF _Toc232108618 \h </w:instrText>
            </w:r>
            <w:r>
              <w:rPr>
                <w:noProof/>
                <w:webHidden/>
              </w:rPr>
            </w:r>
            <w:r>
              <w:rPr>
                <w:noProof/>
                <w:webHidden/>
              </w:rPr>
              <w:fldChar w:fldCharType="separate"/>
            </w:r>
            <w:r w:rsidR="006F5861">
              <w:rPr>
                <w:noProof/>
                <w:webHidden/>
              </w:rPr>
              <w:t>39</w:t>
            </w:r>
            <w:r>
              <w:rPr>
                <w:noProof/>
                <w:webHidden/>
              </w:rPr>
              <w:fldChar w:fldCharType="end"/>
            </w:r>
          </w:hyperlink>
        </w:p>
        <w:p w14:paraId="095B19D6" w14:textId="23780359"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19" w:history="1">
            <w:r w:rsidRPr="00431E81">
              <w:rPr>
                <w:rStyle w:val="Hyperlink"/>
                <w:rFonts w:cs="Times New Roman"/>
                <w:noProof/>
              </w:rPr>
              <w:t>2.10.1. Khái niệm Bootstrap</w:t>
            </w:r>
            <w:r>
              <w:rPr>
                <w:noProof/>
                <w:webHidden/>
              </w:rPr>
              <w:tab/>
            </w:r>
            <w:r>
              <w:rPr>
                <w:noProof/>
                <w:webHidden/>
              </w:rPr>
              <w:fldChar w:fldCharType="begin"/>
            </w:r>
            <w:r>
              <w:rPr>
                <w:noProof/>
                <w:webHidden/>
              </w:rPr>
              <w:instrText xml:space="preserve"> PAGEREF _Toc232108619 \h </w:instrText>
            </w:r>
            <w:r>
              <w:rPr>
                <w:noProof/>
                <w:webHidden/>
              </w:rPr>
            </w:r>
            <w:r>
              <w:rPr>
                <w:noProof/>
                <w:webHidden/>
              </w:rPr>
              <w:fldChar w:fldCharType="separate"/>
            </w:r>
            <w:r w:rsidR="006F5861">
              <w:rPr>
                <w:noProof/>
                <w:webHidden/>
              </w:rPr>
              <w:t>39</w:t>
            </w:r>
            <w:r>
              <w:rPr>
                <w:noProof/>
                <w:webHidden/>
              </w:rPr>
              <w:fldChar w:fldCharType="end"/>
            </w:r>
          </w:hyperlink>
        </w:p>
        <w:p w14:paraId="06FAD1FB" w14:textId="60FC836C"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0" w:history="1">
            <w:r w:rsidRPr="00431E81">
              <w:rPr>
                <w:rStyle w:val="Hyperlink"/>
                <w:rFonts w:cs="Times New Roman"/>
                <w:noProof/>
              </w:rPr>
              <w:t>2.10.2. Đặc điểm của Bootstrap</w:t>
            </w:r>
            <w:r>
              <w:rPr>
                <w:noProof/>
                <w:webHidden/>
              </w:rPr>
              <w:tab/>
            </w:r>
            <w:r>
              <w:rPr>
                <w:noProof/>
                <w:webHidden/>
              </w:rPr>
              <w:fldChar w:fldCharType="begin"/>
            </w:r>
            <w:r>
              <w:rPr>
                <w:noProof/>
                <w:webHidden/>
              </w:rPr>
              <w:instrText xml:space="preserve"> PAGEREF _Toc232108620 \h </w:instrText>
            </w:r>
            <w:r>
              <w:rPr>
                <w:noProof/>
                <w:webHidden/>
              </w:rPr>
            </w:r>
            <w:r>
              <w:rPr>
                <w:noProof/>
                <w:webHidden/>
              </w:rPr>
              <w:fldChar w:fldCharType="separate"/>
            </w:r>
            <w:r w:rsidR="006F5861">
              <w:rPr>
                <w:noProof/>
                <w:webHidden/>
              </w:rPr>
              <w:t>40</w:t>
            </w:r>
            <w:r>
              <w:rPr>
                <w:noProof/>
                <w:webHidden/>
              </w:rPr>
              <w:fldChar w:fldCharType="end"/>
            </w:r>
          </w:hyperlink>
        </w:p>
        <w:p w14:paraId="5F56363D" w14:textId="66837819"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1" w:history="1">
            <w:r w:rsidRPr="00431E81">
              <w:rPr>
                <w:rStyle w:val="Hyperlink"/>
                <w:rFonts w:cs="Times New Roman"/>
                <w:noProof/>
              </w:rPr>
              <w:t>2.10.3. Hệ thống lưới (Grid System)</w:t>
            </w:r>
            <w:r>
              <w:rPr>
                <w:noProof/>
                <w:webHidden/>
              </w:rPr>
              <w:tab/>
            </w:r>
            <w:r>
              <w:rPr>
                <w:noProof/>
                <w:webHidden/>
              </w:rPr>
              <w:fldChar w:fldCharType="begin"/>
            </w:r>
            <w:r>
              <w:rPr>
                <w:noProof/>
                <w:webHidden/>
              </w:rPr>
              <w:instrText xml:space="preserve"> PAGEREF _Toc232108621 \h </w:instrText>
            </w:r>
            <w:r>
              <w:rPr>
                <w:noProof/>
                <w:webHidden/>
              </w:rPr>
            </w:r>
            <w:r>
              <w:rPr>
                <w:noProof/>
                <w:webHidden/>
              </w:rPr>
              <w:fldChar w:fldCharType="separate"/>
            </w:r>
            <w:r w:rsidR="006F5861">
              <w:rPr>
                <w:noProof/>
                <w:webHidden/>
              </w:rPr>
              <w:t>40</w:t>
            </w:r>
            <w:r>
              <w:rPr>
                <w:noProof/>
                <w:webHidden/>
              </w:rPr>
              <w:fldChar w:fldCharType="end"/>
            </w:r>
          </w:hyperlink>
        </w:p>
        <w:p w14:paraId="096BBAE0" w14:textId="3A882221"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2" w:history="1">
            <w:r w:rsidRPr="00431E81">
              <w:rPr>
                <w:rStyle w:val="Hyperlink"/>
                <w:rFonts w:cs="Times New Roman"/>
                <w:noProof/>
              </w:rPr>
              <w:t>2.10.4. Ứng dụng của Bootstrap trong đề tài</w:t>
            </w:r>
            <w:r>
              <w:rPr>
                <w:noProof/>
                <w:webHidden/>
              </w:rPr>
              <w:tab/>
            </w:r>
            <w:r>
              <w:rPr>
                <w:noProof/>
                <w:webHidden/>
              </w:rPr>
              <w:fldChar w:fldCharType="begin"/>
            </w:r>
            <w:r>
              <w:rPr>
                <w:noProof/>
                <w:webHidden/>
              </w:rPr>
              <w:instrText xml:space="preserve"> PAGEREF _Toc232108622 \h </w:instrText>
            </w:r>
            <w:r>
              <w:rPr>
                <w:noProof/>
                <w:webHidden/>
              </w:rPr>
            </w:r>
            <w:r>
              <w:rPr>
                <w:noProof/>
                <w:webHidden/>
              </w:rPr>
              <w:fldChar w:fldCharType="separate"/>
            </w:r>
            <w:r w:rsidR="006F5861">
              <w:rPr>
                <w:noProof/>
                <w:webHidden/>
              </w:rPr>
              <w:t>40</w:t>
            </w:r>
            <w:r>
              <w:rPr>
                <w:noProof/>
                <w:webHidden/>
              </w:rPr>
              <w:fldChar w:fldCharType="end"/>
            </w:r>
          </w:hyperlink>
        </w:p>
        <w:p w14:paraId="04ECC865" w14:textId="7F6510A0"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23" w:history="1">
            <w:r w:rsidRPr="00431E81">
              <w:rPr>
                <w:rStyle w:val="Hyperlink"/>
                <w:noProof/>
              </w:rPr>
              <w:t>2.11. Git và GitHub trong phát triển Web</w:t>
            </w:r>
            <w:r>
              <w:rPr>
                <w:noProof/>
                <w:webHidden/>
              </w:rPr>
              <w:tab/>
            </w:r>
            <w:r>
              <w:rPr>
                <w:noProof/>
                <w:webHidden/>
              </w:rPr>
              <w:fldChar w:fldCharType="begin"/>
            </w:r>
            <w:r>
              <w:rPr>
                <w:noProof/>
                <w:webHidden/>
              </w:rPr>
              <w:instrText xml:space="preserve"> PAGEREF _Toc232108623 \h </w:instrText>
            </w:r>
            <w:r>
              <w:rPr>
                <w:noProof/>
                <w:webHidden/>
              </w:rPr>
            </w:r>
            <w:r>
              <w:rPr>
                <w:noProof/>
                <w:webHidden/>
              </w:rPr>
              <w:fldChar w:fldCharType="separate"/>
            </w:r>
            <w:r w:rsidR="006F5861">
              <w:rPr>
                <w:noProof/>
                <w:webHidden/>
              </w:rPr>
              <w:t>41</w:t>
            </w:r>
            <w:r>
              <w:rPr>
                <w:noProof/>
                <w:webHidden/>
              </w:rPr>
              <w:fldChar w:fldCharType="end"/>
            </w:r>
          </w:hyperlink>
        </w:p>
        <w:p w14:paraId="0AD073D5" w14:textId="206D18C4"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4" w:history="1">
            <w:r w:rsidRPr="00431E81">
              <w:rPr>
                <w:rStyle w:val="Hyperlink"/>
                <w:rFonts w:cs="Times New Roman"/>
                <w:noProof/>
              </w:rPr>
              <w:t>2.11.1. Git</w:t>
            </w:r>
            <w:r>
              <w:rPr>
                <w:noProof/>
                <w:webHidden/>
              </w:rPr>
              <w:tab/>
            </w:r>
            <w:r>
              <w:rPr>
                <w:noProof/>
                <w:webHidden/>
              </w:rPr>
              <w:fldChar w:fldCharType="begin"/>
            </w:r>
            <w:r>
              <w:rPr>
                <w:noProof/>
                <w:webHidden/>
              </w:rPr>
              <w:instrText xml:space="preserve"> PAGEREF _Toc232108624 \h </w:instrText>
            </w:r>
            <w:r>
              <w:rPr>
                <w:noProof/>
                <w:webHidden/>
              </w:rPr>
            </w:r>
            <w:r>
              <w:rPr>
                <w:noProof/>
                <w:webHidden/>
              </w:rPr>
              <w:fldChar w:fldCharType="separate"/>
            </w:r>
            <w:r w:rsidR="006F5861">
              <w:rPr>
                <w:noProof/>
                <w:webHidden/>
              </w:rPr>
              <w:t>41</w:t>
            </w:r>
            <w:r>
              <w:rPr>
                <w:noProof/>
                <w:webHidden/>
              </w:rPr>
              <w:fldChar w:fldCharType="end"/>
            </w:r>
          </w:hyperlink>
        </w:p>
        <w:p w14:paraId="79F85B23" w14:textId="47E9D274"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5" w:history="1">
            <w:r w:rsidRPr="00431E81">
              <w:rPr>
                <w:rStyle w:val="Hyperlink"/>
                <w:rFonts w:cs="Times New Roman"/>
                <w:noProof/>
              </w:rPr>
              <w:t>2.11.2. GitHub</w:t>
            </w:r>
            <w:r>
              <w:rPr>
                <w:noProof/>
                <w:webHidden/>
              </w:rPr>
              <w:tab/>
            </w:r>
            <w:r>
              <w:rPr>
                <w:noProof/>
                <w:webHidden/>
              </w:rPr>
              <w:fldChar w:fldCharType="begin"/>
            </w:r>
            <w:r>
              <w:rPr>
                <w:noProof/>
                <w:webHidden/>
              </w:rPr>
              <w:instrText xml:space="preserve"> PAGEREF _Toc232108625 \h </w:instrText>
            </w:r>
            <w:r>
              <w:rPr>
                <w:noProof/>
                <w:webHidden/>
              </w:rPr>
            </w:r>
            <w:r>
              <w:rPr>
                <w:noProof/>
                <w:webHidden/>
              </w:rPr>
              <w:fldChar w:fldCharType="separate"/>
            </w:r>
            <w:r w:rsidR="006F5861">
              <w:rPr>
                <w:noProof/>
                <w:webHidden/>
              </w:rPr>
              <w:t>41</w:t>
            </w:r>
            <w:r>
              <w:rPr>
                <w:noProof/>
                <w:webHidden/>
              </w:rPr>
              <w:fldChar w:fldCharType="end"/>
            </w:r>
          </w:hyperlink>
        </w:p>
        <w:p w14:paraId="47CD46B9" w14:textId="6F20D3DC"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26" w:history="1">
            <w:r w:rsidRPr="00431E81">
              <w:rPr>
                <w:rStyle w:val="Hyperlink"/>
                <w:rFonts w:cs="Times New Roman"/>
                <w:noProof/>
              </w:rPr>
              <w:t>2.11.3. Một số lệnh Git cơ bản</w:t>
            </w:r>
            <w:r>
              <w:rPr>
                <w:noProof/>
                <w:webHidden/>
              </w:rPr>
              <w:tab/>
            </w:r>
            <w:r>
              <w:rPr>
                <w:noProof/>
                <w:webHidden/>
              </w:rPr>
              <w:fldChar w:fldCharType="begin"/>
            </w:r>
            <w:r>
              <w:rPr>
                <w:noProof/>
                <w:webHidden/>
              </w:rPr>
              <w:instrText xml:space="preserve"> PAGEREF _Toc232108626 \h </w:instrText>
            </w:r>
            <w:r>
              <w:rPr>
                <w:noProof/>
                <w:webHidden/>
              </w:rPr>
            </w:r>
            <w:r>
              <w:rPr>
                <w:noProof/>
                <w:webHidden/>
              </w:rPr>
              <w:fldChar w:fldCharType="separate"/>
            </w:r>
            <w:r w:rsidR="006F5861">
              <w:rPr>
                <w:noProof/>
                <w:webHidden/>
              </w:rPr>
              <w:t>42</w:t>
            </w:r>
            <w:r>
              <w:rPr>
                <w:noProof/>
                <w:webHidden/>
              </w:rPr>
              <w:fldChar w:fldCharType="end"/>
            </w:r>
          </w:hyperlink>
        </w:p>
        <w:p w14:paraId="291F0E89" w14:textId="56967EA5" w:rsidR="006E1A83" w:rsidRDefault="006E1A83">
          <w:pPr>
            <w:pStyle w:val="TOC1"/>
            <w:tabs>
              <w:tab w:val="right" w:leader="dot" w:pos="8778"/>
            </w:tabs>
            <w:rPr>
              <w:rFonts w:asciiTheme="minorHAnsi" w:eastAsiaTheme="minorEastAsia" w:hAnsiTheme="minorHAnsi"/>
              <w:noProof/>
              <w:kern w:val="2"/>
              <w:sz w:val="24"/>
              <w:szCs w:val="24"/>
              <w14:ligatures w14:val="standardContextual"/>
            </w:rPr>
          </w:pPr>
          <w:hyperlink w:anchor="_Toc232108627" w:history="1">
            <w:r w:rsidRPr="00431E81">
              <w:rPr>
                <w:rStyle w:val="Hyperlink"/>
                <w:noProof/>
              </w:rPr>
              <w:t>CHƯƠNG 3. Phân tích thiết kế hệ thống</w:t>
            </w:r>
            <w:r>
              <w:rPr>
                <w:noProof/>
                <w:webHidden/>
              </w:rPr>
              <w:tab/>
            </w:r>
            <w:r>
              <w:rPr>
                <w:noProof/>
                <w:webHidden/>
              </w:rPr>
              <w:fldChar w:fldCharType="begin"/>
            </w:r>
            <w:r>
              <w:rPr>
                <w:noProof/>
                <w:webHidden/>
              </w:rPr>
              <w:instrText xml:space="preserve"> PAGEREF _Toc232108627 \h </w:instrText>
            </w:r>
            <w:r>
              <w:rPr>
                <w:noProof/>
                <w:webHidden/>
              </w:rPr>
            </w:r>
            <w:r>
              <w:rPr>
                <w:noProof/>
                <w:webHidden/>
              </w:rPr>
              <w:fldChar w:fldCharType="separate"/>
            </w:r>
            <w:r w:rsidR="006F5861">
              <w:rPr>
                <w:noProof/>
                <w:webHidden/>
              </w:rPr>
              <w:t>43</w:t>
            </w:r>
            <w:r>
              <w:rPr>
                <w:noProof/>
                <w:webHidden/>
              </w:rPr>
              <w:fldChar w:fldCharType="end"/>
            </w:r>
          </w:hyperlink>
        </w:p>
        <w:p w14:paraId="277D63C1" w14:textId="07A00643"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28" w:history="1">
            <w:r w:rsidRPr="00431E81">
              <w:rPr>
                <w:rStyle w:val="Hyperlink"/>
                <w:noProof/>
              </w:rPr>
              <w:t>3.1. Mô tả vấn đề</w:t>
            </w:r>
            <w:r>
              <w:rPr>
                <w:noProof/>
                <w:webHidden/>
              </w:rPr>
              <w:tab/>
            </w:r>
            <w:r>
              <w:rPr>
                <w:noProof/>
                <w:webHidden/>
              </w:rPr>
              <w:fldChar w:fldCharType="begin"/>
            </w:r>
            <w:r>
              <w:rPr>
                <w:noProof/>
                <w:webHidden/>
              </w:rPr>
              <w:instrText xml:space="preserve"> PAGEREF _Toc232108628 \h </w:instrText>
            </w:r>
            <w:r>
              <w:rPr>
                <w:noProof/>
                <w:webHidden/>
              </w:rPr>
            </w:r>
            <w:r>
              <w:rPr>
                <w:noProof/>
                <w:webHidden/>
              </w:rPr>
              <w:fldChar w:fldCharType="separate"/>
            </w:r>
            <w:r w:rsidR="006F5861">
              <w:rPr>
                <w:noProof/>
                <w:webHidden/>
              </w:rPr>
              <w:t>43</w:t>
            </w:r>
            <w:r>
              <w:rPr>
                <w:noProof/>
                <w:webHidden/>
              </w:rPr>
              <w:fldChar w:fldCharType="end"/>
            </w:r>
          </w:hyperlink>
        </w:p>
        <w:p w14:paraId="1068AF9E" w14:textId="125C0C0D"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29" w:history="1">
            <w:r w:rsidRPr="00431E81">
              <w:rPr>
                <w:rStyle w:val="Hyperlink"/>
                <w:noProof/>
              </w:rPr>
              <w:t>3.2. Đặc tả yêu cầu hệ thống</w:t>
            </w:r>
            <w:r>
              <w:rPr>
                <w:noProof/>
                <w:webHidden/>
              </w:rPr>
              <w:tab/>
            </w:r>
            <w:r>
              <w:rPr>
                <w:noProof/>
                <w:webHidden/>
              </w:rPr>
              <w:fldChar w:fldCharType="begin"/>
            </w:r>
            <w:r>
              <w:rPr>
                <w:noProof/>
                <w:webHidden/>
              </w:rPr>
              <w:instrText xml:space="preserve"> PAGEREF _Toc232108629 \h </w:instrText>
            </w:r>
            <w:r>
              <w:rPr>
                <w:noProof/>
                <w:webHidden/>
              </w:rPr>
            </w:r>
            <w:r>
              <w:rPr>
                <w:noProof/>
                <w:webHidden/>
              </w:rPr>
              <w:fldChar w:fldCharType="separate"/>
            </w:r>
            <w:r w:rsidR="006F5861">
              <w:rPr>
                <w:noProof/>
                <w:webHidden/>
              </w:rPr>
              <w:t>43</w:t>
            </w:r>
            <w:r>
              <w:rPr>
                <w:noProof/>
                <w:webHidden/>
              </w:rPr>
              <w:fldChar w:fldCharType="end"/>
            </w:r>
          </w:hyperlink>
        </w:p>
        <w:p w14:paraId="1B260556" w14:textId="0FCC1C80"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30" w:history="1">
            <w:r w:rsidRPr="00431E81">
              <w:rPr>
                <w:rStyle w:val="Hyperlink"/>
                <w:rFonts w:cs="Times New Roman"/>
                <w:noProof/>
              </w:rPr>
              <w:t>3.2.1. Yêu cầu chức năng</w:t>
            </w:r>
            <w:r>
              <w:rPr>
                <w:noProof/>
                <w:webHidden/>
              </w:rPr>
              <w:tab/>
            </w:r>
            <w:r>
              <w:rPr>
                <w:noProof/>
                <w:webHidden/>
              </w:rPr>
              <w:fldChar w:fldCharType="begin"/>
            </w:r>
            <w:r>
              <w:rPr>
                <w:noProof/>
                <w:webHidden/>
              </w:rPr>
              <w:instrText xml:space="preserve"> PAGEREF _Toc232108630 \h </w:instrText>
            </w:r>
            <w:r>
              <w:rPr>
                <w:noProof/>
                <w:webHidden/>
              </w:rPr>
            </w:r>
            <w:r>
              <w:rPr>
                <w:noProof/>
                <w:webHidden/>
              </w:rPr>
              <w:fldChar w:fldCharType="separate"/>
            </w:r>
            <w:r w:rsidR="006F5861">
              <w:rPr>
                <w:noProof/>
                <w:webHidden/>
              </w:rPr>
              <w:t>44</w:t>
            </w:r>
            <w:r>
              <w:rPr>
                <w:noProof/>
                <w:webHidden/>
              </w:rPr>
              <w:fldChar w:fldCharType="end"/>
            </w:r>
          </w:hyperlink>
        </w:p>
        <w:p w14:paraId="1CA76BEB" w14:textId="748514B5"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31" w:history="1">
            <w:r w:rsidRPr="00431E81">
              <w:rPr>
                <w:rStyle w:val="Hyperlink"/>
                <w:rFonts w:cs="Times New Roman"/>
                <w:noProof/>
              </w:rPr>
              <w:t>3.2.2. Yêu cầu phi chức năng</w:t>
            </w:r>
            <w:r>
              <w:rPr>
                <w:noProof/>
                <w:webHidden/>
              </w:rPr>
              <w:tab/>
            </w:r>
            <w:r>
              <w:rPr>
                <w:noProof/>
                <w:webHidden/>
              </w:rPr>
              <w:fldChar w:fldCharType="begin"/>
            </w:r>
            <w:r>
              <w:rPr>
                <w:noProof/>
                <w:webHidden/>
              </w:rPr>
              <w:instrText xml:space="preserve"> PAGEREF _Toc232108631 \h </w:instrText>
            </w:r>
            <w:r>
              <w:rPr>
                <w:noProof/>
                <w:webHidden/>
              </w:rPr>
            </w:r>
            <w:r>
              <w:rPr>
                <w:noProof/>
                <w:webHidden/>
              </w:rPr>
              <w:fldChar w:fldCharType="separate"/>
            </w:r>
            <w:r w:rsidR="006F5861">
              <w:rPr>
                <w:noProof/>
                <w:webHidden/>
              </w:rPr>
              <w:t>46</w:t>
            </w:r>
            <w:r>
              <w:rPr>
                <w:noProof/>
                <w:webHidden/>
              </w:rPr>
              <w:fldChar w:fldCharType="end"/>
            </w:r>
          </w:hyperlink>
        </w:p>
        <w:p w14:paraId="5DE3C846" w14:textId="5B6BEAC2"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32" w:history="1">
            <w:r w:rsidRPr="00431E81">
              <w:rPr>
                <w:rStyle w:val="Hyperlink"/>
                <w:noProof/>
              </w:rPr>
              <w:t>3.3. Thiết kế dữ liệu</w:t>
            </w:r>
            <w:r>
              <w:rPr>
                <w:noProof/>
                <w:webHidden/>
              </w:rPr>
              <w:tab/>
            </w:r>
            <w:r>
              <w:rPr>
                <w:noProof/>
                <w:webHidden/>
              </w:rPr>
              <w:fldChar w:fldCharType="begin"/>
            </w:r>
            <w:r>
              <w:rPr>
                <w:noProof/>
                <w:webHidden/>
              </w:rPr>
              <w:instrText xml:space="preserve"> PAGEREF _Toc232108632 \h </w:instrText>
            </w:r>
            <w:r>
              <w:rPr>
                <w:noProof/>
                <w:webHidden/>
              </w:rPr>
            </w:r>
            <w:r>
              <w:rPr>
                <w:noProof/>
                <w:webHidden/>
              </w:rPr>
              <w:fldChar w:fldCharType="separate"/>
            </w:r>
            <w:r w:rsidR="006F5861">
              <w:rPr>
                <w:noProof/>
                <w:webHidden/>
              </w:rPr>
              <w:t>47</w:t>
            </w:r>
            <w:r>
              <w:rPr>
                <w:noProof/>
                <w:webHidden/>
              </w:rPr>
              <w:fldChar w:fldCharType="end"/>
            </w:r>
          </w:hyperlink>
        </w:p>
        <w:p w14:paraId="0686FE39" w14:textId="06DA0380"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33" w:history="1">
            <w:r w:rsidRPr="00431E81">
              <w:rPr>
                <w:rStyle w:val="Hyperlink"/>
                <w:rFonts w:cs="Times New Roman"/>
                <w:noProof/>
              </w:rPr>
              <w:t>3.3.1. Cấu trúc lưu trữ</w:t>
            </w:r>
            <w:r>
              <w:rPr>
                <w:noProof/>
                <w:webHidden/>
              </w:rPr>
              <w:tab/>
            </w:r>
            <w:r>
              <w:rPr>
                <w:noProof/>
                <w:webHidden/>
              </w:rPr>
              <w:fldChar w:fldCharType="begin"/>
            </w:r>
            <w:r>
              <w:rPr>
                <w:noProof/>
                <w:webHidden/>
              </w:rPr>
              <w:instrText xml:space="preserve"> PAGEREF _Toc232108633 \h </w:instrText>
            </w:r>
            <w:r>
              <w:rPr>
                <w:noProof/>
                <w:webHidden/>
              </w:rPr>
            </w:r>
            <w:r>
              <w:rPr>
                <w:noProof/>
                <w:webHidden/>
              </w:rPr>
              <w:fldChar w:fldCharType="separate"/>
            </w:r>
            <w:r w:rsidR="006F5861">
              <w:rPr>
                <w:noProof/>
                <w:webHidden/>
              </w:rPr>
              <w:t>47</w:t>
            </w:r>
            <w:r>
              <w:rPr>
                <w:noProof/>
                <w:webHidden/>
              </w:rPr>
              <w:fldChar w:fldCharType="end"/>
            </w:r>
          </w:hyperlink>
        </w:p>
        <w:p w14:paraId="03D38D8E" w14:textId="11A14AC5"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34" w:history="1">
            <w:r w:rsidRPr="00431E81">
              <w:rPr>
                <w:rStyle w:val="Hyperlink"/>
                <w:rFonts w:cs="Times New Roman"/>
                <w:noProof/>
              </w:rPr>
              <w:t>3.3.2.</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Đặc tả chi tiết</w:t>
            </w:r>
            <w:r>
              <w:rPr>
                <w:noProof/>
                <w:webHidden/>
              </w:rPr>
              <w:tab/>
            </w:r>
            <w:r>
              <w:rPr>
                <w:noProof/>
                <w:webHidden/>
              </w:rPr>
              <w:fldChar w:fldCharType="begin"/>
            </w:r>
            <w:r>
              <w:rPr>
                <w:noProof/>
                <w:webHidden/>
              </w:rPr>
              <w:instrText xml:space="preserve"> PAGEREF _Toc232108634 \h </w:instrText>
            </w:r>
            <w:r>
              <w:rPr>
                <w:noProof/>
                <w:webHidden/>
              </w:rPr>
            </w:r>
            <w:r>
              <w:rPr>
                <w:noProof/>
                <w:webHidden/>
              </w:rPr>
              <w:fldChar w:fldCharType="separate"/>
            </w:r>
            <w:r w:rsidR="006F5861">
              <w:rPr>
                <w:noProof/>
                <w:webHidden/>
              </w:rPr>
              <w:t>48</w:t>
            </w:r>
            <w:r>
              <w:rPr>
                <w:noProof/>
                <w:webHidden/>
              </w:rPr>
              <w:fldChar w:fldCharType="end"/>
            </w:r>
          </w:hyperlink>
        </w:p>
        <w:p w14:paraId="65EA2094" w14:textId="6139C0F8"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35" w:history="1">
            <w:r w:rsidRPr="00431E81">
              <w:rPr>
                <w:rStyle w:val="Hyperlink"/>
                <w:noProof/>
              </w:rPr>
              <w:t>3.4. Thiết kế chức năng</w:t>
            </w:r>
            <w:r>
              <w:rPr>
                <w:noProof/>
                <w:webHidden/>
              </w:rPr>
              <w:tab/>
            </w:r>
            <w:r>
              <w:rPr>
                <w:noProof/>
                <w:webHidden/>
              </w:rPr>
              <w:fldChar w:fldCharType="begin"/>
            </w:r>
            <w:r>
              <w:rPr>
                <w:noProof/>
                <w:webHidden/>
              </w:rPr>
              <w:instrText xml:space="preserve"> PAGEREF _Toc232108635 \h </w:instrText>
            </w:r>
            <w:r>
              <w:rPr>
                <w:noProof/>
                <w:webHidden/>
              </w:rPr>
            </w:r>
            <w:r>
              <w:rPr>
                <w:noProof/>
                <w:webHidden/>
              </w:rPr>
              <w:fldChar w:fldCharType="separate"/>
            </w:r>
            <w:r w:rsidR="006F5861">
              <w:rPr>
                <w:noProof/>
                <w:webHidden/>
              </w:rPr>
              <w:t>49</w:t>
            </w:r>
            <w:r>
              <w:rPr>
                <w:noProof/>
                <w:webHidden/>
              </w:rPr>
              <w:fldChar w:fldCharType="end"/>
            </w:r>
          </w:hyperlink>
        </w:p>
        <w:p w14:paraId="61F0BD1B" w14:textId="452EE1D9"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36" w:history="1">
            <w:r w:rsidRPr="00431E81">
              <w:rPr>
                <w:rStyle w:val="Hyperlink"/>
                <w:noProof/>
              </w:rPr>
              <w:t>3.5. Thiết kế giao diện</w:t>
            </w:r>
            <w:r>
              <w:rPr>
                <w:noProof/>
                <w:webHidden/>
              </w:rPr>
              <w:tab/>
            </w:r>
            <w:r>
              <w:rPr>
                <w:noProof/>
                <w:webHidden/>
              </w:rPr>
              <w:fldChar w:fldCharType="begin"/>
            </w:r>
            <w:r>
              <w:rPr>
                <w:noProof/>
                <w:webHidden/>
              </w:rPr>
              <w:instrText xml:space="preserve"> PAGEREF _Toc232108636 \h </w:instrText>
            </w:r>
            <w:r>
              <w:rPr>
                <w:noProof/>
                <w:webHidden/>
              </w:rPr>
            </w:r>
            <w:r>
              <w:rPr>
                <w:noProof/>
                <w:webHidden/>
              </w:rPr>
              <w:fldChar w:fldCharType="separate"/>
            </w:r>
            <w:r w:rsidR="006F5861">
              <w:rPr>
                <w:noProof/>
                <w:webHidden/>
              </w:rPr>
              <w:t>50</w:t>
            </w:r>
            <w:r>
              <w:rPr>
                <w:noProof/>
                <w:webHidden/>
              </w:rPr>
              <w:fldChar w:fldCharType="end"/>
            </w:r>
          </w:hyperlink>
        </w:p>
        <w:p w14:paraId="6B93B1DD" w14:textId="54E6C4C7"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37" w:history="1">
            <w:r w:rsidRPr="00431E81">
              <w:rPr>
                <w:rStyle w:val="Hyperlink"/>
                <w:rFonts w:cs="Times New Roman"/>
                <w:noProof/>
              </w:rPr>
              <w:t>3.5.1.</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Sơ đồ website</w:t>
            </w:r>
            <w:r>
              <w:rPr>
                <w:noProof/>
                <w:webHidden/>
              </w:rPr>
              <w:tab/>
            </w:r>
            <w:r>
              <w:rPr>
                <w:noProof/>
                <w:webHidden/>
              </w:rPr>
              <w:fldChar w:fldCharType="begin"/>
            </w:r>
            <w:r>
              <w:rPr>
                <w:noProof/>
                <w:webHidden/>
              </w:rPr>
              <w:instrText xml:space="preserve"> PAGEREF _Toc232108637 \h </w:instrText>
            </w:r>
            <w:r>
              <w:rPr>
                <w:noProof/>
                <w:webHidden/>
              </w:rPr>
            </w:r>
            <w:r>
              <w:rPr>
                <w:noProof/>
                <w:webHidden/>
              </w:rPr>
              <w:fldChar w:fldCharType="separate"/>
            </w:r>
            <w:r w:rsidR="006F5861">
              <w:rPr>
                <w:noProof/>
                <w:webHidden/>
              </w:rPr>
              <w:t>50</w:t>
            </w:r>
            <w:r>
              <w:rPr>
                <w:noProof/>
                <w:webHidden/>
              </w:rPr>
              <w:fldChar w:fldCharType="end"/>
            </w:r>
          </w:hyperlink>
        </w:p>
        <w:p w14:paraId="1C1B4B32" w14:textId="518232D3"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38" w:history="1">
            <w:r w:rsidRPr="00431E81">
              <w:rPr>
                <w:rStyle w:val="Hyperlink"/>
                <w:rFonts w:cs="Times New Roman"/>
                <w:noProof/>
              </w:rPr>
              <w:t>3.5.2.</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chủ</w:t>
            </w:r>
            <w:r>
              <w:rPr>
                <w:noProof/>
                <w:webHidden/>
              </w:rPr>
              <w:tab/>
            </w:r>
            <w:r>
              <w:rPr>
                <w:noProof/>
                <w:webHidden/>
              </w:rPr>
              <w:fldChar w:fldCharType="begin"/>
            </w:r>
            <w:r>
              <w:rPr>
                <w:noProof/>
                <w:webHidden/>
              </w:rPr>
              <w:instrText xml:space="preserve"> PAGEREF _Toc232108638 \h </w:instrText>
            </w:r>
            <w:r>
              <w:rPr>
                <w:noProof/>
                <w:webHidden/>
              </w:rPr>
            </w:r>
            <w:r>
              <w:rPr>
                <w:noProof/>
                <w:webHidden/>
              </w:rPr>
              <w:fldChar w:fldCharType="separate"/>
            </w:r>
            <w:r w:rsidR="006F5861">
              <w:rPr>
                <w:noProof/>
                <w:webHidden/>
              </w:rPr>
              <w:t>51</w:t>
            </w:r>
            <w:r>
              <w:rPr>
                <w:noProof/>
                <w:webHidden/>
              </w:rPr>
              <w:fldChar w:fldCharType="end"/>
            </w:r>
          </w:hyperlink>
        </w:p>
        <w:p w14:paraId="5E2083D2" w14:textId="0A5F1F70"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39" w:history="1">
            <w:r w:rsidRPr="00431E81">
              <w:rPr>
                <w:rStyle w:val="Hyperlink"/>
                <w:rFonts w:cs="Times New Roman"/>
                <w:noProof/>
              </w:rPr>
              <w:t>3.5.3.</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_Toc232108639 \h </w:instrText>
            </w:r>
            <w:r>
              <w:rPr>
                <w:noProof/>
                <w:webHidden/>
              </w:rPr>
            </w:r>
            <w:r>
              <w:rPr>
                <w:noProof/>
                <w:webHidden/>
              </w:rPr>
              <w:fldChar w:fldCharType="separate"/>
            </w:r>
            <w:r w:rsidR="006F5861">
              <w:rPr>
                <w:noProof/>
                <w:webHidden/>
              </w:rPr>
              <w:t>51</w:t>
            </w:r>
            <w:r>
              <w:rPr>
                <w:noProof/>
                <w:webHidden/>
              </w:rPr>
              <w:fldChar w:fldCharType="end"/>
            </w:r>
          </w:hyperlink>
        </w:p>
        <w:p w14:paraId="206DF425" w14:textId="200E23CB"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0" w:history="1">
            <w:r w:rsidRPr="00431E81">
              <w:rPr>
                <w:rStyle w:val="Hyperlink"/>
                <w:rFonts w:cs="Times New Roman"/>
                <w:noProof/>
              </w:rPr>
              <w:t>3.5.4.</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_Toc232108640 \h </w:instrText>
            </w:r>
            <w:r>
              <w:rPr>
                <w:noProof/>
                <w:webHidden/>
              </w:rPr>
            </w:r>
            <w:r>
              <w:rPr>
                <w:noProof/>
                <w:webHidden/>
              </w:rPr>
              <w:fldChar w:fldCharType="separate"/>
            </w:r>
            <w:r w:rsidR="006F5861">
              <w:rPr>
                <w:noProof/>
                <w:webHidden/>
              </w:rPr>
              <w:t>52</w:t>
            </w:r>
            <w:r>
              <w:rPr>
                <w:noProof/>
                <w:webHidden/>
              </w:rPr>
              <w:fldChar w:fldCharType="end"/>
            </w:r>
          </w:hyperlink>
        </w:p>
        <w:p w14:paraId="353BF5A6" w14:textId="38715A75"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1" w:history="1">
            <w:r w:rsidRPr="00431E81">
              <w:rPr>
                <w:rStyle w:val="Hyperlink"/>
                <w:rFonts w:cs="Times New Roman"/>
                <w:noProof/>
              </w:rPr>
              <w:t>3.5.5.</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_Toc232108641 \h </w:instrText>
            </w:r>
            <w:r>
              <w:rPr>
                <w:noProof/>
                <w:webHidden/>
              </w:rPr>
            </w:r>
            <w:r>
              <w:rPr>
                <w:noProof/>
                <w:webHidden/>
              </w:rPr>
              <w:fldChar w:fldCharType="separate"/>
            </w:r>
            <w:r w:rsidR="006F5861">
              <w:rPr>
                <w:noProof/>
                <w:webHidden/>
              </w:rPr>
              <w:t>52</w:t>
            </w:r>
            <w:r>
              <w:rPr>
                <w:noProof/>
                <w:webHidden/>
              </w:rPr>
              <w:fldChar w:fldCharType="end"/>
            </w:r>
          </w:hyperlink>
        </w:p>
        <w:p w14:paraId="584BC2B6" w14:textId="5A0E7BC0"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2" w:history="1">
            <w:r w:rsidRPr="00431E81">
              <w:rPr>
                <w:rStyle w:val="Hyperlink"/>
                <w:rFonts w:cs="Times New Roman"/>
                <w:noProof/>
              </w:rPr>
              <w:t>3.5.6.</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_Toc232108642 \h </w:instrText>
            </w:r>
            <w:r>
              <w:rPr>
                <w:noProof/>
                <w:webHidden/>
              </w:rPr>
            </w:r>
            <w:r>
              <w:rPr>
                <w:noProof/>
                <w:webHidden/>
              </w:rPr>
              <w:fldChar w:fldCharType="separate"/>
            </w:r>
            <w:r w:rsidR="006F5861">
              <w:rPr>
                <w:noProof/>
                <w:webHidden/>
              </w:rPr>
              <w:t>53</w:t>
            </w:r>
            <w:r>
              <w:rPr>
                <w:noProof/>
                <w:webHidden/>
              </w:rPr>
              <w:fldChar w:fldCharType="end"/>
            </w:r>
          </w:hyperlink>
        </w:p>
        <w:p w14:paraId="6D799F0D" w14:textId="42893C96"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3" w:history="1">
            <w:r w:rsidRPr="00431E81">
              <w:rPr>
                <w:rStyle w:val="Hyperlink"/>
                <w:noProof/>
              </w:rPr>
              <w:t>3.5.7.</w:t>
            </w:r>
            <w:r>
              <w:rPr>
                <w:rFonts w:asciiTheme="minorHAnsi" w:eastAsiaTheme="minorEastAsia" w:hAnsiTheme="minorHAnsi"/>
                <w:noProof/>
                <w:kern w:val="2"/>
                <w:sz w:val="24"/>
                <w:szCs w:val="24"/>
                <w14:ligatures w14:val="standardContextual"/>
              </w:rPr>
              <w:tab/>
            </w:r>
            <w:r w:rsidRPr="00431E81">
              <w:rPr>
                <w:rStyle w:val="Hyperlink"/>
                <w:noProof/>
              </w:rPr>
              <w:t>Giao diện trang đăng nhập</w:t>
            </w:r>
            <w:r>
              <w:rPr>
                <w:noProof/>
                <w:webHidden/>
              </w:rPr>
              <w:tab/>
            </w:r>
            <w:r>
              <w:rPr>
                <w:noProof/>
                <w:webHidden/>
              </w:rPr>
              <w:fldChar w:fldCharType="begin"/>
            </w:r>
            <w:r>
              <w:rPr>
                <w:noProof/>
                <w:webHidden/>
              </w:rPr>
              <w:instrText xml:space="preserve"> PAGEREF _Toc232108643 \h </w:instrText>
            </w:r>
            <w:r>
              <w:rPr>
                <w:noProof/>
                <w:webHidden/>
              </w:rPr>
            </w:r>
            <w:r>
              <w:rPr>
                <w:noProof/>
                <w:webHidden/>
              </w:rPr>
              <w:fldChar w:fldCharType="separate"/>
            </w:r>
            <w:r w:rsidR="006F5861">
              <w:rPr>
                <w:noProof/>
                <w:webHidden/>
              </w:rPr>
              <w:t>53</w:t>
            </w:r>
            <w:r>
              <w:rPr>
                <w:noProof/>
                <w:webHidden/>
              </w:rPr>
              <w:fldChar w:fldCharType="end"/>
            </w:r>
          </w:hyperlink>
        </w:p>
        <w:p w14:paraId="6DD794E1" w14:textId="5F42930C" w:rsidR="006E1A83" w:rsidRDefault="006E1A83">
          <w:pPr>
            <w:pStyle w:val="TOC1"/>
            <w:tabs>
              <w:tab w:val="right" w:leader="dot" w:pos="8778"/>
            </w:tabs>
            <w:rPr>
              <w:rFonts w:asciiTheme="minorHAnsi" w:eastAsiaTheme="minorEastAsia" w:hAnsiTheme="minorHAnsi"/>
              <w:noProof/>
              <w:kern w:val="2"/>
              <w:sz w:val="24"/>
              <w:szCs w:val="24"/>
              <w14:ligatures w14:val="standardContextual"/>
            </w:rPr>
          </w:pPr>
          <w:hyperlink w:anchor="_Toc232108644" w:history="1">
            <w:r w:rsidRPr="00431E81">
              <w:rPr>
                <w:rStyle w:val="Hyperlink"/>
                <w:noProof/>
              </w:rPr>
              <w:t>CHƯƠNG 4. Kết quả thực nghiệm</w:t>
            </w:r>
            <w:r>
              <w:rPr>
                <w:noProof/>
                <w:webHidden/>
              </w:rPr>
              <w:tab/>
            </w:r>
            <w:r>
              <w:rPr>
                <w:noProof/>
                <w:webHidden/>
              </w:rPr>
              <w:fldChar w:fldCharType="begin"/>
            </w:r>
            <w:r>
              <w:rPr>
                <w:noProof/>
                <w:webHidden/>
              </w:rPr>
              <w:instrText xml:space="preserve"> PAGEREF _Toc232108644 \h </w:instrText>
            </w:r>
            <w:r>
              <w:rPr>
                <w:noProof/>
                <w:webHidden/>
              </w:rPr>
            </w:r>
            <w:r>
              <w:rPr>
                <w:noProof/>
                <w:webHidden/>
              </w:rPr>
              <w:fldChar w:fldCharType="separate"/>
            </w:r>
            <w:r w:rsidR="006F5861">
              <w:rPr>
                <w:noProof/>
                <w:webHidden/>
              </w:rPr>
              <w:t>54</w:t>
            </w:r>
            <w:r>
              <w:rPr>
                <w:noProof/>
                <w:webHidden/>
              </w:rPr>
              <w:fldChar w:fldCharType="end"/>
            </w:r>
          </w:hyperlink>
        </w:p>
        <w:p w14:paraId="02776FF5" w14:textId="3174FE27"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45" w:history="1">
            <w:r w:rsidRPr="00431E81">
              <w:rPr>
                <w:rStyle w:val="Hyperlink"/>
                <w:noProof/>
              </w:rPr>
              <w:t>4.1. Dữ liệu thử nghiệm</w:t>
            </w:r>
            <w:r>
              <w:rPr>
                <w:noProof/>
                <w:webHidden/>
              </w:rPr>
              <w:tab/>
            </w:r>
            <w:r>
              <w:rPr>
                <w:noProof/>
                <w:webHidden/>
              </w:rPr>
              <w:fldChar w:fldCharType="begin"/>
            </w:r>
            <w:r>
              <w:rPr>
                <w:noProof/>
                <w:webHidden/>
              </w:rPr>
              <w:instrText xml:space="preserve"> PAGEREF _Toc232108645 \h </w:instrText>
            </w:r>
            <w:r>
              <w:rPr>
                <w:noProof/>
                <w:webHidden/>
              </w:rPr>
            </w:r>
            <w:r>
              <w:rPr>
                <w:noProof/>
                <w:webHidden/>
              </w:rPr>
              <w:fldChar w:fldCharType="separate"/>
            </w:r>
            <w:r w:rsidR="006F5861">
              <w:rPr>
                <w:noProof/>
                <w:webHidden/>
              </w:rPr>
              <w:t>54</w:t>
            </w:r>
            <w:r>
              <w:rPr>
                <w:noProof/>
                <w:webHidden/>
              </w:rPr>
              <w:fldChar w:fldCharType="end"/>
            </w:r>
          </w:hyperlink>
        </w:p>
        <w:p w14:paraId="3B0EB2FE" w14:textId="3018D7F4"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46" w:history="1">
            <w:r w:rsidRPr="00431E81">
              <w:rPr>
                <w:rStyle w:val="Hyperlink"/>
                <w:noProof/>
              </w:rPr>
              <w:t>4.2. Kết quả thực nghiệm</w:t>
            </w:r>
            <w:r>
              <w:rPr>
                <w:noProof/>
                <w:webHidden/>
              </w:rPr>
              <w:tab/>
            </w:r>
            <w:r>
              <w:rPr>
                <w:noProof/>
                <w:webHidden/>
              </w:rPr>
              <w:fldChar w:fldCharType="begin"/>
            </w:r>
            <w:r>
              <w:rPr>
                <w:noProof/>
                <w:webHidden/>
              </w:rPr>
              <w:instrText xml:space="preserve"> PAGEREF _Toc232108646 \h </w:instrText>
            </w:r>
            <w:r>
              <w:rPr>
                <w:noProof/>
                <w:webHidden/>
              </w:rPr>
            </w:r>
            <w:r>
              <w:rPr>
                <w:noProof/>
                <w:webHidden/>
              </w:rPr>
              <w:fldChar w:fldCharType="separate"/>
            </w:r>
            <w:r w:rsidR="006F5861">
              <w:rPr>
                <w:noProof/>
                <w:webHidden/>
              </w:rPr>
              <w:t>55</w:t>
            </w:r>
            <w:r>
              <w:rPr>
                <w:noProof/>
                <w:webHidden/>
              </w:rPr>
              <w:fldChar w:fldCharType="end"/>
            </w:r>
          </w:hyperlink>
        </w:p>
        <w:p w14:paraId="3DF57B77" w14:textId="475061FD"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7" w:history="1">
            <w:r w:rsidRPr="00431E81">
              <w:rPr>
                <w:rStyle w:val="Hyperlink"/>
                <w:rFonts w:cs="Times New Roman"/>
                <w:noProof/>
              </w:rPr>
              <w:t>4.2.1.</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tìm kiếm sản phẩm</w:t>
            </w:r>
            <w:r>
              <w:rPr>
                <w:noProof/>
                <w:webHidden/>
              </w:rPr>
              <w:tab/>
            </w:r>
            <w:r>
              <w:rPr>
                <w:noProof/>
                <w:webHidden/>
              </w:rPr>
              <w:fldChar w:fldCharType="begin"/>
            </w:r>
            <w:r>
              <w:rPr>
                <w:noProof/>
                <w:webHidden/>
              </w:rPr>
              <w:instrText xml:space="preserve"> PAGEREF _Toc232108647 \h </w:instrText>
            </w:r>
            <w:r>
              <w:rPr>
                <w:noProof/>
                <w:webHidden/>
              </w:rPr>
            </w:r>
            <w:r>
              <w:rPr>
                <w:noProof/>
                <w:webHidden/>
              </w:rPr>
              <w:fldChar w:fldCharType="separate"/>
            </w:r>
            <w:r w:rsidR="006F5861">
              <w:rPr>
                <w:noProof/>
                <w:webHidden/>
              </w:rPr>
              <w:t>55</w:t>
            </w:r>
            <w:r>
              <w:rPr>
                <w:noProof/>
                <w:webHidden/>
              </w:rPr>
              <w:fldChar w:fldCharType="end"/>
            </w:r>
          </w:hyperlink>
        </w:p>
        <w:p w14:paraId="0D8E4FC3" w14:textId="286780B7"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8" w:history="1">
            <w:r w:rsidRPr="00431E81">
              <w:rPr>
                <w:rStyle w:val="Hyperlink"/>
                <w:rFonts w:cs="Times New Roman"/>
                <w:noProof/>
              </w:rPr>
              <w:t>4.2.2.</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lọc sản phẩm</w:t>
            </w:r>
            <w:r>
              <w:rPr>
                <w:noProof/>
                <w:webHidden/>
              </w:rPr>
              <w:tab/>
            </w:r>
            <w:r>
              <w:rPr>
                <w:noProof/>
                <w:webHidden/>
              </w:rPr>
              <w:fldChar w:fldCharType="begin"/>
            </w:r>
            <w:r>
              <w:rPr>
                <w:noProof/>
                <w:webHidden/>
              </w:rPr>
              <w:instrText xml:space="preserve"> PAGEREF _Toc232108648 \h </w:instrText>
            </w:r>
            <w:r>
              <w:rPr>
                <w:noProof/>
                <w:webHidden/>
              </w:rPr>
            </w:r>
            <w:r>
              <w:rPr>
                <w:noProof/>
                <w:webHidden/>
              </w:rPr>
              <w:fldChar w:fldCharType="separate"/>
            </w:r>
            <w:r w:rsidR="006F5861">
              <w:rPr>
                <w:noProof/>
                <w:webHidden/>
              </w:rPr>
              <w:t>56</w:t>
            </w:r>
            <w:r>
              <w:rPr>
                <w:noProof/>
                <w:webHidden/>
              </w:rPr>
              <w:fldChar w:fldCharType="end"/>
            </w:r>
          </w:hyperlink>
        </w:p>
        <w:p w14:paraId="2796A2EA" w14:textId="2D316A5B"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49" w:history="1">
            <w:r w:rsidRPr="00431E81">
              <w:rPr>
                <w:rStyle w:val="Hyperlink"/>
                <w:rFonts w:cs="Times New Roman"/>
                <w:noProof/>
              </w:rPr>
              <w:t>4.2.3.</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xem chi tiết sản phẩm</w:t>
            </w:r>
            <w:r>
              <w:rPr>
                <w:noProof/>
                <w:webHidden/>
              </w:rPr>
              <w:tab/>
            </w:r>
            <w:r>
              <w:rPr>
                <w:noProof/>
                <w:webHidden/>
              </w:rPr>
              <w:fldChar w:fldCharType="begin"/>
            </w:r>
            <w:r>
              <w:rPr>
                <w:noProof/>
                <w:webHidden/>
              </w:rPr>
              <w:instrText xml:space="preserve"> PAGEREF _Toc232108649 \h </w:instrText>
            </w:r>
            <w:r>
              <w:rPr>
                <w:noProof/>
                <w:webHidden/>
              </w:rPr>
            </w:r>
            <w:r>
              <w:rPr>
                <w:noProof/>
                <w:webHidden/>
              </w:rPr>
              <w:fldChar w:fldCharType="separate"/>
            </w:r>
            <w:r w:rsidR="006F5861">
              <w:rPr>
                <w:noProof/>
                <w:webHidden/>
              </w:rPr>
              <w:t>56</w:t>
            </w:r>
            <w:r>
              <w:rPr>
                <w:noProof/>
                <w:webHidden/>
              </w:rPr>
              <w:fldChar w:fldCharType="end"/>
            </w:r>
          </w:hyperlink>
        </w:p>
        <w:p w14:paraId="58F4B1E4" w14:textId="0A1D52AB"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0" w:history="1">
            <w:r w:rsidRPr="00431E81">
              <w:rPr>
                <w:rStyle w:val="Hyperlink"/>
                <w:rFonts w:cs="Times New Roman"/>
                <w:noProof/>
              </w:rPr>
              <w:t>4.2.4.</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thêm vào giỏ hàng</w:t>
            </w:r>
            <w:r>
              <w:rPr>
                <w:noProof/>
                <w:webHidden/>
              </w:rPr>
              <w:tab/>
            </w:r>
            <w:r>
              <w:rPr>
                <w:noProof/>
                <w:webHidden/>
              </w:rPr>
              <w:fldChar w:fldCharType="begin"/>
            </w:r>
            <w:r>
              <w:rPr>
                <w:noProof/>
                <w:webHidden/>
              </w:rPr>
              <w:instrText xml:space="preserve"> PAGEREF _Toc232108650 \h </w:instrText>
            </w:r>
            <w:r>
              <w:rPr>
                <w:noProof/>
                <w:webHidden/>
              </w:rPr>
            </w:r>
            <w:r>
              <w:rPr>
                <w:noProof/>
                <w:webHidden/>
              </w:rPr>
              <w:fldChar w:fldCharType="separate"/>
            </w:r>
            <w:r w:rsidR="006F5861">
              <w:rPr>
                <w:noProof/>
                <w:webHidden/>
              </w:rPr>
              <w:t>57</w:t>
            </w:r>
            <w:r>
              <w:rPr>
                <w:noProof/>
                <w:webHidden/>
              </w:rPr>
              <w:fldChar w:fldCharType="end"/>
            </w:r>
          </w:hyperlink>
        </w:p>
        <w:p w14:paraId="3E594B39" w14:textId="0D3E552D"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1" w:history="1">
            <w:r w:rsidRPr="00431E81">
              <w:rPr>
                <w:rStyle w:val="Hyperlink"/>
                <w:rFonts w:cs="Times New Roman"/>
                <w:noProof/>
              </w:rPr>
              <w:t>4.2.5.</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cập nhật số lượng sản phẩm</w:t>
            </w:r>
            <w:r>
              <w:rPr>
                <w:noProof/>
                <w:webHidden/>
              </w:rPr>
              <w:tab/>
            </w:r>
            <w:r>
              <w:rPr>
                <w:noProof/>
                <w:webHidden/>
              </w:rPr>
              <w:fldChar w:fldCharType="begin"/>
            </w:r>
            <w:r>
              <w:rPr>
                <w:noProof/>
                <w:webHidden/>
              </w:rPr>
              <w:instrText xml:space="preserve"> PAGEREF _Toc232108651 \h </w:instrText>
            </w:r>
            <w:r>
              <w:rPr>
                <w:noProof/>
                <w:webHidden/>
              </w:rPr>
            </w:r>
            <w:r>
              <w:rPr>
                <w:noProof/>
                <w:webHidden/>
              </w:rPr>
              <w:fldChar w:fldCharType="separate"/>
            </w:r>
            <w:r w:rsidR="006F5861">
              <w:rPr>
                <w:noProof/>
                <w:webHidden/>
              </w:rPr>
              <w:t>57</w:t>
            </w:r>
            <w:r>
              <w:rPr>
                <w:noProof/>
                <w:webHidden/>
              </w:rPr>
              <w:fldChar w:fldCharType="end"/>
            </w:r>
          </w:hyperlink>
        </w:p>
        <w:p w14:paraId="02A7A9EB" w14:textId="761C13CD"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2" w:history="1">
            <w:r w:rsidRPr="00431E81">
              <w:rPr>
                <w:rStyle w:val="Hyperlink"/>
                <w:rFonts w:cs="Times New Roman"/>
                <w:noProof/>
              </w:rPr>
              <w:t>4.2.6.</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xóa sản phẩm</w:t>
            </w:r>
            <w:r>
              <w:rPr>
                <w:noProof/>
                <w:webHidden/>
              </w:rPr>
              <w:tab/>
            </w:r>
            <w:r>
              <w:rPr>
                <w:noProof/>
                <w:webHidden/>
              </w:rPr>
              <w:fldChar w:fldCharType="begin"/>
            </w:r>
            <w:r>
              <w:rPr>
                <w:noProof/>
                <w:webHidden/>
              </w:rPr>
              <w:instrText xml:space="preserve"> PAGEREF _Toc232108652 \h </w:instrText>
            </w:r>
            <w:r>
              <w:rPr>
                <w:noProof/>
                <w:webHidden/>
              </w:rPr>
            </w:r>
            <w:r>
              <w:rPr>
                <w:noProof/>
                <w:webHidden/>
              </w:rPr>
              <w:fldChar w:fldCharType="separate"/>
            </w:r>
            <w:r w:rsidR="006F5861">
              <w:rPr>
                <w:noProof/>
                <w:webHidden/>
              </w:rPr>
              <w:t>57</w:t>
            </w:r>
            <w:r>
              <w:rPr>
                <w:noProof/>
                <w:webHidden/>
              </w:rPr>
              <w:fldChar w:fldCharType="end"/>
            </w:r>
          </w:hyperlink>
        </w:p>
        <w:p w14:paraId="752E5889" w14:textId="08C0C182"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3" w:history="1">
            <w:r w:rsidRPr="00431E81">
              <w:rPr>
                <w:rStyle w:val="Hyperlink"/>
                <w:rFonts w:cs="Times New Roman"/>
                <w:noProof/>
              </w:rPr>
              <w:t>4.2.7.</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thanh toán</w:t>
            </w:r>
            <w:r>
              <w:rPr>
                <w:noProof/>
                <w:webHidden/>
              </w:rPr>
              <w:tab/>
            </w:r>
            <w:r>
              <w:rPr>
                <w:noProof/>
                <w:webHidden/>
              </w:rPr>
              <w:fldChar w:fldCharType="begin"/>
            </w:r>
            <w:r>
              <w:rPr>
                <w:noProof/>
                <w:webHidden/>
              </w:rPr>
              <w:instrText xml:space="preserve"> PAGEREF _Toc232108653 \h </w:instrText>
            </w:r>
            <w:r>
              <w:rPr>
                <w:noProof/>
                <w:webHidden/>
              </w:rPr>
            </w:r>
            <w:r>
              <w:rPr>
                <w:noProof/>
                <w:webHidden/>
              </w:rPr>
              <w:fldChar w:fldCharType="separate"/>
            </w:r>
            <w:r w:rsidR="006F5861">
              <w:rPr>
                <w:noProof/>
                <w:webHidden/>
              </w:rPr>
              <w:t>58</w:t>
            </w:r>
            <w:r>
              <w:rPr>
                <w:noProof/>
                <w:webHidden/>
              </w:rPr>
              <w:fldChar w:fldCharType="end"/>
            </w:r>
          </w:hyperlink>
        </w:p>
        <w:p w14:paraId="0E077A82" w14:textId="01E04ABA"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4" w:history="1">
            <w:r w:rsidRPr="00431E81">
              <w:rPr>
                <w:rStyle w:val="Hyperlink"/>
                <w:rFonts w:cs="Times New Roman"/>
                <w:noProof/>
              </w:rPr>
              <w:t>4.2.8.</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Kiểm thử chức năng gửi liên hệ</w:t>
            </w:r>
            <w:r>
              <w:rPr>
                <w:noProof/>
                <w:webHidden/>
              </w:rPr>
              <w:tab/>
            </w:r>
            <w:r>
              <w:rPr>
                <w:noProof/>
                <w:webHidden/>
              </w:rPr>
              <w:fldChar w:fldCharType="begin"/>
            </w:r>
            <w:r>
              <w:rPr>
                <w:noProof/>
                <w:webHidden/>
              </w:rPr>
              <w:instrText xml:space="preserve"> PAGEREF _Toc232108654 \h </w:instrText>
            </w:r>
            <w:r>
              <w:rPr>
                <w:noProof/>
                <w:webHidden/>
              </w:rPr>
            </w:r>
            <w:r>
              <w:rPr>
                <w:noProof/>
                <w:webHidden/>
              </w:rPr>
              <w:fldChar w:fldCharType="separate"/>
            </w:r>
            <w:r w:rsidR="006F5861">
              <w:rPr>
                <w:noProof/>
                <w:webHidden/>
              </w:rPr>
              <w:t>58</w:t>
            </w:r>
            <w:r>
              <w:rPr>
                <w:noProof/>
                <w:webHidden/>
              </w:rPr>
              <w:fldChar w:fldCharType="end"/>
            </w:r>
          </w:hyperlink>
        </w:p>
        <w:p w14:paraId="4FF385A6" w14:textId="3166D9ED" w:rsidR="006E1A83" w:rsidRDefault="006E1A83">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2108655" w:history="1">
            <w:r w:rsidRPr="00431E81">
              <w:rPr>
                <w:rStyle w:val="Hyperlink"/>
                <w:rFonts w:cs="Times New Roman"/>
                <w:noProof/>
              </w:rPr>
              <w:t>4.2.9.</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Đánh giá kết quả thực nghiệm</w:t>
            </w:r>
            <w:r>
              <w:rPr>
                <w:noProof/>
                <w:webHidden/>
              </w:rPr>
              <w:tab/>
            </w:r>
            <w:r>
              <w:rPr>
                <w:noProof/>
                <w:webHidden/>
              </w:rPr>
              <w:fldChar w:fldCharType="begin"/>
            </w:r>
            <w:r>
              <w:rPr>
                <w:noProof/>
                <w:webHidden/>
              </w:rPr>
              <w:instrText xml:space="preserve"> PAGEREF _Toc232108655 \h </w:instrText>
            </w:r>
            <w:r>
              <w:rPr>
                <w:noProof/>
                <w:webHidden/>
              </w:rPr>
            </w:r>
            <w:r>
              <w:rPr>
                <w:noProof/>
                <w:webHidden/>
              </w:rPr>
              <w:fldChar w:fldCharType="separate"/>
            </w:r>
            <w:r w:rsidR="006F5861">
              <w:rPr>
                <w:noProof/>
                <w:webHidden/>
              </w:rPr>
              <w:t>59</w:t>
            </w:r>
            <w:r>
              <w:rPr>
                <w:noProof/>
                <w:webHidden/>
              </w:rPr>
              <w:fldChar w:fldCharType="end"/>
            </w:r>
          </w:hyperlink>
        </w:p>
        <w:p w14:paraId="4C5B0287" w14:textId="2AC3F2F4"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56" w:history="1">
            <w:r w:rsidRPr="00431E81">
              <w:rPr>
                <w:rStyle w:val="Hyperlink"/>
                <w:rFonts w:cs="Times New Roman"/>
                <w:noProof/>
              </w:rPr>
              <w:t>4.2.10.</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chủ</w:t>
            </w:r>
            <w:r>
              <w:rPr>
                <w:noProof/>
                <w:webHidden/>
              </w:rPr>
              <w:tab/>
            </w:r>
            <w:r>
              <w:rPr>
                <w:noProof/>
                <w:webHidden/>
              </w:rPr>
              <w:fldChar w:fldCharType="begin"/>
            </w:r>
            <w:r>
              <w:rPr>
                <w:noProof/>
                <w:webHidden/>
              </w:rPr>
              <w:instrText xml:space="preserve"> PAGEREF _Toc232108656 \h </w:instrText>
            </w:r>
            <w:r>
              <w:rPr>
                <w:noProof/>
                <w:webHidden/>
              </w:rPr>
            </w:r>
            <w:r>
              <w:rPr>
                <w:noProof/>
                <w:webHidden/>
              </w:rPr>
              <w:fldChar w:fldCharType="separate"/>
            </w:r>
            <w:r w:rsidR="006F5861">
              <w:rPr>
                <w:noProof/>
                <w:webHidden/>
              </w:rPr>
              <w:t>59</w:t>
            </w:r>
            <w:r>
              <w:rPr>
                <w:noProof/>
                <w:webHidden/>
              </w:rPr>
              <w:fldChar w:fldCharType="end"/>
            </w:r>
          </w:hyperlink>
        </w:p>
        <w:p w14:paraId="5A7CCAFC" w14:textId="51CA6003"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57" w:history="1">
            <w:r w:rsidRPr="00431E81">
              <w:rPr>
                <w:rStyle w:val="Hyperlink"/>
                <w:rFonts w:cs="Times New Roman"/>
                <w:noProof/>
              </w:rPr>
              <w:t>4.2.11.</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giới thiệu</w:t>
            </w:r>
            <w:r>
              <w:rPr>
                <w:noProof/>
                <w:webHidden/>
              </w:rPr>
              <w:tab/>
            </w:r>
            <w:r>
              <w:rPr>
                <w:noProof/>
                <w:webHidden/>
              </w:rPr>
              <w:fldChar w:fldCharType="begin"/>
            </w:r>
            <w:r>
              <w:rPr>
                <w:noProof/>
                <w:webHidden/>
              </w:rPr>
              <w:instrText xml:space="preserve"> PAGEREF _Toc232108657 \h </w:instrText>
            </w:r>
            <w:r>
              <w:rPr>
                <w:noProof/>
                <w:webHidden/>
              </w:rPr>
            </w:r>
            <w:r>
              <w:rPr>
                <w:noProof/>
                <w:webHidden/>
              </w:rPr>
              <w:fldChar w:fldCharType="separate"/>
            </w:r>
            <w:r w:rsidR="006F5861">
              <w:rPr>
                <w:noProof/>
                <w:webHidden/>
              </w:rPr>
              <w:t>60</w:t>
            </w:r>
            <w:r>
              <w:rPr>
                <w:noProof/>
                <w:webHidden/>
              </w:rPr>
              <w:fldChar w:fldCharType="end"/>
            </w:r>
          </w:hyperlink>
        </w:p>
        <w:p w14:paraId="00840C81" w14:textId="4541E07D"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58" w:history="1">
            <w:r w:rsidRPr="00431E81">
              <w:rPr>
                <w:rStyle w:val="Hyperlink"/>
                <w:rFonts w:cs="Times New Roman"/>
                <w:noProof/>
              </w:rPr>
              <w:t>4.2.12.</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sản phẩm</w:t>
            </w:r>
            <w:r>
              <w:rPr>
                <w:noProof/>
                <w:webHidden/>
              </w:rPr>
              <w:tab/>
            </w:r>
            <w:r>
              <w:rPr>
                <w:noProof/>
                <w:webHidden/>
              </w:rPr>
              <w:fldChar w:fldCharType="begin"/>
            </w:r>
            <w:r>
              <w:rPr>
                <w:noProof/>
                <w:webHidden/>
              </w:rPr>
              <w:instrText xml:space="preserve"> PAGEREF _Toc232108658 \h </w:instrText>
            </w:r>
            <w:r>
              <w:rPr>
                <w:noProof/>
                <w:webHidden/>
              </w:rPr>
            </w:r>
            <w:r>
              <w:rPr>
                <w:noProof/>
                <w:webHidden/>
              </w:rPr>
              <w:fldChar w:fldCharType="separate"/>
            </w:r>
            <w:r w:rsidR="006F5861">
              <w:rPr>
                <w:noProof/>
                <w:webHidden/>
              </w:rPr>
              <w:t>62</w:t>
            </w:r>
            <w:r>
              <w:rPr>
                <w:noProof/>
                <w:webHidden/>
              </w:rPr>
              <w:fldChar w:fldCharType="end"/>
            </w:r>
          </w:hyperlink>
        </w:p>
        <w:p w14:paraId="64E05401" w14:textId="517E2163"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59" w:history="1">
            <w:r w:rsidRPr="00431E81">
              <w:rPr>
                <w:rStyle w:val="Hyperlink"/>
                <w:rFonts w:cs="Times New Roman"/>
                <w:noProof/>
              </w:rPr>
              <w:t>4.2.13.</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chi tiết trang sản phẩm</w:t>
            </w:r>
            <w:r>
              <w:rPr>
                <w:noProof/>
                <w:webHidden/>
              </w:rPr>
              <w:tab/>
            </w:r>
            <w:r>
              <w:rPr>
                <w:noProof/>
                <w:webHidden/>
              </w:rPr>
              <w:fldChar w:fldCharType="begin"/>
            </w:r>
            <w:r>
              <w:rPr>
                <w:noProof/>
                <w:webHidden/>
              </w:rPr>
              <w:instrText xml:space="preserve"> PAGEREF _Toc232108659 \h </w:instrText>
            </w:r>
            <w:r>
              <w:rPr>
                <w:noProof/>
                <w:webHidden/>
              </w:rPr>
            </w:r>
            <w:r>
              <w:rPr>
                <w:noProof/>
                <w:webHidden/>
              </w:rPr>
              <w:fldChar w:fldCharType="separate"/>
            </w:r>
            <w:r w:rsidR="006F5861">
              <w:rPr>
                <w:noProof/>
                <w:webHidden/>
              </w:rPr>
              <w:t>63</w:t>
            </w:r>
            <w:r>
              <w:rPr>
                <w:noProof/>
                <w:webHidden/>
              </w:rPr>
              <w:fldChar w:fldCharType="end"/>
            </w:r>
          </w:hyperlink>
        </w:p>
        <w:p w14:paraId="0D038B7A" w14:textId="42AB2F59"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60" w:history="1">
            <w:r w:rsidRPr="00431E81">
              <w:rPr>
                <w:rStyle w:val="Hyperlink"/>
                <w:rFonts w:cs="Times New Roman"/>
                <w:noProof/>
              </w:rPr>
              <w:t>4.2.14.</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giỏ hàng</w:t>
            </w:r>
            <w:r>
              <w:rPr>
                <w:noProof/>
                <w:webHidden/>
              </w:rPr>
              <w:tab/>
            </w:r>
            <w:r>
              <w:rPr>
                <w:noProof/>
                <w:webHidden/>
              </w:rPr>
              <w:fldChar w:fldCharType="begin"/>
            </w:r>
            <w:r>
              <w:rPr>
                <w:noProof/>
                <w:webHidden/>
              </w:rPr>
              <w:instrText xml:space="preserve"> PAGEREF _Toc232108660 \h </w:instrText>
            </w:r>
            <w:r>
              <w:rPr>
                <w:noProof/>
                <w:webHidden/>
              </w:rPr>
            </w:r>
            <w:r>
              <w:rPr>
                <w:noProof/>
                <w:webHidden/>
              </w:rPr>
              <w:fldChar w:fldCharType="separate"/>
            </w:r>
            <w:r w:rsidR="006F5861">
              <w:rPr>
                <w:noProof/>
                <w:webHidden/>
              </w:rPr>
              <w:t>64</w:t>
            </w:r>
            <w:r>
              <w:rPr>
                <w:noProof/>
                <w:webHidden/>
              </w:rPr>
              <w:fldChar w:fldCharType="end"/>
            </w:r>
          </w:hyperlink>
        </w:p>
        <w:p w14:paraId="5C0A6F7B" w14:textId="1DAD2907" w:rsidR="006E1A83" w:rsidRDefault="006E1A83">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2108661" w:history="1">
            <w:r w:rsidRPr="00431E81">
              <w:rPr>
                <w:rStyle w:val="Hyperlink"/>
                <w:rFonts w:cs="Times New Roman"/>
                <w:noProof/>
              </w:rPr>
              <w:t>4.2.15.</w:t>
            </w:r>
            <w:r>
              <w:rPr>
                <w:rFonts w:asciiTheme="minorHAnsi" w:eastAsiaTheme="minorEastAsia" w:hAnsiTheme="minorHAnsi"/>
                <w:noProof/>
                <w:kern w:val="2"/>
                <w:sz w:val="24"/>
                <w:szCs w:val="24"/>
                <w14:ligatures w14:val="standardContextual"/>
              </w:rPr>
              <w:tab/>
            </w:r>
            <w:r w:rsidRPr="00431E81">
              <w:rPr>
                <w:rStyle w:val="Hyperlink"/>
                <w:rFonts w:cs="Times New Roman"/>
                <w:noProof/>
              </w:rPr>
              <w:t>Giao diện trang liên hệ</w:t>
            </w:r>
            <w:r>
              <w:rPr>
                <w:noProof/>
                <w:webHidden/>
              </w:rPr>
              <w:tab/>
            </w:r>
            <w:r>
              <w:rPr>
                <w:noProof/>
                <w:webHidden/>
              </w:rPr>
              <w:fldChar w:fldCharType="begin"/>
            </w:r>
            <w:r>
              <w:rPr>
                <w:noProof/>
                <w:webHidden/>
              </w:rPr>
              <w:instrText xml:space="preserve"> PAGEREF _Toc232108661 \h </w:instrText>
            </w:r>
            <w:r>
              <w:rPr>
                <w:noProof/>
                <w:webHidden/>
              </w:rPr>
            </w:r>
            <w:r>
              <w:rPr>
                <w:noProof/>
                <w:webHidden/>
              </w:rPr>
              <w:fldChar w:fldCharType="separate"/>
            </w:r>
            <w:r w:rsidR="006F5861">
              <w:rPr>
                <w:noProof/>
                <w:webHidden/>
              </w:rPr>
              <w:t>64</w:t>
            </w:r>
            <w:r>
              <w:rPr>
                <w:noProof/>
                <w:webHidden/>
              </w:rPr>
              <w:fldChar w:fldCharType="end"/>
            </w:r>
          </w:hyperlink>
        </w:p>
        <w:p w14:paraId="1763A950" w14:textId="798828EF"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62" w:history="1">
            <w:r w:rsidRPr="00431E81">
              <w:rPr>
                <w:rStyle w:val="Hyperlink"/>
                <w:noProof/>
              </w:rPr>
              <w:t>4.2.16. Giao diện trang đăng nhập</w:t>
            </w:r>
            <w:r>
              <w:rPr>
                <w:noProof/>
                <w:webHidden/>
              </w:rPr>
              <w:tab/>
            </w:r>
            <w:r>
              <w:rPr>
                <w:noProof/>
                <w:webHidden/>
              </w:rPr>
              <w:fldChar w:fldCharType="begin"/>
            </w:r>
            <w:r>
              <w:rPr>
                <w:noProof/>
                <w:webHidden/>
              </w:rPr>
              <w:instrText xml:space="preserve"> PAGEREF _Toc232108662 \h </w:instrText>
            </w:r>
            <w:r>
              <w:rPr>
                <w:noProof/>
                <w:webHidden/>
              </w:rPr>
            </w:r>
            <w:r>
              <w:rPr>
                <w:noProof/>
                <w:webHidden/>
              </w:rPr>
              <w:fldChar w:fldCharType="separate"/>
            </w:r>
            <w:r w:rsidR="006F5861">
              <w:rPr>
                <w:noProof/>
                <w:webHidden/>
              </w:rPr>
              <w:t>66</w:t>
            </w:r>
            <w:r>
              <w:rPr>
                <w:noProof/>
                <w:webHidden/>
              </w:rPr>
              <w:fldChar w:fldCharType="end"/>
            </w:r>
          </w:hyperlink>
        </w:p>
        <w:p w14:paraId="65631D8E" w14:textId="52A086AA" w:rsidR="006E1A83" w:rsidRDefault="006E1A83">
          <w:pPr>
            <w:pStyle w:val="TOC1"/>
            <w:tabs>
              <w:tab w:val="right" w:leader="dot" w:pos="8778"/>
            </w:tabs>
            <w:rPr>
              <w:rFonts w:asciiTheme="minorHAnsi" w:eastAsiaTheme="minorEastAsia" w:hAnsiTheme="minorHAnsi"/>
              <w:noProof/>
              <w:kern w:val="2"/>
              <w:sz w:val="24"/>
              <w:szCs w:val="24"/>
              <w14:ligatures w14:val="standardContextual"/>
            </w:rPr>
          </w:pPr>
          <w:hyperlink w:anchor="_Toc232108663" w:history="1">
            <w:r w:rsidRPr="00431E81">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_Toc232108663 \h </w:instrText>
            </w:r>
            <w:r>
              <w:rPr>
                <w:noProof/>
                <w:webHidden/>
              </w:rPr>
            </w:r>
            <w:r>
              <w:rPr>
                <w:noProof/>
                <w:webHidden/>
              </w:rPr>
              <w:fldChar w:fldCharType="separate"/>
            </w:r>
            <w:r w:rsidR="006F5861">
              <w:rPr>
                <w:noProof/>
                <w:webHidden/>
              </w:rPr>
              <w:t>67</w:t>
            </w:r>
            <w:r>
              <w:rPr>
                <w:noProof/>
                <w:webHidden/>
              </w:rPr>
              <w:fldChar w:fldCharType="end"/>
            </w:r>
          </w:hyperlink>
        </w:p>
        <w:p w14:paraId="2671B2F8" w14:textId="5B7B2E6D"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64" w:history="1">
            <w:r w:rsidRPr="00431E81">
              <w:rPr>
                <w:rStyle w:val="Hyperlink"/>
                <w:noProof/>
              </w:rPr>
              <w:t>5.1. Kết luận</w:t>
            </w:r>
            <w:r>
              <w:rPr>
                <w:noProof/>
                <w:webHidden/>
              </w:rPr>
              <w:tab/>
            </w:r>
            <w:r>
              <w:rPr>
                <w:noProof/>
                <w:webHidden/>
              </w:rPr>
              <w:fldChar w:fldCharType="begin"/>
            </w:r>
            <w:r>
              <w:rPr>
                <w:noProof/>
                <w:webHidden/>
              </w:rPr>
              <w:instrText xml:space="preserve"> PAGEREF _Toc232108664 \h </w:instrText>
            </w:r>
            <w:r>
              <w:rPr>
                <w:noProof/>
                <w:webHidden/>
              </w:rPr>
            </w:r>
            <w:r>
              <w:rPr>
                <w:noProof/>
                <w:webHidden/>
              </w:rPr>
              <w:fldChar w:fldCharType="separate"/>
            </w:r>
            <w:r w:rsidR="006F5861">
              <w:rPr>
                <w:noProof/>
                <w:webHidden/>
              </w:rPr>
              <w:t>67</w:t>
            </w:r>
            <w:r>
              <w:rPr>
                <w:noProof/>
                <w:webHidden/>
              </w:rPr>
              <w:fldChar w:fldCharType="end"/>
            </w:r>
          </w:hyperlink>
        </w:p>
        <w:p w14:paraId="72EB9A86" w14:textId="4E40FAE1"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65" w:history="1">
            <w:r w:rsidRPr="00431E81">
              <w:rPr>
                <w:rStyle w:val="Hyperlink"/>
                <w:rFonts w:eastAsia="Times New Roman"/>
                <w:noProof/>
              </w:rPr>
              <w:t>5.1.1. Ưu điểm</w:t>
            </w:r>
            <w:r>
              <w:rPr>
                <w:noProof/>
                <w:webHidden/>
              </w:rPr>
              <w:tab/>
            </w:r>
            <w:r>
              <w:rPr>
                <w:noProof/>
                <w:webHidden/>
              </w:rPr>
              <w:fldChar w:fldCharType="begin"/>
            </w:r>
            <w:r>
              <w:rPr>
                <w:noProof/>
                <w:webHidden/>
              </w:rPr>
              <w:instrText xml:space="preserve"> PAGEREF _Toc232108665 \h </w:instrText>
            </w:r>
            <w:r>
              <w:rPr>
                <w:noProof/>
                <w:webHidden/>
              </w:rPr>
            </w:r>
            <w:r>
              <w:rPr>
                <w:noProof/>
                <w:webHidden/>
              </w:rPr>
              <w:fldChar w:fldCharType="separate"/>
            </w:r>
            <w:r w:rsidR="006F5861">
              <w:rPr>
                <w:noProof/>
                <w:webHidden/>
              </w:rPr>
              <w:t>67</w:t>
            </w:r>
            <w:r>
              <w:rPr>
                <w:noProof/>
                <w:webHidden/>
              </w:rPr>
              <w:fldChar w:fldCharType="end"/>
            </w:r>
          </w:hyperlink>
        </w:p>
        <w:p w14:paraId="5393FCFE" w14:textId="6326CBE7" w:rsidR="006E1A83" w:rsidRDefault="006E1A83">
          <w:pPr>
            <w:pStyle w:val="TOC3"/>
            <w:tabs>
              <w:tab w:val="right" w:leader="dot" w:pos="8778"/>
            </w:tabs>
            <w:rPr>
              <w:rFonts w:asciiTheme="minorHAnsi" w:eastAsiaTheme="minorEastAsia" w:hAnsiTheme="minorHAnsi"/>
              <w:noProof/>
              <w:kern w:val="2"/>
              <w:sz w:val="24"/>
              <w:szCs w:val="24"/>
              <w14:ligatures w14:val="standardContextual"/>
            </w:rPr>
          </w:pPr>
          <w:hyperlink w:anchor="_Toc232108666" w:history="1">
            <w:r w:rsidRPr="00431E81">
              <w:rPr>
                <w:rStyle w:val="Hyperlink"/>
                <w:rFonts w:eastAsia="Times New Roman"/>
                <w:noProof/>
              </w:rPr>
              <w:t>5.1.2. Hạn chế</w:t>
            </w:r>
            <w:r>
              <w:rPr>
                <w:noProof/>
                <w:webHidden/>
              </w:rPr>
              <w:tab/>
            </w:r>
            <w:r>
              <w:rPr>
                <w:noProof/>
                <w:webHidden/>
              </w:rPr>
              <w:fldChar w:fldCharType="begin"/>
            </w:r>
            <w:r>
              <w:rPr>
                <w:noProof/>
                <w:webHidden/>
              </w:rPr>
              <w:instrText xml:space="preserve"> PAGEREF _Toc232108666 \h </w:instrText>
            </w:r>
            <w:r>
              <w:rPr>
                <w:noProof/>
                <w:webHidden/>
              </w:rPr>
            </w:r>
            <w:r>
              <w:rPr>
                <w:noProof/>
                <w:webHidden/>
              </w:rPr>
              <w:fldChar w:fldCharType="separate"/>
            </w:r>
            <w:r w:rsidR="006F5861">
              <w:rPr>
                <w:noProof/>
                <w:webHidden/>
              </w:rPr>
              <w:t>68</w:t>
            </w:r>
            <w:r>
              <w:rPr>
                <w:noProof/>
                <w:webHidden/>
              </w:rPr>
              <w:fldChar w:fldCharType="end"/>
            </w:r>
          </w:hyperlink>
        </w:p>
        <w:p w14:paraId="6F5D6EEB" w14:textId="60AB5716" w:rsidR="006E1A83" w:rsidRDefault="006E1A83">
          <w:pPr>
            <w:pStyle w:val="TOC2"/>
            <w:tabs>
              <w:tab w:val="right" w:leader="dot" w:pos="8778"/>
            </w:tabs>
            <w:rPr>
              <w:rFonts w:asciiTheme="minorHAnsi" w:eastAsiaTheme="minorEastAsia" w:hAnsiTheme="minorHAnsi"/>
              <w:noProof/>
              <w:kern w:val="2"/>
              <w:sz w:val="24"/>
              <w:szCs w:val="24"/>
              <w14:ligatures w14:val="standardContextual"/>
            </w:rPr>
          </w:pPr>
          <w:hyperlink w:anchor="_Toc232108667" w:history="1">
            <w:r w:rsidRPr="00431E81">
              <w:rPr>
                <w:rStyle w:val="Hyperlink"/>
                <w:noProof/>
              </w:rPr>
              <w:t>5.2. Hướng phát triển</w:t>
            </w:r>
            <w:r>
              <w:rPr>
                <w:noProof/>
                <w:webHidden/>
              </w:rPr>
              <w:tab/>
            </w:r>
            <w:r>
              <w:rPr>
                <w:noProof/>
                <w:webHidden/>
              </w:rPr>
              <w:fldChar w:fldCharType="begin"/>
            </w:r>
            <w:r>
              <w:rPr>
                <w:noProof/>
                <w:webHidden/>
              </w:rPr>
              <w:instrText xml:space="preserve"> PAGEREF _Toc232108667 \h </w:instrText>
            </w:r>
            <w:r>
              <w:rPr>
                <w:noProof/>
                <w:webHidden/>
              </w:rPr>
            </w:r>
            <w:r>
              <w:rPr>
                <w:noProof/>
                <w:webHidden/>
              </w:rPr>
              <w:fldChar w:fldCharType="separate"/>
            </w:r>
            <w:r w:rsidR="006F5861">
              <w:rPr>
                <w:noProof/>
                <w:webHidden/>
              </w:rPr>
              <w:t>68</w:t>
            </w:r>
            <w:r>
              <w:rPr>
                <w:noProof/>
                <w:webHidden/>
              </w:rPr>
              <w:fldChar w:fldCharType="end"/>
            </w:r>
          </w:hyperlink>
        </w:p>
        <w:p w14:paraId="6E75149F" w14:textId="7728F0B3" w:rsidR="006E1A83" w:rsidRDefault="006E1A83">
          <w:pPr>
            <w:pStyle w:val="TOC1"/>
            <w:tabs>
              <w:tab w:val="right" w:leader="dot" w:pos="8778"/>
            </w:tabs>
            <w:rPr>
              <w:rFonts w:asciiTheme="minorHAnsi" w:eastAsiaTheme="minorEastAsia" w:hAnsiTheme="minorHAnsi"/>
              <w:noProof/>
              <w:kern w:val="2"/>
              <w:sz w:val="24"/>
              <w:szCs w:val="24"/>
              <w14:ligatures w14:val="standardContextual"/>
            </w:rPr>
          </w:pPr>
          <w:hyperlink w:anchor="_Toc232108668" w:history="1">
            <w:r w:rsidRPr="00431E81">
              <w:rPr>
                <w:rStyle w:val="Hyperlink"/>
                <w:noProof/>
              </w:rPr>
              <w:t>Danh mục tài liệu tham khảo</w:t>
            </w:r>
            <w:r>
              <w:rPr>
                <w:noProof/>
                <w:webHidden/>
              </w:rPr>
              <w:tab/>
            </w:r>
            <w:r>
              <w:rPr>
                <w:noProof/>
                <w:webHidden/>
              </w:rPr>
              <w:fldChar w:fldCharType="begin"/>
            </w:r>
            <w:r>
              <w:rPr>
                <w:noProof/>
                <w:webHidden/>
              </w:rPr>
              <w:instrText xml:space="preserve"> PAGEREF _Toc232108668 \h </w:instrText>
            </w:r>
            <w:r>
              <w:rPr>
                <w:noProof/>
                <w:webHidden/>
              </w:rPr>
            </w:r>
            <w:r>
              <w:rPr>
                <w:noProof/>
                <w:webHidden/>
              </w:rPr>
              <w:fldChar w:fldCharType="separate"/>
            </w:r>
            <w:r w:rsidR="006F5861">
              <w:rPr>
                <w:noProof/>
                <w:webHidden/>
              </w:rPr>
              <w:t>70</w:t>
            </w:r>
            <w:r>
              <w:rPr>
                <w:noProof/>
                <w:webHidden/>
              </w:rPr>
              <w:fldChar w:fldCharType="end"/>
            </w:r>
          </w:hyperlink>
        </w:p>
        <w:p w14:paraId="2F5A022E" w14:textId="1CA4FD4B" w:rsidR="0011049F" w:rsidRDefault="0011049F">
          <w:r>
            <w:rPr>
              <w:b/>
              <w:bCs/>
              <w:noProof/>
            </w:rPr>
            <w:fldChar w:fldCharType="end"/>
          </w:r>
        </w:p>
      </w:sdtContent>
    </w:sdt>
    <w:p w14:paraId="22EB540D" w14:textId="2AE9AA4D" w:rsidR="00084BF4" w:rsidRPr="001A74B2" w:rsidRDefault="00084BF4">
      <w:pPr>
        <w:rPr>
          <w:sz w:val="30"/>
          <w:szCs w:val="30"/>
        </w:rPr>
      </w:pPr>
    </w:p>
    <w:p w14:paraId="390446D2" w14:textId="77777777" w:rsidR="00C50A2A" w:rsidRPr="001A74B2" w:rsidRDefault="00C50A2A" w:rsidP="00C50A2A">
      <w:pPr>
        <w:pStyle w:val="DEMUC"/>
        <w:rPr>
          <w:szCs w:val="30"/>
        </w:rPr>
      </w:pPr>
      <w:r w:rsidRPr="001A74B2">
        <w:rPr>
          <w:szCs w:val="30"/>
        </w:rPr>
        <w:br w:type="page"/>
      </w:r>
    </w:p>
    <w:p w14:paraId="1D685031" w14:textId="77777777" w:rsidR="000F1729" w:rsidRDefault="00314527" w:rsidP="004F4845">
      <w:pPr>
        <w:pStyle w:val="DEMUC"/>
        <w:rPr>
          <w:noProof/>
        </w:rPr>
      </w:pPr>
      <w:r w:rsidRPr="001A74B2">
        <w:rPr>
          <w:szCs w:val="30"/>
        </w:rPr>
        <w:lastRenderedPageBreak/>
        <w:t>Danh mục hình ảnh</w:t>
      </w:r>
      <w:r w:rsidR="004F4845">
        <w:rPr>
          <w:szCs w:val="30"/>
        </w:rPr>
        <w:fldChar w:fldCharType="begin"/>
      </w:r>
      <w:r w:rsidR="004F4845">
        <w:rPr>
          <w:szCs w:val="30"/>
        </w:rPr>
        <w:instrText xml:space="preserve"> TOC \h \z \c "Hình" </w:instrText>
      </w:r>
      <w:r w:rsidR="004F4845">
        <w:rPr>
          <w:szCs w:val="30"/>
        </w:rPr>
        <w:fldChar w:fldCharType="separate"/>
      </w:r>
    </w:p>
    <w:p w14:paraId="45D91CC6" w14:textId="2F65EC92"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7" w:history="1">
        <w:r w:rsidRPr="0080658A">
          <w:rPr>
            <w:rStyle w:val="Hyperlink"/>
            <w:noProof/>
          </w:rPr>
          <w:t xml:space="preserve">Hình </w:t>
        </w:r>
        <w:r>
          <w:rPr>
            <w:rStyle w:val="Hyperlink"/>
            <w:noProof/>
          </w:rPr>
          <w:t>3.5.1</w:t>
        </w:r>
        <w:r w:rsidRPr="0080658A">
          <w:rPr>
            <w:rStyle w:val="Hyperlink"/>
            <w:noProof/>
          </w:rPr>
          <w:t xml:space="preserve"> Sơ đồ cấu trúc website</w:t>
        </w:r>
        <w:r>
          <w:rPr>
            <w:noProof/>
            <w:webHidden/>
          </w:rPr>
          <w:tab/>
        </w:r>
        <w:r>
          <w:rPr>
            <w:noProof/>
            <w:webHidden/>
          </w:rPr>
          <w:fldChar w:fldCharType="begin"/>
        </w:r>
        <w:r>
          <w:rPr>
            <w:noProof/>
            <w:webHidden/>
          </w:rPr>
          <w:instrText xml:space="preserve"> PAGEREF _Toc231846917 \h </w:instrText>
        </w:r>
        <w:r>
          <w:rPr>
            <w:noProof/>
            <w:webHidden/>
          </w:rPr>
        </w:r>
        <w:r>
          <w:rPr>
            <w:noProof/>
            <w:webHidden/>
          </w:rPr>
          <w:fldChar w:fldCharType="separate"/>
        </w:r>
        <w:r w:rsidR="006F5861">
          <w:rPr>
            <w:noProof/>
            <w:webHidden/>
          </w:rPr>
          <w:t>50</w:t>
        </w:r>
        <w:r>
          <w:rPr>
            <w:noProof/>
            <w:webHidden/>
          </w:rPr>
          <w:fldChar w:fldCharType="end"/>
        </w:r>
      </w:hyperlink>
    </w:p>
    <w:p w14:paraId="3531C1E1" w14:textId="69DE2080"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8" w:history="1">
        <w:r w:rsidRPr="0080658A">
          <w:rPr>
            <w:rStyle w:val="Hyperlink"/>
            <w:noProof/>
          </w:rPr>
          <w:t xml:space="preserve">Hình </w:t>
        </w:r>
        <w:r>
          <w:rPr>
            <w:rStyle w:val="Hyperlink"/>
            <w:noProof/>
          </w:rPr>
          <w:t>3.5.2</w:t>
        </w:r>
        <w:r w:rsidRPr="0080658A">
          <w:rPr>
            <w:rStyle w:val="Hyperlink"/>
            <w:noProof/>
          </w:rPr>
          <w:t xml:space="preserve"> Giao diện phác thảo trang chủ</w:t>
        </w:r>
        <w:r>
          <w:rPr>
            <w:noProof/>
            <w:webHidden/>
          </w:rPr>
          <w:tab/>
        </w:r>
        <w:r>
          <w:rPr>
            <w:noProof/>
            <w:webHidden/>
          </w:rPr>
          <w:fldChar w:fldCharType="begin"/>
        </w:r>
        <w:r>
          <w:rPr>
            <w:noProof/>
            <w:webHidden/>
          </w:rPr>
          <w:instrText xml:space="preserve"> PAGEREF _Toc231846918 \h </w:instrText>
        </w:r>
        <w:r>
          <w:rPr>
            <w:noProof/>
            <w:webHidden/>
          </w:rPr>
        </w:r>
        <w:r>
          <w:rPr>
            <w:noProof/>
            <w:webHidden/>
          </w:rPr>
          <w:fldChar w:fldCharType="separate"/>
        </w:r>
        <w:r w:rsidR="006F5861">
          <w:rPr>
            <w:noProof/>
            <w:webHidden/>
          </w:rPr>
          <w:t>51</w:t>
        </w:r>
        <w:r>
          <w:rPr>
            <w:noProof/>
            <w:webHidden/>
          </w:rPr>
          <w:fldChar w:fldCharType="end"/>
        </w:r>
      </w:hyperlink>
    </w:p>
    <w:p w14:paraId="50E7A86F" w14:textId="4921BF72"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19" w:history="1">
        <w:r w:rsidRPr="0080658A">
          <w:rPr>
            <w:rStyle w:val="Hyperlink"/>
            <w:noProof/>
          </w:rPr>
          <w:t>Hình 3</w:t>
        </w:r>
        <w:r>
          <w:rPr>
            <w:rStyle w:val="Hyperlink"/>
            <w:noProof/>
          </w:rPr>
          <w:t>.5.3</w:t>
        </w:r>
        <w:r w:rsidRPr="0080658A">
          <w:rPr>
            <w:rStyle w:val="Hyperlink"/>
            <w:noProof/>
          </w:rPr>
          <w:t xml:space="preserve"> Giao diện phác thảo trang giới thiệu</w:t>
        </w:r>
        <w:r>
          <w:rPr>
            <w:noProof/>
            <w:webHidden/>
          </w:rPr>
          <w:tab/>
        </w:r>
        <w:r>
          <w:rPr>
            <w:noProof/>
            <w:webHidden/>
          </w:rPr>
          <w:fldChar w:fldCharType="begin"/>
        </w:r>
        <w:r>
          <w:rPr>
            <w:noProof/>
            <w:webHidden/>
          </w:rPr>
          <w:instrText xml:space="preserve"> PAGEREF _Toc231846919 \h </w:instrText>
        </w:r>
        <w:r>
          <w:rPr>
            <w:noProof/>
            <w:webHidden/>
          </w:rPr>
        </w:r>
        <w:r>
          <w:rPr>
            <w:noProof/>
            <w:webHidden/>
          </w:rPr>
          <w:fldChar w:fldCharType="separate"/>
        </w:r>
        <w:r w:rsidR="006F5861">
          <w:rPr>
            <w:noProof/>
            <w:webHidden/>
          </w:rPr>
          <w:t>51</w:t>
        </w:r>
        <w:r>
          <w:rPr>
            <w:noProof/>
            <w:webHidden/>
          </w:rPr>
          <w:fldChar w:fldCharType="end"/>
        </w:r>
      </w:hyperlink>
    </w:p>
    <w:p w14:paraId="6235800A" w14:textId="539BE8A8"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0" w:history="1">
        <w:r w:rsidRPr="0080658A">
          <w:rPr>
            <w:rStyle w:val="Hyperlink"/>
            <w:noProof/>
          </w:rPr>
          <w:t xml:space="preserve">Hình </w:t>
        </w:r>
        <w:r>
          <w:rPr>
            <w:rStyle w:val="Hyperlink"/>
            <w:noProof/>
          </w:rPr>
          <w:t>3.5.4</w:t>
        </w:r>
        <w:r w:rsidRPr="0080658A">
          <w:rPr>
            <w:rStyle w:val="Hyperlink"/>
            <w:noProof/>
          </w:rPr>
          <w:t xml:space="preserve"> Giao diện phác thảo trang sản phẩm</w:t>
        </w:r>
        <w:r>
          <w:rPr>
            <w:noProof/>
            <w:webHidden/>
          </w:rPr>
          <w:tab/>
        </w:r>
        <w:r>
          <w:rPr>
            <w:noProof/>
            <w:webHidden/>
          </w:rPr>
          <w:fldChar w:fldCharType="begin"/>
        </w:r>
        <w:r>
          <w:rPr>
            <w:noProof/>
            <w:webHidden/>
          </w:rPr>
          <w:instrText xml:space="preserve"> PAGEREF _Toc231846920 \h </w:instrText>
        </w:r>
        <w:r>
          <w:rPr>
            <w:noProof/>
            <w:webHidden/>
          </w:rPr>
        </w:r>
        <w:r>
          <w:rPr>
            <w:noProof/>
            <w:webHidden/>
          </w:rPr>
          <w:fldChar w:fldCharType="separate"/>
        </w:r>
        <w:r w:rsidR="006F5861">
          <w:rPr>
            <w:noProof/>
            <w:webHidden/>
          </w:rPr>
          <w:t>52</w:t>
        </w:r>
        <w:r>
          <w:rPr>
            <w:noProof/>
            <w:webHidden/>
          </w:rPr>
          <w:fldChar w:fldCharType="end"/>
        </w:r>
      </w:hyperlink>
    </w:p>
    <w:p w14:paraId="397DF80B" w14:textId="4BDACF1A"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1" w:history="1">
        <w:r w:rsidRPr="0080658A">
          <w:rPr>
            <w:rStyle w:val="Hyperlink"/>
            <w:noProof/>
          </w:rPr>
          <w:t xml:space="preserve">Hình </w:t>
        </w:r>
        <w:r>
          <w:rPr>
            <w:rStyle w:val="Hyperlink"/>
            <w:noProof/>
          </w:rPr>
          <w:t>3.5.5</w:t>
        </w:r>
        <w:r w:rsidRPr="0080658A">
          <w:rPr>
            <w:rStyle w:val="Hyperlink"/>
            <w:noProof/>
          </w:rPr>
          <w:t xml:space="preserve"> Giao diện phác thảo trang giỏ hàng</w:t>
        </w:r>
        <w:r>
          <w:rPr>
            <w:noProof/>
            <w:webHidden/>
          </w:rPr>
          <w:tab/>
        </w:r>
        <w:r>
          <w:rPr>
            <w:noProof/>
            <w:webHidden/>
          </w:rPr>
          <w:fldChar w:fldCharType="begin"/>
        </w:r>
        <w:r>
          <w:rPr>
            <w:noProof/>
            <w:webHidden/>
          </w:rPr>
          <w:instrText xml:space="preserve"> PAGEREF _Toc231846921 \h </w:instrText>
        </w:r>
        <w:r>
          <w:rPr>
            <w:noProof/>
            <w:webHidden/>
          </w:rPr>
        </w:r>
        <w:r>
          <w:rPr>
            <w:noProof/>
            <w:webHidden/>
          </w:rPr>
          <w:fldChar w:fldCharType="separate"/>
        </w:r>
        <w:r w:rsidR="006F5861">
          <w:rPr>
            <w:noProof/>
            <w:webHidden/>
          </w:rPr>
          <w:t>52</w:t>
        </w:r>
        <w:r>
          <w:rPr>
            <w:noProof/>
            <w:webHidden/>
          </w:rPr>
          <w:fldChar w:fldCharType="end"/>
        </w:r>
      </w:hyperlink>
    </w:p>
    <w:p w14:paraId="30A193DD" w14:textId="3AECC576" w:rsidR="000F1729" w:rsidRDefault="000F1729" w:rsidP="00046F50">
      <w:pPr>
        <w:pStyle w:val="TableofFigures"/>
        <w:tabs>
          <w:tab w:val="right" w:leader="dot" w:pos="8778"/>
        </w:tabs>
        <w:spacing w:after="100"/>
        <w:rPr>
          <w:noProof/>
        </w:rPr>
      </w:pPr>
      <w:hyperlink w:anchor="_Toc231846922" w:history="1">
        <w:r w:rsidRPr="0080658A">
          <w:rPr>
            <w:rStyle w:val="Hyperlink"/>
            <w:noProof/>
          </w:rPr>
          <w:t xml:space="preserve">Hình </w:t>
        </w:r>
        <w:r>
          <w:rPr>
            <w:rStyle w:val="Hyperlink"/>
            <w:noProof/>
          </w:rPr>
          <w:t>3.5.6</w:t>
        </w:r>
        <w:r w:rsidRPr="0080658A">
          <w:rPr>
            <w:rStyle w:val="Hyperlink"/>
            <w:noProof/>
          </w:rPr>
          <w:t xml:space="preserve"> Giao diện phác thảo trang liên hệ</w:t>
        </w:r>
        <w:r>
          <w:rPr>
            <w:noProof/>
            <w:webHidden/>
          </w:rPr>
          <w:tab/>
        </w:r>
        <w:r>
          <w:rPr>
            <w:noProof/>
            <w:webHidden/>
          </w:rPr>
          <w:fldChar w:fldCharType="begin"/>
        </w:r>
        <w:r>
          <w:rPr>
            <w:noProof/>
            <w:webHidden/>
          </w:rPr>
          <w:instrText xml:space="preserve"> PAGEREF _Toc231846922 \h </w:instrText>
        </w:r>
        <w:r>
          <w:rPr>
            <w:noProof/>
            <w:webHidden/>
          </w:rPr>
        </w:r>
        <w:r>
          <w:rPr>
            <w:noProof/>
            <w:webHidden/>
          </w:rPr>
          <w:fldChar w:fldCharType="separate"/>
        </w:r>
        <w:r w:rsidR="006F5861">
          <w:rPr>
            <w:noProof/>
            <w:webHidden/>
          </w:rPr>
          <w:t>53</w:t>
        </w:r>
        <w:r>
          <w:rPr>
            <w:noProof/>
            <w:webHidden/>
          </w:rPr>
          <w:fldChar w:fldCharType="end"/>
        </w:r>
      </w:hyperlink>
    </w:p>
    <w:p w14:paraId="34564E61" w14:textId="418E1B28" w:rsidR="006007FE" w:rsidRPr="006007FE" w:rsidRDefault="006007FE" w:rsidP="006007FE">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980586" w:history="1">
        <w:r w:rsidRPr="00CB3C7B">
          <w:rPr>
            <w:rStyle w:val="Hyperlink"/>
            <w:noProof/>
          </w:rPr>
          <w:t xml:space="preserve">Hình </w:t>
        </w:r>
        <w:r>
          <w:rPr>
            <w:rStyle w:val="Hyperlink"/>
            <w:noProof/>
          </w:rPr>
          <w:t>3.5.7</w:t>
        </w:r>
        <w:r w:rsidRPr="00CB3C7B">
          <w:rPr>
            <w:rStyle w:val="Hyperlink"/>
            <w:noProof/>
          </w:rPr>
          <w:t xml:space="preserve"> Giao diện phác thảo trang đăng nhập</w:t>
        </w:r>
        <w:r>
          <w:rPr>
            <w:noProof/>
            <w:webHidden/>
          </w:rPr>
          <w:tab/>
        </w:r>
        <w:r>
          <w:rPr>
            <w:noProof/>
            <w:webHidden/>
          </w:rPr>
          <w:fldChar w:fldCharType="begin"/>
        </w:r>
        <w:r>
          <w:rPr>
            <w:noProof/>
            <w:webHidden/>
          </w:rPr>
          <w:instrText xml:space="preserve"> PAGEREF _Toc231980586 \h </w:instrText>
        </w:r>
        <w:r>
          <w:rPr>
            <w:noProof/>
            <w:webHidden/>
          </w:rPr>
        </w:r>
        <w:r>
          <w:rPr>
            <w:noProof/>
            <w:webHidden/>
          </w:rPr>
          <w:fldChar w:fldCharType="separate"/>
        </w:r>
        <w:r w:rsidR="006F5861">
          <w:rPr>
            <w:noProof/>
            <w:webHidden/>
          </w:rPr>
          <w:t>53</w:t>
        </w:r>
        <w:r>
          <w:rPr>
            <w:noProof/>
            <w:webHidden/>
          </w:rPr>
          <w:fldChar w:fldCharType="end"/>
        </w:r>
      </w:hyperlink>
    </w:p>
    <w:p w14:paraId="41B26545" w14:textId="450C54DD"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3" w:history="1">
        <w:r w:rsidRPr="0080658A">
          <w:rPr>
            <w:rStyle w:val="Hyperlink"/>
            <w:noProof/>
          </w:rPr>
          <w:t xml:space="preserve">Hình </w:t>
        </w:r>
        <w:r>
          <w:rPr>
            <w:rStyle w:val="Hyperlink"/>
            <w:noProof/>
          </w:rPr>
          <w:t>4.2.10</w:t>
        </w:r>
        <w:r w:rsidRPr="0080658A">
          <w:rPr>
            <w:rStyle w:val="Hyperlink"/>
            <w:noProof/>
          </w:rPr>
          <w:t xml:space="preserve"> Giao diện trang chủ</w:t>
        </w:r>
        <w:r>
          <w:rPr>
            <w:noProof/>
            <w:webHidden/>
          </w:rPr>
          <w:tab/>
        </w:r>
        <w:r>
          <w:rPr>
            <w:noProof/>
            <w:webHidden/>
          </w:rPr>
          <w:fldChar w:fldCharType="begin"/>
        </w:r>
        <w:r>
          <w:rPr>
            <w:noProof/>
            <w:webHidden/>
          </w:rPr>
          <w:instrText xml:space="preserve"> PAGEREF _Toc231846923 \h </w:instrText>
        </w:r>
        <w:r>
          <w:rPr>
            <w:noProof/>
            <w:webHidden/>
          </w:rPr>
        </w:r>
        <w:r>
          <w:rPr>
            <w:noProof/>
            <w:webHidden/>
          </w:rPr>
          <w:fldChar w:fldCharType="separate"/>
        </w:r>
        <w:r w:rsidR="006F5861">
          <w:rPr>
            <w:noProof/>
            <w:webHidden/>
          </w:rPr>
          <w:t>59</w:t>
        </w:r>
        <w:r>
          <w:rPr>
            <w:noProof/>
            <w:webHidden/>
          </w:rPr>
          <w:fldChar w:fldCharType="end"/>
        </w:r>
      </w:hyperlink>
    </w:p>
    <w:p w14:paraId="73E3D5B0" w14:textId="0451275D"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4" w:history="1">
        <w:r w:rsidRPr="0080658A">
          <w:rPr>
            <w:rStyle w:val="Hyperlink"/>
            <w:noProof/>
          </w:rPr>
          <w:t xml:space="preserve">Hình </w:t>
        </w:r>
        <w:r>
          <w:rPr>
            <w:rStyle w:val="Hyperlink"/>
            <w:noProof/>
          </w:rPr>
          <w:t>4.2.11</w:t>
        </w:r>
        <w:r w:rsidRPr="0080658A">
          <w:rPr>
            <w:rStyle w:val="Hyperlink"/>
            <w:noProof/>
          </w:rPr>
          <w:t xml:space="preserve"> Giao diện trang giới thiệu</w:t>
        </w:r>
        <w:r>
          <w:rPr>
            <w:noProof/>
            <w:webHidden/>
          </w:rPr>
          <w:tab/>
        </w:r>
        <w:r>
          <w:rPr>
            <w:noProof/>
            <w:webHidden/>
          </w:rPr>
          <w:fldChar w:fldCharType="begin"/>
        </w:r>
        <w:r>
          <w:rPr>
            <w:noProof/>
            <w:webHidden/>
          </w:rPr>
          <w:instrText xml:space="preserve"> PAGEREF _Toc231846924 \h </w:instrText>
        </w:r>
        <w:r>
          <w:rPr>
            <w:noProof/>
            <w:webHidden/>
          </w:rPr>
        </w:r>
        <w:r>
          <w:rPr>
            <w:noProof/>
            <w:webHidden/>
          </w:rPr>
          <w:fldChar w:fldCharType="separate"/>
        </w:r>
        <w:r w:rsidR="006F5861">
          <w:rPr>
            <w:noProof/>
            <w:webHidden/>
          </w:rPr>
          <w:t>60</w:t>
        </w:r>
        <w:r>
          <w:rPr>
            <w:noProof/>
            <w:webHidden/>
          </w:rPr>
          <w:fldChar w:fldCharType="end"/>
        </w:r>
      </w:hyperlink>
    </w:p>
    <w:p w14:paraId="0689C809" w14:textId="52267190"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5" w:history="1">
        <w:r w:rsidRPr="0080658A">
          <w:rPr>
            <w:rStyle w:val="Hyperlink"/>
            <w:noProof/>
          </w:rPr>
          <w:t xml:space="preserve">Hình </w:t>
        </w:r>
        <w:r>
          <w:rPr>
            <w:rStyle w:val="Hyperlink"/>
            <w:noProof/>
          </w:rPr>
          <w:t>4.2.12</w:t>
        </w:r>
        <w:r w:rsidRPr="0080658A">
          <w:rPr>
            <w:rStyle w:val="Hyperlink"/>
            <w:noProof/>
          </w:rPr>
          <w:t xml:space="preserve"> Giao diện trang sản phẩm</w:t>
        </w:r>
        <w:r>
          <w:rPr>
            <w:noProof/>
            <w:webHidden/>
          </w:rPr>
          <w:tab/>
        </w:r>
        <w:r>
          <w:rPr>
            <w:noProof/>
            <w:webHidden/>
          </w:rPr>
          <w:fldChar w:fldCharType="begin"/>
        </w:r>
        <w:r>
          <w:rPr>
            <w:noProof/>
            <w:webHidden/>
          </w:rPr>
          <w:instrText xml:space="preserve"> PAGEREF _Toc231846925 \h </w:instrText>
        </w:r>
        <w:r>
          <w:rPr>
            <w:noProof/>
            <w:webHidden/>
          </w:rPr>
        </w:r>
        <w:r>
          <w:rPr>
            <w:noProof/>
            <w:webHidden/>
          </w:rPr>
          <w:fldChar w:fldCharType="separate"/>
        </w:r>
        <w:r w:rsidR="006F5861">
          <w:rPr>
            <w:noProof/>
            <w:webHidden/>
          </w:rPr>
          <w:t>62</w:t>
        </w:r>
        <w:r>
          <w:rPr>
            <w:noProof/>
            <w:webHidden/>
          </w:rPr>
          <w:fldChar w:fldCharType="end"/>
        </w:r>
      </w:hyperlink>
    </w:p>
    <w:p w14:paraId="6ECBC7ED" w14:textId="404B5684"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6" w:history="1">
        <w:r w:rsidRPr="0080658A">
          <w:rPr>
            <w:rStyle w:val="Hyperlink"/>
            <w:noProof/>
          </w:rPr>
          <w:t xml:space="preserve">Hình </w:t>
        </w:r>
        <w:r>
          <w:rPr>
            <w:rStyle w:val="Hyperlink"/>
            <w:noProof/>
          </w:rPr>
          <w:t>4.2.13</w:t>
        </w:r>
        <w:r w:rsidRPr="0080658A">
          <w:rPr>
            <w:rStyle w:val="Hyperlink"/>
            <w:noProof/>
          </w:rPr>
          <w:t xml:space="preserve"> Giao diện chi tiết trang sản phẩm</w:t>
        </w:r>
        <w:r>
          <w:rPr>
            <w:noProof/>
            <w:webHidden/>
          </w:rPr>
          <w:tab/>
        </w:r>
        <w:r>
          <w:rPr>
            <w:noProof/>
            <w:webHidden/>
          </w:rPr>
          <w:fldChar w:fldCharType="begin"/>
        </w:r>
        <w:r>
          <w:rPr>
            <w:noProof/>
            <w:webHidden/>
          </w:rPr>
          <w:instrText xml:space="preserve"> PAGEREF _Toc231846926 \h </w:instrText>
        </w:r>
        <w:r>
          <w:rPr>
            <w:noProof/>
            <w:webHidden/>
          </w:rPr>
        </w:r>
        <w:r>
          <w:rPr>
            <w:noProof/>
            <w:webHidden/>
          </w:rPr>
          <w:fldChar w:fldCharType="separate"/>
        </w:r>
        <w:r w:rsidR="006F5861">
          <w:rPr>
            <w:noProof/>
            <w:webHidden/>
          </w:rPr>
          <w:t>63</w:t>
        </w:r>
        <w:r>
          <w:rPr>
            <w:noProof/>
            <w:webHidden/>
          </w:rPr>
          <w:fldChar w:fldCharType="end"/>
        </w:r>
      </w:hyperlink>
    </w:p>
    <w:p w14:paraId="1AC1B3F4" w14:textId="0C70C795" w:rsidR="000F1729" w:rsidRDefault="000F1729"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46927" w:history="1">
        <w:r w:rsidRPr="0080658A">
          <w:rPr>
            <w:rStyle w:val="Hyperlink"/>
            <w:noProof/>
          </w:rPr>
          <w:t xml:space="preserve">Hình </w:t>
        </w:r>
        <w:r>
          <w:rPr>
            <w:rStyle w:val="Hyperlink"/>
            <w:noProof/>
          </w:rPr>
          <w:t>4.2.14</w:t>
        </w:r>
        <w:r w:rsidRPr="0080658A">
          <w:rPr>
            <w:rStyle w:val="Hyperlink"/>
            <w:noProof/>
          </w:rPr>
          <w:t xml:space="preserve"> Giao diện trang giỏ hàng</w:t>
        </w:r>
        <w:r>
          <w:rPr>
            <w:noProof/>
            <w:webHidden/>
          </w:rPr>
          <w:tab/>
        </w:r>
        <w:r>
          <w:rPr>
            <w:noProof/>
            <w:webHidden/>
          </w:rPr>
          <w:fldChar w:fldCharType="begin"/>
        </w:r>
        <w:r>
          <w:rPr>
            <w:noProof/>
            <w:webHidden/>
          </w:rPr>
          <w:instrText xml:space="preserve"> PAGEREF _Toc231846927 \h </w:instrText>
        </w:r>
        <w:r>
          <w:rPr>
            <w:noProof/>
            <w:webHidden/>
          </w:rPr>
        </w:r>
        <w:r>
          <w:rPr>
            <w:noProof/>
            <w:webHidden/>
          </w:rPr>
          <w:fldChar w:fldCharType="separate"/>
        </w:r>
        <w:r w:rsidR="006F5861">
          <w:rPr>
            <w:noProof/>
            <w:webHidden/>
          </w:rPr>
          <w:t>64</w:t>
        </w:r>
        <w:r>
          <w:rPr>
            <w:noProof/>
            <w:webHidden/>
          </w:rPr>
          <w:fldChar w:fldCharType="end"/>
        </w:r>
      </w:hyperlink>
    </w:p>
    <w:p w14:paraId="14215E00" w14:textId="4B00FA5C" w:rsidR="000F1729" w:rsidRDefault="000F1729" w:rsidP="00046F50">
      <w:pPr>
        <w:pStyle w:val="TableofFigures"/>
        <w:tabs>
          <w:tab w:val="right" w:leader="dot" w:pos="8778"/>
        </w:tabs>
        <w:spacing w:after="100"/>
        <w:rPr>
          <w:noProof/>
        </w:rPr>
      </w:pPr>
      <w:hyperlink w:anchor="_Toc231846928" w:history="1">
        <w:r w:rsidRPr="0080658A">
          <w:rPr>
            <w:rStyle w:val="Hyperlink"/>
            <w:noProof/>
          </w:rPr>
          <w:t xml:space="preserve">Hình </w:t>
        </w:r>
        <w:r>
          <w:rPr>
            <w:rStyle w:val="Hyperlink"/>
            <w:noProof/>
          </w:rPr>
          <w:t>4.2.15</w:t>
        </w:r>
        <w:r w:rsidRPr="0080658A">
          <w:rPr>
            <w:rStyle w:val="Hyperlink"/>
            <w:noProof/>
          </w:rPr>
          <w:t xml:space="preserve"> Giao diện trang liên hệ</w:t>
        </w:r>
        <w:r>
          <w:rPr>
            <w:noProof/>
            <w:webHidden/>
          </w:rPr>
          <w:tab/>
        </w:r>
        <w:r>
          <w:rPr>
            <w:noProof/>
            <w:webHidden/>
          </w:rPr>
          <w:fldChar w:fldCharType="begin"/>
        </w:r>
        <w:r>
          <w:rPr>
            <w:noProof/>
            <w:webHidden/>
          </w:rPr>
          <w:instrText xml:space="preserve"> PAGEREF _Toc231846928 \h </w:instrText>
        </w:r>
        <w:r>
          <w:rPr>
            <w:noProof/>
            <w:webHidden/>
          </w:rPr>
        </w:r>
        <w:r>
          <w:rPr>
            <w:noProof/>
            <w:webHidden/>
          </w:rPr>
          <w:fldChar w:fldCharType="separate"/>
        </w:r>
        <w:r w:rsidR="006F5861">
          <w:rPr>
            <w:noProof/>
            <w:webHidden/>
          </w:rPr>
          <w:t>65</w:t>
        </w:r>
        <w:r>
          <w:rPr>
            <w:noProof/>
            <w:webHidden/>
          </w:rPr>
          <w:fldChar w:fldCharType="end"/>
        </w:r>
      </w:hyperlink>
    </w:p>
    <w:p w14:paraId="35F79503" w14:textId="4073F52C" w:rsidR="008E50B6" w:rsidRDefault="008E50B6" w:rsidP="008E50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82560" w:history="1">
        <w:r w:rsidRPr="00690884">
          <w:rPr>
            <w:rStyle w:val="Hyperlink"/>
            <w:noProof/>
          </w:rPr>
          <w:t xml:space="preserve">Hình </w:t>
        </w:r>
        <w:r>
          <w:rPr>
            <w:rStyle w:val="Hyperlink"/>
            <w:noProof/>
          </w:rPr>
          <w:t>4.2.16</w:t>
        </w:r>
        <w:r w:rsidRPr="00690884">
          <w:rPr>
            <w:rStyle w:val="Hyperlink"/>
            <w:noProof/>
          </w:rPr>
          <w:t xml:space="preserve"> Giao diện trang đăng nhập</w:t>
        </w:r>
        <w:r>
          <w:rPr>
            <w:noProof/>
            <w:webHidden/>
          </w:rPr>
          <w:tab/>
        </w:r>
        <w:r>
          <w:rPr>
            <w:noProof/>
            <w:webHidden/>
          </w:rPr>
          <w:fldChar w:fldCharType="begin"/>
        </w:r>
        <w:r>
          <w:rPr>
            <w:noProof/>
            <w:webHidden/>
          </w:rPr>
          <w:instrText xml:space="preserve"> PAGEREF _Toc231982560 \h </w:instrText>
        </w:r>
        <w:r>
          <w:rPr>
            <w:noProof/>
            <w:webHidden/>
          </w:rPr>
        </w:r>
        <w:r>
          <w:rPr>
            <w:noProof/>
            <w:webHidden/>
          </w:rPr>
          <w:fldChar w:fldCharType="separate"/>
        </w:r>
        <w:r w:rsidR="006F5861">
          <w:rPr>
            <w:noProof/>
            <w:webHidden/>
          </w:rPr>
          <w:t>66</w:t>
        </w:r>
        <w:r>
          <w:rPr>
            <w:noProof/>
            <w:webHidden/>
          </w:rPr>
          <w:fldChar w:fldCharType="end"/>
        </w:r>
      </w:hyperlink>
    </w:p>
    <w:p w14:paraId="68A5A6A9" w14:textId="77777777" w:rsidR="008E50B6" w:rsidRPr="008E50B6" w:rsidRDefault="008E50B6" w:rsidP="008E50B6">
      <w:pPr>
        <w:rPr>
          <w:noProof/>
        </w:rPr>
      </w:pPr>
    </w:p>
    <w:p w14:paraId="4C229421" w14:textId="4AF43858" w:rsidR="00450A10" w:rsidRDefault="004F4845" w:rsidP="004F4845">
      <w:pPr>
        <w:pStyle w:val="DEMUC"/>
        <w:jc w:val="left"/>
        <w:rPr>
          <w:szCs w:val="30"/>
        </w:rPr>
      </w:pPr>
      <w:r>
        <w:rPr>
          <w:szCs w:val="30"/>
        </w:rPr>
        <w:fldChar w:fldCharType="end"/>
      </w:r>
    </w:p>
    <w:p w14:paraId="0FD0F764" w14:textId="3A03D2AB" w:rsidR="008E50B6" w:rsidRDefault="008E50B6">
      <w:pPr>
        <w:rPr>
          <w:noProof/>
        </w:rPr>
      </w:pPr>
      <w:r>
        <w:rPr>
          <w:szCs w:val="30"/>
        </w:rPr>
        <w:fldChar w:fldCharType="begin"/>
      </w:r>
      <w:r>
        <w:rPr>
          <w:szCs w:val="30"/>
        </w:rPr>
        <w:instrText xml:space="preserve"> TOC \h \z \c "Hình" </w:instrText>
      </w:r>
      <w:r>
        <w:rPr>
          <w:szCs w:val="30"/>
        </w:rPr>
        <w:fldChar w:fldCharType="separate"/>
      </w:r>
    </w:p>
    <w:p w14:paraId="5EAF7B5D" w14:textId="4083FDB1" w:rsidR="008E50B6" w:rsidRDefault="008E50B6">
      <w:pPr>
        <w:pStyle w:val="TableofFigures"/>
        <w:tabs>
          <w:tab w:val="right" w:leader="dot" w:pos="8778"/>
        </w:tabs>
        <w:rPr>
          <w:rFonts w:asciiTheme="minorHAnsi" w:eastAsiaTheme="minorEastAsia" w:hAnsiTheme="minorHAnsi"/>
          <w:noProof/>
          <w:kern w:val="2"/>
          <w:sz w:val="24"/>
          <w:szCs w:val="24"/>
          <w14:ligatures w14:val="standardContextual"/>
        </w:rPr>
      </w:pPr>
    </w:p>
    <w:p w14:paraId="5E7D2DC1" w14:textId="3D4EB70B" w:rsidR="006007FE" w:rsidRDefault="008E50B6">
      <w:pPr>
        <w:rPr>
          <w:noProof/>
        </w:rPr>
      </w:pPr>
      <w:r>
        <w:rPr>
          <w:szCs w:val="30"/>
        </w:rPr>
        <w:fldChar w:fldCharType="end"/>
      </w:r>
      <w:r w:rsidR="006007FE">
        <w:rPr>
          <w:szCs w:val="30"/>
        </w:rPr>
        <w:fldChar w:fldCharType="begin"/>
      </w:r>
      <w:r w:rsidR="006007FE">
        <w:rPr>
          <w:szCs w:val="30"/>
        </w:rPr>
        <w:instrText xml:space="preserve"> TOC \h \z \c "Hình" </w:instrText>
      </w:r>
      <w:r w:rsidR="006007FE">
        <w:rPr>
          <w:szCs w:val="30"/>
        </w:rPr>
        <w:fldChar w:fldCharType="separate"/>
      </w:r>
    </w:p>
    <w:p w14:paraId="0A4DFC57" w14:textId="77777777" w:rsidR="008E50B6" w:rsidRDefault="006007FE">
      <w:pPr>
        <w:rPr>
          <w:noProof/>
        </w:rPr>
      </w:pPr>
      <w:r>
        <w:rPr>
          <w:szCs w:val="30"/>
        </w:rPr>
        <w:fldChar w:fldCharType="end"/>
      </w:r>
      <w:r w:rsidR="008E50B6">
        <w:rPr>
          <w:szCs w:val="30"/>
        </w:rPr>
        <w:fldChar w:fldCharType="begin"/>
      </w:r>
      <w:r w:rsidR="008E50B6">
        <w:rPr>
          <w:szCs w:val="30"/>
        </w:rPr>
        <w:instrText xml:space="preserve"> TOC \h \z \c "Hình" </w:instrText>
      </w:r>
      <w:r w:rsidR="008E50B6">
        <w:rPr>
          <w:szCs w:val="30"/>
        </w:rPr>
        <w:fldChar w:fldCharType="separate"/>
      </w:r>
    </w:p>
    <w:p w14:paraId="16225F90" w14:textId="6EF00DCA" w:rsidR="00450A10" w:rsidRDefault="008E50B6">
      <w:pPr>
        <w:rPr>
          <w:b/>
          <w:caps/>
          <w:sz w:val="30"/>
          <w:szCs w:val="30"/>
        </w:rPr>
      </w:pPr>
      <w:r>
        <w:rPr>
          <w:szCs w:val="30"/>
        </w:rPr>
        <w:fldChar w:fldCharType="end"/>
      </w:r>
    </w:p>
    <w:p w14:paraId="3C003C78" w14:textId="77777777" w:rsidR="008E50B6" w:rsidRDefault="008E50B6">
      <w:pPr>
        <w:rPr>
          <w:b/>
          <w:caps/>
          <w:sz w:val="30"/>
        </w:rPr>
      </w:pPr>
      <w:r>
        <w:br w:type="page"/>
      </w:r>
    </w:p>
    <w:p w14:paraId="3139C2AF" w14:textId="3FB5C981" w:rsidR="00450A10" w:rsidRDefault="00450A10" w:rsidP="00450A10">
      <w:pPr>
        <w:pStyle w:val="DEMUC"/>
      </w:pPr>
      <w:r>
        <w:lastRenderedPageBreak/>
        <w:t>Danh mục bảng biểu</w:t>
      </w:r>
    </w:p>
    <w:p w14:paraId="6CF50425" w14:textId="74AED220" w:rsidR="00450A10" w:rsidRDefault="00450A10" w:rsidP="00046F50">
      <w:pPr>
        <w:pStyle w:val="TableofFigures"/>
        <w:tabs>
          <w:tab w:val="right" w:leader="dot" w:pos="8778"/>
        </w:tabs>
        <w:spacing w:after="100"/>
        <w:rPr>
          <w:noProof/>
        </w:rPr>
      </w:pPr>
      <w:r>
        <w:rPr>
          <w:szCs w:val="30"/>
        </w:rPr>
        <w:fldChar w:fldCharType="begin"/>
      </w:r>
      <w:r>
        <w:rPr>
          <w:szCs w:val="30"/>
        </w:rPr>
        <w:instrText xml:space="preserve"> TOC \h \z \c "Bảng" </w:instrText>
      </w:r>
      <w:r>
        <w:rPr>
          <w:szCs w:val="30"/>
        </w:rPr>
        <w:fldChar w:fldCharType="separate"/>
      </w:r>
    </w:p>
    <w:p w14:paraId="39110710" w14:textId="247559CC" w:rsidR="00363E7F" w:rsidRDefault="00363E7F" w:rsidP="00400CE3">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981432" w:history="1">
        <w:r w:rsidRPr="00163CEE">
          <w:rPr>
            <w:rStyle w:val="Hyperlink"/>
            <w:noProof/>
          </w:rPr>
          <w:t xml:space="preserve">Bảng </w:t>
        </w:r>
        <w:r w:rsidR="00400CE3">
          <w:rPr>
            <w:rStyle w:val="Hyperlink"/>
            <w:noProof/>
          </w:rPr>
          <w:t>2.5.3.2</w:t>
        </w:r>
        <w:r w:rsidRPr="00163CEE">
          <w:rPr>
            <w:rStyle w:val="Hyperlink"/>
            <w:noProof/>
          </w:rPr>
          <w:t xml:space="preserve"> Một số thuộc tính phổ biến của HTML</w:t>
        </w:r>
        <w:r>
          <w:rPr>
            <w:noProof/>
            <w:webHidden/>
          </w:rPr>
          <w:tab/>
        </w:r>
        <w:r>
          <w:rPr>
            <w:noProof/>
            <w:webHidden/>
          </w:rPr>
          <w:fldChar w:fldCharType="begin"/>
        </w:r>
        <w:r>
          <w:rPr>
            <w:noProof/>
            <w:webHidden/>
          </w:rPr>
          <w:instrText xml:space="preserve"> PAGEREF _Toc231981432 \h </w:instrText>
        </w:r>
        <w:r>
          <w:rPr>
            <w:noProof/>
            <w:webHidden/>
          </w:rPr>
        </w:r>
        <w:r>
          <w:rPr>
            <w:noProof/>
            <w:webHidden/>
          </w:rPr>
          <w:fldChar w:fldCharType="separate"/>
        </w:r>
        <w:r w:rsidR="006F5861">
          <w:rPr>
            <w:noProof/>
            <w:webHidden/>
          </w:rPr>
          <w:t>12</w:t>
        </w:r>
        <w:r>
          <w:rPr>
            <w:noProof/>
            <w:webHidden/>
          </w:rPr>
          <w:fldChar w:fldCharType="end"/>
        </w:r>
      </w:hyperlink>
    </w:p>
    <w:p w14:paraId="368C226A" w14:textId="412CA132" w:rsidR="00363E7F" w:rsidRDefault="00363E7F" w:rsidP="00400CE3">
      <w:pPr>
        <w:pStyle w:val="TableofFigures"/>
        <w:tabs>
          <w:tab w:val="right" w:leader="dot" w:pos="8778"/>
        </w:tabs>
        <w:spacing w:after="100"/>
        <w:rPr>
          <w:rStyle w:val="Hyperlink"/>
          <w:noProof/>
        </w:rPr>
      </w:pPr>
      <w:hyperlink w:anchor="_Toc231981433" w:history="1">
        <w:r w:rsidRPr="00163CEE">
          <w:rPr>
            <w:rStyle w:val="Hyperlink"/>
            <w:noProof/>
          </w:rPr>
          <w:t>Bảng 2</w:t>
        </w:r>
        <w:r w:rsidR="00400CE3">
          <w:rPr>
            <w:rStyle w:val="Hyperlink"/>
            <w:noProof/>
          </w:rPr>
          <w:t>.6.3</w:t>
        </w:r>
        <w:r w:rsidRPr="00163CEE">
          <w:rPr>
            <w:rStyle w:val="Hyperlink"/>
            <w:noProof/>
          </w:rPr>
          <w:t xml:space="preserve"> Một số thuộc tính phổ biến của CSS</w:t>
        </w:r>
        <w:r>
          <w:rPr>
            <w:noProof/>
            <w:webHidden/>
          </w:rPr>
          <w:tab/>
        </w:r>
        <w:r>
          <w:rPr>
            <w:noProof/>
            <w:webHidden/>
          </w:rPr>
          <w:fldChar w:fldCharType="begin"/>
        </w:r>
        <w:r>
          <w:rPr>
            <w:noProof/>
            <w:webHidden/>
          </w:rPr>
          <w:instrText xml:space="preserve"> PAGEREF _Toc231981433 \h </w:instrText>
        </w:r>
        <w:r>
          <w:rPr>
            <w:noProof/>
            <w:webHidden/>
          </w:rPr>
        </w:r>
        <w:r>
          <w:rPr>
            <w:noProof/>
            <w:webHidden/>
          </w:rPr>
          <w:fldChar w:fldCharType="separate"/>
        </w:r>
        <w:r w:rsidR="006F5861">
          <w:rPr>
            <w:noProof/>
            <w:webHidden/>
          </w:rPr>
          <w:t>17</w:t>
        </w:r>
        <w:r>
          <w:rPr>
            <w:noProof/>
            <w:webHidden/>
          </w:rPr>
          <w:fldChar w:fldCharType="end"/>
        </w:r>
      </w:hyperlink>
    </w:p>
    <w:p w14:paraId="6EA553B2" w14:textId="008D4342" w:rsidR="00400CE3" w:rsidRPr="00400CE3" w:rsidRDefault="00400CE3" w:rsidP="00400CE3">
      <w:pPr>
        <w:pStyle w:val="TableofFigures"/>
        <w:tabs>
          <w:tab w:val="right" w:leader="dot" w:pos="8778"/>
        </w:tabs>
        <w:spacing w:after="100"/>
        <w:rPr>
          <w:noProof/>
        </w:rPr>
      </w:pPr>
      <w:hyperlink w:anchor="_Toc231851041" w:history="1">
        <w:r w:rsidRPr="00441F33">
          <w:rPr>
            <w:rStyle w:val="Hyperlink"/>
            <w:noProof/>
          </w:rPr>
          <w:t xml:space="preserve">Bảng </w:t>
        </w:r>
        <w:r>
          <w:rPr>
            <w:rStyle w:val="Hyperlink"/>
            <w:noProof/>
          </w:rPr>
          <w:t>3.2.1</w:t>
        </w:r>
        <w:r w:rsidRPr="00441F33">
          <w:rPr>
            <w:rStyle w:val="Hyperlink"/>
            <w:noProof/>
          </w:rPr>
          <w:t xml:space="preserve"> Danh sách các chức năng của hệ thống</w:t>
        </w:r>
        <w:r>
          <w:rPr>
            <w:noProof/>
            <w:webHidden/>
          </w:rPr>
          <w:tab/>
        </w:r>
        <w:r>
          <w:rPr>
            <w:noProof/>
            <w:webHidden/>
          </w:rPr>
          <w:fldChar w:fldCharType="begin"/>
        </w:r>
        <w:r>
          <w:rPr>
            <w:noProof/>
            <w:webHidden/>
          </w:rPr>
          <w:instrText xml:space="preserve"> PAGEREF _Toc231851041 \h </w:instrText>
        </w:r>
        <w:r>
          <w:rPr>
            <w:noProof/>
            <w:webHidden/>
          </w:rPr>
        </w:r>
        <w:r>
          <w:rPr>
            <w:noProof/>
            <w:webHidden/>
          </w:rPr>
          <w:fldChar w:fldCharType="separate"/>
        </w:r>
        <w:r w:rsidR="006F5861">
          <w:rPr>
            <w:noProof/>
            <w:webHidden/>
          </w:rPr>
          <w:t>44</w:t>
        </w:r>
        <w:r>
          <w:rPr>
            <w:noProof/>
            <w:webHidden/>
          </w:rPr>
          <w:fldChar w:fldCharType="end"/>
        </w:r>
      </w:hyperlink>
    </w:p>
    <w:p w14:paraId="0EACFBE7" w14:textId="5266F563"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2" w:history="1">
        <w:r w:rsidRPr="00441F33">
          <w:rPr>
            <w:rStyle w:val="Hyperlink"/>
            <w:noProof/>
          </w:rPr>
          <w:t xml:space="preserve">Bảng </w:t>
        </w:r>
        <w:r>
          <w:rPr>
            <w:rStyle w:val="Hyperlink"/>
            <w:noProof/>
          </w:rPr>
          <w:t>3.3</w:t>
        </w:r>
        <w:r w:rsidRPr="00441F33">
          <w:rPr>
            <w:rStyle w:val="Hyperlink"/>
            <w:noProof/>
          </w:rPr>
          <w:t xml:space="preserve"> Cấu trúc giỏ hàng</w:t>
        </w:r>
        <w:r>
          <w:rPr>
            <w:noProof/>
            <w:webHidden/>
          </w:rPr>
          <w:tab/>
        </w:r>
        <w:r>
          <w:rPr>
            <w:noProof/>
            <w:webHidden/>
          </w:rPr>
          <w:fldChar w:fldCharType="begin"/>
        </w:r>
        <w:r>
          <w:rPr>
            <w:noProof/>
            <w:webHidden/>
          </w:rPr>
          <w:instrText xml:space="preserve"> PAGEREF _Toc231851042 \h </w:instrText>
        </w:r>
        <w:r>
          <w:rPr>
            <w:noProof/>
            <w:webHidden/>
          </w:rPr>
        </w:r>
        <w:r>
          <w:rPr>
            <w:noProof/>
            <w:webHidden/>
          </w:rPr>
          <w:fldChar w:fldCharType="separate"/>
        </w:r>
        <w:r w:rsidR="006F5861">
          <w:rPr>
            <w:noProof/>
            <w:webHidden/>
          </w:rPr>
          <w:t>47</w:t>
        </w:r>
        <w:r>
          <w:rPr>
            <w:noProof/>
            <w:webHidden/>
          </w:rPr>
          <w:fldChar w:fldCharType="end"/>
        </w:r>
      </w:hyperlink>
    </w:p>
    <w:p w14:paraId="1D487528" w14:textId="6648CF75"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3" w:history="1">
        <w:r w:rsidRPr="00441F33">
          <w:rPr>
            <w:rStyle w:val="Hyperlink"/>
            <w:noProof/>
          </w:rPr>
          <w:t>Bảng 3</w:t>
        </w:r>
        <w:r>
          <w:rPr>
            <w:rStyle w:val="Hyperlink"/>
            <w:noProof/>
          </w:rPr>
          <w:t>.3.2</w:t>
        </w:r>
        <w:r w:rsidRPr="00441F33">
          <w:rPr>
            <w:rStyle w:val="Hyperlink"/>
            <w:noProof/>
          </w:rPr>
          <w:t xml:space="preserve"> Cấu trúc sản phẩm</w:t>
        </w:r>
        <w:r>
          <w:rPr>
            <w:noProof/>
            <w:webHidden/>
          </w:rPr>
          <w:tab/>
        </w:r>
        <w:r>
          <w:rPr>
            <w:noProof/>
            <w:webHidden/>
          </w:rPr>
          <w:fldChar w:fldCharType="begin"/>
        </w:r>
        <w:r>
          <w:rPr>
            <w:noProof/>
            <w:webHidden/>
          </w:rPr>
          <w:instrText xml:space="preserve"> PAGEREF _Toc231851043 \h </w:instrText>
        </w:r>
        <w:r>
          <w:rPr>
            <w:noProof/>
            <w:webHidden/>
          </w:rPr>
        </w:r>
        <w:r>
          <w:rPr>
            <w:noProof/>
            <w:webHidden/>
          </w:rPr>
          <w:fldChar w:fldCharType="separate"/>
        </w:r>
        <w:r w:rsidR="006F5861">
          <w:rPr>
            <w:noProof/>
            <w:webHidden/>
          </w:rPr>
          <w:t>48</w:t>
        </w:r>
        <w:r>
          <w:rPr>
            <w:noProof/>
            <w:webHidden/>
          </w:rPr>
          <w:fldChar w:fldCharType="end"/>
        </w:r>
      </w:hyperlink>
    </w:p>
    <w:p w14:paraId="7FC347C2" w14:textId="6A8B4D61"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4" w:history="1">
        <w:r w:rsidRPr="00441F33">
          <w:rPr>
            <w:rStyle w:val="Hyperlink"/>
            <w:noProof/>
          </w:rPr>
          <w:t>Bảng 4</w:t>
        </w:r>
        <w:r>
          <w:rPr>
            <w:rStyle w:val="Hyperlink"/>
            <w:noProof/>
          </w:rPr>
          <w:t>.1</w:t>
        </w:r>
        <w:r w:rsidRPr="00441F33">
          <w:rPr>
            <w:rStyle w:val="Hyperlink"/>
            <w:noProof/>
          </w:rPr>
          <w:t xml:space="preserve"> Thông tin sản phẩm</w:t>
        </w:r>
        <w:r>
          <w:rPr>
            <w:noProof/>
            <w:webHidden/>
          </w:rPr>
          <w:tab/>
        </w:r>
        <w:r>
          <w:rPr>
            <w:noProof/>
            <w:webHidden/>
          </w:rPr>
          <w:fldChar w:fldCharType="begin"/>
        </w:r>
        <w:r>
          <w:rPr>
            <w:noProof/>
            <w:webHidden/>
          </w:rPr>
          <w:instrText xml:space="preserve"> PAGEREF _Toc231851044 \h </w:instrText>
        </w:r>
        <w:r>
          <w:rPr>
            <w:noProof/>
            <w:webHidden/>
          </w:rPr>
        </w:r>
        <w:r>
          <w:rPr>
            <w:noProof/>
            <w:webHidden/>
          </w:rPr>
          <w:fldChar w:fldCharType="separate"/>
        </w:r>
        <w:r w:rsidR="006F5861">
          <w:rPr>
            <w:noProof/>
            <w:webHidden/>
          </w:rPr>
          <w:t>54</w:t>
        </w:r>
        <w:r>
          <w:rPr>
            <w:noProof/>
            <w:webHidden/>
          </w:rPr>
          <w:fldChar w:fldCharType="end"/>
        </w:r>
      </w:hyperlink>
    </w:p>
    <w:p w14:paraId="01A4E194" w14:textId="2069789F"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5" w:history="1">
        <w:r w:rsidRPr="00441F33">
          <w:rPr>
            <w:rStyle w:val="Hyperlink"/>
            <w:noProof/>
          </w:rPr>
          <w:t xml:space="preserve">Bảng </w:t>
        </w:r>
        <w:r w:rsidR="00CD3D8B">
          <w:rPr>
            <w:rStyle w:val="Hyperlink"/>
            <w:noProof/>
          </w:rPr>
          <w:t>4.2.1</w:t>
        </w:r>
        <w:r w:rsidRPr="00441F33">
          <w:rPr>
            <w:rStyle w:val="Hyperlink"/>
            <w:noProof/>
          </w:rPr>
          <w:t xml:space="preserve"> Kiểm thử chức năng tìm kiếm sản phẩm</w:t>
        </w:r>
        <w:r>
          <w:rPr>
            <w:noProof/>
            <w:webHidden/>
          </w:rPr>
          <w:tab/>
        </w:r>
        <w:r>
          <w:rPr>
            <w:noProof/>
            <w:webHidden/>
          </w:rPr>
          <w:fldChar w:fldCharType="begin"/>
        </w:r>
        <w:r>
          <w:rPr>
            <w:noProof/>
            <w:webHidden/>
          </w:rPr>
          <w:instrText xml:space="preserve"> PAGEREF _Toc231851045 \h </w:instrText>
        </w:r>
        <w:r>
          <w:rPr>
            <w:noProof/>
            <w:webHidden/>
          </w:rPr>
        </w:r>
        <w:r>
          <w:rPr>
            <w:noProof/>
            <w:webHidden/>
          </w:rPr>
          <w:fldChar w:fldCharType="separate"/>
        </w:r>
        <w:r w:rsidR="006F5861">
          <w:rPr>
            <w:noProof/>
            <w:webHidden/>
          </w:rPr>
          <w:t>55</w:t>
        </w:r>
        <w:r>
          <w:rPr>
            <w:noProof/>
            <w:webHidden/>
          </w:rPr>
          <w:fldChar w:fldCharType="end"/>
        </w:r>
      </w:hyperlink>
    </w:p>
    <w:p w14:paraId="2D6EA73C" w14:textId="6F31CBFE"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6" w:history="1">
        <w:r w:rsidRPr="00441F33">
          <w:rPr>
            <w:rStyle w:val="Hyperlink"/>
            <w:noProof/>
          </w:rPr>
          <w:t xml:space="preserve">Bảng </w:t>
        </w:r>
        <w:r w:rsidR="00CD3D8B">
          <w:rPr>
            <w:rStyle w:val="Hyperlink"/>
            <w:noProof/>
          </w:rPr>
          <w:t>4.2.2</w:t>
        </w:r>
        <w:r w:rsidRPr="00441F33">
          <w:rPr>
            <w:rStyle w:val="Hyperlink"/>
            <w:noProof/>
          </w:rPr>
          <w:t xml:space="preserve"> Kiểm thử chức năng lọc sản phẩm</w:t>
        </w:r>
        <w:r>
          <w:rPr>
            <w:noProof/>
            <w:webHidden/>
          </w:rPr>
          <w:tab/>
        </w:r>
        <w:r>
          <w:rPr>
            <w:noProof/>
            <w:webHidden/>
          </w:rPr>
          <w:fldChar w:fldCharType="begin"/>
        </w:r>
        <w:r>
          <w:rPr>
            <w:noProof/>
            <w:webHidden/>
          </w:rPr>
          <w:instrText xml:space="preserve"> PAGEREF _Toc231851046 \h </w:instrText>
        </w:r>
        <w:r>
          <w:rPr>
            <w:noProof/>
            <w:webHidden/>
          </w:rPr>
        </w:r>
        <w:r>
          <w:rPr>
            <w:noProof/>
            <w:webHidden/>
          </w:rPr>
          <w:fldChar w:fldCharType="separate"/>
        </w:r>
        <w:r w:rsidR="006F5861">
          <w:rPr>
            <w:noProof/>
            <w:webHidden/>
          </w:rPr>
          <w:t>56</w:t>
        </w:r>
        <w:r>
          <w:rPr>
            <w:noProof/>
            <w:webHidden/>
          </w:rPr>
          <w:fldChar w:fldCharType="end"/>
        </w:r>
      </w:hyperlink>
    </w:p>
    <w:p w14:paraId="091272AE" w14:textId="2E5F3B8A"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7" w:history="1">
        <w:r w:rsidRPr="00441F33">
          <w:rPr>
            <w:rStyle w:val="Hyperlink"/>
            <w:noProof/>
          </w:rPr>
          <w:t xml:space="preserve">Bảng </w:t>
        </w:r>
        <w:r w:rsidR="00CD3D8B">
          <w:rPr>
            <w:rStyle w:val="Hyperlink"/>
            <w:noProof/>
          </w:rPr>
          <w:t>4.2.3</w:t>
        </w:r>
        <w:r w:rsidRPr="00441F33">
          <w:rPr>
            <w:rStyle w:val="Hyperlink"/>
            <w:noProof/>
          </w:rPr>
          <w:t xml:space="preserve"> Kiểm thử chức năng xem chi tiết sản phẩm</w:t>
        </w:r>
        <w:r>
          <w:rPr>
            <w:noProof/>
            <w:webHidden/>
          </w:rPr>
          <w:tab/>
        </w:r>
        <w:r>
          <w:rPr>
            <w:noProof/>
            <w:webHidden/>
          </w:rPr>
          <w:fldChar w:fldCharType="begin"/>
        </w:r>
        <w:r>
          <w:rPr>
            <w:noProof/>
            <w:webHidden/>
          </w:rPr>
          <w:instrText xml:space="preserve"> PAGEREF _Toc231851047 \h </w:instrText>
        </w:r>
        <w:r>
          <w:rPr>
            <w:noProof/>
            <w:webHidden/>
          </w:rPr>
        </w:r>
        <w:r>
          <w:rPr>
            <w:noProof/>
            <w:webHidden/>
          </w:rPr>
          <w:fldChar w:fldCharType="separate"/>
        </w:r>
        <w:r w:rsidR="006F5861">
          <w:rPr>
            <w:noProof/>
            <w:webHidden/>
          </w:rPr>
          <w:t>56</w:t>
        </w:r>
        <w:r>
          <w:rPr>
            <w:noProof/>
            <w:webHidden/>
          </w:rPr>
          <w:fldChar w:fldCharType="end"/>
        </w:r>
      </w:hyperlink>
    </w:p>
    <w:p w14:paraId="23C63FF0" w14:textId="3C028D7D"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8" w:history="1">
        <w:r w:rsidRPr="00441F33">
          <w:rPr>
            <w:rStyle w:val="Hyperlink"/>
            <w:noProof/>
          </w:rPr>
          <w:t xml:space="preserve">Bảng </w:t>
        </w:r>
        <w:r w:rsidR="00CD3D8B">
          <w:rPr>
            <w:rStyle w:val="Hyperlink"/>
            <w:noProof/>
          </w:rPr>
          <w:t>4.2.4</w:t>
        </w:r>
        <w:r w:rsidRPr="00441F33">
          <w:rPr>
            <w:rStyle w:val="Hyperlink"/>
            <w:noProof/>
          </w:rPr>
          <w:t xml:space="preserve"> Kiểm thử chức năng thêm vào giỏ hàng</w:t>
        </w:r>
        <w:r>
          <w:rPr>
            <w:noProof/>
            <w:webHidden/>
          </w:rPr>
          <w:tab/>
        </w:r>
        <w:r>
          <w:rPr>
            <w:noProof/>
            <w:webHidden/>
          </w:rPr>
          <w:fldChar w:fldCharType="begin"/>
        </w:r>
        <w:r>
          <w:rPr>
            <w:noProof/>
            <w:webHidden/>
          </w:rPr>
          <w:instrText xml:space="preserve"> PAGEREF _Toc231851048 \h </w:instrText>
        </w:r>
        <w:r>
          <w:rPr>
            <w:noProof/>
            <w:webHidden/>
          </w:rPr>
        </w:r>
        <w:r>
          <w:rPr>
            <w:noProof/>
            <w:webHidden/>
          </w:rPr>
          <w:fldChar w:fldCharType="separate"/>
        </w:r>
        <w:r w:rsidR="006F5861">
          <w:rPr>
            <w:noProof/>
            <w:webHidden/>
          </w:rPr>
          <w:t>57</w:t>
        </w:r>
        <w:r>
          <w:rPr>
            <w:noProof/>
            <w:webHidden/>
          </w:rPr>
          <w:fldChar w:fldCharType="end"/>
        </w:r>
      </w:hyperlink>
    </w:p>
    <w:p w14:paraId="078F974C" w14:textId="6C9D7770"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49" w:history="1">
        <w:r w:rsidRPr="00441F33">
          <w:rPr>
            <w:rStyle w:val="Hyperlink"/>
            <w:noProof/>
          </w:rPr>
          <w:t xml:space="preserve">Bảng </w:t>
        </w:r>
        <w:r w:rsidR="00CD3D8B">
          <w:rPr>
            <w:rStyle w:val="Hyperlink"/>
            <w:noProof/>
          </w:rPr>
          <w:t>4.2.5</w:t>
        </w:r>
        <w:r w:rsidRPr="00441F33">
          <w:rPr>
            <w:rStyle w:val="Hyperlink"/>
            <w:noProof/>
          </w:rPr>
          <w:t xml:space="preserve"> Kiểm thử chức năng cập nhật số lượng sản phẩm</w:t>
        </w:r>
        <w:r>
          <w:rPr>
            <w:noProof/>
            <w:webHidden/>
          </w:rPr>
          <w:tab/>
        </w:r>
        <w:r>
          <w:rPr>
            <w:noProof/>
            <w:webHidden/>
          </w:rPr>
          <w:fldChar w:fldCharType="begin"/>
        </w:r>
        <w:r>
          <w:rPr>
            <w:noProof/>
            <w:webHidden/>
          </w:rPr>
          <w:instrText xml:space="preserve"> PAGEREF _Toc231851049 \h </w:instrText>
        </w:r>
        <w:r>
          <w:rPr>
            <w:noProof/>
            <w:webHidden/>
          </w:rPr>
        </w:r>
        <w:r>
          <w:rPr>
            <w:noProof/>
            <w:webHidden/>
          </w:rPr>
          <w:fldChar w:fldCharType="separate"/>
        </w:r>
        <w:r w:rsidR="006F5861">
          <w:rPr>
            <w:noProof/>
            <w:webHidden/>
          </w:rPr>
          <w:t>57</w:t>
        </w:r>
        <w:r>
          <w:rPr>
            <w:noProof/>
            <w:webHidden/>
          </w:rPr>
          <w:fldChar w:fldCharType="end"/>
        </w:r>
      </w:hyperlink>
    </w:p>
    <w:p w14:paraId="2AABE3D0" w14:textId="0FC7A1D8"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0" w:history="1">
        <w:r w:rsidRPr="00441F33">
          <w:rPr>
            <w:rStyle w:val="Hyperlink"/>
            <w:noProof/>
          </w:rPr>
          <w:t xml:space="preserve">Bảng </w:t>
        </w:r>
        <w:r w:rsidR="00CD3D8B">
          <w:rPr>
            <w:rStyle w:val="Hyperlink"/>
            <w:noProof/>
          </w:rPr>
          <w:t>4.2.6</w:t>
        </w:r>
        <w:r w:rsidRPr="00441F33">
          <w:rPr>
            <w:rStyle w:val="Hyperlink"/>
            <w:noProof/>
          </w:rPr>
          <w:t xml:space="preserve"> Kiểm thử chức năng xóa sản phẩm</w:t>
        </w:r>
        <w:r>
          <w:rPr>
            <w:noProof/>
            <w:webHidden/>
          </w:rPr>
          <w:tab/>
        </w:r>
        <w:r>
          <w:rPr>
            <w:noProof/>
            <w:webHidden/>
          </w:rPr>
          <w:fldChar w:fldCharType="begin"/>
        </w:r>
        <w:r>
          <w:rPr>
            <w:noProof/>
            <w:webHidden/>
          </w:rPr>
          <w:instrText xml:space="preserve"> PAGEREF _Toc231851050 \h </w:instrText>
        </w:r>
        <w:r>
          <w:rPr>
            <w:noProof/>
            <w:webHidden/>
          </w:rPr>
        </w:r>
        <w:r>
          <w:rPr>
            <w:noProof/>
            <w:webHidden/>
          </w:rPr>
          <w:fldChar w:fldCharType="separate"/>
        </w:r>
        <w:r w:rsidR="006F5861">
          <w:rPr>
            <w:noProof/>
            <w:webHidden/>
          </w:rPr>
          <w:t>58</w:t>
        </w:r>
        <w:r>
          <w:rPr>
            <w:noProof/>
            <w:webHidden/>
          </w:rPr>
          <w:fldChar w:fldCharType="end"/>
        </w:r>
      </w:hyperlink>
    </w:p>
    <w:p w14:paraId="1F4F704E" w14:textId="599DD3DB"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1" w:history="1">
        <w:r w:rsidRPr="00441F33">
          <w:rPr>
            <w:rStyle w:val="Hyperlink"/>
            <w:noProof/>
          </w:rPr>
          <w:t xml:space="preserve">Bảng </w:t>
        </w:r>
        <w:r w:rsidR="00CD3D8B">
          <w:rPr>
            <w:rStyle w:val="Hyperlink"/>
            <w:noProof/>
          </w:rPr>
          <w:t>4.2.7</w:t>
        </w:r>
        <w:r w:rsidRPr="00441F33">
          <w:rPr>
            <w:rStyle w:val="Hyperlink"/>
            <w:noProof/>
          </w:rPr>
          <w:t xml:space="preserve"> Kiểm thử chức năng thanh toán</w:t>
        </w:r>
        <w:r>
          <w:rPr>
            <w:noProof/>
            <w:webHidden/>
          </w:rPr>
          <w:tab/>
        </w:r>
        <w:r>
          <w:rPr>
            <w:noProof/>
            <w:webHidden/>
          </w:rPr>
          <w:fldChar w:fldCharType="begin"/>
        </w:r>
        <w:r>
          <w:rPr>
            <w:noProof/>
            <w:webHidden/>
          </w:rPr>
          <w:instrText xml:space="preserve"> PAGEREF _Toc231851051 \h </w:instrText>
        </w:r>
        <w:r>
          <w:rPr>
            <w:noProof/>
            <w:webHidden/>
          </w:rPr>
        </w:r>
        <w:r>
          <w:rPr>
            <w:noProof/>
            <w:webHidden/>
          </w:rPr>
          <w:fldChar w:fldCharType="separate"/>
        </w:r>
        <w:r w:rsidR="006F5861">
          <w:rPr>
            <w:noProof/>
            <w:webHidden/>
          </w:rPr>
          <w:t>58</w:t>
        </w:r>
        <w:r>
          <w:rPr>
            <w:noProof/>
            <w:webHidden/>
          </w:rPr>
          <w:fldChar w:fldCharType="end"/>
        </w:r>
      </w:hyperlink>
    </w:p>
    <w:p w14:paraId="459411FA" w14:textId="3527C055" w:rsidR="00450A10" w:rsidRDefault="00450A10"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1052" w:history="1">
        <w:r w:rsidRPr="00441F33">
          <w:rPr>
            <w:rStyle w:val="Hyperlink"/>
            <w:noProof/>
          </w:rPr>
          <w:t xml:space="preserve">Bảng </w:t>
        </w:r>
        <w:r w:rsidR="00CD3D8B">
          <w:rPr>
            <w:rStyle w:val="Hyperlink"/>
            <w:noProof/>
          </w:rPr>
          <w:t>4.2.8</w:t>
        </w:r>
        <w:r w:rsidRPr="00441F33">
          <w:rPr>
            <w:rStyle w:val="Hyperlink"/>
            <w:noProof/>
          </w:rPr>
          <w:t xml:space="preserve"> Kiểm thử chức năng liên hệ</w:t>
        </w:r>
        <w:r>
          <w:rPr>
            <w:noProof/>
            <w:webHidden/>
          </w:rPr>
          <w:tab/>
        </w:r>
        <w:r>
          <w:rPr>
            <w:noProof/>
            <w:webHidden/>
          </w:rPr>
          <w:fldChar w:fldCharType="begin"/>
        </w:r>
        <w:r>
          <w:rPr>
            <w:noProof/>
            <w:webHidden/>
          </w:rPr>
          <w:instrText xml:space="preserve"> PAGEREF _Toc231851052 \h </w:instrText>
        </w:r>
        <w:r>
          <w:rPr>
            <w:noProof/>
            <w:webHidden/>
          </w:rPr>
        </w:r>
        <w:r>
          <w:rPr>
            <w:noProof/>
            <w:webHidden/>
          </w:rPr>
          <w:fldChar w:fldCharType="separate"/>
        </w:r>
        <w:r w:rsidR="006F5861">
          <w:rPr>
            <w:noProof/>
            <w:webHidden/>
          </w:rPr>
          <w:t>58</w:t>
        </w:r>
        <w:r>
          <w:rPr>
            <w:noProof/>
            <w:webHidden/>
          </w:rPr>
          <w:fldChar w:fldCharType="end"/>
        </w:r>
      </w:hyperlink>
    </w:p>
    <w:p w14:paraId="5C827767" w14:textId="5C55D264" w:rsidR="00450A10" w:rsidRDefault="00450A10" w:rsidP="00046F50">
      <w:pPr>
        <w:pStyle w:val="TableofFigures"/>
        <w:tabs>
          <w:tab w:val="right" w:leader="dot" w:pos="8778"/>
        </w:tabs>
        <w:spacing w:after="100"/>
        <w:rPr>
          <w:rStyle w:val="Hyperlink"/>
          <w:noProof/>
        </w:rPr>
      </w:pPr>
      <w:hyperlink w:anchor="_Toc231851053" w:history="1">
        <w:r w:rsidRPr="00441F33">
          <w:rPr>
            <w:rStyle w:val="Hyperlink"/>
            <w:noProof/>
          </w:rPr>
          <w:t xml:space="preserve">Bảng </w:t>
        </w:r>
        <w:r w:rsidR="00CD3D8B">
          <w:rPr>
            <w:rStyle w:val="Hyperlink"/>
            <w:noProof/>
          </w:rPr>
          <w:t>4.2.9</w:t>
        </w:r>
        <w:r w:rsidRPr="00441F33">
          <w:rPr>
            <w:rStyle w:val="Hyperlink"/>
            <w:noProof/>
          </w:rPr>
          <w:t xml:space="preserve"> Tổng hợp kết quả kiểm thử</w:t>
        </w:r>
        <w:r>
          <w:rPr>
            <w:noProof/>
            <w:webHidden/>
          </w:rPr>
          <w:tab/>
        </w:r>
        <w:r>
          <w:rPr>
            <w:noProof/>
            <w:webHidden/>
          </w:rPr>
          <w:fldChar w:fldCharType="begin"/>
        </w:r>
        <w:r>
          <w:rPr>
            <w:noProof/>
            <w:webHidden/>
          </w:rPr>
          <w:instrText xml:space="preserve"> PAGEREF _Toc231851053 \h </w:instrText>
        </w:r>
        <w:r>
          <w:rPr>
            <w:noProof/>
            <w:webHidden/>
          </w:rPr>
        </w:r>
        <w:r>
          <w:rPr>
            <w:noProof/>
            <w:webHidden/>
          </w:rPr>
          <w:fldChar w:fldCharType="separate"/>
        </w:r>
        <w:r w:rsidR="006F5861">
          <w:rPr>
            <w:noProof/>
            <w:webHidden/>
          </w:rPr>
          <w:t>59</w:t>
        </w:r>
        <w:r>
          <w:rPr>
            <w:noProof/>
            <w:webHidden/>
          </w:rPr>
          <w:fldChar w:fldCharType="end"/>
        </w:r>
      </w:hyperlink>
    </w:p>
    <w:p w14:paraId="76A76DEF" w14:textId="0362CF36"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69" w:history="1">
        <w:r w:rsidRPr="000E6C7F">
          <w:rPr>
            <w:rStyle w:val="Hyperlink"/>
            <w:noProof/>
          </w:rPr>
          <w:t xml:space="preserve">Bảng </w:t>
        </w:r>
        <w:r>
          <w:rPr>
            <w:rStyle w:val="Hyperlink"/>
            <w:noProof/>
          </w:rPr>
          <w:t>4.2.10</w:t>
        </w:r>
        <w:r w:rsidRPr="000E6C7F">
          <w:rPr>
            <w:rStyle w:val="Hyperlink"/>
            <w:noProof/>
          </w:rPr>
          <w:t xml:space="preserve"> Các thành phần chính của trang chủ</w:t>
        </w:r>
        <w:r>
          <w:rPr>
            <w:noProof/>
            <w:webHidden/>
          </w:rPr>
          <w:tab/>
        </w:r>
        <w:r>
          <w:rPr>
            <w:noProof/>
            <w:webHidden/>
          </w:rPr>
          <w:fldChar w:fldCharType="begin"/>
        </w:r>
        <w:r>
          <w:rPr>
            <w:noProof/>
            <w:webHidden/>
          </w:rPr>
          <w:instrText xml:space="preserve"> PAGEREF _Toc231852969 \h </w:instrText>
        </w:r>
        <w:r>
          <w:rPr>
            <w:noProof/>
            <w:webHidden/>
          </w:rPr>
        </w:r>
        <w:r>
          <w:rPr>
            <w:noProof/>
            <w:webHidden/>
          </w:rPr>
          <w:fldChar w:fldCharType="separate"/>
        </w:r>
        <w:r w:rsidR="006F5861">
          <w:rPr>
            <w:noProof/>
            <w:webHidden/>
          </w:rPr>
          <w:t>60</w:t>
        </w:r>
        <w:r>
          <w:rPr>
            <w:noProof/>
            <w:webHidden/>
          </w:rPr>
          <w:fldChar w:fldCharType="end"/>
        </w:r>
      </w:hyperlink>
    </w:p>
    <w:p w14:paraId="10315DBE" w14:textId="540E4B49"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0" w:history="1">
        <w:r w:rsidRPr="000E6C7F">
          <w:rPr>
            <w:rStyle w:val="Hyperlink"/>
            <w:noProof/>
          </w:rPr>
          <w:t>Bảng 4</w:t>
        </w:r>
        <w:r>
          <w:rPr>
            <w:rStyle w:val="Hyperlink"/>
            <w:noProof/>
          </w:rPr>
          <w:t>.2.11</w:t>
        </w:r>
        <w:r w:rsidRPr="000E6C7F">
          <w:rPr>
            <w:rStyle w:val="Hyperlink"/>
            <w:noProof/>
          </w:rPr>
          <w:t xml:space="preserve"> Các thành phần chính của trang giới thiệu</w:t>
        </w:r>
        <w:r>
          <w:rPr>
            <w:noProof/>
            <w:webHidden/>
          </w:rPr>
          <w:tab/>
        </w:r>
        <w:r>
          <w:rPr>
            <w:noProof/>
            <w:webHidden/>
          </w:rPr>
          <w:fldChar w:fldCharType="begin"/>
        </w:r>
        <w:r>
          <w:rPr>
            <w:noProof/>
            <w:webHidden/>
          </w:rPr>
          <w:instrText xml:space="preserve"> PAGEREF _Toc231852970 \h </w:instrText>
        </w:r>
        <w:r>
          <w:rPr>
            <w:noProof/>
            <w:webHidden/>
          </w:rPr>
        </w:r>
        <w:r>
          <w:rPr>
            <w:noProof/>
            <w:webHidden/>
          </w:rPr>
          <w:fldChar w:fldCharType="separate"/>
        </w:r>
        <w:r w:rsidR="006F5861">
          <w:rPr>
            <w:noProof/>
            <w:webHidden/>
          </w:rPr>
          <w:t>61</w:t>
        </w:r>
        <w:r>
          <w:rPr>
            <w:noProof/>
            <w:webHidden/>
          </w:rPr>
          <w:fldChar w:fldCharType="end"/>
        </w:r>
      </w:hyperlink>
    </w:p>
    <w:p w14:paraId="50E5F580" w14:textId="5C0533C3"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1" w:history="1">
        <w:r w:rsidRPr="000E6C7F">
          <w:rPr>
            <w:rStyle w:val="Hyperlink"/>
            <w:noProof/>
          </w:rPr>
          <w:t xml:space="preserve">Bảng </w:t>
        </w:r>
        <w:r>
          <w:rPr>
            <w:rStyle w:val="Hyperlink"/>
            <w:noProof/>
          </w:rPr>
          <w:t>4.2.12</w:t>
        </w:r>
        <w:r w:rsidRPr="000E6C7F">
          <w:rPr>
            <w:rStyle w:val="Hyperlink"/>
            <w:noProof/>
          </w:rPr>
          <w:t xml:space="preserve"> Các thành phần chính của trang sản phẩm</w:t>
        </w:r>
        <w:r>
          <w:rPr>
            <w:noProof/>
            <w:webHidden/>
          </w:rPr>
          <w:tab/>
        </w:r>
        <w:r>
          <w:rPr>
            <w:noProof/>
            <w:webHidden/>
          </w:rPr>
          <w:fldChar w:fldCharType="begin"/>
        </w:r>
        <w:r>
          <w:rPr>
            <w:noProof/>
            <w:webHidden/>
          </w:rPr>
          <w:instrText xml:space="preserve"> PAGEREF _Toc231852971 \h </w:instrText>
        </w:r>
        <w:r>
          <w:rPr>
            <w:noProof/>
            <w:webHidden/>
          </w:rPr>
        </w:r>
        <w:r>
          <w:rPr>
            <w:noProof/>
            <w:webHidden/>
          </w:rPr>
          <w:fldChar w:fldCharType="separate"/>
        </w:r>
        <w:r w:rsidR="006F5861">
          <w:rPr>
            <w:noProof/>
            <w:webHidden/>
          </w:rPr>
          <w:t>62</w:t>
        </w:r>
        <w:r>
          <w:rPr>
            <w:noProof/>
            <w:webHidden/>
          </w:rPr>
          <w:fldChar w:fldCharType="end"/>
        </w:r>
      </w:hyperlink>
    </w:p>
    <w:p w14:paraId="2108012D" w14:textId="036085F0"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2" w:history="1">
        <w:r w:rsidRPr="000E6C7F">
          <w:rPr>
            <w:rStyle w:val="Hyperlink"/>
            <w:noProof/>
          </w:rPr>
          <w:t xml:space="preserve">Bảng </w:t>
        </w:r>
        <w:r>
          <w:rPr>
            <w:rStyle w:val="Hyperlink"/>
            <w:noProof/>
          </w:rPr>
          <w:t>4.2.13</w:t>
        </w:r>
        <w:r w:rsidRPr="000E6C7F">
          <w:rPr>
            <w:rStyle w:val="Hyperlink"/>
            <w:noProof/>
          </w:rPr>
          <w:t xml:space="preserve"> Các thành phần chính của trang chi tiết sản phẩm</w:t>
        </w:r>
        <w:r>
          <w:rPr>
            <w:noProof/>
            <w:webHidden/>
          </w:rPr>
          <w:tab/>
        </w:r>
        <w:r>
          <w:rPr>
            <w:noProof/>
            <w:webHidden/>
          </w:rPr>
          <w:fldChar w:fldCharType="begin"/>
        </w:r>
        <w:r>
          <w:rPr>
            <w:noProof/>
            <w:webHidden/>
          </w:rPr>
          <w:instrText xml:space="preserve"> PAGEREF _Toc231852972 \h </w:instrText>
        </w:r>
        <w:r>
          <w:rPr>
            <w:noProof/>
            <w:webHidden/>
          </w:rPr>
        </w:r>
        <w:r>
          <w:rPr>
            <w:noProof/>
            <w:webHidden/>
          </w:rPr>
          <w:fldChar w:fldCharType="separate"/>
        </w:r>
        <w:r w:rsidR="006F5861">
          <w:rPr>
            <w:noProof/>
            <w:webHidden/>
          </w:rPr>
          <w:t>63</w:t>
        </w:r>
        <w:r>
          <w:rPr>
            <w:noProof/>
            <w:webHidden/>
          </w:rPr>
          <w:fldChar w:fldCharType="end"/>
        </w:r>
      </w:hyperlink>
    </w:p>
    <w:p w14:paraId="4B21CE60" w14:textId="207493EA" w:rsidR="00B061A6" w:rsidRDefault="00B061A6" w:rsidP="00046F50">
      <w:pPr>
        <w:pStyle w:val="TableofFigures"/>
        <w:tabs>
          <w:tab w:val="right" w:leader="dot" w:pos="8778"/>
        </w:tabs>
        <w:spacing w:after="100"/>
        <w:rPr>
          <w:rFonts w:asciiTheme="minorHAnsi" w:eastAsiaTheme="minorEastAsia" w:hAnsiTheme="minorHAnsi"/>
          <w:noProof/>
          <w:kern w:val="2"/>
          <w:sz w:val="24"/>
          <w:szCs w:val="24"/>
          <w14:ligatures w14:val="standardContextual"/>
        </w:rPr>
      </w:pPr>
      <w:hyperlink w:anchor="_Toc231852973" w:history="1">
        <w:r w:rsidRPr="000E6C7F">
          <w:rPr>
            <w:rStyle w:val="Hyperlink"/>
            <w:noProof/>
          </w:rPr>
          <w:t xml:space="preserve">Bảng </w:t>
        </w:r>
        <w:r>
          <w:rPr>
            <w:rStyle w:val="Hyperlink"/>
            <w:noProof/>
          </w:rPr>
          <w:t>4.2.14</w:t>
        </w:r>
        <w:r w:rsidRPr="000E6C7F">
          <w:rPr>
            <w:rStyle w:val="Hyperlink"/>
            <w:noProof/>
          </w:rPr>
          <w:t xml:space="preserve"> Các thành phần chính của trang giỏ hàng</w:t>
        </w:r>
        <w:r>
          <w:rPr>
            <w:noProof/>
            <w:webHidden/>
          </w:rPr>
          <w:tab/>
        </w:r>
        <w:r>
          <w:rPr>
            <w:noProof/>
            <w:webHidden/>
          </w:rPr>
          <w:fldChar w:fldCharType="begin"/>
        </w:r>
        <w:r>
          <w:rPr>
            <w:noProof/>
            <w:webHidden/>
          </w:rPr>
          <w:instrText xml:space="preserve"> PAGEREF _Toc231852973 \h </w:instrText>
        </w:r>
        <w:r>
          <w:rPr>
            <w:noProof/>
            <w:webHidden/>
          </w:rPr>
        </w:r>
        <w:r>
          <w:rPr>
            <w:noProof/>
            <w:webHidden/>
          </w:rPr>
          <w:fldChar w:fldCharType="separate"/>
        </w:r>
        <w:r w:rsidR="006F5861">
          <w:rPr>
            <w:noProof/>
            <w:webHidden/>
          </w:rPr>
          <w:t>64</w:t>
        </w:r>
        <w:r>
          <w:rPr>
            <w:noProof/>
            <w:webHidden/>
          </w:rPr>
          <w:fldChar w:fldCharType="end"/>
        </w:r>
      </w:hyperlink>
    </w:p>
    <w:p w14:paraId="6AF70719" w14:textId="30BDE40C" w:rsidR="00B061A6" w:rsidRDefault="00B061A6" w:rsidP="00046F50">
      <w:pPr>
        <w:pStyle w:val="TableofFigures"/>
        <w:tabs>
          <w:tab w:val="right" w:leader="dot" w:pos="8778"/>
        </w:tabs>
        <w:spacing w:after="100"/>
        <w:rPr>
          <w:noProof/>
        </w:rPr>
      </w:pPr>
      <w:hyperlink w:anchor="_Toc231852974" w:history="1">
        <w:r w:rsidRPr="000E6C7F">
          <w:rPr>
            <w:rStyle w:val="Hyperlink"/>
            <w:noProof/>
          </w:rPr>
          <w:t xml:space="preserve">Bảng </w:t>
        </w:r>
        <w:r>
          <w:rPr>
            <w:rStyle w:val="Hyperlink"/>
            <w:noProof/>
          </w:rPr>
          <w:t>4.2.15</w:t>
        </w:r>
        <w:r w:rsidRPr="000E6C7F">
          <w:rPr>
            <w:rStyle w:val="Hyperlink"/>
            <w:noProof/>
          </w:rPr>
          <w:t xml:space="preserve"> Các thành phần chính của trang liên hệ</w:t>
        </w:r>
        <w:r>
          <w:rPr>
            <w:noProof/>
            <w:webHidden/>
          </w:rPr>
          <w:tab/>
        </w:r>
        <w:r>
          <w:rPr>
            <w:noProof/>
            <w:webHidden/>
          </w:rPr>
          <w:fldChar w:fldCharType="begin"/>
        </w:r>
        <w:r>
          <w:rPr>
            <w:noProof/>
            <w:webHidden/>
          </w:rPr>
          <w:instrText xml:space="preserve"> PAGEREF _Toc231852974 \h </w:instrText>
        </w:r>
        <w:r>
          <w:rPr>
            <w:noProof/>
            <w:webHidden/>
          </w:rPr>
        </w:r>
        <w:r>
          <w:rPr>
            <w:noProof/>
            <w:webHidden/>
          </w:rPr>
          <w:fldChar w:fldCharType="separate"/>
        </w:r>
        <w:r w:rsidR="006F5861">
          <w:rPr>
            <w:noProof/>
            <w:webHidden/>
          </w:rPr>
          <w:t>65</w:t>
        </w:r>
        <w:r>
          <w:rPr>
            <w:noProof/>
            <w:webHidden/>
          </w:rPr>
          <w:fldChar w:fldCharType="end"/>
        </w:r>
      </w:hyperlink>
    </w:p>
    <w:p w14:paraId="54E3584A" w14:textId="29373BAF" w:rsidR="00351DBE" w:rsidRDefault="00351DBE" w:rsidP="00351DBE">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82607" w:history="1">
        <w:r w:rsidRPr="002A339E">
          <w:rPr>
            <w:rStyle w:val="Hyperlink"/>
            <w:noProof/>
          </w:rPr>
          <w:t xml:space="preserve">Bảng </w:t>
        </w:r>
        <w:r>
          <w:rPr>
            <w:rStyle w:val="Hyperlink"/>
            <w:noProof/>
          </w:rPr>
          <w:t>4.2.16</w:t>
        </w:r>
        <w:r w:rsidRPr="002A339E">
          <w:rPr>
            <w:rStyle w:val="Hyperlink"/>
            <w:noProof/>
          </w:rPr>
          <w:t xml:space="preserve"> Các thành phần chính của trang đăng nhập</w:t>
        </w:r>
        <w:r>
          <w:rPr>
            <w:noProof/>
            <w:webHidden/>
          </w:rPr>
          <w:tab/>
        </w:r>
        <w:r>
          <w:rPr>
            <w:noProof/>
            <w:webHidden/>
          </w:rPr>
          <w:fldChar w:fldCharType="begin"/>
        </w:r>
        <w:r>
          <w:rPr>
            <w:noProof/>
            <w:webHidden/>
          </w:rPr>
          <w:instrText xml:space="preserve"> PAGEREF _Toc231982607 \h </w:instrText>
        </w:r>
        <w:r>
          <w:rPr>
            <w:noProof/>
            <w:webHidden/>
          </w:rPr>
        </w:r>
        <w:r>
          <w:rPr>
            <w:noProof/>
            <w:webHidden/>
          </w:rPr>
          <w:fldChar w:fldCharType="separate"/>
        </w:r>
        <w:r w:rsidR="006F5861">
          <w:rPr>
            <w:noProof/>
            <w:webHidden/>
          </w:rPr>
          <w:t>66</w:t>
        </w:r>
        <w:r>
          <w:rPr>
            <w:noProof/>
            <w:webHidden/>
          </w:rPr>
          <w:fldChar w:fldCharType="end"/>
        </w:r>
      </w:hyperlink>
    </w:p>
    <w:p w14:paraId="0BFF1C0A" w14:textId="77777777" w:rsidR="00351DBE" w:rsidRPr="00351DBE" w:rsidRDefault="00351DBE" w:rsidP="00351DBE">
      <w:pPr>
        <w:rPr>
          <w:noProof/>
        </w:rPr>
      </w:pPr>
    </w:p>
    <w:p w14:paraId="31AF9782" w14:textId="3AF297AB" w:rsidR="00B061A6" w:rsidRPr="00B061A6" w:rsidRDefault="00B061A6" w:rsidP="00046F50">
      <w:pPr>
        <w:spacing w:after="100"/>
        <w:rPr>
          <w:noProof/>
        </w:rPr>
      </w:pPr>
    </w:p>
    <w:p w14:paraId="5F4B4AB6" w14:textId="77777777" w:rsidR="00351DBE" w:rsidRDefault="00450A10" w:rsidP="00B061A6">
      <w:pPr>
        <w:pStyle w:val="DEMUC"/>
        <w:jc w:val="left"/>
        <w:rPr>
          <w:noProof/>
        </w:rPr>
      </w:pPr>
      <w:r>
        <w:rPr>
          <w:szCs w:val="30"/>
        </w:rPr>
        <w:fldChar w:fldCharType="end"/>
      </w:r>
      <w:r w:rsidR="00351DBE">
        <w:rPr>
          <w:szCs w:val="30"/>
        </w:rPr>
        <w:fldChar w:fldCharType="begin"/>
      </w:r>
      <w:r w:rsidR="00351DBE">
        <w:rPr>
          <w:szCs w:val="30"/>
        </w:rPr>
        <w:instrText xml:space="preserve"> TOC \h \z \c "Bảng" </w:instrText>
      </w:r>
      <w:r w:rsidR="00351DBE">
        <w:rPr>
          <w:szCs w:val="30"/>
        </w:rPr>
        <w:fldChar w:fldCharType="separate"/>
      </w:r>
    </w:p>
    <w:p w14:paraId="667E17D5" w14:textId="04858A7C" w:rsidR="00351DBE" w:rsidRDefault="00351DBE">
      <w:pPr>
        <w:pStyle w:val="TableofFigures"/>
        <w:tabs>
          <w:tab w:val="right" w:leader="dot" w:pos="8778"/>
        </w:tabs>
        <w:rPr>
          <w:rFonts w:asciiTheme="minorHAnsi" w:eastAsiaTheme="minorEastAsia" w:hAnsiTheme="minorHAnsi"/>
          <w:noProof/>
          <w:kern w:val="2"/>
          <w:sz w:val="24"/>
          <w:szCs w:val="24"/>
          <w14:ligatures w14:val="standardContextual"/>
        </w:rPr>
      </w:pPr>
    </w:p>
    <w:p w14:paraId="0E653FEA" w14:textId="55FDCBF0" w:rsidR="00351DBE" w:rsidRDefault="00351DBE">
      <w:pPr>
        <w:pStyle w:val="TableofFigures"/>
        <w:tabs>
          <w:tab w:val="right" w:leader="dot" w:pos="8778"/>
        </w:tabs>
        <w:rPr>
          <w:rFonts w:asciiTheme="minorHAnsi" w:eastAsiaTheme="minorEastAsia" w:hAnsiTheme="minorHAnsi"/>
          <w:noProof/>
          <w:kern w:val="2"/>
          <w:sz w:val="24"/>
          <w:szCs w:val="24"/>
          <w14:ligatures w14:val="standardContextual"/>
        </w:rPr>
      </w:pPr>
    </w:p>
    <w:p w14:paraId="5A861508" w14:textId="4CE3EEC1" w:rsidR="00B061A6" w:rsidRPr="001A74B2" w:rsidRDefault="00351DBE" w:rsidP="00B061A6">
      <w:pPr>
        <w:pStyle w:val="DEMUC"/>
        <w:jc w:val="left"/>
        <w:rPr>
          <w:szCs w:val="30"/>
        </w:rPr>
      </w:pPr>
      <w:r>
        <w:rPr>
          <w:szCs w:val="30"/>
        </w:rPr>
        <w:fldChar w:fldCharType="end"/>
      </w:r>
    </w:p>
    <w:p w14:paraId="51552834" w14:textId="21D83C33" w:rsidR="00D840FB" w:rsidRPr="001A74B2" w:rsidRDefault="00D840FB" w:rsidP="004F4845">
      <w:pPr>
        <w:pStyle w:val="DEMUC"/>
        <w:jc w:val="left"/>
        <w:rPr>
          <w:szCs w:val="30"/>
        </w:rPr>
      </w:pPr>
    </w:p>
    <w:p w14:paraId="13AE2AB7" w14:textId="6AB55358" w:rsidR="000E071B" w:rsidRDefault="000E071B">
      <w:pPr>
        <w:rPr>
          <w:b/>
          <w:caps/>
          <w:sz w:val="30"/>
          <w:szCs w:val="30"/>
        </w:rPr>
      </w:pPr>
    </w:p>
    <w:p w14:paraId="7339F58C" w14:textId="77777777" w:rsidR="000F3151" w:rsidRDefault="000F3151" w:rsidP="008C63AD">
      <w:pPr>
        <w:pStyle w:val="Heading1"/>
        <w:rPr>
          <w:szCs w:val="30"/>
        </w:rPr>
        <w:sectPr w:rsidR="000F3151" w:rsidSect="00A6023F">
          <w:footerReference w:type="default" r:id="rId9"/>
          <w:pgSz w:w="11907" w:h="16840" w:code="9"/>
          <w:pgMar w:top="1134" w:right="1134" w:bottom="1134" w:left="1985" w:header="680" w:footer="680" w:gutter="0"/>
          <w:pgNumType w:fmt="lowerRoman" w:start="1"/>
          <w:cols w:space="720"/>
          <w:docGrid w:linePitch="381"/>
        </w:sectPr>
      </w:pPr>
    </w:p>
    <w:p w14:paraId="55DBA627" w14:textId="0B0B2A2A" w:rsidR="000E071B" w:rsidRPr="001263D3" w:rsidRDefault="003E6F12" w:rsidP="008C63AD">
      <w:pPr>
        <w:pStyle w:val="Heading1"/>
        <w:rPr>
          <w:szCs w:val="30"/>
        </w:rPr>
      </w:pPr>
      <w:bookmarkStart w:id="0" w:name="_Toc232108574"/>
      <w:r w:rsidRPr="001263D3">
        <w:rPr>
          <w:szCs w:val="30"/>
        </w:rPr>
        <w:lastRenderedPageBreak/>
        <w:t>Tổng quan nghiên cứu</w:t>
      </w:r>
      <w:bookmarkEnd w:id="0"/>
    </w:p>
    <w:p w14:paraId="75D52654" w14:textId="20717D1F" w:rsidR="002D2367" w:rsidRPr="001263D3" w:rsidRDefault="002D2367" w:rsidP="008C63AD">
      <w:pPr>
        <w:pStyle w:val="Heading2"/>
        <w:rPr>
          <w:szCs w:val="28"/>
        </w:rPr>
      </w:pPr>
      <w:bookmarkStart w:id="1" w:name="_Toc232108575"/>
      <w:r w:rsidRPr="001263D3">
        <w:rPr>
          <w:szCs w:val="28"/>
        </w:rPr>
        <w:t>Đặt vấn đề</w:t>
      </w:r>
      <w:bookmarkEnd w:id="1"/>
    </w:p>
    <w:p w14:paraId="0D2C50B7" w14:textId="4DD44C9C" w:rsidR="002D2367" w:rsidRPr="001263D3" w:rsidRDefault="002D2367" w:rsidP="00046F50">
      <w:pPr>
        <w:pStyle w:val="noidung"/>
        <w:rPr>
          <w:b/>
        </w:rPr>
      </w:pPr>
      <w:r w:rsidRPr="001263D3">
        <w:t>Trong những năm gần đây, sự phát triển mạnh mẽ của công nghệ thông tin và internet đã làm thay đổi đáng kể thói quen tìm kiếm thông tin và mua sắm của người dùng. Các website thương mại điện tử ngày càng trở nên phổ biến nhờ khả năng cung cấp thông tin nhanh chóng, thuận tiện và hỗ trợ người dùng tiếp cận sản phẩm ở bất kỳ đâu có kết nối internet.</w:t>
      </w:r>
    </w:p>
    <w:p w14:paraId="78213B0B" w14:textId="546D78C6" w:rsidR="002D2367" w:rsidRPr="001263D3" w:rsidRDefault="002D2367" w:rsidP="00046F50">
      <w:pPr>
        <w:pStyle w:val="noidung"/>
        <w:rPr>
          <w:b/>
        </w:rPr>
      </w:pPr>
      <w:r w:rsidRPr="001263D3">
        <w:t xml:space="preserve">Bên cạnh các mặt hàng tiêu dùng hiện đại, những món ăn vặt tuổi thơ vẫn luôn giữ được sức hút đặc biệt đối với nhiều thế hệ học sinh và sinh viên. </w:t>
      </w:r>
      <w:r w:rsidR="00650780" w:rsidRPr="001263D3">
        <w:t>C</w:t>
      </w:r>
      <w:r w:rsidRPr="001263D3">
        <w:t>ác sản phẩm như kẹo kéo, kẹo chỉ, kẹo bông gòn, mì trẻ em hay xí muội không chỉ là những món ăn quen thuộc mà còn gắn liền với nhiều kỷ niệm đáng nhớ trong tuổi học trò.</w:t>
      </w:r>
    </w:p>
    <w:p w14:paraId="2DE30889" w14:textId="435F8399" w:rsidR="002D2367" w:rsidRPr="001263D3" w:rsidRDefault="002D2367" w:rsidP="00046F50">
      <w:pPr>
        <w:pStyle w:val="noidung"/>
        <w:rPr>
          <w:b/>
        </w:rPr>
      </w:pPr>
      <w:r w:rsidRPr="001263D3">
        <w:t xml:space="preserve">Xuất phát từ thực tế đó, đề tài xây dựng website "tiệm ăn vặt tuổi thơ" được thực hiện nhằm tạo ra một website giới thiệu và mô phỏng hoạt động bán các sản phẩm ăn vặt quen thuộc. Thông qua đề tài, người thực hiện có cơ hội vận dụng các kiến thức đã học về </w:t>
      </w:r>
      <w:r w:rsidR="007E0CBD" w:rsidRPr="001263D3">
        <w:t>HTML</w:t>
      </w:r>
      <w:r w:rsidRPr="001263D3">
        <w:t xml:space="preserve">, </w:t>
      </w:r>
      <w:r w:rsidR="007E0CBD" w:rsidRPr="001263D3">
        <w:t xml:space="preserve">CSS </w:t>
      </w:r>
      <w:r w:rsidRPr="001263D3">
        <w:t xml:space="preserve">và </w:t>
      </w:r>
      <w:r w:rsidR="007E0CBD" w:rsidRPr="001263D3">
        <w:t xml:space="preserve">JavaScript </w:t>
      </w:r>
      <w:r w:rsidRPr="001263D3">
        <w:t>để xây dựng một website hoàn chỉnh, đồng thời nâng cao kỹ năng thiết kế giao diện và phát triển ứng dụng web.</w:t>
      </w:r>
    </w:p>
    <w:p w14:paraId="79CB4D34" w14:textId="3260EFCF" w:rsidR="002D2367" w:rsidRPr="001263D3" w:rsidRDefault="002D2367" w:rsidP="008C63AD">
      <w:pPr>
        <w:pStyle w:val="Heading2"/>
        <w:rPr>
          <w:szCs w:val="28"/>
        </w:rPr>
      </w:pPr>
      <w:bookmarkStart w:id="2" w:name="_Toc232108576"/>
      <w:r w:rsidRPr="001263D3">
        <w:rPr>
          <w:szCs w:val="28"/>
        </w:rPr>
        <w:t>Mục tiêu nghiên cứu</w:t>
      </w:r>
      <w:bookmarkEnd w:id="2"/>
    </w:p>
    <w:p w14:paraId="075DB124" w14:textId="045AF156" w:rsidR="002D2367" w:rsidRPr="004F1207" w:rsidRDefault="002D2367" w:rsidP="004F1207">
      <w:pPr>
        <w:pStyle w:val="noidung"/>
      </w:pPr>
      <w:r w:rsidRPr="004F1207">
        <w:t>Mục tiêu của đề tài là xây dựng website "tiệm ăn vặt tuổi thơ" với giao diện thân thiện, dễ sử dụng và đáp ứng các chức năng cơ bản của một website bán hàng trực tuyến.</w:t>
      </w:r>
    </w:p>
    <w:p w14:paraId="30615F43" w14:textId="2050C165" w:rsidR="002D2367" w:rsidRPr="004F1207" w:rsidRDefault="002D2367" w:rsidP="004F1207">
      <w:pPr>
        <w:pStyle w:val="noidung"/>
      </w:pPr>
      <w:r w:rsidRPr="004F1207">
        <w:t>Cụ thể, đề tài hướng đến các mục tiêu sau:</w:t>
      </w:r>
    </w:p>
    <w:p w14:paraId="22905520" w14:textId="782F4395" w:rsidR="002D2367" w:rsidRPr="004F1207" w:rsidRDefault="002D2367">
      <w:pPr>
        <w:pStyle w:val="noidung"/>
        <w:numPr>
          <w:ilvl w:val="0"/>
          <w:numId w:val="23"/>
        </w:numPr>
      </w:pPr>
      <w:r w:rsidRPr="004F1207">
        <w:t>Xây dựng giao diện website có tính thẩm mỹ và phù hợp với chủ đề tuổi thơ.</w:t>
      </w:r>
    </w:p>
    <w:p w14:paraId="161E608E" w14:textId="4840A2A4" w:rsidR="002D2367" w:rsidRPr="004F1207" w:rsidRDefault="002D2367">
      <w:pPr>
        <w:pStyle w:val="noidung"/>
        <w:numPr>
          <w:ilvl w:val="0"/>
          <w:numId w:val="23"/>
        </w:numPr>
      </w:pPr>
      <w:r w:rsidRPr="004F1207">
        <w:t>Hiển thị danh sách các sản phẩm ăn vặt.</w:t>
      </w:r>
    </w:p>
    <w:p w14:paraId="266AD658" w14:textId="72AC3CA0" w:rsidR="002D2367" w:rsidRPr="004F1207" w:rsidRDefault="002D2367">
      <w:pPr>
        <w:pStyle w:val="noidung"/>
        <w:numPr>
          <w:ilvl w:val="0"/>
          <w:numId w:val="23"/>
        </w:numPr>
      </w:pPr>
      <w:r w:rsidRPr="004F1207">
        <w:t>Hỗ trợ tìm kiếm sản phẩm theo tên.</w:t>
      </w:r>
    </w:p>
    <w:p w14:paraId="6BADAEA1" w14:textId="549EB82A" w:rsidR="002D2367" w:rsidRPr="004F1207" w:rsidRDefault="002D2367">
      <w:pPr>
        <w:pStyle w:val="noidung"/>
        <w:numPr>
          <w:ilvl w:val="0"/>
          <w:numId w:val="23"/>
        </w:numPr>
      </w:pPr>
      <w:r w:rsidRPr="004F1207">
        <w:t>Hỗ trợ lọc sản phẩm theo từng loại.</w:t>
      </w:r>
    </w:p>
    <w:p w14:paraId="01114D54" w14:textId="680C0EC7" w:rsidR="002D2367" w:rsidRPr="004F1207" w:rsidRDefault="002D2367">
      <w:pPr>
        <w:pStyle w:val="noidung"/>
        <w:numPr>
          <w:ilvl w:val="0"/>
          <w:numId w:val="23"/>
        </w:numPr>
      </w:pPr>
      <w:r w:rsidRPr="004F1207">
        <w:t>Hiển thị thông tin chi tiết của từng sản phẩm.</w:t>
      </w:r>
    </w:p>
    <w:p w14:paraId="0FD0464B" w14:textId="319FDB3C" w:rsidR="002D2367" w:rsidRPr="004F1207" w:rsidRDefault="002D2367">
      <w:pPr>
        <w:pStyle w:val="noidung"/>
        <w:numPr>
          <w:ilvl w:val="0"/>
          <w:numId w:val="23"/>
        </w:numPr>
      </w:pPr>
      <w:r w:rsidRPr="004F1207">
        <w:t>Xây dựng chức năng thêm sản phẩm vào giỏ hàng.</w:t>
      </w:r>
    </w:p>
    <w:p w14:paraId="44255642" w14:textId="5CAA58B3" w:rsidR="002D2367" w:rsidRPr="004F1207" w:rsidRDefault="002D2367">
      <w:pPr>
        <w:pStyle w:val="noidung"/>
        <w:numPr>
          <w:ilvl w:val="0"/>
          <w:numId w:val="23"/>
        </w:numPr>
      </w:pPr>
      <w:r w:rsidRPr="004F1207">
        <w:lastRenderedPageBreak/>
        <w:t>Quản lý số lượng sản phẩm trong giỏ hàng.</w:t>
      </w:r>
    </w:p>
    <w:p w14:paraId="676AEAFE" w14:textId="0E19A4F2" w:rsidR="002D2367" w:rsidRPr="004F1207" w:rsidRDefault="002D2367">
      <w:pPr>
        <w:pStyle w:val="noidung"/>
        <w:numPr>
          <w:ilvl w:val="0"/>
          <w:numId w:val="23"/>
        </w:numPr>
      </w:pPr>
      <w:r w:rsidRPr="004F1207">
        <w:t>Tính tổng giá trị đơn hàng.</w:t>
      </w:r>
    </w:p>
    <w:p w14:paraId="0BC5FFAC" w14:textId="08D98A32" w:rsidR="002D2367" w:rsidRPr="004F1207" w:rsidRDefault="002D2367">
      <w:pPr>
        <w:pStyle w:val="noidung"/>
        <w:numPr>
          <w:ilvl w:val="0"/>
          <w:numId w:val="23"/>
        </w:numPr>
      </w:pPr>
      <w:r w:rsidRPr="004F1207">
        <w:t>Xây dựng trang giới thiệu và trang liên hệ.</w:t>
      </w:r>
    </w:p>
    <w:p w14:paraId="45EE2474" w14:textId="1C974F12" w:rsidR="002D2367" w:rsidRPr="004F1207" w:rsidRDefault="002D2367">
      <w:pPr>
        <w:pStyle w:val="noidung"/>
        <w:numPr>
          <w:ilvl w:val="0"/>
          <w:numId w:val="23"/>
        </w:numPr>
      </w:pPr>
      <w:r w:rsidRPr="004F1207">
        <w:t xml:space="preserve">Vận dụng các kiến thức về </w:t>
      </w:r>
      <w:r w:rsidR="007E0CBD" w:rsidRPr="004F1207">
        <w:t>HTML</w:t>
      </w:r>
      <w:r w:rsidRPr="004F1207">
        <w:t xml:space="preserve">, </w:t>
      </w:r>
      <w:r w:rsidR="007E0CBD" w:rsidRPr="004F1207">
        <w:t xml:space="preserve">CSS </w:t>
      </w:r>
      <w:r w:rsidRPr="004F1207">
        <w:t xml:space="preserve">và </w:t>
      </w:r>
      <w:r w:rsidR="007E0CBD" w:rsidRPr="004F1207">
        <w:t xml:space="preserve">JavaScript </w:t>
      </w:r>
      <w:r w:rsidRPr="004F1207">
        <w:t>trong quá trình phát triển website.</w:t>
      </w:r>
    </w:p>
    <w:p w14:paraId="5BF94E1B" w14:textId="3CFFFE5B" w:rsidR="002D2367" w:rsidRPr="001263D3" w:rsidRDefault="002D2367" w:rsidP="008C63AD">
      <w:pPr>
        <w:pStyle w:val="Heading2"/>
        <w:rPr>
          <w:szCs w:val="28"/>
        </w:rPr>
      </w:pPr>
      <w:bookmarkStart w:id="3" w:name="_Toc232108577"/>
      <w:r w:rsidRPr="001263D3">
        <w:rPr>
          <w:szCs w:val="28"/>
        </w:rPr>
        <w:t>Phương pháp nghiên cứu</w:t>
      </w:r>
      <w:bookmarkEnd w:id="3"/>
    </w:p>
    <w:p w14:paraId="06364518" w14:textId="4277FE19" w:rsidR="002D2367" w:rsidRPr="004F1207" w:rsidRDefault="002D2367" w:rsidP="004F1207">
      <w:pPr>
        <w:pStyle w:val="noidung"/>
      </w:pPr>
      <w:r w:rsidRPr="004F1207">
        <w:t>Để thực hiện đề tài, một số phương pháp nghiên cứu đã được áp dụng như sau:</w:t>
      </w:r>
    </w:p>
    <w:p w14:paraId="6B0550AE" w14:textId="685673F7" w:rsidR="002D2367" w:rsidRPr="004F1207" w:rsidRDefault="002D2367" w:rsidP="004F1207">
      <w:pPr>
        <w:pStyle w:val="noidung"/>
      </w:pPr>
      <w:r w:rsidRPr="004F1207">
        <w:t xml:space="preserve">Phương pháp nghiên cứu tài liệu: tìm hiểu các tài liệu liên quan đến thiết kế </w:t>
      </w:r>
      <w:r w:rsidR="003E6F12" w:rsidRPr="004F1207">
        <w:t>W</w:t>
      </w:r>
      <w:r w:rsidRPr="004F1207">
        <w:t xml:space="preserve">ebsite, </w:t>
      </w:r>
      <w:r w:rsidR="003E6F12" w:rsidRPr="004F1207">
        <w:t>HTML</w:t>
      </w:r>
      <w:r w:rsidRPr="004F1207">
        <w:t xml:space="preserve">, </w:t>
      </w:r>
      <w:r w:rsidR="003E6F12" w:rsidRPr="004F1207">
        <w:t>CSS</w:t>
      </w:r>
      <w:r w:rsidRPr="004F1207">
        <w:t xml:space="preserve">, </w:t>
      </w:r>
      <w:r w:rsidR="003E6F12" w:rsidRPr="004F1207">
        <w:t>J</w:t>
      </w:r>
      <w:r w:rsidRPr="004F1207">
        <w:t>ava</w:t>
      </w:r>
      <w:r w:rsidR="003E6F12" w:rsidRPr="004F1207">
        <w:t>S</w:t>
      </w:r>
      <w:r w:rsidRPr="004F1207">
        <w:t>cript và các kỹ thuật xây dựng giao diện người dùng.</w:t>
      </w:r>
    </w:p>
    <w:p w14:paraId="45F50E6F" w14:textId="36183631" w:rsidR="002D2367" w:rsidRPr="004F1207" w:rsidRDefault="002D2367" w:rsidP="004F1207">
      <w:pPr>
        <w:pStyle w:val="noidung"/>
      </w:pPr>
      <w:r w:rsidRPr="004F1207">
        <w:t>Phương pháp phân tích và thiết kế: phân tích yêu cầu của hệ thống, xác định các chức năng cần thiết và thiết kế giao diện phù hợp với mục tiêu của đề tài.</w:t>
      </w:r>
    </w:p>
    <w:p w14:paraId="65378F77" w14:textId="1EDC1026" w:rsidR="002D2367" w:rsidRPr="004F1207" w:rsidRDefault="002D2367" w:rsidP="004F1207">
      <w:pPr>
        <w:pStyle w:val="noidung"/>
      </w:pPr>
      <w:r w:rsidRPr="004F1207">
        <w:t xml:space="preserve">Phương pháp lập trình thực nghiệm: tiến hành xây dựng </w:t>
      </w:r>
      <w:r w:rsidR="003E6F12" w:rsidRPr="004F1207">
        <w:t>W</w:t>
      </w:r>
      <w:r w:rsidRPr="004F1207">
        <w:t xml:space="preserve">ebsite bằng </w:t>
      </w:r>
      <w:r w:rsidR="003E6F12" w:rsidRPr="004F1207">
        <w:t>HTML</w:t>
      </w:r>
      <w:r w:rsidRPr="004F1207">
        <w:t xml:space="preserve">, </w:t>
      </w:r>
      <w:r w:rsidR="003E6F12" w:rsidRPr="004F1207">
        <w:t>CSS</w:t>
      </w:r>
      <w:r w:rsidRPr="004F1207">
        <w:t xml:space="preserve"> và </w:t>
      </w:r>
      <w:r w:rsidR="003E6F12" w:rsidRPr="004F1207">
        <w:t>J</w:t>
      </w:r>
      <w:r w:rsidRPr="004F1207">
        <w:t>ava</w:t>
      </w:r>
      <w:r w:rsidR="003E6F12" w:rsidRPr="004F1207">
        <w:t>S</w:t>
      </w:r>
      <w:r w:rsidRPr="004F1207">
        <w:t>cript, sau đó kiểm tra và đánh giá kết quả hoạt động của các chức năng.</w:t>
      </w:r>
    </w:p>
    <w:p w14:paraId="1F87AB96" w14:textId="236DEDD8" w:rsidR="002D2367" w:rsidRPr="004F1207" w:rsidRDefault="002D2367" w:rsidP="004F1207">
      <w:pPr>
        <w:pStyle w:val="noidung"/>
      </w:pPr>
      <w:r w:rsidRPr="004F1207">
        <w:t>Phương pháp kiểm thử: thực hiện kiểm tra các chức năng như tìm kiếm sản phẩm, lọc sản phẩm, xem chi tiết sản phẩm, quản lý giỏ hàng và gửi thông tin liên hệ nhằm đảm bảo hệ thống hoạt động ổn định.</w:t>
      </w:r>
    </w:p>
    <w:p w14:paraId="32CE6DCA" w14:textId="016E2DC9" w:rsidR="002D2367" w:rsidRPr="001263D3" w:rsidRDefault="002D2367" w:rsidP="008C63AD">
      <w:pPr>
        <w:pStyle w:val="Heading2"/>
        <w:rPr>
          <w:szCs w:val="28"/>
        </w:rPr>
      </w:pPr>
      <w:bookmarkStart w:id="4" w:name="_Toc232108578"/>
      <w:r w:rsidRPr="001263D3">
        <w:rPr>
          <w:szCs w:val="28"/>
        </w:rPr>
        <w:t>Đối tượng nghiên cứu</w:t>
      </w:r>
      <w:bookmarkEnd w:id="4"/>
    </w:p>
    <w:p w14:paraId="34569F1F" w14:textId="6C1698F8" w:rsidR="002D2367" w:rsidRPr="001263D3" w:rsidRDefault="002D2367" w:rsidP="004F1207">
      <w:pPr>
        <w:pStyle w:val="noidung"/>
        <w:rPr>
          <w:b/>
        </w:rPr>
      </w:pPr>
      <w:r w:rsidRPr="001263D3">
        <w:t xml:space="preserve">Đối tượng nghiên cứu của đề tài là các công nghệ và phương pháp xây dựng website phía người dùng (front-end), bao gồm </w:t>
      </w:r>
      <w:r w:rsidR="007E0CBD" w:rsidRPr="001263D3">
        <w:t>HTML</w:t>
      </w:r>
      <w:r w:rsidRPr="001263D3">
        <w:t xml:space="preserve">, </w:t>
      </w:r>
      <w:r w:rsidR="007E0CBD" w:rsidRPr="001263D3">
        <w:t xml:space="preserve">CSS </w:t>
      </w:r>
      <w:r w:rsidRPr="001263D3">
        <w:t xml:space="preserve">và </w:t>
      </w:r>
      <w:r w:rsidR="007E0CBD" w:rsidRPr="001263D3">
        <w:t>J</w:t>
      </w:r>
      <w:r w:rsidRPr="001263D3">
        <w:t>ava</w:t>
      </w:r>
      <w:r w:rsidR="007E0CBD" w:rsidRPr="001263D3">
        <w:t>S</w:t>
      </w:r>
      <w:r w:rsidRPr="001263D3">
        <w:t>cript.</w:t>
      </w:r>
    </w:p>
    <w:p w14:paraId="7A233FB3" w14:textId="615E54E7" w:rsidR="002D2367" w:rsidRPr="001263D3" w:rsidRDefault="002D2367" w:rsidP="004F1207">
      <w:pPr>
        <w:pStyle w:val="noidung"/>
        <w:rPr>
          <w:b/>
        </w:rPr>
      </w:pPr>
      <w:r w:rsidRPr="001263D3">
        <w:t>Bên cạnh đó, đề tài còn nghiên cứu các thành phần cơ bản của một website bán hàng như giao diện người dùng, danh sách sản phẩm, chức năng tìm kiếm, chức năng lọc sản phẩm, trang chi tiết sản phẩm, giỏ hàng và biểu mẫu liên hệ.</w:t>
      </w:r>
    </w:p>
    <w:p w14:paraId="354FB542" w14:textId="2094EAE7" w:rsidR="002D2367" w:rsidRPr="001263D3" w:rsidRDefault="002D2367" w:rsidP="004F1207">
      <w:pPr>
        <w:pStyle w:val="noidung"/>
        <w:rPr>
          <w:b/>
        </w:rPr>
      </w:pPr>
      <w:r w:rsidRPr="001263D3">
        <w:t xml:space="preserve">Trong phạm vi đề tài, website được xây dựng dưới dạng mô phỏng hoạt động bán hàng trực tuyến với dữ liệu được quản lý ở phía người dùng. </w:t>
      </w:r>
      <w:r w:rsidR="00BD5CD6">
        <w:t>C</w:t>
      </w:r>
      <w:r w:rsidRPr="001263D3">
        <w:t>ác chức năng nâng cao như cơ sở dữ liệu, đăng nhập tài khoản, quản lý đơn hàng và thanh toán trực tuyến không thuộc phạm vi nghiên cứu của đề tài.</w:t>
      </w:r>
    </w:p>
    <w:p w14:paraId="4CD1FDA8" w14:textId="6F9AE227" w:rsidR="00D840FB" w:rsidRPr="001263D3" w:rsidRDefault="00D840FB" w:rsidP="000E071B">
      <w:pPr>
        <w:pStyle w:val="DEMUC"/>
        <w:jc w:val="left"/>
        <w:rPr>
          <w:sz w:val="26"/>
          <w:szCs w:val="26"/>
        </w:rPr>
        <w:sectPr w:rsidR="00D840FB" w:rsidRPr="001263D3" w:rsidSect="000F3151">
          <w:footerReference w:type="default" r:id="rId10"/>
          <w:pgSz w:w="11907" w:h="16840" w:code="9"/>
          <w:pgMar w:top="1134" w:right="1134" w:bottom="1134" w:left="1985" w:header="680" w:footer="680" w:gutter="0"/>
          <w:pgNumType w:start="1"/>
          <w:cols w:space="720"/>
          <w:docGrid w:linePitch="381"/>
        </w:sectPr>
      </w:pPr>
    </w:p>
    <w:p w14:paraId="7304BBD5" w14:textId="213D33BE" w:rsidR="008C63AD" w:rsidRPr="001263D3" w:rsidRDefault="008C63AD" w:rsidP="008C63AD">
      <w:pPr>
        <w:pStyle w:val="Heading1"/>
        <w:rPr>
          <w:szCs w:val="30"/>
        </w:rPr>
      </w:pPr>
      <w:bookmarkStart w:id="5" w:name="_Toc232108579"/>
      <w:bookmarkStart w:id="6" w:name="_Toc230160099"/>
      <w:r w:rsidRPr="001263D3">
        <w:rPr>
          <w:szCs w:val="30"/>
        </w:rPr>
        <w:lastRenderedPageBreak/>
        <w:t>Cơ sở lý thuyết</w:t>
      </w:r>
      <w:bookmarkEnd w:id="5"/>
    </w:p>
    <w:p w14:paraId="2034A20B" w14:textId="35C10B8A" w:rsidR="00D06490" w:rsidRPr="001263D3" w:rsidRDefault="00D06490" w:rsidP="008C63AD">
      <w:pPr>
        <w:pStyle w:val="Heading2"/>
        <w:rPr>
          <w:szCs w:val="28"/>
        </w:rPr>
      </w:pPr>
      <w:bookmarkStart w:id="7" w:name="_Toc232108580"/>
      <w:r w:rsidRPr="001263D3">
        <w:rPr>
          <w:szCs w:val="28"/>
        </w:rPr>
        <w:t>Tổng quan về thiết kế Web</w:t>
      </w:r>
      <w:bookmarkEnd w:id="7"/>
    </w:p>
    <w:p w14:paraId="79209507" w14:textId="1BEAE231" w:rsidR="00210A35" w:rsidRPr="001263D3" w:rsidRDefault="00210A35" w:rsidP="004F1207">
      <w:pPr>
        <w:pStyle w:val="noidung"/>
      </w:pPr>
      <w:r w:rsidRPr="001263D3">
        <w:t xml:space="preserve">Thiết kế website là quá trình xây dựng giao diện và bố cục của một trang web thông qua việc sắp xếp khoa học các yếu tố hình ảnh, màu sắc, văn bản và các thành phần tương tác </w:t>
      </w:r>
      <w:r w:rsidR="00D7128C">
        <w:fldChar w:fldCharType="begin"/>
      </w:r>
      <w:r w:rsidR="00FE6DE6">
        <w:instrText xml:space="preserve"> ADDIN ZOTERO_ITEM CSL_CITATION {"citationID":"BaliPXoj","properties":{"unsorted":false,"formattedCitation":"[1]","plainCitation":"[1]","noteIndex":0},"citationItems":[{"id":18,"uris":["http://zotero.org/users/15916337/items/4XFELYBF"],"itemData":{"id":18,"type":"webpage","abstract":"Responsive web design (RWD) is a web design approach to make web pages render well on all screen sizes and resolutions while ensuring good usability. It is the way to design for a multi-device web. In this article, we'll help you understand some techniques that can be used to master it.","container-title":"MDN Web Docs","language":"en-US","title":"Responsive web design - Learn web development | MDN","URL":"https://developer.mozilla.org/en-US/docs/Learn_web_development/Core/CSS_layout/Responsive_Design","accessed":{"date-parts":[["2026",6,10]]},"issued":{"date-parts":[["2025",12,19]]}}}],"schema":"https://github.com/citation-style-language/schema/raw/master/csl-citation.json"} </w:instrText>
      </w:r>
      <w:r w:rsidR="00D7128C">
        <w:fldChar w:fldCharType="separate"/>
      </w:r>
      <w:r w:rsidR="00FE6DE6" w:rsidRPr="00FE6DE6">
        <w:rPr>
          <w:rFonts w:cs="Times New Roman"/>
        </w:rPr>
        <w:t>[1]</w:t>
      </w:r>
      <w:r w:rsidR="00D7128C">
        <w:fldChar w:fldCharType="end"/>
      </w:r>
      <w:r w:rsidRPr="001263D3">
        <w:t>. Về mặt kỹ thuật, thiết kế web hiện đại dựa trên ba trụ cột chính là ngôn ngữ đánh dấu siêu văn bản (HTML) để tạo cấu trúc, ngôn ngữ định dạng bậc thang (CSS) để thiết kế giao diện trực quan và ngôn ngữ lập trình JavaScript để tạo tính tương tác động</w:t>
      </w:r>
      <w:r w:rsidR="00482BA8" w:rsidRPr="001263D3">
        <w:t>[1],[2]</w:t>
      </w:r>
      <w:r w:rsidRPr="001263D3">
        <w:t>. Mục tiêu cốt lõi của quá trình này là tối ưu hóa khả năng sử dụng (Usability) và trải nghiệm người dùng (UX) nhằm thu hút và giữ chân khách hàng trên nền tảng Internet [2].</w:t>
      </w:r>
    </w:p>
    <w:p w14:paraId="36FAA7D7" w14:textId="6D9B5BC1" w:rsidR="00133E77" w:rsidRPr="001263D3" w:rsidRDefault="00133E77" w:rsidP="008C63AD">
      <w:pPr>
        <w:pStyle w:val="Heading2"/>
        <w:rPr>
          <w:szCs w:val="28"/>
        </w:rPr>
      </w:pPr>
      <w:bookmarkStart w:id="8" w:name="_Toc232108581"/>
      <w:bookmarkEnd w:id="6"/>
      <w:r w:rsidRPr="001263D3">
        <w:rPr>
          <w:szCs w:val="28"/>
        </w:rPr>
        <w:t>Khái niệm thiết kế Web</w:t>
      </w:r>
      <w:bookmarkEnd w:id="8"/>
    </w:p>
    <w:p w14:paraId="6F2B1DB9" w14:textId="12F10A24" w:rsidR="00210A35" w:rsidRPr="001263D3" w:rsidRDefault="00210A35" w:rsidP="004F1207">
      <w:pPr>
        <w:pStyle w:val="noidung"/>
      </w:pPr>
      <w:r w:rsidRPr="001263D3">
        <w:t>Thiết kế web là quá trình xây dựng và tổ chức giao diện của một website nhằm đảm bảo tính thẩm mỹ, khả năng sử dụng và trải nghiệm người dùng. Quá trình này bao gồm việc sắp xếp các thành phần như văn bản, hình ảnh, màu sắc, menu điều hướng, nút chức năng và các nội dung khác một cách hợp lý để người dùng có thể dễ dàng truy cập và tương tác với website</w:t>
      </w:r>
      <w:r w:rsidR="00D85AE3" w:rsidRPr="001263D3">
        <w:t>[1]</w:t>
      </w:r>
      <w:r w:rsidRPr="001263D3">
        <w:t>.</w:t>
      </w:r>
    </w:p>
    <w:p w14:paraId="642036F2" w14:textId="454B8D78" w:rsidR="00210A35" w:rsidRPr="001263D3" w:rsidRDefault="00210A35" w:rsidP="004F1207">
      <w:pPr>
        <w:pStyle w:val="noidung"/>
      </w:pPr>
      <w:r w:rsidRPr="001263D3">
        <w:t>Về mặt kỹ thuật, thiết kế web thường sử dụng các công nghệ như HTML để xây dựng cấu trúc nội dung, CSS để định dạng giao diện và JavaScript để tạo các chức năng tương tác</w:t>
      </w:r>
      <w:r w:rsidR="00FE6DE6">
        <w:fldChar w:fldCharType="begin"/>
      </w:r>
      <w:r w:rsidR="00FE6DE6">
        <w:instrText xml:space="preserve"> ADDIN ZOTERO_ITEM CSL_CITATION {"citationID":"YET9Wvoq","properties":{"unsorted":false,"formattedCitation":"[1], [2]","plainCitation":"[1], [2]","noteIndex":0},"citationItems":[{"id":18,"uris":["http://zotero.org/users/15916337/items/4XFELYBF"],"itemData":{"id":18,"type":"webpage","abstract":"Responsive web design (RWD) is a web design approach to make web pages render well on all screen sizes and resolutions while ensuring good usability. It is the way to design for a multi-device web. In this article, we'll help you understand some techniques that can be used to master it.","container-title":"MDN Web Docs","language":"en-US","title":"Responsive web design - Learn web development | MDN","URL":"https://developer.mozilla.org/en-US/docs/Learn_web_development/Core/CSS_layout/Responsive_Design","accessed":{"date-parts":[["2026",6,10]]},"issued":{"date-parts":[["2025",12,19]]}}},{"id":30,"uris":["http://zotero.org/users/15916337/items/5AXN9DG3"],"itemData":{"id":30,"type":"webpage","title":"Giáo trình Thiết kế Web","URL":"https://nxb.neu.edu.vn/vi/sach-moi/giao-trinh-thiet-ke-web","accessed":{"date-parts":[["2026",6,10]]}}}],"schema":"https://github.com/citation-style-language/schema/raw/master/csl-citation.json"} </w:instrText>
      </w:r>
      <w:r w:rsidR="00FE6DE6">
        <w:fldChar w:fldCharType="separate"/>
      </w:r>
      <w:r w:rsidR="00FE6DE6" w:rsidRPr="00FE6DE6">
        <w:rPr>
          <w:rFonts w:cs="Times New Roman"/>
        </w:rPr>
        <w:t>[1], [2]</w:t>
      </w:r>
      <w:r w:rsidR="00FE6DE6">
        <w:fldChar w:fldCharType="end"/>
      </w:r>
      <w:r w:rsidRPr="001263D3">
        <w:t>. Một website được thiết kế tốt không chỉ có giao diện đẹp mắt mà còn phải đảm bảo tốc độ tải trang, tính thân thiện với người dùng, khả năng tương thích trên nhiều thiết bị và trình duyệt khác nhau</w:t>
      </w:r>
      <w:r w:rsidR="00FE6DE6">
        <w:fldChar w:fldCharType="begin"/>
      </w:r>
      <w:r w:rsidR="00FE6DE6">
        <w:instrText xml:space="preserve"> ADDIN ZOTERO_ITEM CSL_CITATION {"citationID":"1zv2qA6K","properties":{"unsorted":false,"formattedCitation":"[2]","plainCitation":"[2]","noteIndex":0},"citationItems":[{"id":30,"uris":["http://zotero.org/users/15916337/items/5AXN9DG3"],"itemData":{"id":30,"type":"webpage","title":"Giáo trình Thiết kế Web","URL":"https://nxb.neu.edu.vn/vi/sach-moi/giao-trinh-thiet-ke-web","accessed":{"date-parts":[["2026",6,10]]}}}],"schema":"https://github.com/citation-style-language/schema/raw/master/csl-citation.json"} </w:instrText>
      </w:r>
      <w:r w:rsidR="00FE6DE6">
        <w:fldChar w:fldCharType="separate"/>
      </w:r>
      <w:r w:rsidR="00FE6DE6" w:rsidRPr="00FE6DE6">
        <w:rPr>
          <w:rFonts w:cs="Times New Roman"/>
        </w:rPr>
        <w:t>[2]</w:t>
      </w:r>
      <w:r w:rsidR="00FE6DE6">
        <w:fldChar w:fldCharType="end"/>
      </w:r>
      <w:r w:rsidRPr="001263D3">
        <w:t>.</w:t>
      </w:r>
    </w:p>
    <w:p w14:paraId="64B354BF" w14:textId="3DD95923" w:rsidR="00210A35" w:rsidRPr="001263D3" w:rsidRDefault="00210A35" w:rsidP="004F1207">
      <w:pPr>
        <w:pStyle w:val="noidung"/>
      </w:pPr>
      <w:r w:rsidRPr="001263D3">
        <w:t>Mục tiêu của thiết kế web là tạo ra một môi trường trực tuyến hiệu quả, giúp truyền tải thông tin, quảng bá sản phẩm hoặc cung cấp dịch vụ một cách thuận tiện và hấp dẫn đối với người sử dụng.</w:t>
      </w:r>
    </w:p>
    <w:p w14:paraId="4905C530" w14:textId="02D4B6BF" w:rsidR="00133E77" w:rsidRPr="001349EC" w:rsidRDefault="00133E77" w:rsidP="008C63AD">
      <w:pPr>
        <w:pStyle w:val="Heading3"/>
        <w:rPr>
          <w:rFonts w:cs="Times New Roman"/>
          <w:szCs w:val="26"/>
        </w:rPr>
      </w:pPr>
      <w:bookmarkStart w:id="9" w:name="_Toc232108582"/>
      <w:r w:rsidRPr="001349EC">
        <w:rPr>
          <w:rFonts w:cs="Times New Roman"/>
          <w:szCs w:val="26"/>
        </w:rPr>
        <w:t>Định nghĩa Website</w:t>
      </w:r>
      <w:bookmarkEnd w:id="9"/>
    </w:p>
    <w:p w14:paraId="0DBF5368" w14:textId="77777777" w:rsidR="006B11AE" w:rsidRPr="001263D3" w:rsidRDefault="006B11AE" w:rsidP="004F1207">
      <w:pPr>
        <w:pStyle w:val="noidung"/>
      </w:pPr>
      <w:r w:rsidRPr="001263D3">
        <w:rPr>
          <w:b/>
          <w:bCs/>
        </w:rPr>
        <w:t>Website</w:t>
      </w:r>
      <w:r w:rsidRPr="001263D3">
        <w:t xml:space="preserve"> là tập hợp các trang web (Web Pages) có liên quan với nhau, được lưu trữ trên máy chủ (Server) và có thể truy cập thông qua Internet bằng một tên miền (Domain) hoặc địa chỉ IP.</w:t>
      </w:r>
    </w:p>
    <w:p w14:paraId="7FEF6E4E" w14:textId="77777777" w:rsidR="006B11AE" w:rsidRPr="001263D3" w:rsidRDefault="006B11AE" w:rsidP="004F1207">
      <w:pPr>
        <w:pStyle w:val="noidung"/>
      </w:pPr>
      <w:r w:rsidRPr="001263D3">
        <w:lastRenderedPageBreak/>
        <w:t xml:space="preserve">Website được xây dựng bằng các công nghệ như </w:t>
      </w:r>
      <w:r w:rsidRPr="001263D3">
        <w:rPr>
          <w:b/>
          <w:bCs/>
        </w:rPr>
        <w:t>HTML, CSS, JavaScript</w:t>
      </w:r>
      <w:r w:rsidRPr="001263D3">
        <w:t xml:space="preserve"> và có thể kết hợp với các ngôn ngữ phía máy chủ như PHP, Java, Python, Node.js,...</w:t>
      </w:r>
    </w:p>
    <w:p w14:paraId="7CA410DA" w14:textId="2560EBE0" w:rsidR="00133E77" w:rsidRPr="001349EC" w:rsidRDefault="00133E77" w:rsidP="008C63AD">
      <w:pPr>
        <w:pStyle w:val="Heading3"/>
        <w:rPr>
          <w:rFonts w:cs="Times New Roman"/>
          <w:szCs w:val="26"/>
        </w:rPr>
      </w:pPr>
      <w:bookmarkStart w:id="10" w:name="_Toc232108583"/>
      <w:r w:rsidRPr="001349EC">
        <w:rPr>
          <w:rFonts w:cs="Times New Roman"/>
          <w:szCs w:val="26"/>
        </w:rPr>
        <w:t>Vai trò của Website</w:t>
      </w:r>
      <w:bookmarkEnd w:id="10"/>
    </w:p>
    <w:p w14:paraId="3D2772B5" w14:textId="6B66B8CB" w:rsidR="00133E77" w:rsidRPr="001263D3" w:rsidRDefault="00133E77">
      <w:pPr>
        <w:pStyle w:val="noidung"/>
        <w:numPr>
          <w:ilvl w:val="0"/>
          <w:numId w:val="24"/>
        </w:numPr>
      </w:pPr>
      <w:r w:rsidRPr="001263D3">
        <w:t xml:space="preserve">Cung cấp thông tin. </w:t>
      </w:r>
    </w:p>
    <w:p w14:paraId="2D6858CE" w14:textId="5ECC2E84" w:rsidR="00133E77" w:rsidRPr="001263D3" w:rsidRDefault="00133E77">
      <w:pPr>
        <w:pStyle w:val="noidung"/>
        <w:numPr>
          <w:ilvl w:val="0"/>
          <w:numId w:val="24"/>
        </w:numPr>
      </w:pPr>
      <w:r w:rsidRPr="001263D3">
        <w:t xml:space="preserve">Quảng bá sản phẩm và dịch vụ. </w:t>
      </w:r>
    </w:p>
    <w:p w14:paraId="1723A284" w14:textId="5A217803" w:rsidR="00133E77" w:rsidRPr="001263D3" w:rsidRDefault="00133E77">
      <w:pPr>
        <w:pStyle w:val="noidung"/>
        <w:numPr>
          <w:ilvl w:val="0"/>
          <w:numId w:val="24"/>
        </w:numPr>
      </w:pPr>
      <w:r w:rsidRPr="001263D3">
        <w:t xml:space="preserve">Hỗ trợ thương mại điện tử. </w:t>
      </w:r>
    </w:p>
    <w:p w14:paraId="4D1E66F6" w14:textId="5105E0CF" w:rsidR="00133E77" w:rsidRPr="001263D3" w:rsidRDefault="00133E77">
      <w:pPr>
        <w:pStyle w:val="noidung"/>
        <w:numPr>
          <w:ilvl w:val="0"/>
          <w:numId w:val="24"/>
        </w:numPr>
      </w:pPr>
      <w:r w:rsidRPr="001263D3">
        <w:t xml:space="preserve">Xây dựng thương hiệu. </w:t>
      </w:r>
    </w:p>
    <w:p w14:paraId="2260D05F" w14:textId="698E373E" w:rsidR="00133E77" w:rsidRPr="001263D3" w:rsidRDefault="00133E77">
      <w:pPr>
        <w:pStyle w:val="noidung"/>
        <w:numPr>
          <w:ilvl w:val="0"/>
          <w:numId w:val="24"/>
        </w:numPr>
      </w:pPr>
      <w:r w:rsidRPr="001263D3">
        <w:t xml:space="preserve">Kết nối doanh nghiệp với khách hàng. </w:t>
      </w:r>
    </w:p>
    <w:p w14:paraId="7726A0A7" w14:textId="0FEA41C2" w:rsidR="00133E77" w:rsidRPr="001263D3" w:rsidRDefault="00133E77">
      <w:pPr>
        <w:pStyle w:val="noidung"/>
        <w:numPr>
          <w:ilvl w:val="0"/>
          <w:numId w:val="24"/>
        </w:numPr>
      </w:pPr>
      <w:r w:rsidRPr="001263D3">
        <w:t xml:space="preserve">Hỗ trợ học tập và giải trí. </w:t>
      </w:r>
    </w:p>
    <w:p w14:paraId="1FEE2633" w14:textId="5315429F" w:rsidR="00133E77" w:rsidRPr="001263D3" w:rsidRDefault="00133E77" w:rsidP="008C63AD">
      <w:pPr>
        <w:pStyle w:val="Heading2"/>
        <w:rPr>
          <w:szCs w:val="28"/>
        </w:rPr>
      </w:pPr>
      <w:bookmarkStart w:id="11" w:name="_Toc232108584"/>
      <w:r w:rsidRPr="001263D3">
        <w:rPr>
          <w:szCs w:val="28"/>
        </w:rPr>
        <w:t>Lịch sử phát triển của Web</w:t>
      </w:r>
      <w:bookmarkEnd w:id="11"/>
    </w:p>
    <w:p w14:paraId="0E3C2C00" w14:textId="41EE142E" w:rsidR="00133E77" w:rsidRPr="001349EC" w:rsidRDefault="00133E77" w:rsidP="008C63AD">
      <w:pPr>
        <w:pStyle w:val="Heading3"/>
        <w:rPr>
          <w:rFonts w:cs="Times New Roman"/>
          <w:szCs w:val="26"/>
        </w:rPr>
      </w:pPr>
      <w:bookmarkStart w:id="12" w:name="_Toc232108585"/>
      <w:r w:rsidRPr="001349EC">
        <w:rPr>
          <w:rFonts w:cs="Times New Roman"/>
          <w:szCs w:val="26"/>
        </w:rPr>
        <w:t>Web 1.0</w:t>
      </w:r>
      <w:bookmarkEnd w:id="12"/>
    </w:p>
    <w:p w14:paraId="3570BBB1" w14:textId="4EB0E82A" w:rsidR="00133E77" w:rsidRPr="004F1207" w:rsidRDefault="00133E77">
      <w:pPr>
        <w:pStyle w:val="noidung"/>
        <w:numPr>
          <w:ilvl w:val="0"/>
          <w:numId w:val="25"/>
        </w:numPr>
      </w:pPr>
      <w:r w:rsidRPr="004F1207">
        <w:t xml:space="preserve">Chủ yếu là các trang tĩnh. </w:t>
      </w:r>
    </w:p>
    <w:p w14:paraId="40DD37EA" w14:textId="73C76D18" w:rsidR="00133E77" w:rsidRPr="004F1207" w:rsidRDefault="00133E77">
      <w:pPr>
        <w:pStyle w:val="noidung"/>
        <w:numPr>
          <w:ilvl w:val="0"/>
          <w:numId w:val="25"/>
        </w:numPr>
      </w:pPr>
      <w:r w:rsidRPr="004F1207">
        <w:t xml:space="preserve">Nội dung chỉ đọc. </w:t>
      </w:r>
    </w:p>
    <w:p w14:paraId="01B6D1D8" w14:textId="44B129C1" w:rsidR="00133E77" w:rsidRPr="004F1207" w:rsidRDefault="00133E77">
      <w:pPr>
        <w:pStyle w:val="noidung"/>
        <w:numPr>
          <w:ilvl w:val="0"/>
          <w:numId w:val="25"/>
        </w:numPr>
      </w:pPr>
      <w:r w:rsidRPr="004F1207">
        <w:t xml:space="preserve">Ít tương tác với người dùng. </w:t>
      </w:r>
    </w:p>
    <w:p w14:paraId="5D9D0A08" w14:textId="5F909BDC" w:rsidR="00133E77" w:rsidRPr="001349EC" w:rsidRDefault="00133E77" w:rsidP="008C63AD">
      <w:pPr>
        <w:pStyle w:val="Heading3"/>
        <w:rPr>
          <w:rFonts w:cs="Times New Roman"/>
          <w:szCs w:val="26"/>
        </w:rPr>
      </w:pPr>
      <w:bookmarkStart w:id="13" w:name="_Toc232108586"/>
      <w:r w:rsidRPr="001349EC">
        <w:rPr>
          <w:rFonts w:cs="Times New Roman"/>
          <w:szCs w:val="26"/>
        </w:rPr>
        <w:t>Web 2.0</w:t>
      </w:r>
      <w:bookmarkEnd w:id="13"/>
    </w:p>
    <w:p w14:paraId="6C96C872" w14:textId="5B9BAAA7" w:rsidR="00133E77" w:rsidRPr="001263D3" w:rsidRDefault="00133E77">
      <w:pPr>
        <w:pStyle w:val="noidung"/>
        <w:numPr>
          <w:ilvl w:val="0"/>
          <w:numId w:val="26"/>
        </w:numPr>
      </w:pPr>
      <w:r w:rsidRPr="001263D3">
        <w:t xml:space="preserve">Cho phép tương tác hai chiều. </w:t>
      </w:r>
    </w:p>
    <w:p w14:paraId="6F94B1B3" w14:textId="7DEEA4D4" w:rsidR="00133E77" w:rsidRPr="001263D3" w:rsidRDefault="00133E77">
      <w:pPr>
        <w:pStyle w:val="noidung"/>
        <w:numPr>
          <w:ilvl w:val="0"/>
          <w:numId w:val="26"/>
        </w:numPr>
      </w:pPr>
      <w:r w:rsidRPr="001263D3">
        <w:t xml:space="preserve">Người dùng có thể tạo nội dung. </w:t>
      </w:r>
    </w:p>
    <w:p w14:paraId="36721CA2" w14:textId="473642E4" w:rsidR="00133E77" w:rsidRPr="001263D3" w:rsidRDefault="00133E77">
      <w:pPr>
        <w:pStyle w:val="noidung"/>
        <w:numPr>
          <w:ilvl w:val="0"/>
          <w:numId w:val="26"/>
        </w:numPr>
      </w:pPr>
      <w:r w:rsidRPr="001263D3">
        <w:t xml:space="preserve">Xuất hiện mạng xã hội, blog, diễn đàn. </w:t>
      </w:r>
    </w:p>
    <w:p w14:paraId="52C14F63" w14:textId="6E00F114" w:rsidR="00133E77" w:rsidRPr="001349EC" w:rsidRDefault="00133E77" w:rsidP="008C63AD">
      <w:pPr>
        <w:pStyle w:val="Heading3"/>
        <w:rPr>
          <w:rFonts w:cs="Times New Roman"/>
          <w:szCs w:val="26"/>
        </w:rPr>
      </w:pPr>
      <w:bookmarkStart w:id="14" w:name="_Toc232108587"/>
      <w:r w:rsidRPr="001349EC">
        <w:rPr>
          <w:rFonts w:cs="Times New Roman"/>
          <w:szCs w:val="26"/>
        </w:rPr>
        <w:t>Web 3.0</w:t>
      </w:r>
      <w:bookmarkEnd w:id="14"/>
    </w:p>
    <w:p w14:paraId="5D0F6F51" w14:textId="55694EF0" w:rsidR="00133E77" w:rsidRPr="001263D3" w:rsidRDefault="00133E77">
      <w:pPr>
        <w:pStyle w:val="noidung"/>
        <w:numPr>
          <w:ilvl w:val="0"/>
          <w:numId w:val="27"/>
        </w:numPr>
      </w:pPr>
      <w:r w:rsidRPr="001263D3">
        <w:t xml:space="preserve">Tích hợp trí tuệ nhân tạo. </w:t>
      </w:r>
    </w:p>
    <w:p w14:paraId="342E54E9" w14:textId="44062A53" w:rsidR="00133E77" w:rsidRPr="001263D3" w:rsidRDefault="00133E77">
      <w:pPr>
        <w:pStyle w:val="noidung"/>
        <w:numPr>
          <w:ilvl w:val="0"/>
          <w:numId w:val="27"/>
        </w:numPr>
      </w:pPr>
      <w:r w:rsidRPr="001263D3">
        <w:t xml:space="preserve">Dữ liệu được xử lý thông minh. </w:t>
      </w:r>
    </w:p>
    <w:p w14:paraId="6A3A1C9B" w14:textId="3B928386" w:rsidR="006B11AE" w:rsidRPr="001263D3" w:rsidRDefault="00133E77">
      <w:pPr>
        <w:pStyle w:val="noidung"/>
        <w:numPr>
          <w:ilvl w:val="0"/>
          <w:numId w:val="27"/>
        </w:numPr>
      </w:pPr>
      <w:r w:rsidRPr="001263D3">
        <w:t xml:space="preserve">Hỗ trợ cá nhân hóa trải nghiệm người dùng. </w:t>
      </w:r>
    </w:p>
    <w:p w14:paraId="611DED4B" w14:textId="28B88D08" w:rsidR="004F1207" w:rsidRPr="004F1207" w:rsidRDefault="00133E77" w:rsidP="004F1207">
      <w:pPr>
        <w:pStyle w:val="Heading2"/>
        <w:rPr>
          <w:szCs w:val="28"/>
        </w:rPr>
      </w:pPr>
      <w:bookmarkStart w:id="15" w:name="_Toc232108588"/>
      <w:r w:rsidRPr="001263D3">
        <w:rPr>
          <w:szCs w:val="28"/>
        </w:rPr>
        <w:lastRenderedPageBreak/>
        <w:t>Các thành phần của một Website</w:t>
      </w:r>
      <w:bookmarkEnd w:id="15"/>
    </w:p>
    <w:p w14:paraId="2E515993" w14:textId="6B77436B" w:rsidR="00133E77" w:rsidRPr="001349EC" w:rsidRDefault="00133E77" w:rsidP="00F6500D">
      <w:pPr>
        <w:pStyle w:val="Heading3"/>
        <w:rPr>
          <w:rFonts w:cs="Times New Roman"/>
          <w:szCs w:val="26"/>
        </w:rPr>
      </w:pPr>
      <w:bookmarkStart w:id="16" w:name="_Toc232108589"/>
      <w:r w:rsidRPr="001349EC">
        <w:rPr>
          <w:rFonts w:cs="Times New Roman"/>
          <w:szCs w:val="26"/>
        </w:rPr>
        <w:t>Front-end</w:t>
      </w:r>
      <w:bookmarkEnd w:id="16"/>
    </w:p>
    <w:p w14:paraId="7873B1EA" w14:textId="7734E722" w:rsidR="00133E77" w:rsidRPr="001263D3" w:rsidRDefault="006B11AE" w:rsidP="004F1207">
      <w:pPr>
        <w:pStyle w:val="noidung"/>
      </w:pPr>
      <w:r w:rsidRPr="001263D3">
        <w:rPr>
          <w:b/>
          <w:bCs/>
        </w:rPr>
        <w:t>Front-end</w:t>
      </w:r>
      <w:r w:rsidRPr="001263D3">
        <w:t xml:space="preserve"> là phần giao diện của website hoặc ứng dụng mà người dùng nhìn thấy và tương tác trực tiếp trên trình duyệt.</w:t>
      </w:r>
      <w:r w:rsidR="004F4845" w:rsidRPr="001263D3">
        <w:t xml:space="preserve"> </w:t>
      </w:r>
      <w:r w:rsidR="00133E77" w:rsidRPr="001263D3">
        <w:t>Các công nghệ chính:</w:t>
      </w:r>
    </w:p>
    <w:p w14:paraId="097D6290" w14:textId="1AA18A4B" w:rsidR="00133E77" w:rsidRPr="001263D3" w:rsidRDefault="00133E77">
      <w:pPr>
        <w:pStyle w:val="noidung"/>
        <w:numPr>
          <w:ilvl w:val="0"/>
          <w:numId w:val="28"/>
        </w:numPr>
      </w:pPr>
      <w:r w:rsidRPr="001263D3">
        <w:t xml:space="preserve">HTML </w:t>
      </w:r>
    </w:p>
    <w:p w14:paraId="2A3ADECB" w14:textId="424319FD" w:rsidR="00133E77" w:rsidRPr="001263D3" w:rsidRDefault="00133E77">
      <w:pPr>
        <w:pStyle w:val="noidung"/>
        <w:numPr>
          <w:ilvl w:val="0"/>
          <w:numId w:val="28"/>
        </w:numPr>
      </w:pPr>
      <w:r w:rsidRPr="001263D3">
        <w:t xml:space="preserve">CSS </w:t>
      </w:r>
    </w:p>
    <w:p w14:paraId="16A114BB" w14:textId="2348E856" w:rsidR="00133E77" w:rsidRPr="001263D3" w:rsidRDefault="00133E77">
      <w:pPr>
        <w:pStyle w:val="noidung"/>
        <w:numPr>
          <w:ilvl w:val="0"/>
          <w:numId w:val="28"/>
        </w:numPr>
      </w:pPr>
      <w:r w:rsidRPr="001263D3">
        <w:t xml:space="preserve">JavaScript </w:t>
      </w:r>
    </w:p>
    <w:p w14:paraId="23776ADA" w14:textId="2DF6DB81" w:rsidR="00133E77" w:rsidRPr="001349EC" w:rsidRDefault="00133E77" w:rsidP="00F6500D">
      <w:pPr>
        <w:pStyle w:val="Heading3"/>
        <w:rPr>
          <w:rFonts w:cs="Times New Roman"/>
          <w:szCs w:val="26"/>
        </w:rPr>
      </w:pPr>
      <w:bookmarkStart w:id="17" w:name="_Toc232108590"/>
      <w:r w:rsidRPr="001349EC">
        <w:rPr>
          <w:rFonts w:cs="Times New Roman"/>
          <w:szCs w:val="26"/>
        </w:rPr>
        <w:t>Back-end</w:t>
      </w:r>
      <w:bookmarkEnd w:id="17"/>
    </w:p>
    <w:p w14:paraId="0F53D87A" w14:textId="77777777" w:rsidR="006B11AE" w:rsidRPr="001263D3" w:rsidRDefault="006B11AE" w:rsidP="004F1207">
      <w:pPr>
        <w:pStyle w:val="noidung"/>
      </w:pPr>
      <w:r w:rsidRPr="001263D3">
        <w:rPr>
          <w:b/>
          <w:bCs/>
        </w:rPr>
        <w:t>Back-end</w:t>
      </w:r>
      <w:r w:rsidRPr="001263D3">
        <w:t xml:space="preserve"> là phần xử lý phía máy chủ (Server Side) của một website hoặc ứng dụng, chịu trách nhiệm xử lý dữ liệu, logic nghiệp vụ, xác thực người dùng và giao tiếp với cơ sở dữ liệu. </w:t>
      </w:r>
    </w:p>
    <w:p w14:paraId="505D43DA" w14:textId="5622C7B2" w:rsidR="00133E77" w:rsidRPr="001263D3" w:rsidRDefault="00133E77" w:rsidP="004F1207">
      <w:pPr>
        <w:pStyle w:val="noidung"/>
      </w:pPr>
      <w:r w:rsidRPr="001263D3">
        <w:t>Các ngôn ngữ phổ biến:</w:t>
      </w:r>
    </w:p>
    <w:p w14:paraId="2500E0C2" w14:textId="71C4AD0B" w:rsidR="00133E77" w:rsidRPr="001263D3" w:rsidRDefault="00133E77">
      <w:pPr>
        <w:pStyle w:val="noidung"/>
        <w:numPr>
          <w:ilvl w:val="0"/>
          <w:numId w:val="29"/>
        </w:numPr>
      </w:pPr>
      <w:r w:rsidRPr="001263D3">
        <w:t xml:space="preserve">PHP </w:t>
      </w:r>
    </w:p>
    <w:p w14:paraId="2DBB2ECC" w14:textId="212F70E4" w:rsidR="00133E77" w:rsidRPr="001263D3" w:rsidRDefault="00133E77">
      <w:pPr>
        <w:pStyle w:val="noidung"/>
        <w:numPr>
          <w:ilvl w:val="0"/>
          <w:numId w:val="29"/>
        </w:numPr>
      </w:pPr>
      <w:r w:rsidRPr="001263D3">
        <w:t xml:space="preserve">Java </w:t>
      </w:r>
    </w:p>
    <w:p w14:paraId="00FF040E" w14:textId="340A91E7" w:rsidR="00133E77" w:rsidRPr="001263D3" w:rsidRDefault="00133E77">
      <w:pPr>
        <w:pStyle w:val="noidung"/>
        <w:numPr>
          <w:ilvl w:val="0"/>
          <w:numId w:val="29"/>
        </w:numPr>
      </w:pPr>
      <w:r w:rsidRPr="001263D3">
        <w:t xml:space="preserve">Python </w:t>
      </w:r>
    </w:p>
    <w:p w14:paraId="524B4C8D" w14:textId="148C11CE" w:rsidR="00133E77" w:rsidRPr="001263D3" w:rsidRDefault="00133E77">
      <w:pPr>
        <w:pStyle w:val="noidung"/>
        <w:numPr>
          <w:ilvl w:val="0"/>
          <w:numId w:val="29"/>
        </w:numPr>
      </w:pPr>
      <w:r w:rsidRPr="001263D3">
        <w:t xml:space="preserve">Node.js </w:t>
      </w:r>
    </w:p>
    <w:p w14:paraId="2DC4914B" w14:textId="3040E892" w:rsidR="00133E77" w:rsidRPr="001349EC" w:rsidRDefault="00133E77" w:rsidP="00F6500D">
      <w:pPr>
        <w:pStyle w:val="Heading3"/>
        <w:rPr>
          <w:rFonts w:cs="Times New Roman"/>
          <w:szCs w:val="26"/>
        </w:rPr>
      </w:pPr>
      <w:bookmarkStart w:id="18" w:name="_Toc232108591"/>
      <w:r w:rsidRPr="001349EC">
        <w:rPr>
          <w:rFonts w:cs="Times New Roman"/>
          <w:szCs w:val="26"/>
        </w:rPr>
        <w:t>Database</w:t>
      </w:r>
      <w:bookmarkEnd w:id="18"/>
    </w:p>
    <w:p w14:paraId="442FEB12" w14:textId="34BF0664" w:rsidR="00133E77" w:rsidRPr="001263D3" w:rsidRDefault="006B11AE" w:rsidP="004F1207">
      <w:pPr>
        <w:pStyle w:val="noidung"/>
      </w:pPr>
      <w:r w:rsidRPr="001263D3">
        <w:rPr>
          <w:b/>
          <w:bCs/>
        </w:rPr>
        <w:t>Database (Cơ sở dữ liệu)</w:t>
      </w:r>
      <w:r w:rsidRPr="001263D3">
        <w:t xml:space="preserve"> là tập hợp các dữ liệu được tổ chức, lưu trữ và quản lý một cách có hệ thống trên máy tính nhằm phục vụ việc truy xuất, cập nhật và xử lý thông tin một cách hiệu quả. </w:t>
      </w:r>
      <w:r w:rsidR="00133E77" w:rsidRPr="001263D3">
        <w:t>Các hệ quản trị cơ sở dữ liệu:</w:t>
      </w:r>
    </w:p>
    <w:p w14:paraId="7D59D891" w14:textId="291D269F" w:rsidR="00133E77" w:rsidRPr="001263D3" w:rsidRDefault="00133E77">
      <w:pPr>
        <w:pStyle w:val="noidung"/>
        <w:numPr>
          <w:ilvl w:val="0"/>
          <w:numId w:val="22"/>
        </w:numPr>
      </w:pPr>
      <w:r w:rsidRPr="001263D3">
        <w:t xml:space="preserve">MySQL </w:t>
      </w:r>
    </w:p>
    <w:p w14:paraId="7AD63A5E" w14:textId="5E5F5AEE" w:rsidR="00133E77" w:rsidRPr="001263D3" w:rsidRDefault="00133E77">
      <w:pPr>
        <w:pStyle w:val="noidung"/>
        <w:numPr>
          <w:ilvl w:val="0"/>
          <w:numId w:val="22"/>
        </w:numPr>
      </w:pPr>
      <w:r w:rsidRPr="001263D3">
        <w:t xml:space="preserve">SQL Server </w:t>
      </w:r>
    </w:p>
    <w:p w14:paraId="078A268E" w14:textId="0B304D02" w:rsidR="00133E77" w:rsidRPr="001263D3" w:rsidRDefault="00133E77">
      <w:pPr>
        <w:pStyle w:val="noidung"/>
        <w:numPr>
          <w:ilvl w:val="0"/>
          <w:numId w:val="22"/>
        </w:numPr>
      </w:pPr>
      <w:r w:rsidRPr="001263D3">
        <w:t xml:space="preserve">Oracle </w:t>
      </w:r>
    </w:p>
    <w:p w14:paraId="3DB312E6" w14:textId="5706F275" w:rsidR="006B11AE" w:rsidRPr="001263D3" w:rsidRDefault="00133E77">
      <w:pPr>
        <w:pStyle w:val="noidung"/>
        <w:numPr>
          <w:ilvl w:val="0"/>
          <w:numId w:val="22"/>
        </w:numPr>
      </w:pPr>
      <w:r w:rsidRPr="001263D3">
        <w:t xml:space="preserve">MongoDB </w:t>
      </w:r>
    </w:p>
    <w:p w14:paraId="04B33A63" w14:textId="38AE6AB9" w:rsidR="00133E77" w:rsidRPr="001263D3" w:rsidRDefault="00133E77" w:rsidP="00D900BA">
      <w:pPr>
        <w:pStyle w:val="Heading2"/>
        <w:rPr>
          <w:szCs w:val="28"/>
        </w:rPr>
      </w:pPr>
      <w:bookmarkStart w:id="19" w:name="_Toc232108592"/>
      <w:r w:rsidRPr="001263D3">
        <w:rPr>
          <w:szCs w:val="28"/>
        </w:rPr>
        <w:lastRenderedPageBreak/>
        <w:t>Ngôn ngữ HTML</w:t>
      </w:r>
      <w:bookmarkEnd w:id="19"/>
    </w:p>
    <w:p w14:paraId="6AD39585" w14:textId="3FD7C683" w:rsidR="00133E77" w:rsidRPr="001349EC" w:rsidRDefault="00133E77" w:rsidP="00F6500D">
      <w:pPr>
        <w:pStyle w:val="Heading3"/>
        <w:rPr>
          <w:rFonts w:cs="Times New Roman"/>
          <w:szCs w:val="26"/>
        </w:rPr>
      </w:pPr>
      <w:bookmarkStart w:id="20" w:name="_Toc232108593"/>
      <w:r w:rsidRPr="001349EC">
        <w:rPr>
          <w:rFonts w:cs="Times New Roman"/>
          <w:szCs w:val="26"/>
        </w:rPr>
        <w:t>Giới thiệu HTML</w:t>
      </w:r>
      <w:bookmarkEnd w:id="20"/>
    </w:p>
    <w:p w14:paraId="521BF9F0" w14:textId="6286F47F" w:rsidR="00133E77" w:rsidRPr="001349EC" w:rsidRDefault="00133E77" w:rsidP="00F6500D">
      <w:pPr>
        <w:pStyle w:val="Heading4"/>
        <w:rPr>
          <w:b w:val="0"/>
          <w:bCs w:val="0"/>
          <w:szCs w:val="26"/>
        </w:rPr>
      </w:pPr>
      <w:r w:rsidRPr="001349EC">
        <w:rPr>
          <w:b w:val="0"/>
          <w:bCs w:val="0"/>
          <w:szCs w:val="26"/>
        </w:rPr>
        <w:t>Khái niệm HTML</w:t>
      </w:r>
    </w:p>
    <w:p w14:paraId="2D028A61" w14:textId="0A48AC43" w:rsidR="006B11AE" w:rsidRPr="001263D3" w:rsidRDefault="006B11AE" w:rsidP="004F1207">
      <w:pPr>
        <w:pStyle w:val="noidung"/>
      </w:pPr>
      <w:r w:rsidRPr="001263D3">
        <w:rPr>
          <w:b/>
          <w:bCs/>
        </w:rPr>
        <w:t>HTML (HyperText Markup Language)</w:t>
      </w:r>
      <w:r w:rsidRPr="001263D3">
        <w:t xml:space="preserve"> là ngôn ngữ đánh dấu siêu văn bản được sử dụng để tạo cấu trúc và nội dung cho các trang web</w:t>
      </w:r>
      <w:r w:rsidR="00FE6DE6">
        <w:fldChar w:fldCharType="begin"/>
      </w:r>
      <w:r w:rsidR="00FE6DE6">
        <w:instrText xml:space="preserve"> ADDIN ZOTERO_ITEM CSL_CITATION {"citationID":"u89Hg24b","properties":{"unsorted":false,"formattedCitation":"[3]","plainCitation":"[3]","noteIndex":0},"citationItems":[{"id":24,"uris":["http://zotero.org/users/15916337/items/SV8V2978"],"itemData":{"id":24,"type":"webpage","abstract":"HTML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MDN","title-short":"HTML","URL":"https://developer.mozilla.org/en-US/docs/Web/HTML","accessed":{"date-parts":[["2026",6,10]]},"issued":{"date-parts":[["2025",12,22]]}}}],"schema":"https://github.com/citation-style-language/schema/raw/master/csl-citation.json"} </w:instrText>
      </w:r>
      <w:r w:rsidR="00FE6DE6">
        <w:fldChar w:fldCharType="separate"/>
      </w:r>
      <w:r w:rsidR="00FE6DE6" w:rsidRPr="00FE6DE6">
        <w:rPr>
          <w:rFonts w:cs="Times New Roman"/>
        </w:rPr>
        <w:t>[3]</w:t>
      </w:r>
      <w:r w:rsidR="00FE6DE6">
        <w:fldChar w:fldCharType="end"/>
      </w:r>
      <w:r w:rsidRPr="001263D3">
        <w:t>.</w:t>
      </w:r>
    </w:p>
    <w:p w14:paraId="5583780A" w14:textId="130A81BA" w:rsidR="006B11AE" w:rsidRPr="001263D3" w:rsidRDefault="006B11AE" w:rsidP="004F1207">
      <w:pPr>
        <w:pStyle w:val="noidung"/>
      </w:pPr>
      <w:r w:rsidRPr="001263D3">
        <w:t xml:space="preserve">HTML không phải là ngôn ngữ lập trình mà là ngôn ngữ đánh dấu, sử dụng các </w:t>
      </w:r>
      <w:r w:rsidRPr="001263D3">
        <w:rPr>
          <w:b/>
          <w:bCs/>
        </w:rPr>
        <w:t>thẻ (tags)</w:t>
      </w:r>
      <w:r w:rsidRPr="001263D3">
        <w:t xml:space="preserve"> để xác định các thành phần như tiêu đề, đoạn văn, hình ảnh, liên kết, bảng biểu và biểu mẫu trên trang web</w:t>
      </w:r>
      <w:r w:rsidR="00FE6DE6">
        <w:fldChar w:fldCharType="begin"/>
      </w:r>
      <w:r w:rsidR="00FE6DE6">
        <w:instrText xml:space="preserve"> ADDIN ZOTERO_ITEM CSL_CITATION {"citationID":"NIc6ndd7","properties":{"unsorted":false,"formattedCitation":"[3]","plainCitation":"[3]","noteIndex":0},"citationItems":[{"id":24,"uris":["http://zotero.org/users/15916337/items/SV8V2978"],"itemData":{"id":24,"type":"webpage","abstract":"HTML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MDN","title-short":"HTML","URL":"https://developer.mozilla.org/en-US/docs/Web/HTML","accessed":{"date-parts":[["2026",6,10]]},"issued":{"date-parts":[["2025",12,22]]}}}],"schema":"https://github.com/citation-style-language/schema/raw/master/csl-citation.json"} </w:instrText>
      </w:r>
      <w:r w:rsidR="00FE6DE6">
        <w:fldChar w:fldCharType="separate"/>
      </w:r>
      <w:r w:rsidR="00FE6DE6" w:rsidRPr="00FE6DE6">
        <w:rPr>
          <w:rFonts w:cs="Times New Roman"/>
        </w:rPr>
        <w:t>[3]</w:t>
      </w:r>
      <w:r w:rsidR="00FE6DE6">
        <w:fldChar w:fldCharType="end"/>
      </w:r>
      <w:r w:rsidR="00FE6DE6">
        <w:t>.</w:t>
      </w:r>
    </w:p>
    <w:p w14:paraId="2358ACA9" w14:textId="0A75BF5E" w:rsidR="00133E77" w:rsidRPr="001349EC" w:rsidRDefault="00133E77" w:rsidP="00F6500D">
      <w:pPr>
        <w:pStyle w:val="Heading4"/>
        <w:rPr>
          <w:b w:val="0"/>
          <w:bCs w:val="0"/>
          <w:szCs w:val="26"/>
        </w:rPr>
      </w:pPr>
      <w:r w:rsidRPr="001349EC">
        <w:rPr>
          <w:b w:val="0"/>
          <w:bCs w:val="0"/>
          <w:szCs w:val="26"/>
        </w:rPr>
        <w:t>Đặc điểm của HTML</w:t>
      </w:r>
    </w:p>
    <w:p w14:paraId="1BE4A0B2" w14:textId="2A27FCDC" w:rsidR="00133E77" w:rsidRPr="001263D3" w:rsidRDefault="00133E77">
      <w:pPr>
        <w:pStyle w:val="noidung"/>
        <w:numPr>
          <w:ilvl w:val="0"/>
          <w:numId w:val="30"/>
        </w:numPr>
      </w:pPr>
      <w:r w:rsidRPr="001263D3">
        <w:t xml:space="preserve">Dễ học. </w:t>
      </w:r>
    </w:p>
    <w:p w14:paraId="2CF58337" w14:textId="5B1C4017" w:rsidR="00133E77" w:rsidRPr="001263D3" w:rsidRDefault="00133E77">
      <w:pPr>
        <w:pStyle w:val="noidung"/>
        <w:numPr>
          <w:ilvl w:val="0"/>
          <w:numId w:val="30"/>
        </w:numPr>
      </w:pPr>
      <w:r w:rsidRPr="001263D3">
        <w:t xml:space="preserve">Dễ sử dụng. </w:t>
      </w:r>
    </w:p>
    <w:p w14:paraId="61B79172" w14:textId="65D386B9" w:rsidR="00133E77" w:rsidRPr="001263D3" w:rsidRDefault="00133E77">
      <w:pPr>
        <w:pStyle w:val="noidung"/>
        <w:numPr>
          <w:ilvl w:val="0"/>
          <w:numId w:val="30"/>
        </w:numPr>
      </w:pPr>
      <w:r w:rsidRPr="001263D3">
        <w:t xml:space="preserve">Được hỗ trợ bởi mọi trình duyệt. </w:t>
      </w:r>
    </w:p>
    <w:p w14:paraId="5A53B2A8" w14:textId="7EE45546" w:rsidR="00133E77" w:rsidRPr="001263D3" w:rsidRDefault="00133E77">
      <w:pPr>
        <w:pStyle w:val="noidung"/>
        <w:numPr>
          <w:ilvl w:val="0"/>
          <w:numId w:val="30"/>
        </w:numPr>
      </w:pPr>
      <w:r w:rsidRPr="001263D3">
        <w:t xml:space="preserve">Là nền tảng của mọi website. </w:t>
      </w:r>
    </w:p>
    <w:p w14:paraId="57F9B49E" w14:textId="7E12493C" w:rsidR="00133E77" w:rsidRDefault="00133E77" w:rsidP="00F6500D">
      <w:pPr>
        <w:pStyle w:val="Heading4"/>
        <w:rPr>
          <w:b w:val="0"/>
          <w:bCs w:val="0"/>
          <w:szCs w:val="26"/>
        </w:rPr>
      </w:pPr>
      <w:r w:rsidRPr="001349EC">
        <w:rPr>
          <w:b w:val="0"/>
          <w:bCs w:val="0"/>
          <w:szCs w:val="26"/>
        </w:rPr>
        <w:t>Cấu trúc cơ bản của tài liệu HTML</w:t>
      </w:r>
    </w:p>
    <w:p w14:paraId="67718431" w14:textId="77777777" w:rsidR="0038362B" w:rsidRPr="0044721C" w:rsidRDefault="0038362B" w:rsidP="0038362B">
      <w:pPr>
        <w:pStyle w:val="noidung"/>
      </w:pPr>
      <w:r w:rsidRPr="0044721C">
        <w:t>-Ví dụ cấu trúc cơ bản của một trang HTML:</w:t>
      </w:r>
    </w:p>
    <w:p w14:paraId="08E92BDD" w14:textId="77777777" w:rsidR="0038362B" w:rsidRPr="0044721C" w:rsidRDefault="0038362B" w:rsidP="0038362B">
      <w:pPr>
        <w:pStyle w:val="manguon"/>
        <w:rPr>
          <w:lang w:val="vi-VN"/>
        </w:rPr>
      </w:pPr>
      <w:r w:rsidRPr="0044721C">
        <w:rPr>
          <w:lang w:val="vi-VN"/>
        </w:rPr>
        <w:t>&lt;!DOCTYPE html&gt;</w:t>
      </w:r>
    </w:p>
    <w:p w14:paraId="74446B83" w14:textId="77777777" w:rsidR="0038362B" w:rsidRPr="0044721C" w:rsidRDefault="0038362B" w:rsidP="0038362B">
      <w:pPr>
        <w:pStyle w:val="manguon"/>
        <w:rPr>
          <w:lang w:val="vi-VN"/>
        </w:rPr>
      </w:pPr>
      <w:r w:rsidRPr="0044721C">
        <w:rPr>
          <w:lang w:val="vi-VN"/>
        </w:rPr>
        <w:t>&lt;html&gt;</w:t>
      </w:r>
    </w:p>
    <w:p w14:paraId="7FDD8390" w14:textId="77777777" w:rsidR="0038362B" w:rsidRPr="0044721C" w:rsidRDefault="0038362B" w:rsidP="0038362B">
      <w:pPr>
        <w:pStyle w:val="manguon"/>
        <w:rPr>
          <w:lang w:val="vi-VN"/>
        </w:rPr>
      </w:pPr>
      <w:r w:rsidRPr="0044721C">
        <w:rPr>
          <w:lang w:val="vi-VN"/>
        </w:rPr>
        <w:t>&lt;head&gt;</w:t>
      </w:r>
    </w:p>
    <w:p w14:paraId="700D18A1" w14:textId="77777777" w:rsidR="0038362B" w:rsidRPr="0044721C" w:rsidRDefault="0038362B" w:rsidP="0038362B">
      <w:pPr>
        <w:pStyle w:val="manguon"/>
        <w:rPr>
          <w:lang w:val="vi-VN"/>
        </w:rPr>
      </w:pPr>
      <w:r w:rsidRPr="0044721C">
        <w:rPr>
          <w:lang w:val="vi-VN"/>
        </w:rPr>
        <w:t>&lt;meta charset="UTF-8"&gt;</w:t>
      </w:r>
    </w:p>
    <w:p w14:paraId="4176D94A" w14:textId="77777777" w:rsidR="0038362B" w:rsidRPr="0044721C" w:rsidRDefault="0038362B" w:rsidP="0038362B">
      <w:pPr>
        <w:pStyle w:val="manguon"/>
        <w:rPr>
          <w:lang w:val="vi-VN"/>
        </w:rPr>
      </w:pPr>
      <w:r w:rsidRPr="0044721C">
        <w:rPr>
          <w:lang w:val="vi-VN"/>
        </w:rPr>
        <w:t>&lt;title&gt;Trang Web Mẫu&lt;/title&gt;</w:t>
      </w:r>
    </w:p>
    <w:p w14:paraId="077ACF04" w14:textId="77777777" w:rsidR="0038362B" w:rsidRPr="0044721C" w:rsidRDefault="0038362B" w:rsidP="0038362B">
      <w:pPr>
        <w:pStyle w:val="manguon"/>
        <w:rPr>
          <w:lang w:val="vi-VN"/>
        </w:rPr>
      </w:pPr>
      <w:r w:rsidRPr="0044721C">
        <w:rPr>
          <w:lang w:val="vi-VN"/>
        </w:rPr>
        <w:t>&lt;/head&gt;</w:t>
      </w:r>
    </w:p>
    <w:p w14:paraId="0D648BD9" w14:textId="77777777" w:rsidR="0038362B" w:rsidRPr="0044721C" w:rsidRDefault="0038362B" w:rsidP="0038362B">
      <w:pPr>
        <w:pStyle w:val="manguon"/>
        <w:rPr>
          <w:lang w:val="vi-VN"/>
        </w:rPr>
      </w:pPr>
      <w:r w:rsidRPr="0044721C">
        <w:rPr>
          <w:lang w:val="vi-VN"/>
        </w:rPr>
        <w:t>&lt;body&gt;</w:t>
      </w:r>
    </w:p>
    <w:p w14:paraId="6555AA91" w14:textId="77777777" w:rsidR="0038362B" w:rsidRPr="0044721C" w:rsidRDefault="0038362B" w:rsidP="0038362B">
      <w:pPr>
        <w:pStyle w:val="manguon"/>
        <w:rPr>
          <w:lang w:val="vi-VN"/>
        </w:rPr>
      </w:pPr>
      <w:r w:rsidRPr="0044721C">
        <w:rPr>
          <w:lang w:val="vi-VN"/>
        </w:rPr>
        <w:t>&lt;h1&gt;Xin chào&lt;/h1&gt;</w:t>
      </w:r>
    </w:p>
    <w:p w14:paraId="227D795C" w14:textId="77777777" w:rsidR="0038362B" w:rsidRPr="0044721C" w:rsidRDefault="0038362B" w:rsidP="0038362B">
      <w:pPr>
        <w:pStyle w:val="manguon"/>
        <w:rPr>
          <w:lang w:val="vi-VN"/>
        </w:rPr>
      </w:pPr>
      <w:r w:rsidRPr="0044721C">
        <w:rPr>
          <w:lang w:val="vi-VN"/>
        </w:rPr>
        <w:t>&lt;p&gt;Đây là nội dung của trang web.&lt;/p&gt;</w:t>
      </w:r>
    </w:p>
    <w:p w14:paraId="42A57B7D" w14:textId="77777777" w:rsidR="0038362B" w:rsidRPr="0044721C" w:rsidRDefault="0038362B" w:rsidP="0038362B">
      <w:pPr>
        <w:pStyle w:val="manguon"/>
        <w:rPr>
          <w:lang w:val="vi-VN"/>
        </w:rPr>
      </w:pPr>
      <w:r w:rsidRPr="0044721C">
        <w:rPr>
          <w:lang w:val="vi-VN"/>
        </w:rPr>
        <w:t>&lt;/body&gt;</w:t>
      </w:r>
    </w:p>
    <w:p w14:paraId="617F45AC" w14:textId="77777777" w:rsidR="0038362B" w:rsidRPr="0044721C" w:rsidRDefault="0038362B" w:rsidP="0038362B">
      <w:pPr>
        <w:pStyle w:val="manguon"/>
      </w:pPr>
      <w:r w:rsidRPr="0044721C">
        <w:rPr>
          <w:lang w:val="vi-VN"/>
        </w:rPr>
        <w:t>&lt;/html&gt;</w:t>
      </w:r>
    </w:p>
    <w:p w14:paraId="49F56D5E" w14:textId="2A06C6D3" w:rsidR="0038362B" w:rsidRDefault="0038362B" w:rsidP="0038362B">
      <w:pPr>
        <w:pStyle w:val="noidung"/>
      </w:pPr>
      <w:r>
        <w:t>-Kết quả minh họa:</w:t>
      </w:r>
    </w:p>
    <w:p w14:paraId="4A18C9AA" w14:textId="060C64A9" w:rsidR="0038362B" w:rsidRPr="0038362B" w:rsidRDefault="0038362B" w:rsidP="0038362B">
      <w:pPr>
        <w:pStyle w:val="noidung"/>
      </w:pPr>
      <w:r w:rsidRPr="0038362B">
        <w:rPr>
          <w:noProof/>
        </w:rPr>
        <w:lastRenderedPageBreak/>
        <w:drawing>
          <wp:inline distT="0" distB="0" distL="0" distR="0" wp14:anchorId="247E5E9E" wp14:editId="3B3D8BFE">
            <wp:extent cx="4064939" cy="834411"/>
            <wp:effectExtent l="133350" t="114300" r="145415" b="156210"/>
            <wp:docPr id="91303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0344" name=""/>
                    <pic:cNvPicPr/>
                  </pic:nvPicPr>
                  <pic:blipFill>
                    <a:blip r:embed="rId11"/>
                    <a:stretch>
                      <a:fillRect/>
                    </a:stretch>
                  </pic:blipFill>
                  <pic:spPr>
                    <a:xfrm>
                      <a:off x="0" y="0"/>
                      <a:ext cx="4095010" cy="8405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115BA4" w14:textId="64FAABCD" w:rsidR="00F87BF2" w:rsidRDefault="00133E77" w:rsidP="00F87BF2">
      <w:pPr>
        <w:pStyle w:val="Heading5"/>
        <w:rPr>
          <w:b w:val="0"/>
          <w:bCs w:val="0"/>
          <w:szCs w:val="26"/>
        </w:rPr>
      </w:pPr>
      <w:r w:rsidRPr="001349EC">
        <w:rPr>
          <w:b w:val="0"/>
          <w:bCs w:val="0"/>
          <w:szCs w:val="26"/>
        </w:rPr>
        <w:t>Thẻ khai báo</w:t>
      </w:r>
    </w:p>
    <w:p w14:paraId="4078B848" w14:textId="729E82D8" w:rsidR="00F87BF2" w:rsidRDefault="00F87BF2" w:rsidP="00F87BF2">
      <w:pPr>
        <w:pStyle w:val="noidung"/>
      </w:pPr>
      <w:r w:rsidRPr="00F87BF2">
        <w:t>Thẻ khai báo &lt;!DOCTYPE html&gt; là dòng đầu tiên của một tài liệu HTML và được sử dụng để khai báo phiên bản HTML mà trang web đang sử dụng. Đối với các website hiện nay, thẻ này thường được khai báo là &lt;!DOCTYPE html&gt; để trình duyệt hiểu rằng tài liệu được xây dựng theo chuẩn HTML5.</w:t>
      </w:r>
    </w:p>
    <w:p w14:paraId="52FE734F" w14:textId="4CD20768" w:rsidR="00F87BF2" w:rsidRPr="00F87BF2" w:rsidRDefault="00F87BF2" w:rsidP="00F87BF2">
      <w:pPr>
        <w:pStyle w:val="noidung"/>
      </w:pPr>
      <w:r w:rsidRPr="00F87BF2">
        <w:t>Cú pháp:</w:t>
      </w:r>
    </w:p>
    <w:p w14:paraId="00F09219" w14:textId="728DD93B" w:rsidR="00133E77" w:rsidRPr="0044721C" w:rsidRDefault="00133E77" w:rsidP="00F87BF2">
      <w:pPr>
        <w:pStyle w:val="manguon"/>
      </w:pPr>
      <w:r w:rsidRPr="0044721C">
        <w:t>&lt;!DOCTYPE html&gt;</w:t>
      </w:r>
    </w:p>
    <w:p w14:paraId="28217E35" w14:textId="7A509AD4" w:rsidR="00133E77" w:rsidRDefault="00133E77" w:rsidP="002236E6">
      <w:pPr>
        <w:pStyle w:val="Heading5"/>
        <w:rPr>
          <w:b w:val="0"/>
          <w:bCs w:val="0"/>
          <w:szCs w:val="26"/>
        </w:rPr>
      </w:pPr>
      <w:r w:rsidRPr="001349EC">
        <w:rPr>
          <w:b w:val="0"/>
          <w:bCs w:val="0"/>
          <w:szCs w:val="26"/>
        </w:rPr>
        <w:t>Thẻ html</w:t>
      </w:r>
    </w:p>
    <w:p w14:paraId="3F485558" w14:textId="7ACFE79D" w:rsidR="00F87BF2" w:rsidRDefault="00F87BF2" w:rsidP="00F87BF2">
      <w:pPr>
        <w:pStyle w:val="noidung"/>
      </w:pPr>
      <w:r w:rsidRPr="00F87BF2">
        <w:t>Thẻ &lt;html&gt; là phần tử gốc (root element) của một tài liệu HTML và bao bọc toàn bộ nội dung của trang web. Mọi thành phần khác như &lt;head&gt; và &lt;body&gt; đều được đặt bên trong thẻ này. Trình duyệt dựa vào thẻ &lt;html&gt; để xác định phạm vi của tài liệu và bắt đầu quá trình phân tích, hiển thị nội dung.</w:t>
      </w:r>
    </w:p>
    <w:p w14:paraId="32DDB361" w14:textId="7A59745B" w:rsidR="00F87BF2" w:rsidRPr="00F87BF2" w:rsidRDefault="00F87BF2" w:rsidP="00F87BF2">
      <w:pPr>
        <w:pStyle w:val="noidung"/>
      </w:pPr>
      <w:r w:rsidRPr="00F87BF2">
        <w:t>Cú pháp:</w:t>
      </w:r>
    </w:p>
    <w:p w14:paraId="27F388C7" w14:textId="77777777" w:rsidR="00133E77" w:rsidRPr="001263D3" w:rsidRDefault="00133E77" w:rsidP="0044721C">
      <w:pPr>
        <w:pStyle w:val="manguon"/>
        <w:ind w:firstLine="0"/>
      </w:pPr>
      <w:r w:rsidRPr="001263D3">
        <w:t>&lt;html&gt;</w:t>
      </w:r>
      <w:r w:rsidRPr="001263D3">
        <w:br/>
        <w:t>&lt;/html&gt;</w:t>
      </w:r>
    </w:p>
    <w:p w14:paraId="70498300" w14:textId="44BD8297" w:rsidR="00133E77" w:rsidRDefault="00133E77" w:rsidP="002236E6">
      <w:pPr>
        <w:pStyle w:val="Heading5"/>
        <w:rPr>
          <w:b w:val="0"/>
          <w:bCs w:val="0"/>
          <w:szCs w:val="26"/>
        </w:rPr>
      </w:pPr>
      <w:r w:rsidRPr="001349EC">
        <w:rPr>
          <w:b w:val="0"/>
          <w:bCs w:val="0"/>
          <w:szCs w:val="26"/>
        </w:rPr>
        <w:t>Thẻ head</w:t>
      </w:r>
    </w:p>
    <w:p w14:paraId="10EECCC9" w14:textId="2D866DFB" w:rsidR="00F87BF2" w:rsidRDefault="00F87BF2" w:rsidP="00F87BF2">
      <w:pPr>
        <w:pStyle w:val="noidung"/>
      </w:pPr>
      <w:r w:rsidRPr="00F87BF2">
        <w:t>Thẻ &lt;head&gt; là phần tử dùng để chứa các thông tin mô tả về tài liệu HTML. Nội dung bên trong thẻ này không được hiển thị trực tiếp trên giao diện của trang web mà chủ yếu cung cấp thông tin cho trình duyệt và các công cụ tìm kiếm trong quá trình xử lý và hiển thị trang.</w:t>
      </w:r>
    </w:p>
    <w:p w14:paraId="53EBF071" w14:textId="39BBDA3E" w:rsidR="00F87BF2" w:rsidRPr="00F87BF2" w:rsidRDefault="00F87BF2" w:rsidP="00F87BF2">
      <w:pPr>
        <w:pStyle w:val="noidung"/>
      </w:pPr>
      <w:r>
        <w:t>Cú pháp:</w:t>
      </w:r>
    </w:p>
    <w:p w14:paraId="0711B0AD" w14:textId="1BA940C1" w:rsidR="00133E77" w:rsidRPr="001263D3" w:rsidRDefault="00133E77" w:rsidP="00F87BF2">
      <w:pPr>
        <w:pStyle w:val="manguon"/>
        <w:ind w:firstLine="0"/>
      </w:pPr>
      <w:r w:rsidRPr="001263D3">
        <w:t>&lt;head&gt;</w:t>
      </w:r>
      <w:r w:rsidRPr="001263D3">
        <w:br/>
        <w:t>&lt;/head&gt;</w:t>
      </w:r>
    </w:p>
    <w:p w14:paraId="4CB3938B" w14:textId="3ADF087B" w:rsidR="00133E77" w:rsidRDefault="00133E77" w:rsidP="002236E6">
      <w:pPr>
        <w:pStyle w:val="Heading5"/>
        <w:rPr>
          <w:b w:val="0"/>
          <w:bCs w:val="0"/>
          <w:szCs w:val="26"/>
        </w:rPr>
      </w:pPr>
      <w:r w:rsidRPr="001349EC">
        <w:rPr>
          <w:b w:val="0"/>
          <w:bCs w:val="0"/>
          <w:szCs w:val="26"/>
        </w:rPr>
        <w:lastRenderedPageBreak/>
        <w:t>Thẻ body</w:t>
      </w:r>
    </w:p>
    <w:p w14:paraId="22590911" w14:textId="262F678A" w:rsidR="0038362B" w:rsidRDefault="0038362B" w:rsidP="0038362B">
      <w:pPr>
        <w:pStyle w:val="noidung"/>
      </w:pPr>
      <w:r w:rsidRPr="0038362B">
        <w:t>Thẻ &lt;body&gt; là phần tử chứa toàn bộ nội dung được hiển thị trên trình duyệt khi người dùng truy cập vào một trang web. Đây là khu vực quan trọng nhất của tài liệu HTML vì mọi thành phần mà người dùng nhìn thấy và tương tác đều được đặt bên trong thẻ này.</w:t>
      </w:r>
    </w:p>
    <w:p w14:paraId="053A63DA" w14:textId="28BA561B" w:rsidR="0038362B" w:rsidRPr="0038362B" w:rsidRDefault="0038362B" w:rsidP="0038362B">
      <w:pPr>
        <w:pStyle w:val="noidung"/>
      </w:pPr>
      <w:r>
        <w:t>Cú pháp:</w:t>
      </w:r>
    </w:p>
    <w:p w14:paraId="20302C44" w14:textId="77777777" w:rsidR="00133E77" w:rsidRPr="001263D3" w:rsidRDefault="00133E77" w:rsidP="0044721C">
      <w:pPr>
        <w:pStyle w:val="manguon"/>
        <w:ind w:firstLine="0"/>
      </w:pPr>
      <w:r w:rsidRPr="001263D3">
        <w:t>&lt;body&gt;</w:t>
      </w:r>
      <w:r w:rsidRPr="001263D3">
        <w:br/>
        <w:t>&lt;/body&gt;</w:t>
      </w:r>
    </w:p>
    <w:p w14:paraId="04AA5DF2" w14:textId="4C9ED7A8" w:rsidR="00133E77" w:rsidRPr="001349EC" w:rsidRDefault="00133E77" w:rsidP="002236E6">
      <w:pPr>
        <w:pStyle w:val="Heading3"/>
        <w:rPr>
          <w:rFonts w:cs="Times New Roman"/>
          <w:szCs w:val="26"/>
        </w:rPr>
      </w:pPr>
      <w:bookmarkStart w:id="21" w:name="_Toc232108594"/>
      <w:r w:rsidRPr="001349EC">
        <w:rPr>
          <w:rFonts w:cs="Times New Roman"/>
          <w:szCs w:val="26"/>
        </w:rPr>
        <w:t>Các thẻ HTML thông dụng</w:t>
      </w:r>
      <w:bookmarkEnd w:id="21"/>
    </w:p>
    <w:p w14:paraId="16E2B467" w14:textId="18D487A0" w:rsidR="00133E77" w:rsidRDefault="00133E77" w:rsidP="002236E6">
      <w:pPr>
        <w:pStyle w:val="Heading4"/>
        <w:rPr>
          <w:b w:val="0"/>
          <w:bCs w:val="0"/>
          <w:szCs w:val="26"/>
        </w:rPr>
      </w:pPr>
      <w:r w:rsidRPr="001349EC">
        <w:rPr>
          <w:b w:val="0"/>
          <w:bCs w:val="0"/>
          <w:szCs w:val="26"/>
        </w:rPr>
        <w:t>Thẻ tiêu đề</w:t>
      </w:r>
    </w:p>
    <w:p w14:paraId="60ECED1E" w14:textId="7552AC2F" w:rsidR="00F87BF2" w:rsidRPr="00F87BF2" w:rsidRDefault="00F87BF2" w:rsidP="00F87BF2">
      <w:pPr>
        <w:pStyle w:val="noidung"/>
      </w:pPr>
      <w:r w:rsidRPr="00F87BF2">
        <w:t>Thẻ tiêu đề trong HTML được sử dụng để xác định các tiêu đề và tiêu mục của một trang web. HTML cung cấp sáu cấp độ tiêu đề từ &lt;h1&gt; đến &lt;h6&gt;, trong đó &lt;h1&gt; là tiêu đề quan trọng nhất và có kích thước lớn nhất, còn &lt;h6&gt; là tiêu đề có mức độ ưu tiên thấp nhất.</w:t>
      </w:r>
    </w:p>
    <w:p w14:paraId="494CCEA8" w14:textId="555D91B4" w:rsidR="006B11AE" w:rsidRPr="001263D3" w:rsidRDefault="006B11AE" w:rsidP="00E448BB">
      <w:pPr>
        <w:pStyle w:val="noidung"/>
      </w:pPr>
      <w:r w:rsidRPr="001263D3">
        <w:t>VD:</w:t>
      </w:r>
    </w:p>
    <w:p w14:paraId="7AA9A4E8" w14:textId="4473D525" w:rsidR="006B11AE" w:rsidRDefault="006B11AE" w:rsidP="0038362B">
      <w:pPr>
        <w:pStyle w:val="manguon"/>
        <w:ind w:firstLine="0"/>
      </w:pPr>
      <w:r w:rsidRPr="001263D3">
        <w:t>&lt;h1&gt;Tiêu đề cấp 1&lt;/h1&gt;</w:t>
      </w:r>
      <w:r w:rsidRPr="001263D3">
        <w:br/>
        <w:t>&lt;h2&gt;Tiêu đề cấp 2&lt;/h2&gt;</w:t>
      </w:r>
      <w:r w:rsidRPr="001263D3">
        <w:br/>
        <w:t>&lt;h3&gt;Tiêu đề cấp 3&lt;/h3&gt;</w:t>
      </w:r>
    </w:p>
    <w:p w14:paraId="7F30F415" w14:textId="0E12CD7F" w:rsidR="0038362B" w:rsidRDefault="0038362B" w:rsidP="0038362B">
      <w:pPr>
        <w:pStyle w:val="noidung"/>
      </w:pPr>
      <w:r>
        <w:t>Kết quả minh họa:</w:t>
      </w:r>
    </w:p>
    <w:p w14:paraId="0E8325F3" w14:textId="5B641A08" w:rsidR="0038362B" w:rsidRPr="001263D3" w:rsidRDefault="0038362B" w:rsidP="0038362B">
      <w:pPr>
        <w:pStyle w:val="noidung"/>
        <w:jc w:val="center"/>
      </w:pPr>
      <w:r w:rsidRPr="0038362B">
        <w:rPr>
          <w:noProof/>
        </w:rPr>
        <w:drawing>
          <wp:inline distT="0" distB="0" distL="0" distR="0" wp14:anchorId="2A478BDC" wp14:editId="322F1B5D">
            <wp:extent cx="2940201" cy="1371670"/>
            <wp:effectExtent l="133350" t="114300" r="127000" b="171450"/>
            <wp:docPr id="3437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4958" name=""/>
                    <pic:cNvPicPr/>
                  </pic:nvPicPr>
                  <pic:blipFill>
                    <a:blip r:embed="rId12"/>
                    <a:stretch>
                      <a:fillRect/>
                    </a:stretch>
                  </pic:blipFill>
                  <pic:spPr>
                    <a:xfrm>
                      <a:off x="0" y="0"/>
                      <a:ext cx="2940201" cy="1371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8140E2" w14:textId="7C3961F0" w:rsidR="00133E77" w:rsidRPr="001349EC" w:rsidRDefault="00133E77" w:rsidP="002236E6">
      <w:pPr>
        <w:pStyle w:val="Heading4"/>
        <w:rPr>
          <w:b w:val="0"/>
          <w:bCs w:val="0"/>
          <w:szCs w:val="26"/>
        </w:rPr>
      </w:pPr>
      <w:r w:rsidRPr="001349EC">
        <w:rPr>
          <w:b w:val="0"/>
          <w:bCs w:val="0"/>
          <w:szCs w:val="26"/>
        </w:rPr>
        <w:t>Thẻ đoạn văn</w:t>
      </w:r>
    </w:p>
    <w:p w14:paraId="21A2FD1D" w14:textId="05EC73B3" w:rsidR="00133E77" w:rsidRPr="001263D3" w:rsidRDefault="0038362B" w:rsidP="0038362B">
      <w:pPr>
        <w:pStyle w:val="noidung"/>
      </w:pPr>
      <w:r w:rsidRPr="0038362B">
        <w:t>Thẻ &lt;p&gt; (Paragraph) là thẻ HTML được sử dụng để tạo một đoạn văn bản trên trang web. Đây là một trong những thẻ được sử dụng phổ biến nhất để trình bày nội dung dưới dạng các đoạn riêng biệt, giúp văn bản rõ ràng và dễ đọc.</w:t>
      </w:r>
    </w:p>
    <w:p w14:paraId="1D4648BB" w14:textId="706ED445" w:rsidR="006B11AE" w:rsidRPr="001263D3" w:rsidRDefault="006B11AE" w:rsidP="00E448BB">
      <w:pPr>
        <w:pStyle w:val="noidung"/>
      </w:pPr>
      <w:r w:rsidRPr="001263D3">
        <w:lastRenderedPageBreak/>
        <w:t>VD:</w:t>
      </w:r>
    </w:p>
    <w:p w14:paraId="3FF608BA" w14:textId="0C255E23" w:rsidR="006B11AE" w:rsidRDefault="006B11AE" w:rsidP="0038362B">
      <w:pPr>
        <w:pStyle w:val="manguon"/>
      </w:pPr>
      <w:r w:rsidRPr="001263D3">
        <w:t>&lt;p&gt;Đây là một đoạn văn bản.&lt;/p&gt;</w:t>
      </w:r>
    </w:p>
    <w:p w14:paraId="07404CEA" w14:textId="76BC6D78" w:rsidR="0038362B" w:rsidRDefault="0038362B" w:rsidP="0038362B">
      <w:pPr>
        <w:pStyle w:val="noidung"/>
      </w:pPr>
      <w:r>
        <w:t>Kết quả minh họa:</w:t>
      </w:r>
    </w:p>
    <w:p w14:paraId="375B7BEE" w14:textId="6E2D1927" w:rsidR="0038362B" w:rsidRPr="001263D3" w:rsidRDefault="0038362B" w:rsidP="0038362B">
      <w:pPr>
        <w:pStyle w:val="noidung"/>
        <w:jc w:val="center"/>
      </w:pPr>
      <w:r w:rsidRPr="0038362B">
        <w:rPr>
          <w:noProof/>
        </w:rPr>
        <w:drawing>
          <wp:inline distT="0" distB="0" distL="0" distR="0" wp14:anchorId="532AED25" wp14:editId="413B3B2C">
            <wp:extent cx="2132772" cy="406352"/>
            <wp:effectExtent l="114300" t="114300" r="134620" b="146685"/>
            <wp:docPr id="2452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8193" name=""/>
                    <pic:cNvPicPr/>
                  </pic:nvPicPr>
                  <pic:blipFill>
                    <a:blip r:embed="rId13"/>
                    <a:stretch>
                      <a:fillRect/>
                    </a:stretch>
                  </pic:blipFill>
                  <pic:spPr>
                    <a:xfrm>
                      <a:off x="0" y="0"/>
                      <a:ext cx="2153844" cy="4103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D5014E" w14:textId="719CF4C0" w:rsidR="00133E77" w:rsidRPr="001349EC" w:rsidRDefault="00133E77" w:rsidP="002236E6">
      <w:pPr>
        <w:pStyle w:val="Heading4"/>
        <w:rPr>
          <w:b w:val="0"/>
          <w:bCs w:val="0"/>
          <w:szCs w:val="26"/>
        </w:rPr>
      </w:pPr>
      <w:r w:rsidRPr="001349EC">
        <w:rPr>
          <w:b w:val="0"/>
          <w:bCs w:val="0"/>
          <w:szCs w:val="26"/>
        </w:rPr>
        <w:t>Thẻ liên kết</w:t>
      </w:r>
    </w:p>
    <w:p w14:paraId="68052D0E" w14:textId="45E9449D" w:rsidR="006B11AE" w:rsidRPr="001263D3" w:rsidRDefault="0038362B" w:rsidP="0038362B">
      <w:pPr>
        <w:pStyle w:val="noidung"/>
      </w:pPr>
      <w:r w:rsidRPr="0038362B">
        <w:t>Thẻ &lt;a&gt; (Anchor) là thẻ HTML được sử dụng để tạo liên kết (Hyperlink) giữa các trang web hoặc giữa các vị trí khác nhau trong cùng một trang. Đây là một trong những thành phần quan trọng nhất của HTML vì nó giúp người dùng dễ dàng điều hướng và truy cập đến các nội dung liên quan.</w:t>
      </w:r>
    </w:p>
    <w:p w14:paraId="0BA03847" w14:textId="77777777" w:rsidR="006B11AE" w:rsidRPr="001263D3" w:rsidRDefault="006B11AE" w:rsidP="00E448BB">
      <w:pPr>
        <w:pStyle w:val="noidung"/>
      </w:pPr>
      <w:r w:rsidRPr="001263D3">
        <w:t xml:space="preserve">VD: </w:t>
      </w:r>
    </w:p>
    <w:p w14:paraId="1C8460DC" w14:textId="0DD4932A" w:rsidR="006B11AE" w:rsidRDefault="006B11AE" w:rsidP="0038362B">
      <w:pPr>
        <w:pStyle w:val="manguon"/>
        <w:ind w:firstLine="0"/>
      </w:pPr>
      <w:r w:rsidRPr="001263D3">
        <w:t>&lt;a href="https://www.google.com"&gt;</w:t>
      </w:r>
      <w:r w:rsidRPr="001263D3">
        <w:br/>
        <w:t>Truy cập Google</w:t>
      </w:r>
      <w:r w:rsidRPr="001263D3">
        <w:br/>
        <w:t>&lt;/a&gt;</w:t>
      </w:r>
    </w:p>
    <w:p w14:paraId="73FBC177" w14:textId="645F6A81" w:rsidR="0038362B" w:rsidRDefault="0038362B" w:rsidP="0038362B">
      <w:pPr>
        <w:pStyle w:val="noidung"/>
      </w:pPr>
      <w:r>
        <w:t>Kết quả minh họa:</w:t>
      </w:r>
    </w:p>
    <w:p w14:paraId="14F242E2" w14:textId="7D3DB4F8" w:rsidR="0038362B" w:rsidRPr="001263D3" w:rsidRDefault="0038362B" w:rsidP="0038362B">
      <w:pPr>
        <w:pStyle w:val="noidung"/>
        <w:jc w:val="center"/>
      </w:pPr>
      <w:r w:rsidRPr="0038362B">
        <w:rPr>
          <w:noProof/>
        </w:rPr>
        <w:drawing>
          <wp:inline distT="0" distB="0" distL="0" distR="0" wp14:anchorId="43547785" wp14:editId="4946E504">
            <wp:extent cx="1760866" cy="351692"/>
            <wp:effectExtent l="114300" t="114300" r="144145" b="144145"/>
            <wp:docPr id="24327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3583" name=""/>
                    <pic:cNvPicPr/>
                  </pic:nvPicPr>
                  <pic:blipFill>
                    <a:blip r:embed="rId14"/>
                    <a:stretch>
                      <a:fillRect/>
                    </a:stretch>
                  </pic:blipFill>
                  <pic:spPr>
                    <a:xfrm>
                      <a:off x="0" y="0"/>
                      <a:ext cx="1776055" cy="3547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44F94C" w14:textId="6F4D6E71" w:rsidR="00133E77" w:rsidRPr="001349EC" w:rsidRDefault="00133E77" w:rsidP="002236E6">
      <w:pPr>
        <w:pStyle w:val="Heading4"/>
        <w:rPr>
          <w:b w:val="0"/>
          <w:bCs w:val="0"/>
          <w:szCs w:val="26"/>
        </w:rPr>
      </w:pPr>
      <w:r w:rsidRPr="001349EC">
        <w:rPr>
          <w:b w:val="0"/>
          <w:bCs w:val="0"/>
          <w:szCs w:val="26"/>
        </w:rPr>
        <w:t>Thẻ hình ảnh</w:t>
      </w:r>
    </w:p>
    <w:p w14:paraId="73B3F266" w14:textId="77777777" w:rsidR="00E448BB" w:rsidRDefault="00E448BB" w:rsidP="00E448BB">
      <w:pPr>
        <w:pStyle w:val="noidung"/>
      </w:pPr>
      <w:r w:rsidRPr="00E448BB">
        <w:t>Thẻ &lt;img&gt; là thẻ HTML được sử dụng để chèn và hiển thị hình ảnh trên trang web. Hình ảnh giúp nội dung trở nên trực quan, sinh động và thu hút người dùng hơn. Trong thiết kế website, thẻ &lt;img&gt; thường được sử dụng để hiển thị logo, banner, ảnh sản phẩm, ảnh minh họa và các biểu tượng giao diện.</w:t>
      </w:r>
    </w:p>
    <w:p w14:paraId="63A28547" w14:textId="77777777" w:rsidR="00E448BB" w:rsidRDefault="006B11AE" w:rsidP="00E448BB">
      <w:pPr>
        <w:pStyle w:val="noidung"/>
      </w:pPr>
      <w:r w:rsidRPr="001263D3">
        <w:t xml:space="preserve">VD: </w:t>
      </w:r>
    </w:p>
    <w:p w14:paraId="06A33C57" w14:textId="77777777" w:rsidR="00E448BB" w:rsidRPr="00E448BB" w:rsidRDefault="00E448BB" w:rsidP="00E448BB">
      <w:pPr>
        <w:pStyle w:val="manguon"/>
      </w:pPr>
      <w:r w:rsidRPr="00E448BB">
        <w:t>&lt;img src="assets/images/keochi.jpg" alt="Kẹo Chỉ"&gt;</w:t>
      </w:r>
    </w:p>
    <w:p w14:paraId="06845EA5" w14:textId="16FE2DA0" w:rsidR="00E448BB" w:rsidRDefault="00E448BB" w:rsidP="00E448BB">
      <w:pPr>
        <w:pStyle w:val="noidung"/>
      </w:pPr>
      <w:r>
        <w:t>Kết quả minh họa:</w:t>
      </w:r>
    </w:p>
    <w:p w14:paraId="4A71D00F" w14:textId="1AABFAE6" w:rsidR="00E448BB" w:rsidRPr="001263D3" w:rsidRDefault="00E448BB" w:rsidP="00E448BB">
      <w:pPr>
        <w:pStyle w:val="noidung"/>
      </w:pPr>
      <w:r w:rsidRPr="00E448BB">
        <w:rPr>
          <w:noProof/>
        </w:rPr>
        <w:lastRenderedPageBreak/>
        <w:drawing>
          <wp:inline distT="0" distB="0" distL="0" distR="0" wp14:anchorId="52C4F8C2" wp14:editId="29CA5748">
            <wp:extent cx="4614203" cy="3553460"/>
            <wp:effectExtent l="133350" t="114300" r="129540" b="161290"/>
            <wp:docPr id="78669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9792" name=""/>
                    <pic:cNvPicPr/>
                  </pic:nvPicPr>
                  <pic:blipFill>
                    <a:blip r:embed="rId15"/>
                    <a:stretch>
                      <a:fillRect/>
                    </a:stretch>
                  </pic:blipFill>
                  <pic:spPr>
                    <a:xfrm>
                      <a:off x="0" y="0"/>
                      <a:ext cx="4617724" cy="35561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B16388" w14:textId="318C023A" w:rsidR="00133E77" w:rsidRPr="001349EC" w:rsidRDefault="00133E77" w:rsidP="002236E6">
      <w:pPr>
        <w:pStyle w:val="Heading4"/>
        <w:rPr>
          <w:b w:val="0"/>
          <w:bCs w:val="0"/>
          <w:szCs w:val="26"/>
        </w:rPr>
      </w:pPr>
      <w:r w:rsidRPr="001349EC">
        <w:rPr>
          <w:b w:val="0"/>
          <w:bCs w:val="0"/>
          <w:szCs w:val="26"/>
        </w:rPr>
        <w:t>Thẻ danh sách</w:t>
      </w:r>
    </w:p>
    <w:p w14:paraId="7F0FF735" w14:textId="77777777" w:rsidR="00E448BB" w:rsidRPr="00E448BB" w:rsidRDefault="00E448BB" w:rsidP="00E448BB">
      <w:pPr>
        <w:pStyle w:val="noidung"/>
      </w:pPr>
      <w:r w:rsidRPr="00E448BB">
        <w:t>Thẻ danh sách trong HTML được sử dụng để trình bày các nội dung theo dạng liệt kê, giúp thông tin được sắp xếp rõ ràng và dễ theo dõi. Danh sách thường được sử dụng để hiển thị các mục menu, danh mục sản phẩm, các bước hướng dẫn hoặc các đặc điểm của một đối tượng trên website.</w:t>
      </w:r>
    </w:p>
    <w:p w14:paraId="228BABEF" w14:textId="77777777" w:rsidR="00E448BB" w:rsidRPr="00E448BB" w:rsidRDefault="00E448BB" w:rsidP="00E448BB">
      <w:pPr>
        <w:pStyle w:val="noidung"/>
      </w:pPr>
      <w:r w:rsidRPr="00E448BB">
        <w:t>HTML cung cấp hai loại danh sách chính là danh sách không có thứ tự và danh sách có thứ tự:</w:t>
      </w:r>
    </w:p>
    <w:p w14:paraId="634FB714" w14:textId="77777777" w:rsidR="00E448BB" w:rsidRPr="00E448BB" w:rsidRDefault="00E448BB" w:rsidP="00E448BB">
      <w:pPr>
        <w:pStyle w:val="noidung"/>
      </w:pPr>
      <w:r w:rsidRPr="00E448BB">
        <w:rPr>
          <w:b/>
          <w:bCs/>
        </w:rPr>
        <w:t>&lt;ul&gt; (Unordered List):</w:t>
      </w:r>
      <w:r w:rsidRPr="00E448BB">
        <w:t xml:space="preserve"> Tạo danh sách không có thứ tự, các phần tử thường được hiển thị bằng dấu chấm hoặc ký hiệu đầu dòng.</w:t>
      </w:r>
    </w:p>
    <w:p w14:paraId="042F7082" w14:textId="77777777" w:rsidR="00E448BB" w:rsidRPr="00E448BB" w:rsidRDefault="00E448BB" w:rsidP="00E448BB">
      <w:pPr>
        <w:pStyle w:val="noidung"/>
      </w:pPr>
      <w:r w:rsidRPr="00E448BB">
        <w:rPr>
          <w:b/>
          <w:bCs/>
        </w:rPr>
        <w:t>&lt;ol&gt; (Ordered List):</w:t>
      </w:r>
      <w:r w:rsidRPr="00E448BB">
        <w:t xml:space="preserve"> Tạo danh sách có thứ tự, các phần tử được đánh số hoặc ký hiệu theo thứ tự.</w:t>
      </w:r>
    </w:p>
    <w:p w14:paraId="2AFBD078" w14:textId="77777777" w:rsidR="00E448BB" w:rsidRPr="00E448BB" w:rsidRDefault="00E448BB" w:rsidP="00E448BB">
      <w:pPr>
        <w:pStyle w:val="noidung"/>
      </w:pPr>
      <w:r w:rsidRPr="00E448BB">
        <w:rPr>
          <w:b/>
          <w:bCs/>
        </w:rPr>
        <w:t>&lt;li&gt; (List Item):</w:t>
      </w:r>
      <w:r w:rsidRPr="00E448BB">
        <w:t xml:space="preserve"> Xác định một phần tử trong danh sách và được đặt bên trong thẻ &lt;ul&gt; hoặc &lt;ol&gt;.</w:t>
      </w:r>
    </w:p>
    <w:p w14:paraId="07CD9B1B" w14:textId="77777777" w:rsidR="00061D0E" w:rsidRDefault="00061D0E">
      <w:pPr>
        <w:rPr>
          <w:rFonts w:cs="Times New Roman"/>
          <w:szCs w:val="26"/>
        </w:rPr>
      </w:pPr>
      <w:r>
        <w:rPr>
          <w:rFonts w:cs="Times New Roman"/>
          <w:szCs w:val="26"/>
        </w:rPr>
        <w:br w:type="page"/>
      </w:r>
    </w:p>
    <w:p w14:paraId="16829F2B" w14:textId="37B3CD09" w:rsidR="006B11AE" w:rsidRPr="001263D3" w:rsidRDefault="006B11AE" w:rsidP="006B11AE">
      <w:pPr>
        <w:rPr>
          <w:rFonts w:cs="Times New Roman"/>
          <w:szCs w:val="26"/>
        </w:rPr>
      </w:pPr>
      <w:r w:rsidRPr="001263D3">
        <w:rPr>
          <w:rFonts w:cs="Times New Roman"/>
          <w:szCs w:val="26"/>
        </w:rPr>
        <w:lastRenderedPageBreak/>
        <w:t>VD:</w:t>
      </w:r>
    </w:p>
    <w:p w14:paraId="6DC8DA5A" w14:textId="461D8587" w:rsidR="006B11AE" w:rsidRDefault="006B11AE" w:rsidP="00E448BB">
      <w:pPr>
        <w:pStyle w:val="manguon"/>
        <w:ind w:left="680" w:firstLine="0"/>
      </w:pPr>
      <w:r w:rsidRPr="001263D3">
        <w:t>&lt;ul&gt;</w:t>
      </w:r>
      <w:r w:rsidRPr="001263D3">
        <w:br/>
        <w:t xml:space="preserve">     &lt;li&gt;Táo&lt;/li&gt;</w:t>
      </w:r>
      <w:r w:rsidRPr="001263D3">
        <w:br/>
        <w:t xml:space="preserve">     &lt;li&gt;Cam&lt;/li&gt;</w:t>
      </w:r>
      <w:r w:rsidRPr="001263D3">
        <w:br/>
        <w:t xml:space="preserve">     &lt;li&gt;Xoài&lt;/li&gt;</w:t>
      </w:r>
      <w:r w:rsidRPr="001263D3">
        <w:br/>
        <w:t>&lt;/ul&gt;</w:t>
      </w:r>
    </w:p>
    <w:p w14:paraId="2CDEA99F" w14:textId="0DC9AF10" w:rsidR="00E448BB" w:rsidRDefault="00E448BB" w:rsidP="00E448BB">
      <w:pPr>
        <w:pStyle w:val="noidung"/>
      </w:pPr>
      <w:r>
        <w:t>Kết quả minh họa:</w:t>
      </w:r>
    </w:p>
    <w:p w14:paraId="7A0ACB34" w14:textId="671E41B8" w:rsidR="00E448BB" w:rsidRPr="001263D3" w:rsidRDefault="00E448BB" w:rsidP="006F30BF">
      <w:pPr>
        <w:pStyle w:val="noidung"/>
        <w:spacing w:before="0" w:after="0" w:line="240" w:lineRule="auto"/>
        <w:jc w:val="center"/>
      </w:pPr>
      <w:r w:rsidRPr="00E448BB">
        <w:rPr>
          <w:noProof/>
        </w:rPr>
        <w:drawing>
          <wp:inline distT="0" distB="0" distL="0" distR="0" wp14:anchorId="0ECC0C02" wp14:editId="0C2C3B51">
            <wp:extent cx="2044805" cy="749339"/>
            <wp:effectExtent l="114300" t="114300" r="107950" b="165100"/>
            <wp:docPr id="7037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02194" name=""/>
                    <pic:cNvPicPr/>
                  </pic:nvPicPr>
                  <pic:blipFill>
                    <a:blip r:embed="rId16"/>
                    <a:stretch>
                      <a:fillRect/>
                    </a:stretch>
                  </pic:blipFill>
                  <pic:spPr>
                    <a:xfrm>
                      <a:off x="0" y="0"/>
                      <a:ext cx="2044805" cy="7493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D7DD76" w14:textId="05BE13DD" w:rsidR="00133E77" w:rsidRPr="001349EC" w:rsidRDefault="00133E77" w:rsidP="002236E6">
      <w:pPr>
        <w:pStyle w:val="Heading4"/>
        <w:rPr>
          <w:b w:val="0"/>
          <w:bCs w:val="0"/>
          <w:szCs w:val="26"/>
        </w:rPr>
      </w:pPr>
      <w:r w:rsidRPr="001349EC">
        <w:rPr>
          <w:b w:val="0"/>
          <w:bCs w:val="0"/>
          <w:szCs w:val="26"/>
        </w:rPr>
        <w:t>Thẻ bảng</w:t>
      </w:r>
    </w:p>
    <w:p w14:paraId="6AD62789" w14:textId="77777777" w:rsidR="00E448BB" w:rsidRPr="00E448BB" w:rsidRDefault="00E448BB" w:rsidP="00E448BB">
      <w:pPr>
        <w:pStyle w:val="noidung"/>
      </w:pPr>
      <w:r w:rsidRPr="00E448BB">
        <w:t>Thẻ bảng trong HTML được sử dụng để trình bày dữ liệu dưới dạng các hàng và cột, giúp thông tin được sắp xếp khoa học và dễ quan sát. Bảng thường được sử dụng để hiển thị danh sách sản phẩm, bảng giá, thời khóa biểu, kết quả thống kê hoặc các dữ liệu có cấu trúc trên website.</w:t>
      </w:r>
    </w:p>
    <w:p w14:paraId="34B7B0E0" w14:textId="77777777" w:rsidR="00E448BB" w:rsidRPr="00E448BB" w:rsidRDefault="00E448BB" w:rsidP="00E448BB">
      <w:pPr>
        <w:pStyle w:val="noidung"/>
      </w:pPr>
      <w:r w:rsidRPr="00E448BB">
        <w:t>Để tạo một bảng hoàn chỉnh, HTML sử dụng nhiều thẻ khác nhau, trong đó:</w:t>
      </w:r>
    </w:p>
    <w:p w14:paraId="06094FD4" w14:textId="77777777" w:rsidR="00E448BB" w:rsidRPr="00E448BB" w:rsidRDefault="00E448BB" w:rsidP="00E448BB">
      <w:pPr>
        <w:pStyle w:val="noidung"/>
      </w:pPr>
      <w:r w:rsidRPr="00E448BB">
        <w:rPr>
          <w:b/>
          <w:bCs/>
        </w:rPr>
        <w:t>&lt;table&gt;:</w:t>
      </w:r>
      <w:r w:rsidRPr="00E448BB">
        <w:t xml:space="preserve"> Xác định toàn bộ bảng.</w:t>
      </w:r>
    </w:p>
    <w:p w14:paraId="2E483250" w14:textId="77777777" w:rsidR="00E448BB" w:rsidRPr="00E448BB" w:rsidRDefault="00E448BB" w:rsidP="00E448BB">
      <w:pPr>
        <w:pStyle w:val="noidung"/>
      </w:pPr>
      <w:r w:rsidRPr="00E448BB">
        <w:rPr>
          <w:b/>
          <w:bCs/>
        </w:rPr>
        <w:t>&lt;tr&gt; (Table Row):</w:t>
      </w:r>
      <w:r w:rsidRPr="00E448BB">
        <w:t xml:space="preserve"> Tạo một hàng trong bảng.</w:t>
      </w:r>
    </w:p>
    <w:p w14:paraId="22BEE6AE" w14:textId="77777777" w:rsidR="00E448BB" w:rsidRPr="00E448BB" w:rsidRDefault="00E448BB" w:rsidP="00E448BB">
      <w:pPr>
        <w:pStyle w:val="noidung"/>
      </w:pPr>
      <w:r w:rsidRPr="00E448BB">
        <w:rPr>
          <w:b/>
          <w:bCs/>
        </w:rPr>
        <w:t>&lt;td&gt; (Table Data):</w:t>
      </w:r>
      <w:r w:rsidRPr="00E448BB">
        <w:t xml:space="preserve"> Tạo một ô dữ liệu trong bảng.</w:t>
      </w:r>
    </w:p>
    <w:p w14:paraId="10A45CDB" w14:textId="77777777" w:rsidR="00E448BB" w:rsidRDefault="00E448BB" w:rsidP="00E448BB">
      <w:pPr>
        <w:pStyle w:val="noidung"/>
      </w:pPr>
      <w:r w:rsidRPr="00E448BB">
        <w:rPr>
          <w:b/>
          <w:bCs/>
        </w:rPr>
        <w:t>&lt;th&gt; (Table Header):</w:t>
      </w:r>
      <w:r w:rsidRPr="00E448BB">
        <w:t xml:space="preserve"> Tạo ô tiêu đề của bảng, thường được hiển thị in đậm và căn giữa.</w:t>
      </w:r>
    </w:p>
    <w:p w14:paraId="591DF069" w14:textId="218E37F4" w:rsidR="00E448BB" w:rsidRDefault="00E448BB" w:rsidP="00E448BB">
      <w:pPr>
        <w:pStyle w:val="noidung"/>
      </w:pPr>
      <w:r>
        <w:t>VD:</w:t>
      </w:r>
    </w:p>
    <w:p w14:paraId="79C1B87B" w14:textId="6C14F00B" w:rsidR="00E448BB" w:rsidRDefault="00E448BB" w:rsidP="00E54281">
      <w:pPr>
        <w:pStyle w:val="manguon"/>
      </w:pPr>
      <w:r w:rsidRPr="00E448BB">
        <w:t>&lt;table</w:t>
      </w:r>
      <w:r w:rsidR="00E54281">
        <w:t xml:space="preserve"> </w:t>
      </w:r>
      <w:r w:rsidR="00E54281" w:rsidRPr="00E54281">
        <w:t>border="1"</w:t>
      </w:r>
      <w:r w:rsidRPr="00E448BB">
        <w:t xml:space="preserve">&gt; </w:t>
      </w:r>
    </w:p>
    <w:p w14:paraId="05E22403" w14:textId="77777777" w:rsidR="00E448BB" w:rsidRDefault="00E448BB" w:rsidP="00E54281">
      <w:pPr>
        <w:pStyle w:val="manguon"/>
      </w:pPr>
      <w:r w:rsidRPr="00E448BB">
        <w:t xml:space="preserve">&lt;tr&gt; </w:t>
      </w:r>
    </w:p>
    <w:p w14:paraId="77A8905A" w14:textId="61D978AF" w:rsidR="00E448BB" w:rsidRDefault="00E448BB" w:rsidP="00E54281">
      <w:pPr>
        <w:pStyle w:val="manguon"/>
      </w:pPr>
      <w:r>
        <w:t xml:space="preserve">    </w:t>
      </w:r>
      <w:r w:rsidRPr="00E448BB">
        <w:t>&lt;th&gt;</w:t>
      </w:r>
      <w:r w:rsidR="00E54281" w:rsidRPr="00E54281">
        <w:t>Tên sản phẩm</w:t>
      </w:r>
      <w:r w:rsidRPr="00E448BB">
        <w:t xml:space="preserve">&lt;/th&gt; </w:t>
      </w:r>
    </w:p>
    <w:p w14:paraId="7C7A135F" w14:textId="3DF2D241" w:rsidR="00E448BB" w:rsidRDefault="00E448BB" w:rsidP="00E54281">
      <w:pPr>
        <w:pStyle w:val="manguon"/>
      </w:pPr>
      <w:r>
        <w:t xml:space="preserve">    </w:t>
      </w:r>
      <w:r w:rsidRPr="00E448BB">
        <w:t>&lt;th&gt;</w:t>
      </w:r>
      <w:r w:rsidR="00E54281" w:rsidRPr="00E54281">
        <w:t>Giá bán</w:t>
      </w:r>
      <w:r w:rsidRPr="00E448BB">
        <w:t xml:space="preserve">&lt;/th&gt; </w:t>
      </w:r>
    </w:p>
    <w:p w14:paraId="08EBC89D" w14:textId="77777777" w:rsidR="00E448BB" w:rsidRDefault="00E448BB" w:rsidP="00E54281">
      <w:pPr>
        <w:pStyle w:val="manguon"/>
      </w:pPr>
      <w:r w:rsidRPr="00E448BB">
        <w:t xml:space="preserve">&lt;/tr&gt; </w:t>
      </w:r>
    </w:p>
    <w:p w14:paraId="213529B7" w14:textId="77777777" w:rsidR="00E448BB" w:rsidRDefault="00E448BB" w:rsidP="00E54281">
      <w:pPr>
        <w:pStyle w:val="manguon"/>
      </w:pPr>
      <w:r w:rsidRPr="00E448BB">
        <w:t xml:space="preserve">&lt;tr&gt; </w:t>
      </w:r>
    </w:p>
    <w:p w14:paraId="12079413" w14:textId="08632CB7" w:rsidR="00E448BB" w:rsidRDefault="00E448BB" w:rsidP="00E54281">
      <w:pPr>
        <w:pStyle w:val="manguon"/>
      </w:pPr>
      <w:r>
        <w:t xml:space="preserve">    </w:t>
      </w:r>
      <w:r w:rsidRPr="00E448BB">
        <w:t>&lt;td&gt;</w:t>
      </w:r>
      <w:r w:rsidR="00E54281" w:rsidRPr="00E54281">
        <w:t>Kẹo Chỉ</w:t>
      </w:r>
      <w:r w:rsidRPr="00E448BB">
        <w:t>&lt;/td&gt;</w:t>
      </w:r>
    </w:p>
    <w:p w14:paraId="3038A6B2" w14:textId="136C652A" w:rsidR="00E448BB" w:rsidRDefault="00E448BB" w:rsidP="00E54281">
      <w:pPr>
        <w:pStyle w:val="manguon"/>
      </w:pPr>
      <w:r>
        <w:t xml:space="preserve">   </w:t>
      </w:r>
      <w:r w:rsidRPr="00E448BB">
        <w:t xml:space="preserve"> &lt;td&gt;</w:t>
      </w:r>
      <w:r w:rsidR="00E54281" w:rsidRPr="00E54281">
        <w:t>8.000đ</w:t>
      </w:r>
      <w:r w:rsidRPr="00E448BB">
        <w:t>&lt;/td&gt; &lt;/tr&gt; &lt;/table&gt;</w:t>
      </w:r>
    </w:p>
    <w:p w14:paraId="04848641" w14:textId="7FAAE863" w:rsidR="00E54281" w:rsidRDefault="00E54281" w:rsidP="00E54281">
      <w:pPr>
        <w:pStyle w:val="noidung"/>
      </w:pPr>
      <w:r>
        <w:lastRenderedPageBreak/>
        <w:t>Kết quả minh họa:</w:t>
      </w:r>
    </w:p>
    <w:p w14:paraId="17E22F94" w14:textId="24C4D848" w:rsidR="00E54281" w:rsidRPr="00E448BB" w:rsidRDefault="00E54281" w:rsidP="00E54281">
      <w:pPr>
        <w:pStyle w:val="noidung"/>
        <w:jc w:val="center"/>
      </w:pPr>
      <w:r w:rsidRPr="00E54281">
        <w:rPr>
          <w:noProof/>
        </w:rPr>
        <w:drawing>
          <wp:inline distT="0" distB="0" distL="0" distR="0" wp14:anchorId="2EAA14CE" wp14:editId="16CFE0FE">
            <wp:extent cx="1888680" cy="618978"/>
            <wp:effectExtent l="152400" t="114300" r="149860" b="143510"/>
            <wp:docPr id="207013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1071" name=""/>
                    <pic:cNvPicPr/>
                  </pic:nvPicPr>
                  <pic:blipFill>
                    <a:blip r:embed="rId17"/>
                    <a:stretch>
                      <a:fillRect/>
                    </a:stretch>
                  </pic:blipFill>
                  <pic:spPr>
                    <a:xfrm>
                      <a:off x="0" y="0"/>
                      <a:ext cx="1895551" cy="621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774812" w14:textId="3330B877" w:rsidR="00133E77" w:rsidRDefault="009B5C27" w:rsidP="006B11AE">
      <w:pPr>
        <w:rPr>
          <w:rStyle w:val="Heading4Char"/>
          <w:b w:val="0"/>
          <w:bCs w:val="0"/>
          <w:szCs w:val="26"/>
        </w:rPr>
      </w:pPr>
      <w:r w:rsidRPr="001349EC">
        <w:rPr>
          <w:rStyle w:val="Heading4Char"/>
          <w:b w:val="0"/>
          <w:bCs w:val="0"/>
          <w:szCs w:val="26"/>
        </w:rPr>
        <w:t>2.5.2.7</w:t>
      </w:r>
      <w:r w:rsidR="000F3B02" w:rsidRPr="001349EC">
        <w:rPr>
          <w:rStyle w:val="Heading4Char"/>
          <w:b w:val="0"/>
          <w:bCs w:val="0"/>
          <w:szCs w:val="26"/>
        </w:rPr>
        <w:t>.</w:t>
      </w:r>
      <w:r w:rsidRPr="001263D3">
        <w:rPr>
          <w:rFonts w:cs="Times New Roman"/>
          <w:b/>
          <w:bCs/>
          <w:szCs w:val="26"/>
        </w:rPr>
        <w:t xml:space="preserve"> </w:t>
      </w:r>
      <w:r w:rsidR="00133E77" w:rsidRPr="001349EC">
        <w:rPr>
          <w:rStyle w:val="Heading4Char"/>
          <w:b w:val="0"/>
          <w:bCs w:val="0"/>
          <w:szCs w:val="26"/>
        </w:rPr>
        <w:t>Thẻ biểu mẫu</w:t>
      </w:r>
    </w:p>
    <w:p w14:paraId="29E6ECB3" w14:textId="77777777" w:rsidR="00E54281" w:rsidRPr="00E54281" w:rsidRDefault="00E54281" w:rsidP="00E54281">
      <w:pPr>
        <w:pStyle w:val="noidung"/>
      </w:pPr>
      <w:r w:rsidRPr="00E54281">
        <w:t>Thẻ biểu mẫu (Form) trong HTML được sử dụng để thu thập thông tin từ người dùng và gửi dữ liệu đến máy chủ hoặc xử lý bằng JavaScript. Đây là thành phần quan trọng trong hầu hết các website hiện đại, đặc biệt là các trang đăng ký, đăng nhập, liên hệ, tìm kiếm và đặt hàng trực tuyến.</w:t>
      </w:r>
    </w:p>
    <w:p w14:paraId="1B134F78" w14:textId="77777777" w:rsidR="00E54281" w:rsidRPr="00E54281" w:rsidRDefault="00E54281" w:rsidP="00E54281">
      <w:pPr>
        <w:pStyle w:val="noidung"/>
      </w:pPr>
      <w:r w:rsidRPr="00E54281">
        <w:t>Thẻ &lt;form&gt; đóng vai trò là vùng chứa các thành phần nhập liệu như ô văn bản, nút chọn, danh sách lựa chọn và nút gửi dữ liệu. Khi người dùng nhập thông tin và nhấn nút gửi, dữ liệu sẽ được xử lý theo phương thức đã được lập trình.</w:t>
      </w:r>
    </w:p>
    <w:p w14:paraId="4EDC6A29" w14:textId="77777777" w:rsidR="00E54281" w:rsidRPr="00E54281" w:rsidRDefault="00E54281" w:rsidP="00E54281">
      <w:pPr>
        <w:pStyle w:val="noidung"/>
      </w:pPr>
      <w:r w:rsidRPr="00E54281">
        <w:t>Một số thẻ thường được sử dụng trong biểu mẫu gồm:</w:t>
      </w:r>
    </w:p>
    <w:p w14:paraId="78E1903E" w14:textId="77777777" w:rsidR="00E54281" w:rsidRPr="00E54281" w:rsidRDefault="00E54281" w:rsidP="00E54281">
      <w:pPr>
        <w:pStyle w:val="noidung"/>
      </w:pPr>
      <w:r w:rsidRPr="00E54281">
        <w:t>&lt;form&gt;: Tạo biểu mẫu và chứa toàn bộ các thành phần nhập liệu.</w:t>
      </w:r>
    </w:p>
    <w:p w14:paraId="00678334" w14:textId="77777777" w:rsidR="00E54281" w:rsidRPr="00E54281" w:rsidRDefault="00E54281" w:rsidP="00E54281">
      <w:pPr>
        <w:pStyle w:val="noidung"/>
      </w:pPr>
      <w:r w:rsidRPr="00E54281">
        <w:t>&lt;input&gt;: Tạo ô nhập dữ liệu như họ tên, email, số điện thoại hoặc mật khẩu.</w:t>
      </w:r>
    </w:p>
    <w:p w14:paraId="1E210BEE" w14:textId="77777777" w:rsidR="00E54281" w:rsidRPr="00E54281" w:rsidRDefault="00E54281" w:rsidP="00E54281">
      <w:pPr>
        <w:pStyle w:val="noidung"/>
      </w:pPr>
      <w:r w:rsidRPr="00E54281">
        <w:t>&lt;select&gt;: Tạo danh sách lựa chọn (Dropdown List) để người dùng chọn một hoặc nhiều giá trị.</w:t>
      </w:r>
    </w:p>
    <w:p w14:paraId="74D3591D" w14:textId="77777777" w:rsidR="00E54281" w:rsidRPr="00E54281" w:rsidRDefault="00E54281" w:rsidP="00E54281">
      <w:pPr>
        <w:pStyle w:val="noidung"/>
      </w:pPr>
      <w:r w:rsidRPr="00E54281">
        <w:t>&lt;textarea&gt;: Tạo vùng nhập văn bản nhiều dòng, thường dùng để nhập ý kiến hoặc nội dung liên hệ.</w:t>
      </w:r>
    </w:p>
    <w:p w14:paraId="6B0EA9D7" w14:textId="77777777" w:rsidR="00E54281" w:rsidRPr="00E54281" w:rsidRDefault="00E54281" w:rsidP="00E54281">
      <w:pPr>
        <w:pStyle w:val="noidung"/>
      </w:pPr>
      <w:r w:rsidRPr="00E54281">
        <w:t>&lt;button&gt;: Tạo nút thực hiện các thao tác như gửi, lưu hoặc hủy.</w:t>
      </w:r>
    </w:p>
    <w:p w14:paraId="2C968422" w14:textId="77777777" w:rsidR="00E54281" w:rsidRPr="00E54281" w:rsidRDefault="00E54281" w:rsidP="00E54281">
      <w:pPr>
        <w:pStyle w:val="noidung"/>
      </w:pPr>
      <w:r w:rsidRPr="00E54281">
        <w:t>Việc sử dụng biểu mẫu giúp website tăng khả năng tương tác với người dùng và hỗ trợ thu thập thông tin một cách thuận tiện, nhanh chóng.</w:t>
      </w:r>
    </w:p>
    <w:p w14:paraId="2E9A5F83" w14:textId="6A1B21D4" w:rsidR="00E54281" w:rsidRDefault="00E54281" w:rsidP="00E54281">
      <w:pPr>
        <w:pStyle w:val="noidung"/>
      </w:pPr>
      <w:r>
        <w:t>VD:</w:t>
      </w:r>
    </w:p>
    <w:p w14:paraId="7046E8E0" w14:textId="77777777" w:rsidR="00E54281" w:rsidRDefault="00E54281" w:rsidP="00E54281">
      <w:pPr>
        <w:pStyle w:val="manguon"/>
      </w:pPr>
      <w:r w:rsidRPr="00E54281">
        <w:t xml:space="preserve">&lt;form&gt; </w:t>
      </w:r>
    </w:p>
    <w:p w14:paraId="7CDE3C10" w14:textId="0D1F1D21" w:rsidR="00E54281" w:rsidRDefault="00E54281" w:rsidP="00E54281">
      <w:pPr>
        <w:pStyle w:val="manguon"/>
      </w:pPr>
      <w:r>
        <w:t xml:space="preserve">   </w:t>
      </w:r>
      <w:r w:rsidRPr="00E54281">
        <w:t xml:space="preserve">&lt;label&gt;Họ và tên:&lt;/label&gt; </w:t>
      </w:r>
    </w:p>
    <w:p w14:paraId="325FFF24" w14:textId="12D96C98" w:rsidR="00E54281" w:rsidRDefault="00E54281" w:rsidP="00E54281">
      <w:pPr>
        <w:pStyle w:val="manguon"/>
      </w:pPr>
      <w:r>
        <w:t xml:space="preserve">   </w:t>
      </w:r>
      <w:r w:rsidRPr="00E54281">
        <w:t xml:space="preserve">&lt;input type="text" name="hoten"&gt; </w:t>
      </w:r>
    </w:p>
    <w:p w14:paraId="53114CC4" w14:textId="561D63E5" w:rsidR="00E54281" w:rsidRDefault="00E54281" w:rsidP="00E54281">
      <w:pPr>
        <w:pStyle w:val="manguon"/>
      </w:pPr>
      <w:r>
        <w:t xml:space="preserve">   </w:t>
      </w:r>
      <w:r w:rsidRPr="00E54281">
        <w:t xml:space="preserve">&lt;br&gt;&lt;br&gt; </w:t>
      </w:r>
    </w:p>
    <w:p w14:paraId="72D8F2A5" w14:textId="437EA05C" w:rsidR="00E54281" w:rsidRDefault="00E54281" w:rsidP="00E54281">
      <w:pPr>
        <w:pStyle w:val="manguon"/>
      </w:pPr>
      <w:r>
        <w:t xml:space="preserve">   </w:t>
      </w:r>
      <w:r w:rsidRPr="00E54281">
        <w:t xml:space="preserve">&lt;label&gt;Loại sản phẩm:&lt;/label&gt; </w:t>
      </w:r>
    </w:p>
    <w:p w14:paraId="72F91880" w14:textId="0EFA7671" w:rsidR="00E54281" w:rsidRDefault="00E54281" w:rsidP="00E54281">
      <w:pPr>
        <w:pStyle w:val="manguon"/>
      </w:pPr>
      <w:r>
        <w:t xml:space="preserve">   </w:t>
      </w:r>
      <w:r w:rsidRPr="00E54281">
        <w:t xml:space="preserve">&lt;select name="loai"&gt; </w:t>
      </w:r>
    </w:p>
    <w:p w14:paraId="4FF884B9" w14:textId="34EF0BAE" w:rsidR="00E54281" w:rsidRDefault="00E54281" w:rsidP="00E54281">
      <w:pPr>
        <w:pStyle w:val="manguon"/>
        <w:ind w:firstLine="720"/>
      </w:pPr>
      <w:r>
        <w:lastRenderedPageBreak/>
        <w:t xml:space="preserve">       </w:t>
      </w:r>
      <w:r w:rsidRPr="00E54281">
        <w:t xml:space="preserve">&lt;option&gt;Kẹo tuổi thơ&lt;/option&gt; </w:t>
      </w:r>
    </w:p>
    <w:p w14:paraId="3DB04EDA" w14:textId="146D01E9" w:rsidR="00E54281" w:rsidRDefault="00E54281" w:rsidP="00E54281">
      <w:pPr>
        <w:pStyle w:val="manguon"/>
      </w:pPr>
      <w:r>
        <w:t xml:space="preserve">       </w:t>
      </w:r>
      <w:r w:rsidRPr="00E54281">
        <w:t xml:space="preserve">&lt;option&gt;Đồ ăn vặt mặn&lt;/option&gt; </w:t>
      </w:r>
    </w:p>
    <w:p w14:paraId="065325B7" w14:textId="399E9954" w:rsidR="00E54281" w:rsidRDefault="00E54281" w:rsidP="00E54281">
      <w:pPr>
        <w:pStyle w:val="manguon"/>
      </w:pPr>
      <w:r>
        <w:t xml:space="preserve">       </w:t>
      </w:r>
      <w:r w:rsidRPr="00E54281">
        <w:t xml:space="preserve">&lt;option&gt;Đồ ăn lạnh&lt;/option&gt; </w:t>
      </w:r>
    </w:p>
    <w:p w14:paraId="385D797E" w14:textId="77777777" w:rsidR="00E54281" w:rsidRDefault="00E54281" w:rsidP="00E54281">
      <w:pPr>
        <w:pStyle w:val="manguon"/>
      </w:pPr>
      <w:r>
        <w:t xml:space="preserve">    </w:t>
      </w:r>
      <w:r w:rsidRPr="00E54281">
        <w:t xml:space="preserve">&lt;/select&gt; </w:t>
      </w:r>
    </w:p>
    <w:p w14:paraId="4CBF8321" w14:textId="2F563D49" w:rsidR="00E54281" w:rsidRDefault="00E54281" w:rsidP="00E54281">
      <w:pPr>
        <w:pStyle w:val="manguon"/>
      </w:pPr>
      <w:r>
        <w:t xml:space="preserve">   </w:t>
      </w:r>
      <w:r w:rsidRPr="00E54281">
        <w:t xml:space="preserve">&lt;br&gt;&lt;br&gt; </w:t>
      </w:r>
    </w:p>
    <w:p w14:paraId="7A5B33D8" w14:textId="0DC3E1D3" w:rsidR="00E54281" w:rsidRDefault="00E54281" w:rsidP="00E54281">
      <w:pPr>
        <w:pStyle w:val="manguon"/>
      </w:pPr>
      <w:r>
        <w:t xml:space="preserve">    </w:t>
      </w:r>
      <w:r w:rsidRPr="00E54281">
        <w:t xml:space="preserve">&lt;label&gt;Nội dung liên hệ:&lt;/label&gt; </w:t>
      </w:r>
    </w:p>
    <w:p w14:paraId="2A08A6F6" w14:textId="3FC59D36" w:rsidR="00E54281" w:rsidRDefault="00E54281" w:rsidP="00E54281">
      <w:pPr>
        <w:pStyle w:val="manguon"/>
      </w:pPr>
      <w:r>
        <w:t xml:space="preserve">    </w:t>
      </w:r>
      <w:r w:rsidRPr="00E54281">
        <w:t xml:space="preserve">&lt;textarea rows="4" cols="30"&gt;&lt;/textarea&gt; </w:t>
      </w:r>
    </w:p>
    <w:p w14:paraId="15D56B69" w14:textId="7A86FE2D" w:rsidR="00E54281" w:rsidRDefault="00E54281" w:rsidP="00E54281">
      <w:pPr>
        <w:pStyle w:val="manguon"/>
      </w:pPr>
      <w:r>
        <w:t xml:space="preserve">    </w:t>
      </w:r>
      <w:r w:rsidRPr="00E54281">
        <w:t xml:space="preserve">&lt;br&gt;&lt;br&gt; </w:t>
      </w:r>
    </w:p>
    <w:p w14:paraId="36ED56A6" w14:textId="2C492DBE" w:rsidR="00E54281" w:rsidRDefault="00E54281" w:rsidP="00E54281">
      <w:pPr>
        <w:pStyle w:val="manguon"/>
      </w:pPr>
      <w:r>
        <w:t xml:space="preserve">    </w:t>
      </w:r>
      <w:r w:rsidRPr="00E54281">
        <w:t xml:space="preserve">&lt;button type="submit"&gt;Gửi&lt;/button&gt; </w:t>
      </w:r>
    </w:p>
    <w:p w14:paraId="030D9305" w14:textId="37865165" w:rsidR="00E54281" w:rsidRDefault="00E54281" w:rsidP="00E54281">
      <w:pPr>
        <w:pStyle w:val="manguon"/>
      </w:pPr>
      <w:r w:rsidRPr="00E54281">
        <w:t>&lt;/form&gt;</w:t>
      </w:r>
    </w:p>
    <w:p w14:paraId="7D10338B" w14:textId="701327D5" w:rsidR="00E54281" w:rsidRDefault="00E54281" w:rsidP="00E54281">
      <w:pPr>
        <w:pStyle w:val="noidung"/>
      </w:pPr>
      <w:r>
        <w:t>Kết quả minh quả:</w:t>
      </w:r>
      <w:r w:rsidR="00A738A5" w:rsidRPr="00A738A5">
        <w:rPr>
          <w:noProof/>
        </w:rPr>
        <w:t xml:space="preserve"> </w:t>
      </w:r>
    </w:p>
    <w:p w14:paraId="18CA429F" w14:textId="78ED8859" w:rsidR="00E54281" w:rsidRPr="001263D3" w:rsidRDefault="00A738A5" w:rsidP="00E54281">
      <w:pPr>
        <w:pStyle w:val="noidung"/>
        <w:jc w:val="center"/>
      </w:pPr>
      <w:r w:rsidRPr="00E54281">
        <w:rPr>
          <w:noProof/>
        </w:rPr>
        <w:drawing>
          <wp:inline distT="0" distB="0" distL="0" distR="0" wp14:anchorId="4B94A55C" wp14:editId="56FACAE7">
            <wp:extent cx="2945915" cy="1470025"/>
            <wp:effectExtent l="133350" t="114300" r="121285" b="168275"/>
            <wp:docPr id="17298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1699" name=""/>
                    <pic:cNvPicPr/>
                  </pic:nvPicPr>
                  <pic:blipFill>
                    <a:blip r:embed="rId18"/>
                    <a:stretch>
                      <a:fillRect/>
                    </a:stretch>
                  </pic:blipFill>
                  <pic:spPr>
                    <a:xfrm>
                      <a:off x="0" y="0"/>
                      <a:ext cx="2953192" cy="14736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EBDAD7" w14:textId="19CEE4D9" w:rsidR="00133E77" w:rsidRPr="001349EC" w:rsidRDefault="00133E77" w:rsidP="002236E6">
      <w:pPr>
        <w:pStyle w:val="Heading3"/>
        <w:rPr>
          <w:rStyle w:val="Heading3Char"/>
          <w:rFonts w:cs="Times New Roman"/>
          <w:b/>
          <w:szCs w:val="26"/>
        </w:rPr>
      </w:pPr>
      <w:bookmarkStart w:id="22" w:name="_Toc232108595"/>
      <w:r w:rsidRPr="001349EC">
        <w:rPr>
          <w:rStyle w:val="Heading3Char"/>
          <w:rFonts w:cs="Times New Roman"/>
          <w:b/>
          <w:szCs w:val="26"/>
        </w:rPr>
        <w:t>Thuộc tính trong HTML</w:t>
      </w:r>
      <w:bookmarkEnd w:id="22"/>
    </w:p>
    <w:p w14:paraId="223771A7" w14:textId="220745F5" w:rsidR="00133E77" w:rsidRPr="001349EC" w:rsidRDefault="00133E77" w:rsidP="002236E6">
      <w:pPr>
        <w:pStyle w:val="Heading4"/>
        <w:rPr>
          <w:rStyle w:val="Heading4Char"/>
          <w:i/>
          <w:iCs/>
          <w:szCs w:val="26"/>
        </w:rPr>
      </w:pPr>
      <w:r w:rsidRPr="001349EC">
        <w:rPr>
          <w:rStyle w:val="Heading4Char"/>
          <w:i/>
          <w:iCs/>
          <w:szCs w:val="26"/>
        </w:rPr>
        <w:t>Khái niệm</w:t>
      </w:r>
    </w:p>
    <w:p w14:paraId="4B41A318" w14:textId="77777777" w:rsidR="00DB6137" w:rsidRDefault="00DB6137" w:rsidP="00DB6137">
      <w:pPr>
        <w:pStyle w:val="noidung"/>
      </w:pPr>
      <w:r>
        <w:t>Thuộc tính (Attribute) trong HTML là các thông tin bổ sung được khai báo bên trong thẻ mở nhằm xác định đặc điểm, hành vi hoặc cách hiển thị của phần tử trên trang web. Thuộc tính giúp người lập trình kiểm soát và tùy chỉnh các thành phần HTML theo mục đích sử dụng, từ đó làm cho giao diện trở nên linh hoạt và dễ quản lý hơn.</w:t>
      </w:r>
    </w:p>
    <w:p w14:paraId="301AA690" w14:textId="77777777" w:rsidR="00DB6137" w:rsidRDefault="00DB6137" w:rsidP="00DB6137">
      <w:pPr>
        <w:pStyle w:val="noidung"/>
      </w:pPr>
      <w:r>
        <w:t xml:space="preserve">Mỗi thuộc tính thường bao gồm </w:t>
      </w:r>
      <w:r>
        <w:rPr>
          <w:rStyle w:val="Strong"/>
        </w:rPr>
        <w:t>tên thuộc tính</w:t>
      </w:r>
      <w:r>
        <w:t xml:space="preserve"> và </w:t>
      </w:r>
      <w:r>
        <w:rPr>
          <w:rStyle w:val="Strong"/>
        </w:rPr>
        <w:t>giá trị</w:t>
      </w:r>
      <w:r>
        <w:t>, được viết theo cú pháp:</w:t>
      </w:r>
    </w:p>
    <w:p w14:paraId="0974A9CC" w14:textId="77777777" w:rsidR="00DB6137" w:rsidRDefault="00DB6137" w:rsidP="00DB6137">
      <w:pPr>
        <w:pStyle w:val="manguon"/>
      </w:pPr>
      <w:r>
        <w:rPr>
          <w:rStyle w:val="HTMLCode"/>
          <w:rFonts w:eastAsiaTheme="minorHAnsi"/>
        </w:rPr>
        <w:t>&lt;tên_thẻ tên_thuộc_tính="giá_trị"&gt;</w:t>
      </w:r>
    </w:p>
    <w:p w14:paraId="34423C0B" w14:textId="77777777" w:rsidR="00DB6137" w:rsidRDefault="00DB6137" w:rsidP="006B11AE">
      <w:pPr>
        <w:rPr>
          <w:rFonts w:cs="Times New Roman"/>
          <w:b/>
          <w:bCs/>
          <w:szCs w:val="26"/>
        </w:rPr>
      </w:pPr>
    </w:p>
    <w:p w14:paraId="2FBBC10F" w14:textId="50D91D34" w:rsidR="00133E77" w:rsidRPr="001263D3" w:rsidRDefault="00133E77" w:rsidP="00DB6137">
      <w:pPr>
        <w:pStyle w:val="noidung"/>
      </w:pPr>
      <w:r w:rsidRPr="001263D3">
        <w:t>Ví dụ:</w:t>
      </w:r>
    </w:p>
    <w:p w14:paraId="0093DBF3" w14:textId="5E726841" w:rsidR="006B11AE" w:rsidRDefault="00133E77" w:rsidP="006130CD">
      <w:pPr>
        <w:pStyle w:val="manguon"/>
      </w:pPr>
      <w:r w:rsidRPr="001263D3">
        <w:t>&lt;a href="https://google.com"&gt;Google&lt;/a&gt;</w:t>
      </w:r>
    </w:p>
    <w:p w14:paraId="31B07EEE" w14:textId="7925C0B2" w:rsidR="006130CD" w:rsidRDefault="006130CD" w:rsidP="006130CD">
      <w:pPr>
        <w:pStyle w:val="noidung"/>
      </w:pPr>
      <w:r>
        <w:lastRenderedPageBreak/>
        <w:t>Kết quả minh họa:</w:t>
      </w:r>
    </w:p>
    <w:p w14:paraId="1667164C" w14:textId="13C6792D" w:rsidR="006130CD" w:rsidRPr="001263D3" w:rsidRDefault="006130CD" w:rsidP="006130CD">
      <w:pPr>
        <w:pStyle w:val="noidung"/>
        <w:jc w:val="center"/>
      </w:pPr>
      <w:r w:rsidRPr="006130CD">
        <w:rPr>
          <w:noProof/>
        </w:rPr>
        <w:drawing>
          <wp:inline distT="0" distB="0" distL="0" distR="0" wp14:anchorId="402373DC" wp14:editId="0950F556">
            <wp:extent cx="2863997" cy="1187511"/>
            <wp:effectExtent l="133350" t="114300" r="127000" b="165100"/>
            <wp:docPr id="13219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2013" name=""/>
                    <pic:cNvPicPr/>
                  </pic:nvPicPr>
                  <pic:blipFill>
                    <a:blip r:embed="rId19"/>
                    <a:stretch>
                      <a:fillRect/>
                    </a:stretch>
                  </pic:blipFill>
                  <pic:spPr>
                    <a:xfrm>
                      <a:off x="0" y="0"/>
                      <a:ext cx="2863997" cy="11875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E4E76A" w14:textId="2CD6F8A3" w:rsidR="00363E7F" w:rsidRPr="00363E7F" w:rsidRDefault="00133E77" w:rsidP="00363E7F">
      <w:pPr>
        <w:pStyle w:val="Heading4"/>
        <w:rPr>
          <w:b w:val="0"/>
          <w:bCs w:val="0"/>
          <w:szCs w:val="26"/>
        </w:rPr>
      </w:pPr>
      <w:r w:rsidRPr="001349EC">
        <w:rPr>
          <w:rStyle w:val="Heading4Char"/>
          <w:i/>
          <w:iCs/>
          <w:szCs w:val="26"/>
        </w:rPr>
        <w:t>Một số thuộc tính phổ biến</w:t>
      </w:r>
    </w:p>
    <w:p w14:paraId="2700D0BB" w14:textId="5E60E5BD" w:rsidR="00363E7F" w:rsidRDefault="00363E7F" w:rsidP="00363E7F">
      <w:pPr>
        <w:pStyle w:val="Caption"/>
        <w:keepNext/>
      </w:pPr>
      <w:bookmarkStart w:id="23" w:name="_Toc231981432"/>
      <w:r>
        <w:t xml:space="preserve">Bảng </w:t>
      </w:r>
      <w:r w:rsidR="00400CE3">
        <w:t>2.5.3.2</w:t>
      </w:r>
      <w:r>
        <w:t xml:space="preserve"> Một số thuộc tính phổ biến của HTML</w:t>
      </w:r>
      <w:bookmarkEnd w:id="23"/>
    </w:p>
    <w:tbl>
      <w:tblPr>
        <w:tblStyle w:val="myTable"/>
        <w:tblW w:w="0" w:type="auto"/>
        <w:jc w:val="center"/>
        <w:tblLook w:val="04A0" w:firstRow="1" w:lastRow="0" w:firstColumn="1" w:lastColumn="0" w:noHBand="0" w:noVBand="1"/>
      </w:tblPr>
      <w:tblGrid>
        <w:gridCol w:w="3285"/>
        <w:gridCol w:w="4340"/>
        <w:gridCol w:w="15"/>
      </w:tblGrid>
      <w:tr w:rsidR="006130CD" w:rsidRPr="006130CD" w14:paraId="4BCE11D3" w14:textId="77777777" w:rsidTr="00363E7F">
        <w:trPr>
          <w:gridAfter w:val="1"/>
          <w:cnfStyle w:val="100000000000" w:firstRow="1" w:lastRow="0" w:firstColumn="0" w:lastColumn="0" w:oddVBand="0" w:evenVBand="0" w:oddHBand="0" w:evenHBand="0" w:firstRowFirstColumn="0" w:firstRowLastColumn="0" w:lastRowFirstColumn="0" w:lastRowLastColumn="0"/>
          <w:wAfter w:w="15" w:type="dxa"/>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4A1078CD" w14:textId="77777777" w:rsidR="006130CD" w:rsidRPr="006130CD" w:rsidRDefault="006130CD" w:rsidP="0090168F">
            <w:pPr>
              <w:rPr>
                <w:rFonts w:eastAsia="Times New Roman" w:cs="Times New Roman"/>
                <w:b w:val="0"/>
                <w:bCs/>
                <w:sz w:val="24"/>
                <w:szCs w:val="24"/>
              </w:rPr>
            </w:pPr>
            <w:r w:rsidRPr="006130CD">
              <w:rPr>
                <w:rFonts w:eastAsia="Times New Roman" w:cs="Times New Roman"/>
                <w:bCs/>
                <w:sz w:val="24"/>
                <w:szCs w:val="24"/>
              </w:rPr>
              <w:t>Thuộc tính</w:t>
            </w:r>
          </w:p>
        </w:tc>
        <w:tc>
          <w:tcPr>
            <w:tcW w:w="4340" w:type="dxa"/>
            <w:hideMark/>
          </w:tcPr>
          <w:p w14:paraId="74F73C37" w14:textId="77777777" w:rsidR="006130CD" w:rsidRPr="006130CD" w:rsidRDefault="006130CD" w:rsidP="0090168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24"/>
                <w:szCs w:val="24"/>
              </w:rPr>
            </w:pPr>
            <w:r w:rsidRPr="006130CD">
              <w:rPr>
                <w:rFonts w:eastAsia="Times New Roman" w:cs="Times New Roman"/>
                <w:bCs/>
                <w:sz w:val="24"/>
                <w:szCs w:val="24"/>
              </w:rPr>
              <w:t>Chức năng</w:t>
            </w:r>
          </w:p>
        </w:tc>
      </w:tr>
      <w:tr w:rsidR="006130CD" w:rsidRPr="006130CD" w14:paraId="5665A7FC" w14:textId="77777777" w:rsidTr="00363E7F">
        <w:trPr>
          <w:gridAfter w:val="1"/>
          <w:wAfter w:w="15" w:type="dxa"/>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6C414F7E"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id</w:t>
            </w:r>
          </w:p>
        </w:tc>
        <w:tc>
          <w:tcPr>
            <w:tcW w:w="4340" w:type="dxa"/>
            <w:hideMark/>
          </w:tcPr>
          <w:p w14:paraId="20938518"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Định danh duy nhất cho một phần tử</w:t>
            </w:r>
          </w:p>
        </w:tc>
      </w:tr>
      <w:tr w:rsidR="006130CD" w:rsidRPr="006130CD" w14:paraId="3541E7A8" w14:textId="77777777" w:rsidTr="00363E7F">
        <w:trPr>
          <w:gridAfter w:val="1"/>
          <w:wAfter w:w="15" w:type="dxa"/>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7A947362"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class</w:t>
            </w:r>
          </w:p>
        </w:tc>
        <w:tc>
          <w:tcPr>
            <w:tcW w:w="4340" w:type="dxa"/>
            <w:hideMark/>
          </w:tcPr>
          <w:p w14:paraId="2C1B7AC7"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Nhóm các phần tử có cùng kiểu định dạng</w:t>
            </w:r>
          </w:p>
        </w:tc>
      </w:tr>
      <w:tr w:rsidR="006130CD" w:rsidRPr="006130CD" w14:paraId="693813C1" w14:textId="77777777" w:rsidTr="00363E7F">
        <w:trPr>
          <w:gridAfter w:val="1"/>
          <w:wAfter w:w="15" w:type="dxa"/>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6A1E185E"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href</w:t>
            </w:r>
          </w:p>
        </w:tc>
        <w:tc>
          <w:tcPr>
            <w:tcW w:w="4340" w:type="dxa"/>
            <w:hideMark/>
          </w:tcPr>
          <w:p w14:paraId="1F99C570"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Xác định địa chỉ liên kết</w:t>
            </w:r>
          </w:p>
        </w:tc>
      </w:tr>
      <w:tr w:rsidR="006130CD" w:rsidRPr="006130CD" w14:paraId="05ECFC76" w14:textId="77777777" w:rsidTr="00363E7F">
        <w:trPr>
          <w:gridAfter w:val="1"/>
          <w:wAfter w:w="15" w:type="dxa"/>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61194B3A"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src</w:t>
            </w:r>
          </w:p>
        </w:tc>
        <w:tc>
          <w:tcPr>
            <w:tcW w:w="4340" w:type="dxa"/>
            <w:hideMark/>
          </w:tcPr>
          <w:p w14:paraId="2267DF44"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Chỉ định đường dẫn của hình ảnh hoặc tệp</w:t>
            </w:r>
          </w:p>
        </w:tc>
      </w:tr>
      <w:tr w:rsidR="006130CD" w:rsidRPr="006130CD" w14:paraId="6EF259EA" w14:textId="77777777" w:rsidTr="00363E7F">
        <w:trPr>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1AF27EF1"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alt</w:t>
            </w:r>
          </w:p>
        </w:tc>
        <w:tc>
          <w:tcPr>
            <w:tcW w:w="4355" w:type="dxa"/>
            <w:gridSpan w:val="2"/>
            <w:hideMark/>
          </w:tcPr>
          <w:p w14:paraId="63FCA928"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Mô tả nội dung hình ảnh khi không hiển thị được</w:t>
            </w:r>
          </w:p>
        </w:tc>
      </w:tr>
      <w:tr w:rsidR="006130CD" w:rsidRPr="006130CD" w14:paraId="39D093BC" w14:textId="77777777" w:rsidTr="00363E7F">
        <w:trPr>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0D0277E2"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width</w:t>
            </w:r>
          </w:p>
        </w:tc>
        <w:tc>
          <w:tcPr>
            <w:tcW w:w="4355" w:type="dxa"/>
            <w:gridSpan w:val="2"/>
            <w:hideMark/>
          </w:tcPr>
          <w:p w14:paraId="32BDE395"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Quy định chiều rộng của phần tử</w:t>
            </w:r>
          </w:p>
        </w:tc>
      </w:tr>
      <w:tr w:rsidR="006130CD" w:rsidRPr="006130CD" w14:paraId="2C89464D" w14:textId="77777777" w:rsidTr="00363E7F">
        <w:trPr>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1E3608BE"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height</w:t>
            </w:r>
          </w:p>
        </w:tc>
        <w:tc>
          <w:tcPr>
            <w:tcW w:w="4355" w:type="dxa"/>
            <w:gridSpan w:val="2"/>
            <w:hideMark/>
          </w:tcPr>
          <w:p w14:paraId="19FA25CF"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Quy định chiều cao của phần tử</w:t>
            </w:r>
          </w:p>
        </w:tc>
      </w:tr>
      <w:tr w:rsidR="006130CD" w:rsidRPr="006130CD" w14:paraId="54354EE4" w14:textId="77777777" w:rsidTr="00363E7F">
        <w:trPr>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177000F1" w14:textId="77777777" w:rsidR="006130CD" w:rsidRPr="006130CD" w:rsidRDefault="006130CD" w:rsidP="0090168F">
            <w:pPr>
              <w:rPr>
                <w:rFonts w:eastAsia="Times New Roman" w:cs="Times New Roman"/>
                <w:sz w:val="24"/>
                <w:szCs w:val="24"/>
              </w:rPr>
            </w:pPr>
            <w:r w:rsidRPr="006130CD">
              <w:rPr>
                <w:rFonts w:ascii="Courier New" w:eastAsia="Times New Roman" w:hAnsi="Courier New" w:cs="Courier New"/>
                <w:sz w:val="20"/>
                <w:szCs w:val="20"/>
              </w:rPr>
              <w:t>title</w:t>
            </w:r>
          </w:p>
        </w:tc>
        <w:tc>
          <w:tcPr>
            <w:tcW w:w="4355" w:type="dxa"/>
            <w:gridSpan w:val="2"/>
            <w:hideMark/>
          </w:tcPr>
          <w:p w14:paraId="3EE0E170" w14:textId="77777777" w:rsidR="006130CD" w:rsidRPr="006130CD" w:rsidRDefault="006130CD" w:rsidP="0090168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6130CD">
              <w:rPr>
                <w:rFonts w:eastAsia="Times New Roman" w:cs="Times New Roman"/>
                <w:sz w:val="24"/>
                <w:szCs w:val="24"/>
              </w:rPr>
              <w:t>Hiển thị chú thích khi di chuyển chuột vào phần tử</w:t>
            </w:r>
          </w:p>
        </w:tc>
      </w:tr>
    </w:tbl>
    <w:p w14:paraId="6E3EF5CF" w14:textId="1DA17E18" w:rsidR="006130CD" w:rsidRDefault="006130CD" w:rsidP="006130CD">
      <w:pPr>
        <w:pStyle w:val="noidung"/>
      </w:pPr>
      <w:r>
        <w:t>VD:</w:t>
      </w:r>
    </w:p>
    <w:p w14:paraId="5AC39DB7" w14:textId="367FCE78" w:rsidR="006130CD" w:rsidRDefault="006130CD" w:rsidP="006130CD">
      <w:pPr>
        <w:pStyle w:val="manguon"/>
        <w:ind w:left="680" w:firstLine="0"/>
      </w:pPr>
      <w:r w:rsidRPr="006130CD">
        <w:t>&lt;img src="images/keochi.jpg" alt="Kẹo Chỉ" width="300" height="200" title="Kẹo Chỉ Tuổi Thơ"&gt;</w:t>
      </w:r>
    </w:p>
    <w:p w14:paraId="15B6EE85" w14:textId="122AA3FF" w:rsidR="006130CD" w:rsidRDefault="006130CD" w:rsidP="006130CD">
      <w:pPr>
        <w:pStyle w:val="noidung"/>
      </w:pPr>
      <w:r>
        <w:t>Kết quả minh họa</w:t>
      </w:r>
      <w:r w:rsidR="005C6085">
        <w:t>:</w:t>
      </w:r>
    </w:p>
    <w:p w14:paraId="694AA29B" w14:textId="1A740702" w:rsidR="005C6085" w:rsidRPr="006130CD" w:rsidRDefault="005C6085" w:rsidP="006130CD">
      <w:pPr>
        <w:pStyle w:val="noidung"/>
      </w:pPr>
      <w:r w:rsidRPr="005C6085">
        <w:rPr>
          <w:noProof/>
        </w:rPr>
        <w:lastRenderedPageBreak/>
        <w:drawing>
          <wp:inline distT="0" distB="0" distL="0" distR="0" wp14:anchorId="703D94F1" wp14:editId="710E8251">
            <wp:extent cx="4060135" cy="2266735"/>
            <wp:effectExtent l="114300" t="114300" r="150495" b="153035"/>
            <wp:docPr id="109022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6227" name=""/>
                    <pic:cNvPicPr/>
                  </pic:nvPicPr>
                  <pic:blipFill>
                    <a:blip r:embed="rId20"/>
                    <a:stretch>
                      <a:fillRect/>
                    </a:stretch>
                  </pic:blipFill>
                  <pic:spPr>
                    <a:xfrm>
                      <a:off x="0" y="0"/>
                      <a:ext cx="4095922" cy="2286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5AEFF9" w14:textId="24179650" w:rsidR="00133E77" w:rsidRPr="001263D3" w:rsidRDefault="0017092D" w:rsidP="002236E6">
      <w:pPr>
        <w:pStyle w:val="Heading3"/>
        <w:numPr>
          <w:ilvl w:val="0"/>
          <w:numId w:val="0"/>
        </w:numPr>
        <w:rPr>
          <w:szCs w:val="26"/>
        </w:rPr>
      </w:pPr>
      <w:bookmarkStart w:id="24" w:name="_Toc232108596"/>
      <w:r w:rsidRPr="001349EC">
        <w:rPr>
          <w:rStyle w:val="Heading3Char"/>
          <w:rFonts w:cs="Times New Roman"/>
          <w:b/>
          <w:szCs w:val="26"/>
        </w:rPr>
        <w:t>2</w:t>
      </w:r>
      <w:r w:rsidR="00133E77" w:rsidRPr="001349EC">
        <w:rPr>
          <w:rStyle w:val="Heading3Char"/>
          <w:rFonts w:cs="Times New Roman"/>
          <w:b/>
          <w:szCs w:val="26"/>
        </w:rPr>
        <w:t>.</w:t>
      </w:r>
      <w:r w:rsidRPr="001349EC">
        <w:rPr>
          <w:rStyle w:val="Heading3Char"/>
          <w:rFonts w:cs="Times New Roman"/>
          <w:b/>
          <w:szCs w:val="26"/>
        </w:rPr>
        <w:t>5</w:t>
      </w:r>
      <w:r w:rsidR="00133E77" w:rsidRPr="001349EC">
        <w:rPr>
          <w:rStyle w:val="Heading3Char"/>
          <w:rFonts w:cs="Times New Roman"/>
          <w:b/>
          <w:szCs w:val="26"/>
        </w:rPr>
        <w:t>.</w:t>
      </w:r>
      <w:r w:rsidRPr="001349EC">
        <w:rPr>
          <w:rStyle w:val="Heading3Char"/>
          <w:rFonts w:cs="Times New Roman"/>
          <w:b/>
          <w:szCs w:val="26"/>
        </w:rPr>
        <w:t>4</w:t>
      </w:r>
      <w:r w:rsidR="000F3B02" w:rsidRPr="001349EC">
        <w:rPr>
          <w:rStyle w:val="Heading3Char"/>
          <w:rFonts w:cs="Times New Roman"/>
          <w:b/>
          <w:szCs w:val="26"/>
        </w:rPr>
        <w:t>.</w:t>
      </w:r>
      <w:r w:rsidR="00133E77" w:rsidRPr="001263D3">
        <w:rPr>
          <w:szCs w:val="26"/>
        </w:rPr>
        <w:t xml:space="preserve"> </w:t>
      </w:r>
      <w:r w:rsidR="00133E77" w:rsidRPr="001349EC">
        <w:rPr>
          <w:rStyle w:val="Heading3Char"/>
          <w:rFonts w:cs="Times New Roman"/>
          <w:b/>
          <w:szCs w:val="26"/>
        </w:rPr>
        <w:t>HTML5</w:t>
      </w:r>
      <w:bookmarkEnd w:id="24"/>
    </w:p>
    <w:p w14:paraId="6AB521B5" w14:textId="4D3C79C0" w:rsidR="00133E77" w:rsidRPr="001349EC" w:rsidRDefault="00133E77" w:rsidP="002236E6">
      <w:pPr>
        <w:pStyle w:val="Heading4"/>
        <w:numPr>
          <w:ilvl w:val="0"/>
          <w:numId w:val="0"/>
        </w:numPr>
        <w:rPr>
          <w:b w:val="0"/>
          <w:bCs w:val="0"/>
          <w:szCs w:val="26"/>
        </w:rPr>
      </w:pPr>
      <w:r w:rsidRPr="001349EC">
        <w:rPr>
          <w:b w:val="0"/>
          <w:bCs w:val="0"/>
          <w:szCs w:val="26"/>
        </w:rPr>
        <w:t>2.5.</w:t>
      </w:r>
      <w:r w:rsidR="0017092D" w:rsidRPr="001349EC">
        <w:rPr>
          <w:b w:val="0"/>
          <w:bCs w:val="0"/>
          <w:szCs w:val="26"/>
        </w:rPr>
        <w:t>4</w:t>
      </w:r>
      <w:r w:rsidRPr="001349EC">
        <w:rPr>
          <w:b w:val="0"/>
          <w:bCs w:val="0"/>
          <w:szCs w:val="26"/>
        </w:rPr>
        <w:t>.</w:t>
      </w:r>
      <w:r w:rsidR="0017092D" w:rsidRPr="001349EC">
        <w:rPr>
          <w:b w:val="0"/>
          <w:bCs w:val="0"/>
          <w:szCs w:val="26"/>
        </w:rPr>
        <w:t>1</w:t>
      </w:r>
      <w:r w:rsidR="000F3B02" w:rsidRPr="001349EC">
        <w:rPr>
          <w:b w:val="0"/>
          <w:bCs w:val="0"/>
          <w:szCs w:val="26"/>
        </w:rPr>
        <w:t>.</w:t>
      </w:r>
      <w:r w:rsidRPr="001349EC">
        <w:rPr>
          <w:b w:val="0"/>
          <w:bCs w:val="0"/>
          <w:szCs w:val="26"/>
        </w:rPr>
        <w:t xml:space="preserve"> Khái niệm</w:t>
      </w:r>
    </w:p>
    <w:p w14:paraId="025B03BD" w14:textId="77777777" w:rsidR="006B11AE" w:rsidRPr="001263D3" w:rsidRDefault="006B11AE" w:rsidP="005C6085">
      <w:pPr>
        <w:pStyle w:val="noidung"/>
      </w:pPr>
      <w:r w:rsidRPr="001263D3">
        <w:rPr>
          <w:b/>
          <w:bCs/>
        </w:rPr>
        <w:t>HTML5 (HyperText Markup Language version 5)</w:t>
      </w:r>
      <w:r w:rsidRPr="001263D3">
        <w:t xml:space="preserve"> là phiên bản thứ 5 của ngôn ngữ HTML, được sử dụng để xây dựng cấu trúc và nội dung cho các trang web hiện đại.</w:t>
      </w:r>
    </w:p>
    <w:p w14:paraId="78AB2959" w14:textId="77777777" w:rsidR="006B11AE" w:rsidRPr="001263D3" w:rsidRDefault="006B11AE" w:rsidP="005C6085">
      <w:pPr>
        <w:pStyle w:val="noidung"/>
      </w:pPr>
      <w:r w:rsidRPr="001263D3">
        <w:t>HTML5 được phát triển nhằm hỗ trợ tốt hơn cho đa phương tiện, ứng dụng web và khả năng tương thích trên nhiều thiết bị mà không cần phụ thuộc quá nhiều vào các công nghệ bổ sung như Flash.</w:t>
      </w:r>
    </w:p>
    <w:p w14:paraId="0E547048" w14:textId="5D096A36" w:rsidR="00133E77" w:rsidRPr="001349EC" w:rsidRDefault="0017092D" w:rsidP="002236E6">
      <w:pPr>
        <w:pStyle w:val="Heading4"/>
        <w:numPr>
          <w:ilvl w:val="0"/>
          <w:numId w:val="0"/>
        </w:numPr>
        <w:rPr>
          <w:b w:val="0"/>
          <w:bCs w:val="0"/>
          <w:szCs w:val="26"/>
        </w:rPr>
      </w:pPr>
      <w:r w:rsidRPr="001349EC">
        <w:rPr>
          <w:b w:val="0"/>
          <w:bCs w:val="0"/>
          <w:szCs w:val="26"/>
        </w:rPr>
        <w:t>2.5.4.2</w:t>
      </w:r>
      <w:r w:rsidR="000F3B02" w:rsidRPr="001349EC">
        <w:rPr>
          <w:b w:val="0"/>
          <w:bCs w:val="0"/>
          <w:szCs w:val="26"/>
        </w:rPr>
        <w:t>.</w:t>
      </w:r>
      <w:r w:rsidRPr="001349EC">
        <w:rPr>
          <w:b w:val="0"/>
          <w:bCs w:val="0"/>
          <w:szCs w:val="26"/>
        </w:rPr>
        <w:t xml:space="preserve"> </w:t>
      </w:r>
      <w:r w:rsidR="00133E77" w:rsidRPr="001349EC">
        <w:rPr>
          <w:b w:val="0"/>
          <w:bCs w:val="0"/>
          <w:szCs w:val="26"/>
        </w:rPr>
        <w:t>Các thẻ Semantic</w:t>
      </w:r>
    </w:p>
    <w:p w14:paraId="1BAB6D49" w14:textId="234A641B" w:rsidR="005C6085" w:rsidRDefault="005C6085" w:rsidP="00553DFE">
      <w:pPr>
        <w:pStyle w:val="noidung"/>
      </w:pPr>
      <w:r w:rsidRPr="005C6085">
        <w:t xml:space="preserve">Một trong những ưu điểm nổi bật của HTML5 là việc bổ sung các </w:t>
      </w:r>
      <w:r w:rsidRPr="005C6085">
        <w:rPr>
          <w:b/>
          <w:bCs/>
        </w:rPr>
        <w:t>thẻ ngữ nghĩa (Semantic Tags)</w:t>
      </w:r>
      <w:r w:rsidRPr="005C6085">
        <w:t xml:space="preserve"> như &lt;header&gt;, &lt;nav&gt;, &lt;section&gt;, &lt;article&gt;, &lt;aside&gt; và &lt;footer&gt;. Các thẻ này giúp cấu trúc tài liệu trở nên rõ ràng hơn, đồng thời hỗ trợ các công cụ tìm kiếm hiểu nội dung của trang web một cách chính xác.</w:t>
      </w:r>
    </w:p>
    <w:p w14:paraId="566E618C" w14:textId="6B9A5B3F" w:rsidR="005C6085" w:rsidRDefault="005C6085" w:rsidP="005C6085">
      <w:pPr>
        <w:pStyle w:val="noidung"/>
      </w:pPr>
      <w:r>
        <w:t>VD:</w:t>
      </w:r>
    </w:p>
    <w:p w14:paraId="4665D1A0" w14:textId="77777777" w:rsidR="005C6085" w:rsidRDefault="005C6085" w:rsidP="005C6085">
      <w:pPr>
        <w:pStyle w:val="manguon"/>
      </w:pPr>
      <w:r w:rsidRPr="005C6085">
        <w:t xml:space="preserve">&lt;!DOCTYPE html&gt; </w:t>
      </w:r>
    </w:p>
    <w:p w14:paraId="502549C3" w14:textId="77777777" w:rsidR="005C6085" w:rsidRDefault="005C6085" w:rsidP="005C6085">
      <w:pPr>
        <w:pStyle w:val="manguon"/>
      </w:pPr>
      <w:r w:rsidRPr="005C6085">
        <w:t xml:space="preserve">&lt;html lang="vi"&gt; </w:t>
      </w:r>
    </w:p>
    <w:p w14:paraId="251E2AAD" w14:textId="77777777" w:rsidR="005C6085" w:rsidRDefault="005C6085" w:rsidP="005C6085">
      <w:pPr>
        <w:pStyle w:val="manguon"/>
      </w:pPr>
      <w:r w:rsidRPr="005C6085">
        <w:t xml:space="preserve">&lt;head&gt; &lt;meta charset="UTF-8"&gt; </w:t>
      </w:r>
    </w:p>
    <w:p w14:paraId="75B48340" w14:textId="77777777" w:rsidR="005C6085" w:rsidRDefault="005C6085" w:rsidP="005C6085">
      <w:pPr>
        <w:pStyle w:val="manguon"/>
      </w:pPr>
      <w:r w:rsidRPr="005C6085">
        <w:t xml:space="preserve">&lt;title&gt;Tiệm Ăn Vặt Tuổi Thơ&lt;/title&gt; </w:t>
      </w:r>
    </w:p>
    <w:p w14:paraId="36C205D3" w14:textId="77777777" w:rsidR="005C6085" w:rsidRDefault="005C6085" w:rsidP="005C6085">
      <w:pPr>
        <w:pStyle w:val="manguon"/>
      </w:pPr>
      <w:r w:rsidRPr="005C6085">
        <w:t xml:space="preserve">&lt;/head&gt; </w:t>
      </w:r>
    </w:p>
    <w:p w14:paraId="078381F6" w14:textId="77777777" w:rsidR="005C6085" w:rsidRDefault="005C6085" w:rsidP="005C6085">
      <w:pPr>
        <w:pStyle w:val="manguon"/>
      </w:pPr>
      <w:r w:rsidRPr="005C6085">
        <w:t xml:space="preserve">&lt;body&gt; </w:t>
      </w:r>
    </w:p>
    <w:p w14:paraId="5F70A1AF" w14:textId="77777777" w:rsidR="005C6085" w:rsidRDefault="005C6085" w:rsidP="005C6085">
      <w:pPr>
        <w:pStyle w:val="manguon"/>
      </w:pPr>
      <w:r w:rsidRPr="005C6085">
        <w:t xml:space="preserve">&lt;header&gt; </w:t>
      </w:r>
    </w:p>
    <w:p w14:paraId="15C089FA" w14:textId="1604828A" w:rsidR="005C6085" w:rsidRDefault="005C6085" w:rsidP="005C6085">
      <w:pPr>
        <w:pStyle w:val="manguon"/>
      </w:pPr>
      <w:r>
        <w:t xml:space="preserve">    </w:t>
      </w:r>
      <w:r w:rsidRPr="005C6085">
        <w:t xml:space="preserve">&lt;h1&gt;Tiệm Ăn Vặt Tuổi Thơ&lt;/h1&gt; </w:t>
      </w:r>
    </w:p>
    <w:p w14:paraId="0A7B6FD1" w14:textId="77777777" w:rsidR="005C6085" w:rsidRDefault="005C6085" w:rsidP="005C6085">
      <w:pPr>
        <w:pStyle w:val="manguon"/>
      </w:pPr>
      <w:r w:rsidRPr="005C6085">
        <w:lastRenderedPageBreak/>
        <w:t xml:space="preserve">&lt;/header&gt; </w:t>
      </w:r>
    </w:p>
    <w:p w14:paraId="2ED2234F" w14:textId="77777777" w:rsidR="005C6085" w:rsidRDefault="005C6085" w:rsidP="005C6085">
      <w:pPr>
        <w:pStyle w:val="manguon"/>
      </w:pPr>
      <w:r w:rsidRPr="005C6085">
        <w:t xml:space="preserve">&lt;nav&gt; Menu điều hướng &lt;/nav&gt; </w:t>
      </w:r>
    </w:p>
    <w:p w14:paraId="1E08AD99" w14:textId="77777777" w:rsidR="005C6085" w:rsidRDefault="005C6085" w:rsidP="005C6085">
      <w:pPr>
        <w:pStyle w:val="manguon"/>
      </w:pPr>
      <w:r w:rsidRPr="005C6085">
        <w:t xml:space="preserve">&lt;section&gt; Nội dung chính &lt;/section&gt; </w:t>
      </w:r>
    </w:p>
    <w:p w14:paraId="4FC5CAC0" w14:textId="77777777" w:rsidR="005C6085" w:rsidRDefault="005C6085" w:rsidP="005C6085">
      <w:pPr>
        <w:pStyle w:val="manguon"/>
      </w:pPr>
      <w:r w:rsidRPr="005C6085">
        <w:t xml:space="preserve">&lt;footer&gt; © 2026 Tiệm Ăn Vặt Tuổi Thơ &lt;/footer&gt; </w:t>
      </w:r>
    </w:p>
    <w:p w14:paraId="0729D9EF" w14:textId="77777777" w:rsidR="005C6085" w:rsidRDefault="005C6085" w:rsidP="005C6085">
      <w:pPr>
        <w:pStyle w:val="manguon"/>
      </w:pPr>
      <w:r w:rsidRPr="005C6085">
        <w:t xml:space="preserve">&lt;/body&gt; </w:t>
      </w:r>
    </w:p>
    <w:p w14:paraId="696B4478" w14:textId="72000E19" w:rsidR="005C6085" w:rsidRDefault="005C6085" w:rsidP="005C6085">
      <w:pPr>
        <w:pStyle w:val="manguon"/>
      </w:pPr>
      <w:r w:rsidRPr="005C6085">
        <w:t>&lt;/html&gt;</w:t>
      </w:r>
    </w:p>
    <w:p w14:paraId="6FD00D8B" w14:textId="5DDADA37" w:rsidR="005C6085" w:rsidRDefault="005C6085" w:rsidP="005C6085">
      <w:pPr>
        <w:pStyle w:val="noidung"/>
      </w:pPr>
      <w:r>
        <w:t>Kết quả minh họa:</w:t>
      </w:r>
    </w:p>
    <w:p w14:paraId="020035AC" w14:textId="3C2B401D" w:rsidR="005C6085" w:rsidRPr="001263D3" w:rsidRDefault="005C6085" w:rsidP="005C6085">
      <w:pPr>
        <w:pStyle w:val="noidung"/>
        <w:jc w:val="center"/>
      </w:pPr>
      <w:r w:rsidRPr="005C6085">
        <w:rPr>
          <w:noProof/>
        </w:rPr>
        <w:drawing>
          <wp:inline distT="0" distB="0" distL="0" distR="0" wp14:anchorId="62475C1E" wp14:editId="21C342E9">
            <wp:extent cx="2765728" cy="1091565"/>
            <wp:effectExtent l="133350" t="114300" r="130175" b="165735"/>
            <wp:docPr id="209171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9407" name=""/>
                    <pic:cNvPicPr/>
                  </pic:nvPicPr>
                  <pic:blipFill>
                    <a:blip r:embed="rId21"/>
                    <a:stretch>
                      <a:fillRect/>
                    </a:stretch>
                  </pic:blipFill>
                  <pic:spPr>
                    <a:xfrm>
                      <a:off x="0" y="0"/>
                      <a:ext cx="2768908" cy="1092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25DB48" w14:textId="6275D215" w:rsidR="00133E77" w:rsidRDefault="0017092D" w:rsidP="002236E6">
      <w:pPr>
        <w:pStyle w:val="Heading4"/>
        <w:numPr>
          <w:ilvl w:val="0"/>
          <w:numId w:val="0"/>
        </w:numPr>
        <w:rPr>
          <w:b w:val="0"/>
          <w:bCs w:val="0"/>
          <w:szCs w:val="26"/>
        </w:rPr>
      </w:pPr>
      <w:r w:rsidRPr="001349EC">
        <w:rPr>
          <w:b w:val="0"/>
          <w:bCs w:val="0"/>
          <w:szCs w:val="26"/>
        </w:rPr>
        <w:t>2.5.4.3</w:t>
      </w:r>
      <w:r w:rsidR="000F3B02" w:rsidRPr="001349EC">
        <w:rPr>
          <w:b w:val="0"/>
          <w:bCs w:val="0"/>
          <w:szCs w:val="26"/>
        </w:rPr>
        <w:t>.</w:t>
      </w:r>
      <w:r w:rsidRPr="001349EC">
        <w:rPr>
          <w:b w:val="0"/>
          <w:bCs w:val="0"/>
          <w:szCs w:val="26"/>
        </w:rPr>
        <w:t xml:space="preserve"> </w:t>
      </w:r>
      <w:r w:rsidR="00133E77" w:rsidRPr="001349EC">
        <w:rPr>
          <w:b w:val="0"/>
          <w:bCs w:val="0"/>
          <w:szCs w:val="26"/>
        </w:rPr>
        <w:t>Ưu điểm của HTML5</w:t>
      </w:r>
    </w:p>
    <w:p w14:paraId="04846B42" w14:textId="32A4F3CA" w:rsidR="005C6085" w:rsidRPr="005C6085" w:rsidRDefault="005C6085" w:rsidP="005C6085">
      <w:pPr>
        <w:pStyle w:val="noidung"/>
      </w:pPr>
      <w:r w:rsidRPr="005C6085">
        <w:t>HTML5 không chỉ giúp xây dựng giao diện web mà còn hỗ trợ phát triển các ứng dụng web hiện đại thông qua việc tích hợp nhiều tính năng mới mà không cần phụ thuộc vào các công nghệ bổ sung như Flash. Nhờ đó, website có tốc độ xử lý tốt hơn, dễ bảo trì và mang lại trải nghiệm thuận tiện cho người dùng</w:t>
      </w:r>
    </w:p>
    <w:p w14:paraId="31CA37A2" w14:textId="3DB4F708" w:rsidR="00133E77" w:rsidRPr="001263D3" w:rsidRDefault="0017092D" w:rsidP="002236E6">
      <w:pPr>
        <w:pStyle w:val="Heading2"/>
        <w:numPr>
          <w:ilvl w:val="0"/>
          <w:numId w:val="0"/>
        </w:numPr>
        <w:rPr>
          <w:szCs w:val="28"/>
        </w:rPr>
      </w:pPr>
      <w:bookmarkStart w:id="25" w:name="_Toc232108597"/>
      <w:r w:rsidRPr="001263D3">
        <w:rPr>
          <w:szCs w:val="28"/>
        </w:rPr>
        <w:t>2.6</w:t>
      </w:r>
      <w:r w:rsidR="000F3B02" w:rsidRPr="001263D3">
        <w:rPr>
          <w:szCs w:val="28"/>
        </w:rPr>
        <w:t>.</w:t>
      </w:r>
      <w:r w:rsidR="00133E77" w:rsidRPr="001263D3">
        <w:rPr>
          <w:szCs w:val="28"/>
        </w:rPr>
        <w:t xml:space="preserve"> Ngôn ngữ CSS</w:t>
      </w:r>
      <w:bookmarkEnd w:id="25"/>
    </w:p>
    <w:p w14:paraId="35C51878" w14:textId="7A3AD2C6" w:rsidR="00133E77" w:rsidRPr="001349EC" w:rsidRDefault="0017092D" w:rsidP="002236E6">
      <w:pPr>
        <w:pStyle w:val="Heading3"/>
        <w:numPr>
          <w:ilvl w:val="0"/>
          <w:numId w:val="0"/>
        </w:numPr>
        <w:rPr>
          <w:rFonts w:cs="Times New Roman"/>
          <w:szCs w:val="26"/>
        </w:rPr>
      </w:pPr>
      <w:bookmarkStart w:id="26" w:name="_Toc232108598"/>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w:t>
      </w:r>
      <w:r w:rsidRPr="001349EC">
        <w:rPr>
          <w:rFonts w:cs="Times New Roman"/>
          <w:szCs w:val="26"/>
        </w:rPr>
        <w:t>1</w:t>
      </w:r>
      <w:r w:rsidR="000F3B02" w:rsidRPr="001349EC">
        <w:rPr>
          <w:rFonts w:cs="Times New Roman"/>
          <w:szCs w:val="26"/>
        </w:rPr>
        <w:t>.</w:t>
      </w:r>
      <w:r w:rsidR="00133E77" w:rsidRPr="001349EC">
        <w:rPr>
          <w:rFonts w:cs="Times New Roman"/>
          <w:szCs w:val="26"/>
        </w:rPr>
        <w:t xml:space="preserve"> Giới thiệu CSS</w:t>
      </w:r>
      <w:bookmarkEnd w:id="26"/>
    </w:p>
    <w:p w14:paraId="65488C88" w14:textId="7C4B6305" w:rsidR="00133E77" w:rsidRPr="001349EC" w:rsidRDefault="0017092D" w:rsidP="002236E6">
      <w:pPr>
        <w:pStyle w:val="Heading4"/>
        <w:numPr>
          <w:ilvl w:val="0"/>
          <w:numId w:val="0"/>
        </w:numPr>
        <w:rPr>
          <w:b w:val="0"/>
          <w:bCs w:val="0"/>
          <w:szCs w:val="26"/>
        </w:rPr>
      </w:pPr>
      <w:r w:rsidRPr="001349EC">
        <w:rPr>
          <w:b w:val="0"/>
          <w:bCs w:val="0"/>
          <w:szCs w:val="26"/>
        </w:rPr>
        <w:t>2.6.1</w:t>
      </w:r>
      <w:r w:rsidR="00133E77" w:rsidRPr="001349EC">
        <w:rPr>
          <w:b w:val="0"/>
          <w:bCs w:val="0"/>
          <w:szCs w:val="26"/>
        </w:rPr>
        <w:t>.1</w:t>
      </w:r>
      <w:r w:rsidR="000F3B02" w:rsidRPr="001349EC">
        <w:rPr>
          <w:b w:val="0"/>
          <w:bCs w:val="0"/>
          <w:szCs w:val="26"/>
        </w:rPr>
        <w:t>.</w:t>
      </w:r>
      <w:r w:rsidR="00133E77" w:rsidRPr="001349EC">
        <w:rPr>
          <w:b w:val="0"/>
          <w:bCs w:val="0"/>
          <w:szCs w:val="26"/>
        </w:rPr>
        <w:t xml:space="preserve"> Khái niệm CSS</w:t>
      </w:r>
    </w:p>
    <w:p w14:paraId="13F804E4" w14:textId="07D15881" w:rsidR="006B11AE" w:rsidRPr="001263D3" w:rsidRDefault="006B11AE" w:rsidP="001615BB">
      <w:pPr>
        <w:pStyle w:val="noidung"/>
      </w:pPr>
      <w:r w:rsidRPr="001263D3">
        <w:rPr>
          <w:b/>
          <w:bCs/>
        </w:rPr>
        <w:t>CSS (Cascading Style Sheets)</w:t>
      </w:r>
      <w:r w:rsidRPr="001263D3">
        <w:t xml:space="preserve"> là ngôn ngữ dùng để mô tả cách hiển thị của các phần tử HTML trên trang web, bao gồm màu sắc, kích thước, phông chữ, bố cục và hiệu ứng giao diện</w:t>
      </w:r>
      <w:r w:rsidR="00FE6DE6">
        <w:fldChar w:fldCharType="begin"/>
      </w:r>
      <w:r w:rsidR="00FE6DE6">
        <w:instrText xml:space="preserve"> ADDIN ZOTERO_ITEM CSL_CITATION {"citationID":"9P2asjIz","properties":{"unsorted":false,"formattedCitation":"[4]","plainCitation":"[4]","noteIndex":0},"citationItems":[{"id":26,"uris":["http://zotero.org/users/15916337/items/5TH6DSFQ"],"itemData":{"id":26,"type":"webpage","abstract":"Cascading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MDN","title-short":"CSS","URL":"https://developer.mozilla.org/en-US/docs/Web/CSS","accessed":{"date-parts":[["2026",6,10]]},"issued":{"date-parts":[["2025",12,29]]}}}],"schema":"https://github.com/citation-style-language/schema/raw/master/csl-citation.json"} </w:instrText>
      </w:r>
      <w:r w:rsidR="00FE6DE6">
        <w:fldChar w:fldCharType="separate"/>
      </w:r>
      <w:r w:rsidR="00FE6DE6" w:rsidRPr="00FE6DE6">
        <w:rPr>
          <w:rFonts w:cs="Times New Roman"/>
        </w:rPr>
        <w:t>[4]</w:t>
      </w:r>
      <w:r w:rsidR="00FE6DE6">
        <w:fldChar w:fldCharType="end"/>
      </w:r>
      <w:r w:rsidRPr="001263D3">
        <w:t>.</w:t>
      </w:r>
    </w:p>
    <w:p w14:paraId="71BA9556" w14:textId="102F4651" w:rsidR="00133E77" w:rsidRPr="001349EC" w:rsidRDefault="00FB4151" w:rsidP="002236E6">
      <w:pPr>
        <w:pStyle w:val="Heading4"/>
        <w:numPr>
          <w:ilvl w:val="0"/>
          <w:numId w:val="0"/>
        </w:numPr>
        <w:rPr>
          <w:b w:val="0"/>
          <w:bCs w:val="0"/>
          <w:szCs w:val="26"/>
        </w:rPr>
      </w:pPr>
      <w:r w:rsidRPr="001349EC">
        <w:rPr>
          <w:b w:val="0"/>
          <w:bCs w:val="0"/>
          <w:szCs w:val="26"/>
        </w:rPr>
        <w:t>2.6.1.2</w:t>
      </w:r>
      <w:r w:rsidR="000F3B02" w:rsidRPr="001349EC">
        <w:rPr>
          <w:b w:val="0"/>
          <w:bCs w:val="0"/>
          <w:szCs w:val="26"/>
        </w:rPr>
        <w:t>.</w:t>
      </w:r>
      <w:r w:rsidRPr="001349EC">
        <w:rPr>
          <w:b w:val="0"/>
          <w:bCs w:val="0"/>
          <w:szCs w:val="26"/>
        </w:rPr>
        <w:t xml:space="preserve"> </w:t>
      </w:r>
      <w:r w:rsidR="00133E77" w:rsidRPr="001349EC">
        <w:rPr>
          <w:b w:val="0"/>
          <w:bCs w:val="0"/>
          <w:szCs w:val="26"/>
        </w:rPr>
        <w:t>Vai trò của CSS</w:t>
      </w:r>
    </w:p>
    <w:p w14:paraId="1DFFF456" w14:textId="65A990A9" w:rsidR="00133E77" w:rsidRPr="001263D3" w:rsidRDefault="00133E77">
      <w:pPr>
        <w:pStyle w:val="noidung"/>
        <w:numPr>
          <w:ilvl w:val="0"/>
          <w:numId w:val="31"/>
        </w:numPr>
      </w:pPr>
      <w:r w:rsidRPr="001263D3">
        <w:t xml:space="preserve">Tạo bố cục. </w:t>
      </w:r>
    </w:p>
    <w:p w14:paraId="7F4D56E3" w14:textId="351F7F42" w:rsidR="00133E77" w:rsidRPr="001263D3" w:rsidRDefault="00133E77">
      <w:pPr>
        <w:pStyle w:val="noidung"/>
        <w:numPr>
          <w:ilvl w:val="0"/>
          <w:numId w:val="31"/>
        </w:numPr>
      </w:pPr>
      <w:r w:rsidRPr="001263D3">
        <w:t xml:space="preserve">Định dạng màu sắc. </w:t>
      </w:r>
    </w:p>
    <w:p w14:paraId="550B45E3" w14:textId="1461D4FB" w:rsidR="00133E77" w:rsidRPr="001263D3" w:rsidRDefault="00133E77">
      <w:pPr>
        <w:pStyle w:val="noidung"/>
        <w:numPr>
          <w:ilvl w:val="0"/>
          <w:numId w:val="31"/>
        </w:numPr>
      </w:pPr>
      <w:r w:rsidRPr="001263D3">
        <w:t xml:space="preserve">Điều chỉnh font chữ. </w:t>
      </w:r>
    </w:p>
    <w:p w14:paraId="2C850662" w14:textId="08345809" w:rsidR="00133E77" w:rsidRPr="001263D3" w:rsidRDefault="00133E77">
      <w:pPr>
        <w:pStyle w:val="noidung"/>
        <w:numPr>
          <w:ilvl w:val="0"/>
          <w:numId w:val="31"/>
        </w:numPr>
      </w:pPr>
      <w:r w:rsidRPr="001263D3">
        <w:t xml:space="preserve">Tăng tính thẩm mỹ. </w:t>
      </w:r>
    </w:p>
    <w:p w14:paraId="0652AD2E" w14:textId="371733E9" w:rsidR="00133E77" w:rsidRPr="001349EC" w:rsidRDefault="00FB4151" w:rsidP="002236E6">
      <w:pPr>
        <w:pStyle w:val="Heading3"/>
        <w:numPr>
          <w:ilvl w:val="0"/>
          <w:numId w:val="0"/>
        </w:numPr>
        <w:rPr>
          <w:rFonts w:cs="Times New Roman"/>
          <w:szCs w:val="26"/>
        </w:rPr>
      </w:pPr>
      <w:bookmarkStart w:id="27" w:name="_Toc232108599"/>
      <w:r w:rsidRPr="001349EC">
        <w:rPr>
          <w:rFonts w:cs="Times New Roman"/>
          <w:szCs w:val="26"/>
        </w:rPr>
        <w:lastRenderedPageBreak/>
        <w:t>2</w:t>
      </w:r>
      <w:r w:rsidR="00133E77" w:rsidRPr="001349EC">
        <w:rPr>
          <w:rFonts w:cs="Times New Roman"/>
          <w:szCs w:val="26"/>
        </w:rPr>
        <w:t>.</w:t>
      </w:r>
      <w:r w:rsidRPr="001349EC">
        <w:rPr>
          <w:rFonts w:cs="Times New Roman"/>
          <w:szCs w:val="26"/>
        </w:rPr>
        <w:t>6</w:t>
      </w:r>
      <w:r w:rsidR="00133E77" w:rsidRPr="001349EC">
        <w:rPr>
          <w:rFonts w:cs="Times New Roman"/>
          <w:szCs w:val="26"/>
        </w:rPr>
        <w:t>.2</w:t>
      </w:r>
      <w:r w:rsidR="000F3B02" w:rsidRPr="001349EC">
        <w:rPr>
          <w:rFonts w:cs="Times New Roman"/>
          <w:szCs w:val="26"/>
        </w:rPr>
        <w:t>.</w:t>
      </w:r>
      <w:r w:rsidR="00133E77" w:rsidRPr="001349EC">
        <w:rPr>
          <w:rFonts w:cs="Times New Roman"/>
          <w:szCs w:val="26"/>
        </w:rPr>
        <w:t xml:space="preserve"> Các cách sử dụng CSS</w:t>
      </w:r>
      <w:bookmarkEnd w:id="27"/>
    </w:p>
    <w:p w14:paraId="2CCA6D71" w14:textId="44096291" w:rsidR="00133E77" w:rsidRDefault="00FB4151" w:rsidP="002236E6">
      <w:pPr>
        <w:pStyle w:val="Heading4"/>
        <w:numPr>
          <w:ilvl w:val="0"/>
          <w:numId w:val="0"/>
        </w:numPr>
        <w:rPr>
          <w:b w:val="0"/>
          <w:bCs w:val="0"/>
          <w:szCs w:val="26"/>
        </w:rPr>
      </w:pPr>
      <w:r w:rsidRPr="001349EC">
        <w:rPr>
          <w:b w:val="0"/>
          <w:bCs w:val="0"/>
          <w:szCs w:val="26"/>
        </w:rPr>
        <w:t>2.6.2</w:t>
      </w:r>
      <w:r w:rsidR="00133E77" w:rsidRPr="001349EC">
        <w:rPr>
          <w:b w:val="0"/>
          <w:bCs w:val="0"/>
          <w:szCs w:val="26"/>
        </w:rPr>
        <w:t>.1</w:t>
      </w:r>
      <w:r w:rsidR="000F3B02" w:rsidRPr="001349EC">
        <w:rPr>
          <w:b w:val="0"/>
          <w:bCs w:val="0"/>
          <w:szCs w:val="26"/>
        </w:rPr>
        <w:t>.</w:t>
      </w:r>
      <w:r w:rsidR="00133E77" w:rsidRPr="001349EC">
        <w:rPr>
          <w:b w:val="0"/>
          <w:bCs w:val="0"/>
          <w:szCs w:val="26"/>
        </w:rPr>
        <w:t xml:space="preserve"> Inline CSS</w:t>
      </w:r>
    </w:p>
    <w:p w14:paraId="0A41C6D0" w14:textId="4475AAB0" w:rsidR="001615BB" w:rsidRDefault="001615BB" w:rsidP="001615BB">
      <w:pPr>
        <w:pStyle w:val="noidung"/>
      </w:pPr>
      <w:r w:rsidRPr="001615BB">
        <w:t>Inline CSS là phương pháp định dạng giao diện bằng cách viết mã CSS trực tiếp bên trong thuộc tính style của thẻ HTML. Với cách này, các quy tắc định dạng chỉ tác động đến phần tử đang được khai báo và không ảnh hưởng đến các phần tử khác trên trang web.</w:t>
      </w:r>
    </w:p>
    <w:p w14:paraId="45F2C7C3" w14:textId="77777777" w:rsidR="001615BB" w:rsidRPr="001615BB" w:rsidRDefault="001615BB" w:rsidP="001615BB">
      <w:pPr>
        <w:pStyle w:val="noidung"/>
      </w:pPr>
      <w:r w:rsidRPr="001615BB">
        <w:t>Cú pháp:</w:t>
      </w:r>
    </w:p>
    <w:p w14:paraId="0DE6658D" w14:textId="77777777" w:rsidR="001615BB" w:rsidRPr="001615BB" w:rsidRDefault="001615BB" w:rsidP="001615BB">
      <w:pPr>
        <w:pStyle w:val="manguon"/>
      </w:pPr>
      <w:r w:rsidRPr="001615BB">
        <w:t>&lt;tên_thẻ style="thuộc_tính: giá_trị;"&gt;</w:t>
      </w:r>
    </w:p>
    <w:p w14:paraId="5AD2804D" w14:textId="77777777" w:rsidR="001615BB" w:rsidRPr="001615BB" w:rsidRDefault="001615BB" w:rsidP="001615BB">
      <w:pPr>
        <w:pStyle w:val="manguon"/>
      </w:pPr>
      <w:r w:rsidRPr="001615BB">
        <w:t xml:space="preserve">    Nội dung</w:t>
      </w:r>
    </w:p>
    <w:p w14:paraId="5890FF02" w14:textId="77777777" w:rsidR="001615BB" w:rsidRPr="001615BB" w:rsidRDefault="001615BB" w:rsidP="001615BB">
      <w:pPr>
        <w:pStyle w:val="manguon"/>
      </w:pPr>
      <w:r w:rsidRPr="001615BB">
        <w:t>&lt;/tên_thẻ&gt;</w:t>
      </w:r>
    </w:p>
    <w:p w14:paraId="609EDC85" w14:textId="173CA461" w:rsidR="001615BB" w:rsidRDefault="001615BB" w:rsidP="001615BB">
      <w:pPr>
        <w:pStyle w:val="noidung"/>
      </w:pPr>
      <w:r>
        <w:t>Ví dụ:</w:t>
      </w:r>
    </w:p>
    <w:p w14:paraId="7E2CE2BE" w14:textId="77777777" w:rsidR="001615BB" w:rsidRDefault="001615BB" w:rsidP="001615BB">
      <w:pPr>
        <w:pStyle w:val="manguon"/>
      </w:pPr>
      <w:r w:rsidRPr="001615BB">
        <w:t xml:space="preserve">&lt;p style="color:red; font-size:20px;"&gt; </w:t>
      </w:r>
    </w:p>
    <w:p w14:paraId="700F0E07" w14:textId="77777777" w:rsidR="001615BB" w:rsidRDefault="001615BB" w:rsidP="001615BB">
      <w:pPr>
        <w:pStyle w:val="manguon"/>
      </w:pPr>
      <w:r w:rsidRPr="001615BB">
        <w:t xml:space="preserve">Chào mừng đến với Tiệm Ăn Vặt Tuổi Thơ </w:t>
      </w:r>
    </w:p>
    <w:p w14:paraId="39390821" w14:textId="05089129" w:rsidR="001615BB" w:rsidRDefault="001615BB" w:rsidP="00553DFE">
      <w:pPr>
        <w:pStyle w:val="manguon"/>
      </w:pPr>
      <w:r w:rsidRPr="001615BB">
        <w:t>&lt;/p&gt;</w:t>
      </w:r>
    </w:p>
    <w:p w14:paraId="4B453CEA" w14:textId="734500B5" w:rsidR="001615BB" w:rsidRDefault="001615BB" w:rsidP="001615BB">
      <w:pPr>
        <w:pStyle w:val="noidung"/>
      </w:pPr>
      <w:r>
        <w:t>Kết quả minh họa:</w:t>
      </w:r>
    </w:p>
    <w:p w14:paraId="4B3ED29B" w14:textId="282E4C3C" w:rsidR="001615BB" w:rsidRPr="001615BB" w:rsidRDefault="001615BB" w:rsidP="001615BB">
      <w:pPr>
        <w:pStyle w:val="noidung"/>
      </w:pPr>
      <w:r w:rsidRPr="001615BB">
        <w:rPr>
          <w:noProof/>
        </w:rPr>
        <w:drawing>
          <wp:inline distT="0" distB="0" distL="0" distR="0" wp14:anchorId="132F63D4" wp14:editId="101EEA74">
            <wp:extent cx="4895850" cy="762000"/>
            <wp:effectExtent l="133350" t="114300" r="133350" b="171450"/>
            <wp:docPr id="1356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75" name=""/>
                    <pic:cNvPicPr/>
                  </pic:nvPicPr>
                  <pic:blipFill>
                    <a:blip r:embed="rId22"/>
                    <a:stretch>
                      <a:fillRect/>
                    </a:stretch>
                  </pic:blipFill>
                  <pic:spPr>
                    <a:xfrm>
                      <a:off x="0" y="0"/>
                      <a:ext cx="4896102" cy="7620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672D07" w14:textId="256D534A" w:rsidR="00133E77" w:rsidRDefault="000F3B02" w:rsidP="002236E6">
      <w:pPr>
        <w:pStyle w:val="Heading4"/>
        <w:numPr>
          <w:ilvl w:val="0"/>
          <w:numId w:val="0"/>
        </w:numPr>
        <w:rPr>
          <w:b w:val="0"/>
          <w:bCs w:val="0"/>
          <w:szCs w:val="26"/>
        </w:rPr>
      </w:pPr>
      <w:r w:rsidRPr="001349EC">
        <w:rPr>
          <w:b w:val="0"/>
          <w:bCs w:val="0"/>
          <w:szCs w:val="26"/>
        </w:rPr>
        <w:t xml:space="preserve">2.6.2.2. </w:t>
      </w:r>
      <w:r w:rsidR="00133E77" w:rsidRPr="001349EC">
        <w:rPr>
          <w:b w:val="0"/>
          <w:bCs w:val="0"/>
          <w:szCs w:val="26"/>
        </w:rPr>
        <w:t>Internal CSS</w:t>
      </w:r>
    </w:p>
    <w:p w14:paraId="05BA8FD7" w14:textId="656C5988" w:rsidR="001615BB" w:rsidRDefault="001615BB" w:rsidP="001615BB">
      <w:pPr>
        <w:pStyle w:val="noidung"/>
      </w:pPr>
      <w:r w:rsidRPr="001615BB">
        <w:t>Internal CSS là phương pháp định dạng giao diện bằng cách viết mã CSS bên trong cặp thẻ &lt;style&gt; và đặt trong phần &lt;head&gt; của tài liệu HTML. Các quy tắc định dạng này sẽ được áp dụng cho toàn bộ các phần tử trong trang web hiện tại mà không cần tạo một tệp CSS riêng.</w:t>
      </w:r>
    </w:p>
    <w:p w14:paraId="54167395" w14:textId="06DA2A2A" w:rsidR="001615BB" w:rsidRDefault="001615BB" w:rsidP="001615BB">
      <w:pPr>
        <w:pStyle w:val="noidung"/>
      </w:pPr>
      <w:r>
        <w:t>Cú pháp:</w:t>
      </w:r>
    </w:p>
    <w:p w14:paraId="4B86064C" w14:textId="77777777" w:rsidR="001615BB" w:rsidRDefault="001615BB" w:rsidP="001615BB">
      <w:pPr>
        <w:pStyle w:val="manguon"/>
      </w:pPr>
      <w:r w:rsidRPr="001615BB">
        <w:t xml:space="preserve">&lt;head&gt; </w:t>
      </w:r>
    </w:p>
    <w:p w14:paraId="5A588357" w14:textId="23601320" w:rsidR="001615BB" w:rsidRDefault="001615BB" w:rsidP="001615BB">
      <w:pPr>
        <w:pStyle w:val="manguon"/>
      </w:pPr>
      <w:r>
        <w:t xml:space="preserve">   </w:t>
      </w:r>
      <w:r w:rsidRPr="001615BB">
        <w:t xml:space="preserve">&lt;style&gt; </w:t>
      </w:r>
    </w:p>
    <w:p w14:paraId="130E2086" w14:textId="77777777" w:rsidR="001615BB" w:rsidRDefault="001615BB" w:rsidP="001615BB">
      <w:pPr>
        <w:pStyle w:val="manguon"/>
      </w:pPr>
      <w:r>
        <w:t xml:space="preserve">   </w:t>
      </w:r>
      <w:r w:rsidRPr="001615BB">
        <w:t xml:space="preserve">bộ_chọn{ </w:t>
      </w:r>
    </w:p>
    <w:p w14:paraId="09DCABCF" w14:textId="3070C351" w:rsidR="001615BB" w:rsidRDefault="001615BB" w:rsidP="006F30BF">
      <w:pPr>
        <w:pStyle w:val="manguon"/>
        <w:ind w:firstLine="720"/>
      </w:pPr>
      <w:r>
        <w:t xml:space="preserve">     </w:t>
      </w:r>
      <w:r w:rsidRPr="001615BB">
        <w:t xml:space="preserve">thuộc_tính: giá_trị; </w:t>
      </w:r>
      <w:r>
        <w:t xml:space="preserve">  </w:t>
      </w:r>
      <w:r w:rsidRPr="001615BB">
        <w:t xml:space="preserve">} &lt;/style&gt; </w:t>
      </w:r>
      <w:r>
        <w:t xml:space="preserve">   </w:t>
      </w:r>
      <w:r w:rsidRPr="001615BB">
        <w:t>&lt;/head&gt;</w:t>
      </w:r>
    </w:p>
    <w:p w14:paraId="1DBF9F43" w14:textId="776063BA" w:rsidR="001615BB" w:rsidRDefault="00AB5965" w:rsidP="001615BB">
      <w:pPr>
        <w:pStyle w:val="noidung"/>
      </w:pPr>
      <w:r>
        <w:lastRenderedPageBreak/>
        <w:t>Ví dụ:</w:t>
      </w:r>
    </w:p>
    <w:p w14:paraId="54DE7E68" w14:textId="77777777" w:rsidR="00AB5965" w:rsidRDefault="00AB5965" w:rsidP="00AB5965">
      <w:pPr>
        <w:pStyle w:val="manguon"/>
      </w:pPr>
      <w:r w:rsidRPr="00AB5965">
        <w:t xml:space="preserve">&lt;!DOCTYPE html&gt; </w:t>
      </w:r>
    </w:p>
    <w:p w14:paraId="153F5FB6" w14:textId="77777777" w:rsidR="00AB5965" w:rsidRDefault="00AB5965" w:rsidP="00AB5965">
      <w:pPr>
        <w:pStyle w:val="manguon"/>
      </w:pPr>
      <w:r w:rsidRPr="00AB5965">
        <w:t xml:space="preserve">&lt;html lang="vi"&gt; </w:t>
      </w:r>
    </w:p>
    <w:p w14:paraId="58704A43" w14:textId="77777777" w:rsidR="00AB5965" w:rsidRDefault="00AB5965" w:rsidP="00AB5965">
      <w:pPr>
        <w:pStyle w:val="manguon"/>
      </w:pPr>
      <w:r w:rsidRPr="00AB5965">
        <w:t>&lt;head&gt;</w:t>
      </w:r>
    </w:p>
    <w:p w14:paraId="42D989FE" w14:textId="66DDD337" w:rsidR="00AB5965" w:rsidRDefault="00AB5965" w:rsidP="00AB5965">
      <w:pPr>
        <w:pStyle w:val="manguon"/>
      </w:pPr>
      <w:r w:rsidRPr="00AB5965">
        <w:t xml:space="preserve">&lt;meta charset="UTF-8"&gt; </w:t>
      </w:r>
    </w:p>
    <w:p w14:paraId="573294BE" w14:textId="77777777" w:rsidR="00AB5965" w:rsidRDefault="00AB5965" w:rsidP="00AB5965">
      <w:pPr>
        <w:pStyle w:val="manguon"/>
      </w:pPr>
      <w:r w:rsidRPr="00AB5965">
        <w:t xml:space="preserve">&lt;title&gt;Tiệm Ăn Vặt Tuổi Thơ&lt;/title&gt; </w:t>
      </w:r>
    </w:p>
    <w:p w14:paraId="0B7315F8" w14:textId="77777777" w:rsidR="00AB5965" w:rsidRDefault="00AB5965" w:rsidP="00AB5965">
      <w:pPr>
        <w:pStyle w:val="manguon"/>
      </w:pPr>
      <w:r w:rsidRPr="00AB5965">
        <w:t xml:space="preserve">&lt;style&gt; </w:t>
      </w:r>
    </w:p>
    <w:p w14:paraId="0431FE76" w14:textId="77777777" w:rsidR="00AB5965" w:rsidRDefault="00AB5965" w:rsidP="00AB5965">
      <w:pPr>
        <w:pStyle w:val="manguon"/>
      </w:pPr>
      <w:r w:rsidRPr="00AB5965">
        <w:t xml:space="preserve">h1{ </w:t>
      </w:r>
    </w:p>
    <w:p w14:paraId="2E815D9D" w14:textId="77777777" w:rsidR="00AB5965" w:rsidRDefault="00AB5965" w:rsidP="00AB5965">
      <w:pPr>
        <w:pStyle w:val="manguon"/>
      </w:pPr>
      <w:r w:rsidRPr="00AB5965">
        <w:t>color: orange; text-align: center;</w:t>
      </w:r>
    </w:p>
    <w:p w14:paraId="45DD682D" w14:textId="77777777" w:rsidR="00AB5965" w:rsidRDefault="00AB5965" w:rsidP="00AB5965">
      <w:pPr>
        <w:pStyle w:val="manguon"/>
      </w:pPr>
      <w:r w:rsidRPr="00AB5965">
        <w:t xml:space="preserve"> } </w:t>
      </w:r>
    </w:p>
    <w:p w14:paraId="01B77E7F" w14:textId="77777777" w:rsidR="00AB5965" w:rsidRDefault="00AB5965" w:rsidP="00AB5965">
      <w:pPr>
        <w:pStyle w:val="manguon"/>
      </w:pPr>
      <w:r w:rsidRPr="00AB5965">
        <w:t xml:space="preserve">p{ </w:t>
      </w:r>
    </w:p>
    <w:p w14:paraId="42EDBCC6" w14:textId="1E962934" w:rsidR="00AB5965" w:rsidRDefault="00AB5965" w:rsidP="00AB5965">
      <w:pPr>
        <w:pStyle w:val="manguon"/>
      </w:pPr>
      <w:r w:rsidRPr="00AB5965">
        <w:t xml:space="preserve">font-size:18px; color: brown; </w:t>
      </w:r>
    </w:p>
    <w:p w14:paraId="7BE1B419" w14:textId="77777777" w:rsidR="00AB5965" w:rsidRDefault="00AB5965" w:rsidP="00AB5965">
      <w:pPr>
        <w:pStyle w:val="manguon"/>
      </w:pPr>
      <w:r w:rsidRPr="00AB5965">
        <w:t xml:space="preserve">} </w:t>
      </w:r>
    </w:p>
    <w:p w14:paraId="1DAA4464" w14:textId="77777777" w:rsidR="00AB5965" w:rsidRDefault="00AB5965" w:rsidP="00AB5965">
      <w:pPr>
        <w:pStyle w:val="manguon"/>
      </w:pPr>
      <w:r w:rsidRPr="00AB5965">
        <w:t xml:space="preserve">button{ </w:t>
      </w:r>
    </w:p>
    <w:p w14:paraId="4D706C7A" w14:textId="77777777" w:rsidR="00AB5965" w:rsidRDefault="00AB5965" w:rsidP="00AB5965">
      <w:pPr>
        <w:pStyle w:val="manguon"/>
      </w:pPr>
      <w:r w:rsidRPr="00AB5965">
        <w:t>background-color: orange;</w:t>
      </w:r>
    </w:p>
    <w:p w14:paraId="78859900" w14:textId="77777777" w:rsidR="00AB5965" w:rsidRDefault="00AB5965" w:rsidP="00AB5965">
      <w:pPr>
        <w:pStyle w:val="manguon"/>
      </w:pPr>
      <w:r w:rsidRPr="00AB5965">
        <w:t xml:space="preserve"> color: white;</w:t>
      </w:r>
    </w:p>
    <w:p w14:paraId="437D221B" w14:textId="77777777" w:rsidR="00AB5965" w:rsidRDefault="00AB5965" w:rsidP="00AB5965">
      <w:pPr>
        <w:pStyle w:val="manguon"/>
      </w:pPr>
      <w:r w:rsidRPr="00AB5965">
        <w:t xml:space="preserve"> padding:10px 20px;</w:t>
      </w:r>
    </w:p>
    <w:p w14:paraId="3249D654" w14:textId="77777777" w:rsidR="00AB5965" w:rsidRDefault="00AB5965" w:rsidP="00AB5965">
      <w:pPr>
        <w:pStyle w:val="manguon"/>
      </w:pPr>
      <w:r w:rsidRPr="00AB5965">
        <w:t xml:space="preserve"> } </w:t>
      </w:r>
    </w:p>
    <w:p w14:paraId="603A69E5" w14:textId="77777777" w:rsidR="00AB5965" w:rsidRDefault="00AB5965" w:rsidP="00AB5965">
      <w:pPr>
        <w:pStyle w:val="manguon"/>
      </w:pPr>
      <w:r w:rsidRPr="00AB5965">
        <w:t xml:space="preserve">&lt;/style&gt; </w:t>
      </w:r>
    </w:p>
    <w:p w14:paraId="04FEBA84" w14:textId="77777777" w:rsidR="00AB5965" w:rsidRDefault="00AB5965" w:rsidP="00AB5965">
      <w:pPr>
        <w:pStyle w:val="manguon"/>
      </w:pPr>
      <w:r w:rsidRPr="00AB5965">
        <w:t xml:space="preserve">&lt;/head&gt; </w:t>
      </w:r>
    </w:p>
    <w:p w14:paraId="0816B6CD" w14:textId="77777777" w:rsidR="00AB5965" w:rsidRDefault="00AB5965" w:rsidP="00AB5965">
      <w:pPr>
        <w:pStyle w:val="manguon"/>
      </w:pPr>
      <w:r w:rsidRPr="00AB5965">
        <w:t xml:space="preserve">&lt;body&gt; </w:t>
      </w:r>
    </w:p>
    <w:p w14:paraId="56704567" w14:textId="77777777" w:rsidR="00AB5965" w:rsidRDefault="00AB5965" w:rsidP="00AB5965">
      <w:pPr>
        <w:pStyle w:val="manguon"/>
      </w:pPr>
      <w:r w:rsidRPr="00AB5965">
        <w:t xml:space="preserve">&lt;h1&gt;Tiệm Ăn Vặt Tuổi Thơ&lt;/h1&gt; </w:t>
      </w:r>
    </w:p>
    <w:p w14:paraId="63E88089" w14:textId="77777777" w:rsidR="00AB5965" w:rsidRDefault="00AB5965" w:rsidP="00AB5965">
      <w:pPr>
        <w:pStyle w:val="manguon"/>
      </w:pPr>
      <w:r w:rsidRPr="00AB5965">
        <w:t xml:space="preserve">&lt;p&gt;Chào mừng bạn đến với website.&lt;/p&gt; </w:t>
      </w:r>
    </w:p>
    <w:p w14:paraId="4969AC8B" w14:textId="2C235E61" w:rsidR="00AB5965" w:rsidRDefault="00AB5965" w:rsidP="00AB5965">
      <w:pPr>
        <w:pStyle w:val="manguon"/>
      </w:pPr>
      <w:r w:rsidRPr="00AB5965">
        <w:t>&lt;button&gt;Xem sản phẩm&lt;/button&gt;</w:t>
      </w:r>
    </w:p>
    <w:p w14:paraId="0A2CFF56" w14:textId="4D10653E" w:rsidR="00AB5965" w:rsidRDefault="00AB5965" w:rsidP="00AB5965">
      <w:pPr>
        <w:pStyle w:val="noidung"/>
      </w:pPr>
      <w:r>
        <w:t>Kết quả minh họa:</w:t>
      </w:r>
    </w:p>
    <w:p w14:paraId="30F43938" w14:textId="14C0276B" w:rsidR="00AB5965" w:rsidRPr="001615BB" w:rsidRDefault="00AB5965" w:rsidP="006F30BF">
      <w:pPr>
        <w:pStyle w:val="noidung"/>
        <w:spacing w:before="0" w:after="0" w:line="240" w:lineRule="auto"/>
        <w:jc w:val="center"/>
      </w:pPr>
      <w:r w:rsidRPr="00AB5965">
        <w:rPr>
          <w:noProof/>
        </w:rPr>
        <w:drawing>
          <wp:inline distT="0" distB="0" distL="0" distR="0" wp14:anchorId="2AB4E3E7" wp14:editId="5C384EDE">
            <wp:extent cx="4340586" cy="1103931"/>
            <wp:effectExtent l="133350" t="133350" r="155575" b="172720"/>
            <wp:docPr id="13421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0073" name=""/>
                    <pic:cNvPicPr/>
                  </pic:nvPicPr>
                  <pic:blipFill>
                    <a:blip r:embed="rId23"/>
                    <a:stretch>
                      <a:fillRect/>
                    </a:stretch>
                  </pic:blipFill>
                  <pic:spPr>
                    <a:xfrm>
                      <a:off x="0" y="0"/>
                      <a:ext cx="4350458" cy="11064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BDD64F" w14:textId="1ED50F0B" w:rsidR="00133E77" w:rsidRDefault="000F3B02" w:rsidP="002236E6">
      <w:pPr>
        <w:pStyle w:val="Heading4"/>
        <w:numPr>
          <w:ilvl w:val="0"/>
          <w:numId w:val="0"/>
        </w:numPr>
        <w:rPr>
          <w:b w:val="0"/>
          <w:bCs w:val="0"/>
          <w:szCs w:val="26"/>
        </w:rPr>
      </w:pPr>
      <w:r w:rsidRPr="001349EC">
        <w:rPr>
          <w:b w:val="0"/>
          <w:bCs w:val="0"/>
          <w:szCs w:val="26"/>
        </w:rPr>
        <w:t>2.6.2.3.</w:t>
      </w:r>
      <w:r w:rsidR="00133E77" w:rsidRPr="001349EC">
        <w:rPr>
          <w:b w:val="0"/>
          <w:bCs w:val="0"/>
          <w:szCs w:val="26"/>
        </w:rPr>
        <w:t xml:space="preserve"> External CSS</w:t>
      </w:r>
    </w:p>
    <w:p w14:paraId="207D93C4" w14:textId="62C054AD" w:rsidR="00AB5965" w:rsidRDefault="00AB5965" w:rsidP="00AB5965">
      <w:pPr>
        <w:pStyle w:val="noidung"/>
      </w:pPr>
      <w:r w:rsidRPr="00AB5965">
        <w:t xml:space="preserve">External CSS là phương pháp định dạng giao diện bằng cách viết các quy tắc CSS trong một tệp riêng có phần mở rộng </w:t>
      </w:r>
      <w:r w:rsidRPr="00AB5965">
        <w:rPr>
          <w:b/>
          <w:bCs/>
        </w:rPr>
        <w:t>.css</w:t>
      </w:r>
      <w:r w:rsidRPr="00AB5965">
        <w:t xml:space="preserve"> và liên kết tệp này với tài liệu HTML </w:t>
      </w:r>
      <w:r w:rsidRPr="00AB5965">
        <w:lastRenderedPageBreak/>
        <w:t>thông qua thẻ &lt;link&gt;. Đây là phương pháp được sử dụng phổ biến nhất trong phát triển website hiện đại vì giúp tách biệt phần nội dung và phần giao diện.</w:t>
      </w:r>
    </w:p>
    <w:p w14:paraId="1D4FB7C6" w14:textId="5C5ED1D9" w:rsidR="00AB5965" w:rsidRDefault="00AB5965" w:rsidP="00AB5965">
      <w:pPr>
        <w:pStyle w:val="noidung"/>
      </w:pPr>
      <w:r>
        <w:t>Cú pháp:</w:t>
      </w:r>
    </w:p>
    <w:p w14:paraId="2C21197C" w14:textId="188989CE" w:rsidR="00AB5965" w:rsidRDefault="00AB5965" w:rsidP="00AB5965">
      <w:pPr>
        <w:pStyle w:val="manguon"/>
      </w:pPr>
      <w:r w:rsidRPr="00AB5965">
        <w:t>&lt;head&gt; &lt;link rel="stylesheet" href="style.css"&gt; &lt;/head&gt;</w:t>
      </w:r>
    </w:p>
    <w:p w14:paraId="190F71D8" w14:textId="77777777" w:rsidR="00AB5965" w:rsidRPr="00AB5965" w:rsidRDefault="00AB5965" w:rsidP="00AB5965">
      <w:pPr>
        <w:pStyle w:val="noidung"/>
      </w:pPr>
      <w:r w:rsidRPr="00AB5965">
        <w:t>Trong đó:</w:t>
      </w:r>
    </w:p>
    <w:p w14:paraId="008F3487" w14:textId="6DDF080E" w:rsidR="00AB5965" w:rsidRPr="00AB5965" w:rsidRDefault="00AB5965">
      <w:pPr>
        <w:pStyle w:val="noidung"/>
        <w:numPr>
          <w:ilvl w:val="0"/>
          <w:numId w:val="32"/>
        </w:numPr>
      </w:pPr>
      <w:r w:rsidRPr="00AB5965">
        <w:t>rel="stylesheet": Khai báo đây là tệp định dạng CSS.</w:t>
      </w:r>
    </w:p>
    <w:p w14:paraId="280C1DF1" w14:textId="2044FDEB" w:rsidR="00AB5965" w:rsidRPr="00AB5965" w:rsidRDefault="00AB5965">
      <w:pPr>
        <w:pStyle w:val="noidung"/>
        <w:numPr>
          <w:ilvl w:val="0"/>
          <w:numId w:val="32"/>
        </w:numPr>
      </w:pPr>
      <w:r w:rsidRPr="00AB5965">
        <w:t>href="style.css": Chỉ định đường dẫn đến tệp CSS.</w:t>
      </w:r>
    </w:p>
    <w:p w14:paraId="0EBDDE6B" w14:textId="17C294D9" w:rsidR="00133E77" w:rsidRDefault="000F3B02" w:rsidP="002236E6">
      <w:pPr>
        <w:pStyle w:val="Heading3"/>
        <w:numPr>
          <w:ilvl w:val="0"/>
          <w:numId w:val="0"/>
        </w:numPr>
        <w:rPr>
          <w:rFonts w:cs="Times New Roman"/>
          <w:szCs w:val="26"/>
        </w:rPr>
      </w:pPr>
      <w:bookmarkStart w:id="28" w:name="_Toc232108600"/>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.3</w:t>
      </w:r>
      <w:r w:rsidRPr="001349EC">
        <w:rPr>
          <w:rFonts w:cs="Times New Roman"/>
          <w:szCs w:val="26"/>
        </w:rPr>
        <w:t>.</w:t>
      </w:r>
      <w:r w:rsidR="00133E77" w:rsidRPr="001349EC">
        <w:rPr>
          <w:rFonts w:cs="Times New Roman"/>
          <w:szCs w:val="26"/>
        </w:rPr>
        <w:t xml:space="preserve"> Bộ chọn CSS</w:t>
      </w:r>
      <w:bookmarkEnd w:id="28"/>
    </w:p>
    <w:p w14:paraId="35CE7A46" w14:textId="4E4ED0AB" w:rsidR="00A16B18" w:rsidRDefault="00A16B18" w:rsidP="00A16B18">
      <w:pPr>
        <w:pStyle w:val="noidung"/>
      </w:pPr>
      <w:r>
        <w:t>Một số thuộc tính CSS phổ biến:</w:t>
      </w:r>
    </w:p>
    <w:p w14:paraId="3DF72664" w14:textId="65C9C70F" w:rsidR="00363E7F" w:rsidRDefault="00363E7F" w:rsidP="00363E7F">
      <w:pPr>
        <w:pStyle w:val="Caption"/>
        <w:keepNext/>
      </w:pPr>
      <w:bookmarkStart w:id="29" w:name="_Toc231981433"/>
      <w:r>
        <w:t xml:space="preserve">Bảng </w:t>
      </w:r>
      <w:r w:rsidR="00400CE3">
        <w:t>2.6.3</w:t>
      </w:r>
      <w:r>
        <w:t xml:space="preserve"> Một số thuộc tính phổ biến của CSS</w:t>
      </w:r>
      <w:bookmarkEnd w:id="29"/>
    </w:p>
    <w:tbl>
      <w:tblPr>
        <w:tblStyle w:val="myTable"/>
        <w:tblW w:w="8820" w:type="dxa"/>
        <w:tblLayout w:type="fixed"/>
        <w:tblLook w:val="01E0" w:firstRow="1" w:lastRow="1" w:firstColumn="1" w:lastColumn="1" w:noHBand="0" w:noVBand="0"/>
      </w:tblPr>
      <w:tblGrid>
        <w:gridCol w:w="4139"/>
        <w:gridCol w:w="4681"/>
      </w:tblGrid>
      <w:tr w:rsidR="00A16B18" w:rsidRPr="001077C3" w14:paraId="64E86D85" w14:textId="77777777" w:rsidTr="0059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hideMark/>
          </w:tcPr>
          <w:p w14:paraId="08941F95" w14:textId="77777777" w:rsidR="00A16B18" w:rsidRPr="001077C3" w:rsidRDefault="00A16B18" w:rsidP="008D2F9F">
            <w:pPr>
              <w:pStyle w:val="noidung"/>
              <w:spacing w:before="0" w:after="0" w:line="240" w:lineRule="auto"/>
              <w:ind w:firstLine="677"/>
            </w:pPr>
            <w:r w:rsidRPr="001077C3">
              <w:t>Thuộc tính</w:t>
            </w:r>
          </w:p>
        </w:tc>
        <w:tc>
          <w:tcPr>
            <w:tcW w:w="4681" w:type="dxa"/>
            <w:hideMark/>
          </w:tcPr>
          <w:p w14:paraId="358C5D6A" w14:textId="77777777" w:rsidR="00A16B18" w:rsidRPr="001077C3" w:rsidRDefault="00A16B18" w:rsidP="008D2F9F">
            <w:pPr>
              <w:pStyle w:val="noidung"/>
              <w:spacing w:before="0" w:after="0" w:line="240" w:lineRule="auto"/>
              <w:ind w:firstLine="677"/>
              <w:cnfStyle w:val="100000000000" w:firstRow="1" w:lastRow="0" w:firstColumn="0" w:lastColumn="0" w:oddVBand="0" w:evenVBand="0" w:oddHBand="0" w:evenHBand="0" w:firstRowFirstColumn="0" w:firstRowLastColumn="0" w:lastRowFirstColumn="0" w:lastRowLastColumn="0"/>
            </w:pPr>
            <w:r w:rsidRPr="001077C3">
              <w:t>Chức năng</w:t>
            </w:r>
          </w:p>
        </w:tc>
      </w:tr>
      <w:tr w:rsidR="00A16B18" w:rsidRPr="001077C3" w14:paraId="7274BDDB"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43BE6221" w14:textId="77777777" w:rsidR="00A16B18" w:rsidRPr="001077C3" w:rsidRDefault="00A16B18" w:rsidP="008D2F9F">
            <w:pPr>
              <w:pStyle w:val="noidung"/>
              <w:spacing w:before="0" w:after="0" w:line="240" w:lineRule="auto"/>
              <w:ind w:firstLine="677"/>
            </w:pPr>
            <w:r w:rsidRPr="001077C3">
              <w:t>color</w:t>
            </w:r>
          </w:p>
        </w:tc>
        <w:tc>
          <w:tcPr>
            <w:tcW w:w="4681" w:type="dxa"/>
            <w:hideMark/>
          </w:tcPr>
          <w:p w14:paraId="79C76B85"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Thay đổi màu chữ</w:t>
            </w:r>
          </w:p>
        </w:tc>
      </w:tr>
      <w:tr w:rsidR="00A16B18" w:rsidRPr="001077C3" w14:paraId="1EE66079"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03A4742C" w14:textId="77777777" w:rsidR="00A16B18" w:rsidRPr="001077C3" w:rsidRDefault="00A16B18" w:rsidP="008D2F9F">
            <w:pPr>
              <w:pStyle w:val="noidung"/>
              <w:spacing w:before="0" w:after="0" w:line="240" w:lineRule="auto"/>
              <w:ind w:firstLine="677"/>
            </w:pPr>
            <w:r w:rsidRPr="001077C3">
              <w:t>background-color</w:t>
            </w:r>
          </w:p>
        </w:tc>
        <w:tc>
          <w:tcPr>
            <w:tcW w:w="4681" w:type="dxa"/>
            <w:hideMark/>
          </w:tcPr>
          <w:p w14:paraId="570967F7"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Thay đổi màu nền</w:t>
            </w:r>
          </w:p>
        </w:tc>
      </w:tr>
      <w:tr w:rsidR="00A16B18" w:rsidRPr="001077C3" w14:paraId="1DCCA723"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070FD176" w14:textId="77777777" w:rsidR="00A16B18" w:rsidRPr="001077C3" w:rsidRDefault="00A16B18" w:rsidP="008D2F9F">
            <w:pPr>
              <w:pStyle w:val="noidung"/>
              <w:spacing w:before="0" w:after="0" w:line="240" w:lineRule="auto"/>
              <w:ind w:firstLine="677"/>
            </w:pPr>
            <w:r w:rsidRPr="001077C3">
              <w:t>font-size</w:t>
            </w:r>
          </w:p>
        </w:tc>
        <w:tc>
          <w:tcPr>
            <w:tcW w:w="4681" w:type="dxa"/>
            <w:hideMark/>
          </w:tcPr>
          <w:p w14:paraId="04E344A2"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Điều chỉnh kích thước chữ</w:t>
            </w:r>
          </w:p>
        </w:tc>
      </w:tr>
      <w:tr w:rsidR="00A16B18" w:rsidRPr="001077C3" w14:paraId="35FC2FC7"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4F34AA9A" w14:textId="77777777" w:rsidR="00A16B18" w:rsidRPr="001077C3" w:rsidRDefault="00A16B18" w:rsidP="008D2F9F">
            <w:pPr>
              <w:pStyle w:val="noidung"/>
              <w:spacing w:before="0" w:after="0" w:line="240" w:lineRule="auto"/>
              <w:ind w:firstLine="677"/>
            </w:pPr>
            <w:r w:rsidRPr="001077C3">
              <w:t>font-family</w:t>
            </w:r>
          </w:p>
        </w:tc>
        <w:tc>
          <w:tcPr>
            <w:tcW w:w="4681" w:type="dxa"/>
            <w:hideMark/>
          </w:tcPr>
          <w:p w14:paraId="3281BB53"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Thay đổi kiểu chữ</w:t>
            </w:r>
          </w:p>
        </w:tc>
      </w:tr>
      <w:tr w:rsidR="00A16B18" w:rsidRPr="001077C3" w14:paraId="3C503F9F"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26C1A9DB" w14:textId="77777777" w:rsidR="00A16B18" w:rsidRPr="001077C3" w:rsidRDefault="00A16B18" w:rsidP="008D2F9F">
            <w:pPr>
              <w:pStyle w:val="noidung"/>
              <w:spacing w:before="0" w:after="0" w:line="240" w:lineRule="auto"/>
              <w:ind w:firstLine="677"/>
            </w:pPr>
            <w:r w:rsidRPr="001077C3">
              <w:t>text-align</w:t>
            </w:r>
          </w:p>
        </w:tc>
        <w:tc>
          <w:tcPr>
            <w:tcW w:w="4681" w:type="dxa"/>
            <w:hideMark/>
          </w:tcPr>
          <w:p w14:paraId="6E9DF1C0"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Căn lề văn bản</w:t>
            </w:r>
          </w:p>
        </w:tc>
      </w:tr>
      <w:tr w:rsidR="00A16B18" w:rsidRPr="001077C3" w14:paraId="2F070FF2"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6DA58DC0" w14:textId="77777777" w:rsidR="00A16B18" w:rsidRPr="001077C3" w:rsidRDefault="00A16B18" w:rsidP="008D2F9F">
            <w:pPr>
              <w:pStyle w:val="noidung"/>
              <w:spacing w:before="0" w:after="0" w:line="240" w:lineRule="auto"/>
              <w:ind w:firstLine="677"/>
            </w:pPr>
            <w:r w:rsidRPr="001077C3">
              <w:t>width</w:t>
            </w:r>
          </w:p>
        </w:tc>
        <w:tc>
          <w:tcPr>
            <w:tcW w:w="4681" w:type="dxa"/>
            <w:hideMark/>
          </w:tcPr>
          <w:p w14:paraId="033BFA89"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Thiết lập chiều rộng</w:t>
            </w:r>
          </w:p>
        </w:tc>
      </w:tr>
      <w:tr w:rsidR="00A16B18" w:rsidRPr="001077C3" w14:paraId="1CC4756E"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3CFB76E8" w14:textId="77777777" w:rsidR="00A16B18" w:rsidRPr="001077C3" w:rsidRDefault="00A16B18" w:rsidP="008D2F9F">
            <w:pPr>
              <w:pStyle w:val="noidung"/>
              <w:spacing w:before="0" w:after="0" w:line="240" w:lineRule="auto"/>
              <w:ind w:firstLine="677"/>
            </w:pPr>
            <w:r w:rsidRPr="001077C3">
              <w:t>height</w:t>
            </w:r>
          </w:p>
        </w:tc>
        <w:tc>
          <w:tcPr>
            <w:tcW w:w="4681" w:type="dxa"/>
            <w:hideMark/>
          </w:tcPr>
          <w:p w14:paraId="160D7169"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Thiết lập chiều cao</w:t>
            </w:r>
          </w:p>
        </w:tc>
      </w:tr>
      <w:tr w:rsidR="00A16B18" w:rsidRPr="001077C3" w14:paraId="55CECF3D"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37D9BDDA" w14:textId="77777777" w:rsidR="00A16B18" w:rsidRPr="001077C3" w:rsidRDefault="00A16B18" w:rsidP="008D2F9F">
            <w:pPr>
              <w:pStyle w:val="noidung"/>
              <w:spacing w:before="0" w:after="0" w:line="240" w:lineRule="auto"/>
              <w:ind w:firstLine="677"/>
            </w:pPr>
            <w:r w:rsidRPr="001077C3">
              <w:t>margin</w:t>
            </w:r>
          </w:p>
        </w:tc>
        <w:tc>
          <w:tcPr>
            <w:tcW w:w="4681" w:type="dxa"/>
            <w:hideMark/>
          </w:tcPr>
          <w:p w14:paraId="37551336"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Tạo khoảng cách bên ngoài</w:t>
            </w:r>
          </w:p>
        </w:tc>
      </w:tr>
      <w:tr w:rsidR="00A16B18" w:rsidRPr="001077C3" w14:paraId="6B175518"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79F14214" w14:textId="77777777" w:rsidR="00A16B18" w:rsidRPr="001077C3" w:rsidRDefault="00A16B18" w:rsidP="008D2F9F">
            <w:pPr>
              <w:pStyle w:val="noidung"/>
              <w:spacing w:before="0" w:after="0" w:line="240" w:lineRule="auto"/>
              <w:ind w:firstLine="677"/>
            </w:pPr>
            <w:r w:rsidRPr="001077C3">
              <w:t>padding</w:t>
            </w:r>
          </w:p>
        </w:tc>
        <w:tc>
          <w:tcPr>
            <w:tcW w:w="4681" w:type="dxa"/>
            <w:hideMark/>
          </w:tcPr>
          <w:p w14:paraId="37810130"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Tạo khoảng cách bên trong</w:t>
            </w:r>
          </w:p>
        </w:tc>
      </w:tr>
      <w:tr w:rsidR="00A16B18" w:rsidRPr="001077C3" w14:paraId="315448E5"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79285E92" w14:textId="77777777" w:rsidR="00A16B18" w:rsidRPr="001077C3" w:rsidRDefault="00A16B18" w:rsidP="008D2F9F">
            <w:pPr>
              <w:pStyle w:val="noidung"/>
              <w:spacing w:before="0" w:after="0" w:line="240" w:lineRule="auto"/>
              <w:ind w:firstLine="677"/>
            </w:pPr>
            <w:r w:rsidRPr="001077C3">
              <w:t>border</w:t>
            </w:r>
          </w:p>
        </w:tc>
        <w:tc>
          <w:tcPr>
            <w:tcW w:w="4681" w:type="dxa"/>
            <w:hideMark/>
          </w:tcPr>
          <w:p w14:paraId="1CC0F3C3"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Tạo đường viền</w:t>
            </w:r>
          </w:p>
        </w:tc>
      </w:tr>
      <w:tr w:rsidR="00A16B18" w:rsidRPr="001077C3" w14:paraId="6286BE94"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097D56DB" w14:textId="77777777" w:rsidR="00A16B18" w:rsidRPr="001077C3" w:rsidRDefault="00A16B18" w:rsidP="008D2F9F">
            <w:pPr>
              <w:pStyle w:val="noidung"/>
              <w:spacing w:before="0" w:after="0" w:line="240" w:lineRule="auto"/>
              <w:ind w:firstLine="677"/>
            </w:pPr>
            <w:r w:rsidRPr="001077C3">
              <w:t>display</w:t>
            </w:r>
          </w:p>
        </w:tc>
        <w:tc>
          <w:tcPr>
            <w:tcW w:w="4681" w:type="dxa"/>
            <w:hideMark/>
          </w:tcPr>
          <w:p w14:paraId="2879C4FC"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Điều khiển cách hiển thị phần tử</w:t>
            </w:r>
          </w:p>
        </w:tc>
      </w:tr>
      <w:tr w:rsidR="00A16B18" w:rsidRPr="001077C3" w14:paraId="132B07A4"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664A1518" w14:textId="77777777" w:rsidR="00A16B18" w:rsidRPr="001077C3" w:rsidRDefault="00A16B18" w:rsidP="008D2F9F">
            <w:pPr>
              <w:pStyle w:val="noidung"/>
              <w:spacing w:before="0" w:after="0" w:line="240" w:lineRule="auto"/>
              <w:ind w:firstLine="677"/>
            </w:pPr>
            <w:r w:rsidRPr="001077C3">
              <w:t>position</w:t>
            </w:r>
          </w:p>
        </w:tc>
        <w:tc>
          <w:tcPr>
            <w:tcW w:w="4681" w:type="dxa"/>
            <w:hideMark/>
          </w:tcPr>
          <w:p w14:paraId="4318380C"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Định vị phần tử</w:t>
            </w:r>
          </w:p>
        </w:tc>
      </w:tr>
      <w:tr w:rsidR="00A16B18" w:rsidRPr="001077C3" w14:paraId="54348438"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74D0EBE7" w14:textId="77777777" w:rsidR="00A16B18" w:rsidRPr="001077C3" w:rsidRDefault="00A16B18" w:rsidP="008D2F9F">
            <w:pPr>
              <w:pStyle w:val="noidung"/>
              <w:spacing w:before="0" w:after="0" w:line="240" w:lineRule="auto"/>
              <w:ind w:firstLine="677"/>
            </w:pPr>
            <w:r w:rsidRPr="001077C3">
              <w:t>flex</w:t>
            </w:r>
          </w:p>
        </w:tc>
        <w:tc>
          <w:tcPr>
            <w:tcW w:w="4681" w:type="dxa"/>
            <w:hideMark/>
          </w:tcPr>
          <w:p w14:paraId="0DF6E825"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Hỗ trợ bố cục Flexbox</w:t>
            </w:r>
          </w:p>
        </w:tc>
      </w:tr>
      <w:tr w:rsidR="00A16B18" w:rsidRPr="001077C3" w14:paraId="45912EF7" w14:textId="77777777" w:rsidTr="00594F20">
        <w:tc>
          <w:tcPr>
            <w:cnfStyle w:val="001000000000" w:firstRow="0" w:lastRow="0" w:firstColumn="1" w:lastColumn="0" w:oddVBand="0" w:evenVBand="0" w:oddHBand="0" w:evenHBand="0" w:firstRowFirstColumn="0" w:firstRowLastColumn="0" w:lastRowFirstColumn="0" w:lastRowLastColumn="0"/>
            <w:tcW w:w="4139" w:type="dxa"/>
            <w:hideMark/>
          </w:tcPr>
          <w:p w14:paraId="7DC13BB2" w14:textId="77777777" w:rsidR="00A16B18" w:rsidRPr="001077C3" w:rsidRDefault="00A16B18" w:rsidP="008D2F9F">
            <w:pPr>
              <w:pStyle w:val="noidung"/>
              <w:spacing w:before="0" w:after="0" w:line="240" w:lineRule="auto"/>
              <w:ind w:firstLine="677"/>
            </w:pPr>
            <w:r w:rsidRPr="001077C3">
              <w:t>grid</w:t>
            </w:r>
          </w:p>
        </w:tc>
        <w:tc>
          <w:tcPr>
            <w:tcW w:w="4681" w:type="dxa"/>
            <w:hideMark/>
          </w:tcPr>
          <w:p w14:paraId="791C1652" w14:textId="77777777" w:rsidR="00A16B18" w:rsidRPr="001077C3" w:rsidRDefault="00A16B18" w:rsidP="008D2F9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1077C3">
              <w:t>Hỗ trợ bố cục Grid Layout</w:t>
            </w:r>
          </w:p>
        </w:tc>
      </w:tr>
    </w:tbl>
    <w:p w14:paraId="2F437216" w14:textId="77777777" w:rsidR="00A16B18" w:rsidRPr="00A16B18" w:rsidRDefault="00A16B18" w:rsidP="00A16B18">
      <w:pPr>
        <w:pStyle w:val="noidung"/>
      </w:pPr>
    </w:p>
    <w:p w14:paraId="250A578F" w14:textId="70A8D364" w:rsidR="00133E77" w:rsidRPr="001349EC" w:rsidRDefault="000F3B02" w:rsidP="002236E6">
      <w:pPr>
        <w:pStyle w:val="Heading4"/>
        <w:numPr>
          <w:ilvl w:val="0"/>
          <w:numId w:val="0"/>
        </w:numPr>
        <w:rPr>
          <w:b w:val="0"/>
          <w:bCs w:val="0"/>
          <w:szCs w:val="26"/>
        </w:rPr>
      </w:pPr>
      <w:r w:rsidRPr="001349EC">
        <w:rPr>
          <w:b w:val="0"/>
          <w:bCs w:val="0"/>
          <w:szCs w:val="26"/>
        </w:rPr>
        <w:lastRenderedPageBreak/>
        <w:t>2.6.3</w:t>
      </w:r>
      <w:r w:rsidR="00133E77" w:rsidRPr="001349EC">
        <w:rPr>
          <w:b w:val="0"/>
          <w:bCs w:val="0"/>
          <w:szCs w:val="26"/>
        </w:rPr>
        <w:t>.1</w:t>
      </w:r>
      <w:r w:rsidRPr="001349EC">
        <w:rPr>
          <w:b w:val="0"/>
          <w:bCs w:val="0"/>
          <w:szCs w:val="26"/>
        </w:rPr>
        <w:t>.</w:t>
      </w:r>
      <w:r w:rsidR="00133E77" w:rsidRPr="001349EC">
        <w:rPr>
          <w:b w:val="0"/>
          <w:bCs w:val="0"/>
          <w:szCs w:val="26"/>
        </w:rPr>
        <w:t xml:space="preserve"> Element Selector</w:t>
      </w:r>
    </w:p>
    <w:p w14:paraId="18CDD4A1" w14:textId="4DDF179E" w:rsidR="00133E77" w:rsidRDefault="00AB5965" w:rsidP="00AB5965">
      <w:pPr>
        <w:pStyle w:val="noidung"/>
      </w:pPr>
      <w:r w:rsidRPr="00AB5965">
        <w:t>Element Selector (bộ chọn theo tên thẻ) là loại bộ chọn cơ bản trong CSS, được sử dụng để áp dụng các quy tắc định dạng cho tất cả các phần tử có cùng tên thẻ HTML. Khi sử dụng Element Selector, người lập trình chỉ cần ghi tên của thẻ HTML, sau đó khai báo các thuộc tính CSS cần áp dụng.</w:t>
      </w:r>
    </w:p>
    <w:p w14:paraId="15AEFEE5" w14:textId="620C61C5" w:rsidR="00AB5965" w:rsidRDefault="00AB5965" w:rsidP="00AB5965">
      <w:pPr>
        <w:pStyle w:val="noidung"/>
      </w:pPr>
      <w:r>
        <w:t>Cú pháp:</w:t>
      </w:r>
    </w:p>
    <w:p w14:paraId="61924115" w14:textId="77777777" w:rsidR="00AB5965" w:rsidRDefault="00AB5965" w:rsidP="00AB5965">
      <w:pPr>
        <w:pStyle w:val="manguon"/>
      </w:pPr>
      <w:r w:rsidRPr="00AB5965">
        <w:t xml:space="preserve">tên_thẻ{ </w:t>
      </w:r>
    </w:p>
    <w:p w14:paraId="69C1DDE7" w14:textId="5FB17B09" w:rsidR="00AB5965" w:rsidRDefault="00AB5965" w:rsidP="00AB5965">
      <w:pPr>
        <w:pStyle w:val="manguon"/>
      </w:pPr>
      <w:r>
        <w:t xml:space="preserve">   </w:t>
      </w:r>
      <w:r w:rsidRPr="00AB5965">
        <w:t xml:space="preserve">thuộc_tính: giá_trị; </w:t>
      </w:r>
    </w:p>
    <w:p w14:paraId="43A21FED" w14:textId="42D7BEDC" w:rsidR="00AB5965" w:rsidRDefault="00AB5965" w:rsidP="00AB5965">
      <w:pPr>
        <w:pStyle w:val="manguon"/>
      </w:pPr>
      <w:r w:rsidRPr="00AB5965">
        <w:t>}</w:t>
      </w:r>
    </w:p>
    <w:p w14:paraId="0E84647E" w14:textId="71263D1D" w:rsidR="00AB5965" w:rsidRDefault="00AB5965" w:rsidP="00AB5965">
      <w:pPr>
        <w:pStyle w:val="noidung"/>
      </w:pPr>
      <w:r>
        <w:t>Ví dụ:</w:t>
      </w:r>
    </w:p>
    <w:p w14:paraId="7D561834" w14:textId="77777777" w:rsidR="00AB5965" w:rsidRDefault="00AB5965" w:rsidP="00AB5965">
      <w:pPr>
        <w:pStyle w:val="manguon"/>
      </w:pPr>
      <w:r w:rsidRPr="00AB5965">
        <w:t>h1{</w:t>
      </w:r>
    </w:p>
    <w:p w14:paraId="686CFD53" w14:textId="77777777" w:rsidR="00AB5965" w:rsidRDefault="00AB5965" w:rsidP="00AB5965">
      <w:pPr>
        <w:pStyle w:val="manguon"/>
      </w:pPr>
      <w:r w:rsidRPr="00AB5965">
        <w:t xml:space="preserve"> color: orange;</w:t>
      </w:r>
    </w:p>
    <w:p w14:paraId="6FCCDB51" w14:textId="77777777" w:rsidR="00AB5965" w:rsidRDefault="00AB5965" w:rsidP="00AB5965">
      <w:pPr>
        <w:pStyle w:val="manguon"/>
      </w:pPr>
      <w:r w:rsidRPr="00AB5965">
        <w:t xml:space="preserve"> text-align: center;</w:t>
      </w:r>
    </w:p>
    <w:p w14:paraId="16AF76E1" w14:textId="77777777" w:rsidR="00AB5965" w:rsidRDefault="00AB5965" w:rsidP="00AB5965">
      <w:pPr>
        <w:pStyle w:val="manguon"/>
      </w:pPr>
      <w:r w:rsidRPr="00AB5965">
        <w:t xml:space="preserve"> font-size:</w:t>
      </w:r>
    </w:p>
    <w:p w14:paraId="446D60DE" w14:textId="77777777" w:rsidR="00AB5965" w:rsidRDefault="00AB5965" w:rsidP="00AB5965">
      <w:pPr>
        <w:pStyle w:val="manguon"/>
      </w:pPr>
      <w:r w:rsidRPr="00AB5965">
        <w:t xml:space="preserve"> 36px;</w:t>
      </w:r>
    </w:p>
    <w:p w14:paraId="1570259F" w14:textId="647054AD" w:rsidR="00AB5965" w:rsidRPr="001263D3" w:rsidRDefault="00AB5965" w:rsidP="00AB5965">
      <w:pPr>
        <w:pStyle w:val="manguon"/>
      </w:pPr>
      <w:r w:rsidRPr="00AB5965">
        <w:t xml:space="preserve"> }</w:t>
      </w:r>
    </w:p>
    <w:p w14:paraId="2B62E980" w14:textId="014289B0" w:rsidR="00133E77" w:rsidRPr="001349EC" w:rsidRDefault="000F3B02" w:rsidP="002236E6">
      <w:pPr>
        <w:pStyle w:val="Heading4"/>
        <w:numPr>
          <w:ilvl w:val="0"/>
          <w:numId w:val="0"/>
        </w:numPr>
        <w:rPr>
          <w:b w:val="0"/>
          <w:bCs w:val="0"/>
          <w:szCs w:val="26"/>
        </w:rPr>
      </w:pPr>
      <w:r w:rsidRPr="001349EC">
        <w:rPr>
          <w:b w:val="0"/>
          <w:bCs w:val="0"/>
          <w:szCs w:val="26"/>
        </w:rPr>
        <w:t>2</w:t>
      </w:r>
      <w:r w:rsidR="00133E77" w:rsidRPr="001349EC">
        <w:rPr>
          <w:b w:val="0"/>
          <w:bCs w:val="0"/>
          <w:szCs w:val="26"/>
        </w:rPr>
        <w:t>.</w:t>
      </w:r>
      <w:r w:rsidRPr="001349EC">
        <w:rPr>
          <w:b w:val="0"/>
          <w:bCs w:val="0"/>
          <w:szCs w:val="26"/>
        </w:rPr>
        <w:t>6</w:t>
      </w:r>
      <w:r w:rsidR="00133E77" w:rsidRPr="001349EC">
        <w:rPr>
          <w:b w:val="0"/>
          <w:bCs w:val="0"/>
          <w:szCs w:val="26"/>
        </w:rPr>
        <w:t>.3.2</w:t>
      </w:r>
      <w:r w:rsidRPr="001349EC">
        <w:rPr>
          <w:b w:val="0"/>
          <w:bCs w:val="0"/>
          <w:szCs w:val="26"/>
        </w:rPr>
        <w:t>.</w:t>
      </w:r>
      <w:r w:rsidR="00133E77" w:rsidRPr="001349EC">
        <w:rPr>
          <w:b w:val="0"/>
          <w:bCs w:val="0"/>
          <w:szCs w:val="26"/>
        </w:rPr>
        <w:t xml:space="preserve"> Class Selector</w:t>
      </w:r>
    </w:p>
    <w:p w14:paraId="0CA49225" w14:textId="052F13CC" w:rsidR="00133E77" w:rsidRDefault="00242A4C" w:rsidP="00242A4C">
      <w:pPr>
        <w:pStyle w:val="noidung"/>
      </w:pPr>
      <w:r w:rsidRPr="00242A4C">
        <w:t>Class Selector (bộ chọn theo lớp) là bộ chọn trong CSS được sử dụng để định dạng một hoặc nhiều phần tử HTML có cùng một giá trị của thuộc tính class. Khác với Element Selector chỉ áp dụng cho tất cả các thẻ cùng loại, Class Selector cho phép người lập trình lựa chọn những phần tử cụ thể để áp dụng kiểu định dạng mong muốn.</w:t>
      </w:r>
    </w:p>
    <w:p w14:paraId="78D3CE5F" w14:textId="242E5859" w:rsidR="00242A4C" w:rsidRDefault="00242A4C" w:rsidP="00242A4C">
      <w:pPr>
        <w:pStyle w:val="noidung"/>
      </w:pPr>
      <w:r>
        <w:t>Cú pháp:</w:t>
      </w:r>
    </w:p>
    <w:p w14:paraId="683DF979" w14:textId="77777777" w:rsidR="00242A4C" w:rsidRDefault="00242A4C" w:rsidP="00242A4C">
      <w:pPr>
        <w:pStyle w:val="manguon"/>
      </w:pPr>
      <w:r w:rsidRPr="00242A4C">
        <w:t>.tên_lớp{</w:t>
      </w:r>
    </w:p>
    <w:p w14:paraId="6FEF8AFC" w14:textId="77777777" w:rsidR="00242A4C" w:rsidRDefault="00242A4C" w:rsidP="00242A4C">
      <w:pPr>
        <w:pStyle w:val="manguon"/>
      </w:pPr>
      <w:r w:rsidRPr="00242A4C">
        <w:t xml:space="preserve"> thuộc_tính: giá_trị;</w:t>
      </w:r>
    </w:p>
    <w:p w14:paraId="1D6E1908" w14:textId="2C9875E5" w:rsidR="00242A4C" w:rsidRDefault="00242A4C" w:rsidP="00242A4C">
      <w:pPr>
        <w:pStyle w:val="manguon"/>
      </w:pPr>
      <w:r w:rsidRPr="00242A4C">
        <w:t xml:space="preserve"> }</w:t>
      </w:r>
    </w:p>
    <w:p w14:paraId="7CDF9FBA" w14:textId="33E50435" w:rsidR="00242A4C" w:rsidRDefault="00242A4C" w:rsidP="00242A4C">
      <w:pPr>
        <w:pStyle w:val="noidung"/>
      </w:pPr>
      <w:r>
        <w:t>Ví dụ:</w:t>
      </w:r>
    </w:p>
    <w:p w14:paraId="69D189E5" w14:textId="77777777" w:rsidR="00242A4C" w:rsidRDefault="00242A4C" w:rsidP="00242A4C">
      <w:pPr>
        <w:pStyle w:val="manguon"/>
      </w:pPr>
      <w:r w:rsidRPr="00242A4C">
        <w:t>.sanpham{</w:t>
      </w:r>
    </w:p>
    <w:p w14:paraId="7FCDF46E" w14:textId="77777777" w:rsidR="00242A4C" w:rsidRDefault="00242A4C" w:rsidP="00242A4C">
      <w:pPr>
        <w:pStyle w:val="manguon"/>
      </w:pPr>
      <w:r w:rsidRPr="00242A4C">
        <w:t xml:space="preserve"> background-color: #FFF3E0;</w:t>
      </w:r>
    </w:p>
    <w:p w14:paraId="5D75374A" w14:textId="12DE4700" w:rsidR="00242A4C" w:rsidRDefault="00242A4C" w:rsidP="00242A4C">
      <w:pPr>
        <w:pStyle w:val="manguon"/>
      </w:pPr>
      <w:r w:rsidRPr="00242A4C">
        <w:t xml:space="preserve"> border: 1px solid #FFA500; padding: 10px; margin: 10px;</w:t>
      </w:r>
    </w:p>
    <w:p w14:paraId="56A9ABB5" w14:textId="348495D7" w:rsidR="00242A4C" w:rsidRPr="001263D3" w:rsidRDefault="00242A4C" w:rsidP="00242A4C">
      <w:pPr>
        <w:pStyle w:val="manguon"/>
      </w:pPr>
      <w:r w:rsidRPr="00242A4C">
        <w:t xml:space="preserve"> }</w:t>
      </w:r>
    </w:p>
    <w:p w14:paraId="2087433A" w14:textId="03E848EE" w:rsidR="00133E77" w:rsidRPr="001349EC" w:rsidRDefault="000F3B02" w:rsidP="002236E6">
      <w:pPr>
        <w:pStyle w:val="Heading4"/>
        <w:numPr>
          <w:ilvl w:val="0"/>
          <w:numId w:val="0"/>
        </w:numPr>
        <w:rPr>
          <w:b w:val="0"/>
          <w:bCs w:val="0"/>
          <w:szCs w:val="26"/>
        </w:rPr>
      </w:pPr>
      <w:r w:rsidRPr="001349EC">
        <w:rPr>
          <w:b w:val="0"/>
          <w:bCs w:val="0"/>
          <w:szCs w:val="26"/>
        </w:rPr>
        <w:lastRenderedPageBreak/>
        <w:t>2.6.3</w:t>
      </w:r>
      <w:r w:rsidR="00133E77" w:rsidRPr="001349EC">
        <w:rPr>
          <w:b w:val="0"/>
          <w:bCs w:val="0"/>
          <w:szCs w:val="26"/>
        </w:rPr>
        <w:t>.3</w:t>
      </w:r>
      <w:r w:rsidRPr="001349EC">
        <w:rPr>
          <w:b w:val="0"/>
          <w:bCs w:val="0"/>
          <w:szCs w:val="26"/>
        </w:rPr>
        <w:t>.</w:t>
      </w:r>
      <w:r w:rsidR="00133E77" w:rsidRPr="001349EC">
        <w:rPr>
          <w:b w:val="0"/>
          <w:bCs w:val="0"/>
          <w:szCs w:val="26"/>
        </w:rPr>
        <w:t xml:space="preserve"> ID Selector</w:t>
      </w:r>
    </w:p>
    <w:p w14:paraId="1509B034" w14:textId="77777777" w:rsidR="00242A4C" w:rsidRPr="00242A4C" w:rsidRDefault="00242A4C" w:rsidP="00242A4C">
      <w:pPr>
        <w:pStyle w:val="noidung"/>
      </w:pPr>
      <w:r w:rsidRPr="00242A4C">
        <w:t>ID Selector (bộ chọn theo định danh) là bộ chọn trong CSS được sử dụng để định dạng một phần tử HTML có thuộc tính id xác định. Mỗi giá trị id phải là duy nhất trong một trang web, nghĩa là không được có hai phần tử sử dụng cùng một id. Vì vậy, ID Selector thường được dùng để định dạng các thành phần đặc biệt hoặc cần thao tác riêng biệt bằng CSS và JavaScript.</w:t>
      </w:r>
    </w:p>
    <w:p w14:paraId="2FB987FE" w14:textId="77777777" w:rsidR="00242A4C" w:rsidRDefault="00242A4C" w:rsidP="00242A4C">
      <w:pPr>
        <w:pStyle w:val="noidung"/>
      </w:pPr>
      <w:r w:rsidRPr="00242A4C">
        <w:t>Trong CSS, ID Selector được khai báo bằng ký hiệu dấu thăng (#) đứng trước tên của id.</w:t>
      </w:r>
    </w:p>
    <w:p w14:paraId="36A8244C" w14:textId="1A784033" w:rsidR="00242A4C" w:rsidRDefault="00242A4C" w:rsidP="00242A4C">
      <w:pPr>
        <w:pStyle w:val="noidung"/>
      </w:pPr>
      <w:r>
        <w:t>Cú pháp:</w:t>
      </w:r>
    </w:p>
    <w:p w14:paraId="5C47F0A7" w14:textId="77777777" w:rsidR="00242A4C" w:rsidRDefault="00242A4C" w:rsidP="00242A4C">
      <w:pPr>
        <w:pStyle w:val="manguon"/>
      </w:pPr>
      <w:r w:rsidRPr="00242A4C">
        <w:t xml:space="preserve">#tên_id{ </w:t>
      </w:r>
    </w:p>
    <w:p w14:paraId="38C551C7" w14:textId="77777777" w:rsidR="00242A4C" w:rsidRDefault="00242A4C" w:rsidP="00242A4C">
      <w:pPr>
        <w:pStyle w:val="manguon"/>
      </w:pPr>
      <w:r w:rsidRPr="00242A4C">
        <w:t>thuộc_tính: giá_trị;</w:t>
      </w:r>
    </w:p>
    <w:p w14:paraId="4861768F" w14:textId="4EE816F3" w:rsidR="00242A4C" w:rsidRPr="00242A4C" w:rsidRDefault="00242A4C" w:rsidP="00242A4C">
      <w:pPr>
        <w:pStyle w:val="manguon"/>
      </w:pPr>
      <w:r w:rsidRPr="00242A4C">
        <w:t xml:space="preserve"> }</w:t>
      </w:r>
    </w:p>
    <w:p w14:paraId="002ABAE0" w14:textId="6B0FC207" w:rsidR="00133E77" w:rsidRDefault="00242A4C" w:rsidP="00242A4C">
      <w:pPr>
        <w:pStyle w:val="noidung"/>
      </w:pPr>
      <w:r>
        <w:t>Ví dụ:</w:t>
      </w:r>
    </w:p>
    <w:p w14:paraId="3573C95E" w14:textId="77777777" w:rsidR="00242A4C" w:rsidRDefault="00242A4C" w:rsidP="00242A4C">
      <w:pPr>
        <w:pStyle w:val="manguon"/>
      </w:pPr>
      <w:r>
        <w:tab/>
      </w:r>
      <w:r w:rsidRPr="00242A4C">
        <w:t xml:space="preserve">#header{ </w:t>
      </w:r>
    </w:p>
    <w:p w14:paraId="7C640F93" w14:textId="77777777" w:rsidR="00242A4C" w:rsidRDefault="00242A4C" w:rsidP="00242A4C">
      <w:pPr>
        <w:pStyle w:val="manguon"/>
      </w:pPr>
      <w:r w:rsidRPr="00242A4C">
        <w:t>background-color: orange;</w:t>
      </w:r>
    </w:p>
    <w:p w14:paraId="63092F62" w14:textId="77777777" w:rsidR="00242A4C" w:rsidRDefault="00242A4C" w:rsidP="00242A4C">
      <w:pPr>
        <w:pStyle w:val="manguon"/>
      </w:pPr>
      <w:r w:rsidRPr="00242A4C">
        <w:t xml:space="preserve"> color: white;</w:t>
      </w:r>
    </w:p>
    <w:p w14:paraId="289C2759" w14:textId="77777777" w:rsidR="00242A4C" w:rsidRDefault="00242A4C" w:rsidP="00242A4C">
      <w:pPr>
        <w:pStyle w:val="manguon"/>
      </w:pPr>
      <w:r w:rsidRPr="00242A4C">
        <w:t xml:space="preserve"> text-align: center;</w:t>
      </w:r>
    </w:p>
    <w:p w14:paraId="1ACBFC48" w14:textId="77777777" w:rsidR="00242A4C" w:rsidRDefault="00242A4C" w:rsidP="00242A4C">
      <w:pPr>
        <w:pStyle w:val="manguon"/>
      </w:pPr>
      <w:r w:rsidRPr="00242A4C">
        <w:t xml:space="preserve"> padding: 20px;</w:t>
      </w:r>
    </w:p>
    <w:p w14:paraId="738E4BC0" w14:textId="099E5914" w:rsidR="00242A4C" w:rsidRPr="001263D3" w:rsidRDefault="00242A4C" w:rsidP="00242A4C">
      <w:pPr>
        <w:pStyle w:val="manguon"/>
      </w:pPr>
      <w:r w:rsidRPr="00242A4C">
        <w:t xml:space="preserve"> }</w:t>
      </w:r>
    </w:p>
    <w:p w14:paraId="34D5B895" w14:textId="1E9A097C" w:rsidR="006B11AE" w:rsidRPr="00242A4C" w:rsidRDefault="000F3B02" w:rsidP="00242A4C">
      <w:pPr>
        <w:pStyle w:val="Heading3"/>
        <w:numPr>
          <w:ilvl w:val="0"/>
          <w:numId w:val="0"/>
        </w:numPr>
        <w:rPr>
          <w:rFonts w:cs="Times New Roman"/>
          <w:szCs w:val="26"/>
        </w:rPr>
      </w:pPr>
      <w:bookmarkStart w:id="30" w:name="_Toc232108601"/>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.4. Box Model</w:t>
      </w:r>
      <w:bookmarkEnd w:id="30"/>
    </w:p>
    <w:p w14:paraId="4CD270C8" w14:textId="6449F27B" w:rsidR="00133E77" w:rsidRDefault="000F3B02" w:rsidP="002236E6">
      <w:pPr>
        <w:pStyle w:val="Heading4"/>
        <w:numPr>
          <w:ilvl w:val="0"/>
          <w:numId w:val="0"/>
        </w:numPr>
        <w:rPr>
          <w:b w:val="0"/>
          <w:bCs w:val="0"/>
          <w:szCs w:val="26"/>
        </w:rPr>
      </w:pPr>
      <w:r w:rsidRPr="001349EC">
        <w:rPr>
          <w:b w:val="0"/>
          <w:bCs w:val="0"/>
          <w:szCs w:val="26"/>
        </w:rPr>
        <w:t>2.6</w:t>
      </w:r>
      <w:r w:rsidR="00133E77" w:rsidRPr="001349EC">
        <w:rPr>
          <w:b w:val="0"/>
          <w:bCs w:val="0"/>
          <w:szCs w:val="26"/>
        </w:rPr>
        <w:t>.4.1</w:t>
      </w:r>
      <w:r w:rsidRPr="001349EC">
        <w:rPr>
          <w:b w:val="0"/>
          <w:bCs w:val="0"/>
          <w:szCs w:val="26"/>
        </w:rPr>
        <w:t>.</w:t>
      </w:r>
      <w:r w:rsidR="00133E77" w:rsidRPr="001349EC">
        <w:rPr>
          <w:b w:val="0"/>
          <w:bCs w:val="0"/>
          <w:szCs w:val="26"/>
        </w:rPr>
        <w:t xml:space="preserve"> Content</w:t>
      </w:r>
    </w:p>
    <w:p w14:paraId="23B45ED8" w14:textId="206037C0" w:rsidR="00766A20" w:rsidRDefault="00766A20" w:rsidP="00766A20">
      <w:pPr>
        <w:pStyle w:val="noidung"/>
      </w:pPr>
      <w:r w:rsidRPr="00766A20">
        <w:t xml:space="preserve">Content (nội dung) là phần nằm ở trung tâm của mô hình </w:t>
      </w:r>
      <w:r w:rsidRPr="00766A20">
        <w:rPr>
          <w:b/>
          <w:bCs/>
        </w:rPr>
        <w:t>CSS Box Model</w:t>
      </w:r>
      <w:r w:rsidRPr="00766A20">
        <w:t>, chứa toàn bộ thông tin mà người dùng nhìn thấy trên trang web. Đây có thể là văn bản, hình ảnh, bảng biểu, video, nút bấm hoặc các thành phần giao diện khác được hiển thị trong một phần tử HTML.</w:t>
      </w:r>
    </w:p>
    <w:p w14:paraId="6688B024" w14:textId="7F93AAB5" w:rsidR="00766A20" w:rsidRDefault="00766A20" w:rsidP="00766A20">
      <w:pPr>
        <w:pStyle w:val="noidung"/>
      </w:pPr>
      <w:r>
        <w:t>Ví dụ:</w:t>
      </w:r>
    </w:p>
    <w:p w14:paraId="0DB7D2E8" w14:textId="77777777" w:rsidR="00766A20" w:rsidRPr="00766A20" w:rsidRDefault="00766A20" w:rsidP="00766A20">
      <w:pPr>
        <w:pStyle w:val="manguon"/>
      </w:pPr>
      <w:r w:rsidRPr="00766A20">
        <w:t>.box{</w:t>
      </w:r>
    </w:p>
    <w:p w14:paraId="6022D862" w14:textId="77777777" w:rsidR="00766A20" w:rsidRPr="00766A20" w:rsidRDefault="00766A20" w:rsidP="00766A20">
      <w:pPr>
        <w:pStyle w:val="manguon"/>
      </w:pPr>
      <w:r w:rsidRPr="00766A20">
        <w:t xml:space="preserve">    width:300px;</w:t>
      </w:r>
    </w:p>
    <w:p w14:paraId="33D41A18" w14:textId="77777777" w:rsidR="00766A20" w:rsidRPr="00766A20" w:rsidRDefault="00766A20" w:rsidP="00766A20">
      <w:pPr>
        <w:pStyle w:val="manguon"/>
      </w:pPr>
      <w:r w:rsidRPr="00766A20">
        <w:t xml:space="preserve">    height:150px;</w:t>
      </w:r>
    </w:p>
    <w:p w14:paraId="0D2731A1" w14:textId="3F767861" w:rsidR="00766A20" w:rsidRPr="00766A20" w:rsidRDefault="00766A20" w:rsidP="00766A20">
      <w:pPr>
        <w:pStyle w:val="manguon"/>
      </w:pPr>
      <w:r w:rsidRPr="00766A20">
        <w:t xml:space="preserve">    border:2px solid orange;}</w:t>
      </w:r>
    </w:p>
    <w:p w14:paraId="33A79DAB" w14:textId="77777777" w:rsidR="00766A20" w:rsidRPr="00766A20" w:rsidRDefault="00766A20" w:rsidP="00766A20">
      <w:pPr>
        <w:pStyle w:val="manguon"/>
      </w:pPr>
      <w:r w:rsidRPr="00766A20">
        <w:lastRenderedPageBreak/>
        <w:t>&lt;div class="box"&gt;</w:t>
      </w:r>
    </w:p>
    <w:p w14:paraId="40587B18" w14:textId="77777777" w:rsidR="00766A20" w:rsidRPr="00766A20" w:rsidRDefault="00766A20" w:rsidP="00766A20">
      <w:pPr>
        <w:pStyle w:val="manguon"/>
      </w:pPr>
      <w:r w:rsidRPr="00766A20">
        <w:t xml:space="preserve">    Tiệm Ăn Vặt Tuổi Thơ</w:t>
      </w:r>
    </w:p>
    <w:p w14:paraId="71B4B27A" w14:textId="3AAE2393" w:rsidR="00766A20" w:rsidRPr="00766A20" w:rsidRDefault="00766A20" w:rsidP="00766A20">
      <w:pPr>
        <w:pStyle w:val="manguon"/>
      </w:pPr>
      <w:r w:rsidRPr="00766A20">
        <w:t>&lt;/div&gt;</w:t>
      </w:r>
    </w:p>
    <w:p w14:paraId="12ACA1D5" w14:textId="34BA25D3" w:rsidR="00133E77" w:rsidRDefault="000F3B02" w:rsidP="002236E6">
      <w:pPr>
        <w:pStyle w:val="Heading4"/>
        <w:numPr>
          <w:ilvl w:val="0"/>
          <w:numId w:val="0"/>
        </w:numPr>
        <w:rPr>
          <w:b w:val="0"/>
          <w:bCs w:val="0"/>
          <w:szCs w:val="26"/>
        </w:rPr>
      </w:pPr>
      <w:r w:rsidRPr="001349EC">
        <w:rPr>
          <w:b w:val="0"/>
          <w:bCs w:val="0"/>
          <w:szCs w:val="26"/>
        </w:rPr>
        <w:t xml:space="preserve">2.6.4.2. </w:t>
      </w:r>
      <w:r w:rsidR="00133E77" w:rsidRPr="001349EC">
        <w:rPr>
          <w:b w:val="0"/>
          <w:bCs w:val="0"/>
          <w:szCs w:val="26"/>
        </w:rPr>
        <w:t>Padding</w:t>
      </w:r>
    </w:p>
    <w:p w14:paraId="650A204F" w14:textId="1EC23E64" w:rsidR="00766A20" w:rsidRDefault="00766A20" w:rsidP="00766A20">
      <w:pPr>
        <w:pStyle w:val="noidung"/>
      </w:pPr>
      <w:r w:rsidRPr="00766A20">
        <w:t xml:space="preserve">Padding là thuộc tính trong CSS dùng để tạo khoảng cách giữa </w:t>
      </w:r>
      <w:r w:rsidRPr="00766A20">
        <w:rPr>
          <w:b/>
          <w:bCs/>
        </w:rPr>
        <w:t>nội dung (Content)</w:t>
      </w:r>
      <w:r w:rsidRPr="00766A20">
        <w:t xml:space="preserve"> và </w:t>
      </w:r>
      <w:r w:rsidRPr="00766A20">
        <w:rPr>
          <w:b/>
          <w:bCs/>
        </w:rPr>
        <w:t>đường viền (Border)</w:t>
      </w:r>
      <w:r w:rsidRPr="00766A20">
        <w:t xml:space="preserve"> của một phần tử HTML. Nói cách khác, Padding tạo ra một vùng đệm bên trong phần tử, giúp nội dung không nằm sát đường viền và làm cho giao diện trở nên cân đối, dễ nhìn hơn.</w:t>
      </w:r>
    </w:p>
    <w:p w14:paraId="743637BB" w14:textId="0AEA79C3" w:rsidR="00766A20" w:rsidRDefault="00766A20" w:rsidP="00766A20">
      <w:pPr>
        <w:pStyle w:val="noidung"/>
      </w:pPr>
      <w:r>
        <w:t>Ví dụ:</w:t>
      </w:r>
    </w:p>
    <w:p w14:paraId="3044D533" w14:textId="77777777" w:rsidR="00766A20" w:rsidRPr="00766A20" w:rsidRDefault="00766A20" w:rsidP="00766A20">
      <w:pPr>
        <w:pStyle w:val="manguon"/>
      </w:pPr>
      <w:r w:rsidRPr="00766A20">
        <w:t>.box{</w:t>
      </w:r>
    </w:p>
    <w:p w14:paraId="5BB3DA0C" w14:textId="77777777" w:rsidR="00766A20" w:rsidRPr="00766A20" w:rsidRDefault="00766A20" w:rsidP="00766A20">
      <w:pPr>
        <w:pStyle w:val="manguon"/>
      </w:pPr>
      <w:r w:rsidRPr="00766A20">
        <w:t xml:space="preserve">    width:300px;</w:t>
      </w:r>
    </w:p>
    <w:p w14:paraId="1DC0D401" w14:textId="77777777" w:rsidR="00766A20" w:rsidRPr="00766A20" w:rsidRDefault="00766A20" w:rsidP="00766A20">
      <w:pPr>
        <w:pStyle w:val="manguon"/>
      </w:pPr>
      <w:r w:rsidRPr="00766A20">
        <w:t xml:space="preserve">    border:2px solid orange;</w:t>
      </w:r>
    </w:p>
    <w:p w14:paraId="0991F572" w14:textId="77777777" w:rsidR="00766A20" w:rsidRPr="00766A20" w:rsidRDefault="00766A20" w:rsidP="00766A20">
      <w:pPr>
        <w:pStyle w:val="manguon"/>
      </w:pPr>
      <w:r w:rsidRPr="00766A20">
        <w:t xml:space="preserve">    padding:20px;</w:t>
      </w:r>
    </w:p>
    <w:p w14:paraId="3F81CA0A" w14:textId="77777777" w:rsidR="00766A20" w:rsidRPr="00766A20" w:rsidRDefault="00766A20" w:rsidP="00766A20">
      <w:pPr>
        <w:pStyle w:val="manguon"/>
      </w:pPr>
      <w:r w:rsidRPr="00766A20">
        <w:t>}</w:t>
      </w:r>
    </w:p>
    <w:p w14:paraId="7130C13D" w14:textId="77777777" w:rsidR="00766A20" w:rsidRPr="00766A20" w:rsidRDefault="00766A20" w:rsidP="00766A20">
      <w:pPr>
        <w:pStyle w:val="manguon"/>
      </w:pPr>
      <w:r w:rsidRPr="00766A20">
        <w:t>&lt;div class="box"&gt;</w:t>
      </w:r>
    </w:p>
    <w:p w14:paraId="767238AB" w14:textId="77777777" w:rsidR="00766A20" w:rsidRPr="00766A20" w:rsidRDefault="00766A20" w:rsidP="00766A20">
      <w:pPr>
        <w:pStyle w:val="manguon"/>
      </w:pPr>
      <w:r w:rsidRPr="00766A20">
        <w:t xml:space="preserve">    Tiệm Ăn Vặt Tuổi Thơ</w:t>
      </w:r>
    </w:p>
    <w:p w14:paraId="25346456" w14:textId="2C89927B" w:rsidR="00766A20" w:rsidRPr="00766A20" w:rsidRDefault="00766A20" w:rsidP="00766A20">
      <w:pPr>
        <w:pStyle w:val="manguon"/>
      </w:pPr>
      <w:r w:rsidRPr="00766A20">
        <w:t>&lt;/div&gt;</w:t>
      </w:r>
    </w:p>
    <w:p w14:paraId="5569904A" w14:textId="7B48D902" w:rsidR="00133E77" w:rsidRDefault="000F3B02" w:rsidP="002236E6">
      <w:pPr>
        <w:pStyle w:val="Heading4"/>
        <w:numPr>
          <w:ilvl w:val="0"/>
          <w:numId w:val="0"/>
        </w:numPr>
        <w:rPr>
          <w:b w:val="0"/>
          <w:bCs w:val="0"/>
          <w:szCs w:val="26"/>
        </w:rPr>
      </w:pPr>
      <w:r w:rsidRPr="001349EC">
        <w:rPr>
          <w:b w:val="0"/>
          <w:bCs w:val="0"/>
          <w:szCs w:val="26"/>
        </w:rPr>
        <w:t xml:space="preserve">2.6.4.3. </w:t>
      </w:r>
      <w:r w:rsidR="00133E77" w:rsidRPr="001349EC">
        <w:rPr>
          <w:b w:val="0"/>
          <w:bCs w:val="0"/>
          <w:szCs w:val="26"/>
        </w:rPr>
        <w:t>Border</w:t>
      </w:r>
    </w:p>
    <w:p w14:paraId="0048EC7E" w14:textId="1A43804B" w:rsidR="00766A20" w:rsidRDefault="00766A20" w:rsidP="006D387F">
      <w:pPr>
        <w:pStyle w:val="noidung"/>
      </w:pPr>
      <w:r w:rsidRPr="00766A20">
        <w:t>Border là thuộc tính trong CSS được sử dụng để tạo đường viền bao quanh một phần tử HTML. Đường viền giúp phân tách các thành phần trên trang web, làm nổi bật nội dung và tăng tính thẩm mỹ cho giao diện. Trong thiết kế website, Border thường được áp dụng cho các bảng, hình ảnh, nút bấm, thẻ sản phẩm và các khung thông tin.</w:t>
      </w:r>
      <w:r w:rsidR="006D387F">
        <w:t xml:space="preserve"> </w:t>
      </w:r>
      <w:r>
        <w:t>Ví dụ:</w:t>
      </w:r>
    </w:p>
    <w:p w14:paraId="1B7C439B" w14:textId="77777777" w:rsidR="00766A20" w:rsidRPr="00766A20" w:rsidRDefault="00766A20" w:rsidP="00766A20">
      <w:pPr>
        <w:pStyle w:val="manguon"/>
      </w:pPr>
      <w:r w:rsidRPr="00766A20">
        <w:t>.box{</w:t>
      </w:r>
    </w:p>
    <w:p w14:paraId="093A562C" w14:textId="77777777" w:rsidR="00766A20" w:rsidRPr="00766A20" w:rsidRDefault="00766A20" w:rsidP="00766A20">
      <w:pPr>
        <w:pStyle w:val="manguon"/>
      </w:pPr>
      <w:r w:rsidRPr="00766A20">
        <w:t xml:space="preserve">    width:300px;</w:t>
      </w:r>
    </w:p>
    <w:p w14:paraId="1E0886B1" w14:textId="77777777" w:rsidR="00766A20" w:rsidRPr="00766A20" w:rsidRDefault="00766A20" w:rsidP="00766A20">
      <w:pPr>
        <w:pStyle w:val="manguon"/>
      </w:pPr>
      <w:r w:rsidRPr="00766A20">
        <w:t xml:space="preserve">    padding:15px;</w:t>
      </w:r>
    </w:p>
    <w:p w14:paraId="4823EA53" w14:textId="77777777" w:rsidR="00766A20" w:rsidRPr="00766A20" w:rsidRDefault="00766A20" w:rsidP="00766A20">
      <w:pPr>
        <w:pStyle w:val="manguon"/>
      </w:pPr>
      <w:r w:rsidRPr="00766A20">
        <w:t xml:space="preserve">    border:2px solid orange;</w:t>
      </w:r>
    </w:p>
    <w:p w14:paraId="24E14A92" w14:textId="77777777" w:rsidR="00766A20" w:rsidRPr="00766A20" w:rsidRDefault="00766A20" w:rsidP="00766A20">
      <w:pPr>
        <w:pStyle w:val="manguon"/>
      </w:pPr>
      <w:r w:rsidRPr="00766A20">
        <w:t>}</w:t>
      </w:r>
    </w:p>
    <w:p w14:paraId="71F68366" w14:textId="77777777" w:rsidR="00766A20" w:rsidRPr="00766A20" w:rsidRDefault="00766A20" w:rsidP="00766A20">
      <w:pPr>
        <w:pStyle w:val="manguon"/>
      </w:pPr>
      <w:r w:rsidRPr="00766A20">
        <w:t>&lt;div class="box"&gt;</w:t>
      </w:r>
    </w:p>
    <w:p w14:paraId="191BE162" w14:textId="77777777" w:rsidR="00766A20" w:rsidRPr="00766A20" w:rsidRDefault="00766A20" w:rsidP="00766A20">
      <w:pPr>
        <w:pStyle w:val="manguon"/>
      </w:pPr>
      <w:r w:rsidRPr="00766A20">
        <w:t xml:space="preserve">    Tiệm Ăn Vặt Tuổi Thơ</w:t>
      </w:r>
    </w:p>
    <w:p w14:paraId="05AEEF1F" w14:textId="0729AD39" w:rsidR="00766A20" w:rsidRPr="00766A20" w:rsidRDefault="00766A20" w:rsidP="00766A20">
      <w:pPr>
        <w:pStyle w:val="manguon"/>
      </w:pPr>
      <w:r w:rsidRPr="00766A20">
        <w:t>&lt;/div&gt;</w:t>
      </w:r>
    </w:p>
    <w:p w14:paraId="37826ED6" w14:textId="26DB25CF" w:rsidR="006B11AE" w:rsidRDefault="000F3B02" w:rsidP="00766A20">
      <w:pPr>
        <w:pStyle w:val="Heading4"/>
        <w:numPr>
          <w:ilvl w:val="0"/>
          <w:numId w:val="0"/>
        </w:numPr>
        <w:rPr>
          <w:b w:val="0"/>
          <w:bCs w:val="0"/>
          <w:szCs w:val="26"/>
        </w:rPr>
      </w:pPr>
      <w:r w:rsidRPr="001349EC">
        <w:rPr>
          <w:b w:val="0"/>
          <w:bCs w:val="0"/>
          <w:szCs w:val="26"/>
        </w:rPr>
        <w:lastRenderedPageBreak/>
        <w:t xml:space="preserve">2.6.4.4. </w:t>
      </w:r>
      <w:r w:rsidR="00133E77" w:rsidRPr="001349EC">
        <w:rPr>
          <w:b w:val="0"/>
          <w:bCs w:val="0"/>
          <w:szCs w:val="26"/>
        </w:rPr>
        <w:t>Margin</w:t>
      </w:r>
    </w:p>
    <w:p w14:paraId="62BE423E" w14:textId="4BC57EE9" w:rsidR="00766A20" w:rsidRDefault="00766A20" w:rsidP="00766A20">
      <w:pPr>
        <w:pStyle w:val="noidung"/>
      </w:pPr>
      <w:r w:rsidRPr="00766A20">
        <w:t xml:space="preserve">Margin là thuộc tính trong CSS được sử dụng để tạo khoảng cách </w:t>
      </w:r>
      <w:r w:rsidRPr="00766A20">
        <w:rPr>
          <w:b/>
          <w:bCs/>
        </w:rPr>
        <w:t>bên ngoài</w:t>
      </w:r>
      <w:r w:rsidRPr="00766A20">
        <w:t xml:space="preserve"> của một phần tử HTML so với các phần tử xung quanh. Trong mô hình </w:t>
      </w:r>
      <w:r w:rsidRPr="00766A20">
        <w:rPr>
          <w:b/>
          <w:bCs/>
        </w:rPr>
        <w:t>CSS Box Model</w:t>
      </w:r>
      <w:r w:rsidRPr="00766A20">
        <w:t>, Margin nằm ngoài đường viền (Border) và giúp các thành phần trên trang web không bị sát nhau, tạo bố cục thông thoáng và dễ quan sát.</w:t>
      </w:r>
    </w:p>
    <w:p w14:paraId="4C35EEF6" w14:textId="2734B66C" w:rsidR="00766A20" w:rsidRDefault="00766A20" w:rsidP="00766A20">
      <w:pPr>
        <w:pStyle w:val="noidung"/>
      </w:pPr>
      <w:r>
        <w:t>Ví dụ:</w:t>
      </w:r>
    </w:p>
    <w:p w14:paraId="751AC1A4" w14:textId="77777777" w:rsidR="00766A20" w:rsidRPr="00766A20" w:rsidRDefault="00766A20" w:rsidP="00766A20">
      <w:pPr>
        <w:pStyle w:val="manguon"/>
      </w:pPr>
      <w:r w:rsidRPr="00766A20">
        <w:t>.box{</w:t>
      </w:r>
    </w:p>
    <w:p w14:paraId="1E83B880" w14:textId="77777777" w:rsidR="00766A20" w:rsidRPr="00766A20" w:rsidRDefault="00766A20" w:rsidP="00766A20">
      <w:pPr>
        <w:pStyle w:val="manguon"/>
      </w:pPr>
      <w:r w:rsidRPr="00766A20">
        <w:t xml:space="preserve">    width:300px;</w:t>
      </w:r>
    </w:p>
    <w:p w14:paraId="3E49CD28" w14:textId="77777777" w:rsidR="00766A20" w:rsidRPr="00766A20" w:rsidRDefault="00766A20" w:rsidP="00766A20">
      <w:pPr>
        <w:pStyle w:val="manguon"/>
      </w:pPr>
      <w:r w:rsidRPr="00766A20">
        <w:t xml:space="preserve">    border:2px solid orange;</w:t>
      </w:r>
    </w:p>
    <w:p w14:paraId="30505C63" w14:textId="77777777" w:rsidR="00766A20" w:rsidRPr="00766A20" w:rsidRDefault="00766A20" w:rsidP="00766A20">
      <w:pPr>
        <w:pStyle w:val="manguon"/>
      </w:pPr>
      <w:r w:rsidRPr="00766A20">
        <w:t xml:space="preserve">    margin:20px;</w:t>
      </w:r>
    </w:p>
    <w:p w14:paraId="15F5082D" w14:textId="77777777" w:rsidR="00766A20" w:rsidRPr="00766A20" w:rsidRDefault="00766A20" w:rsidP="00766A20">
      <w:pPr>
        <w:pStyle w:val="manguon"/>
      </w:pPr>
      <w:r w:rsidRPr="00766A20">
        <w:t>}</w:t>
      </w:r>
    </w:p>
    <w:p w14:paraId="74476163" w14:textId="77777777" w:rsidR="00766A20" w:rsidRPr="00766A20" w:rsidRDefault="00766A20" w:rsidP="00766A20">
      <w:pPr>
        <w:pStyle w:val="manguon"/>
      </w:pPr>
      <w:r w:rsidRPr="00766A20">
        <w:t>&lt;div class="box"&gt;</w:t>
      </w:r>
    </w:p>
    <w:p w14:paraId="71701842" w14:textId="77777777" w:rsidR="00766A20" w:rsidRPr="00766A20" w:rsidRDefault="00766A20" w:rsidP="00766A20">
      <w:pPr>
        <w:pStyle w:val="manguon"/>
      </w:pPr>
      <w:r w:rsidRPr="00766A20">
        <w:t xml:space="preserve">    Tiệm Ăn Vặt Tuổi Thơ</w:t>
      </w:r>
    </w:p>
    <w:p w14:paraId="3B54D364" w14:textId="2571377C" w:rsidR="00766A20" w:rsidRPr="00766A20" w:rsidRDefault="00766A20" w:rsidP="00766A20">
      <w:pPr>
        <w:pStyle w:val="manguon"/>
      </w:pPr>
      <w:r w:rsidRPr="00766A20">
        <w:t>&lt;/div&gt;</w:t>
      </w:r>
    </w:p>
    <w:p w14:paraId="56D77E7F" w14:textId="1335A326" w:rsidR="00133E77" w:rsidRPr="001349EC" w:rsidRDefault="000F3B02" w:rsidP="002236E6">
      <w:pPr>
        <w:pStyle w:val="Heading3"/>
        <w:numPr>
          <w:ilvl w:val="0"/>
          <w:numId w:val="0"/>
        </w:numPr>
        <w:rPr>
          <w:rFonts w:cs="Times New Roman"/>
          <w:szCs w:val="26"/>
        </w:rPr>
      </w:pPr>
      <w:bookmarkStart w:id="31" w:name="_Toc232108602"/>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.5</w:t>
      </w:r>
      <w:r w:rsidRPr="001349EC">
        <w:rPr>
          <w:rFonts w:cs="Times New Roman"/>
          <w:szCs w:val="26"/>
        </w:rPr>
        <w:t>.</w:t>
      </w:r>
      <w:r w:rsidR="00133E77" w:rsidRPr="001349EC">
        <w:rPr>
          <w:rFonts w:cs="Times New Roman"/>
          <w:szCs w:val="26"/>
        </w:rPr>
        <w:t xml:space="preserve"> Layout trong CSS</w:t>
      </w:r>
      <w:bookmarkEnd w:id="31"/>
    </w:p>
    <w:p w14:paraId="241CB2C4" w14:textId="7B5F5465" w:rsidR="00133E77" w:rsidRDefault="000F3B02" w:rsidP="00D900BA">
      <w:pPr>
        <w:pStyle w:val="Heading4"/>
        <w:numPr>
          <w:ilvl w:val="0"/>
          <w:numId w:val="0"/>
        </w:numPr>
        <w:rPr>
          <w:b w:val="0"/>
          <w:bCs w:val="0"/>
          <w:szCs w:val="26"/>
        </w:rPr>
      </w:pPr>
      <w:r w:rsidRPr="001349EC">
        <w:rPr>
          <w:b w:val="0"/>
          <w:bCs w:val="0"/>
          <w:szCs w:val="26"/>
        </w:rPr>
        <w:t xml:space="preserve">2.6.5.1. </w:t>
      </w:r>
      <w:r w:rsidR="00133E77" w:rsidRPr="001349EC">
        <w:rPr>
          <w:b w:val="0"/>
          <w:bCs w:val="0"/>
          <w:szCs w:val="26"/>
        </w:rPr>
        <w:t>Float</w:t>
      </w:r>
    </w:p>
    <w:p w14:paraId="27253E48" w14:textId="2B2FB96A" w:rsidR="002B26B2" w:rsidRDefault="002B26B2" w:rsidP="002B26B2">
      <w:pPr>
        <w:pStyle w:val="noidung"/>
      </w:pPr>
      <w:r w:rsidRPr="002B26B2">
        <w:t>Float là một thuộc tính trong CSS được sử dụng để điều khiển vị trí của phần tử bằng cách cho phép phần tử đó dịch chuyển sang bên trái hoặc bên phải của phần tử chứa. Khi một phần tử được áp dụng thuộc tính float, các nội dung khác trên trang sẽ tự động bao quanh phần tử đó nếu còn khoảng trống.</w:t>
      </w:r>
    </w:p>
    <w:p w14:paraId="26D68866" w14:textId="77777777" w:rsidR="002B26B2" w:rsidRPr="002B26B2" w:rsidRDefault="002B26B2" w:rsidP="002B26B2">
      <w:pPr>
        <w:pStyle w:val="noidung"/>
      </w:pPr>
      <w:r w:rsidRPr="002B26B2">
        <w:t>Thuộc tính float có một số giá trị thường dùng như:</w:t>
      </w:r>
    </w:p>
    <w:p w14:paraId="0F3B8A13" w14:textId="2F992D88" w:rsidR="002B26B2" w:rsidRPr="002B26B2" w:rsidRDefault="002B26B2">
      <w:pPr>
        <w:pStyle w:val="noidung"/>
        <w:numPr>
          <w:ilvl w:val="0"/>
          <w:numId w:val="21"/>
        </w:numPr>
      </w:pPr>
      <w:r w:rsidRPr="002B26B2">
        <w:t>left: Đưa phần tử về phía bên trái của phần tử chứa.</w:t>
      </w:r>
    </w:p>
    <w:p w14:paraId="7A2CA648" w14:textId="227493CC" w:rsidR="002B26B2" w:rsidRPr="002B26B2" w:rsidRDefault="002B26B2">
      <w:pPr>
        <w:pStyle w:val="noidung"/>
        <w:numPr>
          <w:ilvl w:val="0"/>
          <w:numId w:val="21"/>
        </w:numPr>
      </w:pPr>
      <w:r w:rsidRPr="002B26B2">
        <w:t>right: Đưa phần tử về phía bên phải của phần tử chứa.</w:t>
      </w:r>
    </w:p>
    <w:p w14:paraId="1DF41EE1" w14:textId="6D56C755" w:rsidR="002B26B2" w:rsidRPr="002B26B2" w:rsidRDefault="002B26B2">
      <w:pPr>
        <w:pStyle w:val="noidung"/>
        <w:numPr>
          <w:ilvl w:val="0"/>
          <w:numId w:val="21"/>
        </w:numPr>
      </w:pPr>
      <w:r w:rsidRPr="002B26B2">
        <w:t>none: Không áp dụng hiệu ứng Float, đây là giá trị mặc định.</w:t>
      </w:r>
    </w:p>
    <w:p w14:paraId="395167FE" w14:textId="3529F9FF" w:rsidR="002B26B2" w:rsidRPr="002B26B2" w:rsidRDefault="002B26B2">
      <w:pPr>
        <w:pStyle w:val="noidung"/>
        <w:numPr>
          <w:ilvl w:val="0"/>
          <w:numId w:val="21"/>
        </w:numPr>
      </w:pPr>
      <w:r w:rsidRPr="002B26B2">
        <w:t>inherit: Kế thừa giá trị Float từ phần tử cha.</w:t>
      </w:r>
    </w:p>
    <w:p w14:paraId="6DAFAA33" w14:textId="31FC8642" w:rsidR="002B26B2" w:rsidRDefault="002B26B2" w:rsidP="002B26B2">
      <w:pPr>
        <w:pStyle w:val="noidung"/>
      </w:pPr>
      <w:r>
        <w:t>Cú pháp:</w:t>
      </w:r>
    </w:p>
    <w:p w14:paraId="1C8D8F5A" w14:textId="77777777" w:rsidR="002B26B2" w:rsidRDefault="002B26B2" w:rsidP="002B26B2">
      <w:pPr>
        <w:pStyle w:val="manguon"/>
      </w:pPr>
      <w:r w:rsidRPr="002B26B2">
        <w:t xml:space="preserve">selector{ </w:t>
      </w:r>
    </w:p>
    <w:p w14:paraId="07532999" w14:textId="064F913F" w:rsidR="002B26B2" w:rsidRDefault="002B26B2" w:rsidP="002B26B2">
      <w:pPr>
        <w:pStyle w:val="manguon"/>
      </w:pPr>
      <w:r>
        <w:t xml:space="preserve">  </w:t>
      </w:r>
      <w:r w:rsidRPr="002B26B2">
        <w:t>float: left;</w:t>
      </w:r>
    </w:p>
    <w:p w14:paraId="77AAC562" w14:textId="5BF5FF62" w:rsidR="002B26B2" w:rsidRDefault="002B26B2" w:rsidP="002B26B2">
      <w:pPr>
        <w:pStyle w:val="manguon"/>
      </w:pPr>
      <w:r w:rsidRPr="002B26B2">
        <w:t xml:space="preserve"> }</w:t>
      </w:r>
    </w:p>
    <w:p w14:paraId="7CCD26BF" w14:textId="119ECA37" w:rsidR="002B26B2" w:rsidRDefault="002B26B2" w:rsidP="003A7FBC">
      <w:pPr>
        <w:pStyle w:val="noidung"/>
        <w:ind w:firstLine="0"/>
      </w:pPr>
      <w:r>
        <w:lastRenderedPageBreak/>
        <w:t>Hoặc</w:t>
      </w:r>
    </w:p>
    <w:p w14:paraId="171D810C" w14:textId="77777777" w:rsidR="002B26B2" w:rsidRDefault="002B26B2" w:rsidP="002B26B2">
      <w:pPr>
        <w:pStyle w:val="manguon"/>
      </w:pPr>
      <w:r w:rsidRPr="002B26B2">
        <w:t xml:space="preserve">selector{ </w:t>
      </w:r>
    </w:p>
    <w:p w14:paraId="50E26FD4" w14:textId="0834A42A" w:rsidR="002B26B2" w:rsidRDefault="002B26B2" w:rsidP="002B26B2">
      <w:pPr>
        <w:pStyle w:val="manguon"/>
      </w:pPr>
      <w:r>
        <w:t xml:space="preserve">  </w:t>
      </w:r>
      <w:r w:rsidRPr="002B26B2">
        <w:t>float: right;</w:t>
      </w:r>
    </w:p>
    <w:p w14:paraId="55BE709F" w14:textId="5FD03086" w:rsidR="002B26B2" w:rsidRPr="002B26B2" w:rsidRDefault="002B26B2" w:rsidP="002B26B2">
      <w:pPr>
        <w:pStyle w:val="manguon"/>
      </w:pPr>
      <w:r w:rsidRPr="002B26B2">
        <w:t xml:space="preserve"> }</w:t>
      </w:r>
    </w:p>
    <w:p w14:paraId="7C02E0DE" w14:textId="121644F0" w:rsidR="00133E77" w:rsidRDefault="000F3B02" w:rsidP="00D900BA">
      <w:pPr>
        <w:pStyle w:val="Heading4"/>
        <w:numPr>
          <w:ilvl w:val="0"/>
          <w:numId w:val="0"/>
        </w:numPr>
        <w:rPr>
          <w:b w:val="0"/>
          <w:bCs w:val="0"/>
          <w:szCs w:val="26"/>
        </w:rPr>
      </w:pPr>
      <w:r w:rsidRPr="001349EC">
        <w:rPr>
          <w:b w:val="0"/>
          <w:bCs w:val="0"/>
          <w:szCs w:val="26"/>
        </w:rPr>
        <w:t xml:space="preserve">2.6.5.2. </w:t>
      </w:r>
      <w:r w:rsidR="00133E77" w:rsidRPr="001349EC">
        <w:rPr>
          <w:b w:val="0"/>
          <w:bCs w:val="0"/>
          <w:szCs w:val="26"/>
        </w:rPr>
        <w:t>Position</w:t>
      </w:r>
    </w:p>
    <w:p w14:paraId="46C1F3D0" w14:textId="77777777" w:rsidR="00F25573" w:rsidRPr="00F25573" w:rsidRDefault="00F25573" w:rsidP="00F25573">
      <w:pPr>
        <w:pStyle w:val="noidung"/>
      </w:pPr>
      <w:r w:rsidRPr="00F25573">
        <w:t>Position là thuộc tính trong CSS được sử dụng để xác định phương thức định vị của một phần tử trên trang web. Thuộc tính này cho phép người lập trình kiểm soát vị trí hiển thị của các thành phần giao diện, từ đó xây dựng bố cục linh hoạt và trực quan hơn.</w:t>
      </w:r>
    </w:p>
    <w:p w14:paraId="19B343B6" w14:textId="77777777" w:rsidR="00F25573" w:rsidRDefault="00F25573" w:rsidP="00F25573">
      <w:pPr>
        <w:pStyle w:val="noidung"/>
      </w:pPr>
      <w:r w:rsidRPr="00F25573">
        <w:t>Khi sử dụng position, phần tử có thể được kết hợp với các thuộc tính như top, bottom, left và right để điều chỉnh vị trí theo mong muốn. Đây là một trong những thuộc tính quan trọng trong thiết kế giao diện website.</w:t>
      </w:r>
    </w:p>
    <w:p w14:paraId="1DCB5315" w14:textId="294E2D9F" w:rsidR="00F25573" w:rsidRPr="00F25573" w:rsidRDefault="00F25573" w:rsidP="00F25573">
      <w:pPr>
        <w:pStyle w:val="noidung"/>
      </w:pPr>
      <w:r w:rsidRPr="00F25573">
        <w:t>Thuộc tính position có các giá trị phổ biến sau:</w:t>
      </w:r>
    </w:p>
    <w:p w14:paraId="45FE4CE4" w14:textId="5E4343E8" w:rsidR="00F25573" w:rsidRPr="00F25573" w:rsidRDefault="00F25573" w:rsidP="00F25573">
      <w:pPr>
        <w:pStyle w:val="noidung"/>
      </w:pPr>
      <w:r w:rsidRPr="00F25573">
        <w:rPr>
          <w:b/>
          <w:bCs/>
        </w:rPr>
        <w:t>Static</w:t>
      </w:r>
      <w:r w:rsidRPr="00F25573">
        <w:t xml:space="preserve"> là giá trị mặc định của thuộc tính position. Khi sử dụng giá trị này, phần tử sẽ được hiển thị theo thứ tự bình thường của tài liệu HTML và không chịu tác động của các thuộc tính top, left, right hoặc bottom.</w:t>
      </w:r>
    </w:p>
    <w:p w14:paraId="47D8B319" w14:textId="77777777" w:rsidR="00F25573" w:rsidRPr="00F25573" w:rsidRDefault="00F25573" w:rsidP="00F25573">
      <w:pPr>
        <w:pStyle w:val="noidung"/>
      </w:pPr>
      <w:r w:rsidRPr="00F25573">
        <w:rPr>
          <w:b/>
          <w:bCs/>
        </w:rPr>
        <w:t>Ví dụ:</w:t>
      </w:r>
    </w:p>
    <w:p w14:paraId="5F5BB1FA" w14:textId="77777777" w:rsidR="00F25573" w:rsidRPr="00F25573" w:rsidRDefault="00F25573" w:rsidP="00F25573">
      <w:pPr>
        <w:pStyle w:val="manguon"/>
      </w:pPr>
      <w:r w:rsidRPr="00F25573">
        <w:t>.box{</w:t>
      </w:r>
    </w:p>
    <w:p w14:paraId="5BC7B33D" w14:textId="77777777" w:rsidR="00F25573" w:rsidRPr="00F25573" w:rsidRDefault="00F25573" w:rsidP="00F25573">
      <w:pPr>
        <w:pStyle w:val="manguon"/>
      </w:pPr>
      <w:r w:rsidRPr="00F25573">
        <w:t xml:space="preserve">    position: static;</w:t>
      </w:r>
    </w:p>
    <w:p w14:paraId="33C08D90" w14:textId="5FDB32E4" w:rsidR="00F25573" w:rsidRDefault="00F25573" w:rsidP="003A7FBC">
      <w:pPr>
        <w:pStyle w:val="manguon"/>
      </w:pPr>
      <w:r w:rsidRPr="00F25573">
        <w:t>}</w:t>
      </w:r>
    </w:p>
    <w:p w14:paraId="0F659E3A" w14:textId="55911676" w:rsidR="00F25573" w:rsidRPr="00F25573" w:rsidRDefault="00F25573" w:rsidP="00F25573">
      <w:pPr>
        <w:pStyle w:val="noidung"/>
      </w:pPr>
      <w:r>
        <w:tab/>
      </w:r>
      <w:r w:rsidRPr="00F25573">
        <w:rPr>
          <w:b/>
          <w:bCs/>
        </w:rPr>
        <w:t>Relative</w:t>
      </w:r>
      <w:r w:rsidRPr="00F25573">
        <w:t xml:space="preserve"> cho phép phần tử dịch chuyển so với vị trí ban đầu của chính nó nhưng vẫn giữ nguyên khoảng không gian mà nó chiếm trong bố cục.</w:t>
      </w:r>
    </w:p>
    <w:p w14:paraId="4873DCAE" w14:textId="77777777" w:rsidR="00F25573" w:rsidRPr="00F25573" w:rsidRDefault="00F25573" w:rsidP="00F25573">
      <w:pPr>
        <w:pStyle w:val="noidung"/>
      </w:pPr>
      <w:r w:rsidRPr="00F25573">
        <w:rPr>
          <w:b/>
          <w:bCs/>
        </w:rPr>
        <w:t>Ví dụ:</w:t>
      </w:r>
    </w:p>
    <w:p w14:paraId="1FE5CF3D" w14:textId="77777777" w:rsidR="00F25573" w:rsidRPr="00F25573" w:rsidRDefault="00F25573" w:rsidP="00F25573">
      <w:pPr>
        <w:pStyle w:val="manguon"/>
      </w:pPr>
      <w:r w:rsidRPr="00F25573">
        <w:t>.box{</w:t>
      </w:r>
    </w:p>
    <w:p w14:paraId="4E4C0A56" w14:textId="77777777" w:rsidR="00F25573" w:rsidRPr="00F25573" w:rsidRDefault="00F25573" w:rsidP="00F25573">
      <w:pPr>
        <w:pStyle w:val="manguon"/>
      </w:pPr>
      <w:r w:rsidRPr="00F25573">
        <w:t xml:space="preserve">    position: relative;</w:t>
      </w:r>
    </w:p>
    <w:p w14:paraId="56356167" w14:textId="77777777" w:rsidR="00F25573" w:rsidRPr="00F25573" w:rsidRDefault="00F25573" w:rsidP="00F25573">
      <w:pPr>
        <w:pStyle w:val="manguon"/>
      </w:pPr>
      <w:r w:rsidRPr="00F25573">
        <w:t xml:space="preserve">    left: 20px;</w:t>
      </w:r>
    </w:p>
    <w:p w14:paraId="58E6964A" w14:textId="77777777" w:rsidR="00F25573" w:rsidRPr="00F25573" w:rsidRDefault="00F25573" w:rsidP="00F25573">
      <w:pPr>
        <w:pStyle w:val="manguon"/>
      </w:pPr>
      <w:r w:rsidRPr="00F25573">
        <w:t xml:space="preserve">    top: 10px;</w:t>
      </w:r>
    </w:p>
    <w:p w14:paraId="212087FA" w14:textId="77777777" w:rsidR="00F25573" w:rsidRPr="00F25573" w:rsidRDefault="00F25573" w:rsidP="00F25573">
      <w:pPr>
        <w:pStyle w:val="manguon"/>
      </w:pPr>
      <w:r w:rsidRPr="00F25573">
        <w:t>}</w:t>
      </w:r>
    </w:p>
    <w:p w14:paraId="4F8F016B" w14:textId="75FEA92F" w:rsidR="00F25573" w:rsidRDefault="00F25573" w:rsidP="003A7FBC">
      <w:pPr>
        <w:pStyle w:val="noidung"/>
        <w:ind w:firstLine="0"/>
      </w:pPr>
      <w:r w:rsidRPr="00F25573">
        <w:lastRenderedPageBreak/>
        <w:t>Trong ví dụ trên, phần tử sẽ dịch sang phải 20px và xuống dưới 10px so với vị trí ban đầu.</w:t>
      </w:r>
    </w:p>
    <w:p w14:paraId="0F1F4121" w14:textId="77777777" w:rsidR="00F25573" w:rsidRDefault="00F25573" w:rsidP="00F25573">
      <w:pPr>
        <w:pStyle w:val="noidung"/>
      </w:pPr>
    </w:p>
    <w:p w14:paraId="66D7B310" w14:textId="3A179E62" w:rsidR="00F25573" w:rsidRPr="00F25573" w:rsidRDefault="00F25573" w:rsidP="00F25573">
      <w:pPr>
        <w:pStyle w:val="noidung"/>
      </w:pPr>
      <w:r w:rsidRPr="00F25573">
        <w:rPr>
          <w:b/>
          <w:bCs/>
        </w:rPr>
        <w:t>Absolute</w:t>
      </w:r>
      <w:r w:rsidRPr="00F25573">
        <w:t xml:space="preserve"> giúp phần tử được định vị tuyệt đối dựa trên phần tử cha gần nhất có thuộc tính position khác static. Nếu không có phần tử cha phù hợp, phần tử sẽ được định vị theo cửa sổ trình duyệt.</w:t>
      </w:r>
    </w:p>
    <w:p w14:paraId="7BFD60F3" w14:textId="77777777" w:rsidR="00F25573" w:rsidRPr="00F25573" w:rsidRDefault="00F25573" w:rsidP="00F25573">
      <w:pPr>
        <w:pStyle w:val="noidung"/>
      </w:pPr>
      <w:r w:rsidRPr="00F25573">
        <w:t>Ví dụ:</w:t>
      </w:r>
    </w:p>
    <w:p w14:paraId="427D38F2" w14:textId="77777777" w:rsidR="00F25573" w:rsidRPr="00F25573" w:rsidRDefault="00F25573" w:rsidP="00F25573">
      <w:pPr>
        <w:pStyle w:val="manguon"/>
      </w:pPr>
      <w:r w:rsidRPr="00F25573">
        <w:t>.box{</w:t>
      </w:r>
    </w:p>
    <w:p w14:paraId="58FE80B1" w14:textId="77777777" w:rsidR="00F25573" w:rsidRPr="00F25573" w:rsidRDefault="00F25573" w:rsidP="00F25573">
      <w:pPr>
        <w:pStyle w:val="manguon"/>
      </w:pPr>
      <w:r w:rsidRPr="00F25573">
        <w:t xml:space="preserve">    position: absolute;</w:t>
      </w:r>
    </w:p>
    <w:p w14:paraId="369BEBE8" w14:textId="77777777" w:rsidR="00F25573" w:rsidRPr="00F25573" w:rsidRDefault="00F25573" w:rsidP="00F25573">
      <w:pPr>
        <w:pStyle w:val="manguon"/>
      </w:pPr>
      <w:r w:rsidRPr="00F25573">
        <w:t xml:space="preserve">    top: 50px;</w:t>
      </w:r>
    </w:p>
    <w:p w14:paraId="16B5E273" w14:textId="77777777" w:rsidR="00F25573" w:rsidRPr="00F25573" w:rsidRDefault="00F25573" w:rsidP="00F25573">
      <w:pPr>
        <w:pStyle w:val="manguon"/>
      </w:pPr>
      <w:r w:rsidRPr="00F25573">
        <w:t xml:space="preserve">    left: 100px;</w:t>
      </w:r>
    </w:p>
    <w:p w14:paraId="5ABD0DF9" w14:textId="77777777" w:rsidR="00F25573" w:rsidRPr="00F25573" w:rsidRDefault="00F25573" w:rsidP="00F25573">
      <w:pPr>
        <w:pStyle w:val="manguon"/>
      </w:pPr>
      <w:r w:rsidRPr="00F25573">
        <w:t>}</w:t>
      </w:r>
    </w:p>
    <w:p w14:paraId="21CDEC24" w14:textId="77777777" w:rsidR="00F25573" w:rsidRDefault="00F25573" w:rsidP="00F25573">
      <w:pPr>
        <w:pStyle w:val="noidung"/>
      </w:pPr>
      <w:r w:rsidRPr="00F25573">
        <w:t>Giá trị này thường được sử dụng để đặt các nút, biểu tượng hoặc hộp thông báo tại vị trí xác định trên giao diện.</w:t>
      </w:r>
    </w:p>
    <w:p w14:paraId="01AC13F9" w14:textId="77777777" w:rsidR="00F25573" w:rsidRDefault="00F25573" w:rsidP="00F25573">
      <w:pPr>
        <w:pStyle w:val="noidung"/>
      </w:pPr>
    </w:p>
    <w:p w14:paraId="38BE4901" w14:textId="3723F68F" w:rsidR="00F25573" w:rsidRPr="00F25573" w:rsidRDefault="00F25573" w:rsidP="00F25573">
      <w:pPr>
        <w:pStyle w:val="noidung"/>
      </w:pPr>
      <w:r w:rsidRPr="00F25573">
        <w:rPr>
          <w:b/>
          <w:bCs/>
        </w:rPr>
        <w:t>Fixed</w:t>
      </w:r>
      <w:r w:rsidRPr="00F25573">
        <w:t xml:space="preserve"> giúp phần tử luôn cố định trên cửa sổ trình duyệt, ngay cả khi người dùng cuộn trang. Vị trí của phần tử sẽ không thay đổi theo nội dung.</w:t>
      </w:r>
    </w:p>
    <w:p w14:paraId="7703893F" w14:textId="77777777" w:rsidR="00F25573" w:rsidRPr="00F25573" w:rsidRDefault="00F25573" w:rsidP="00F25573">
      <w:pPr>
        <w:pStyle w:val="noidung"/>
      </w:pPr>
      <w:r w:rsidRPr="00F25573">
        <w:rPr>
          <w:b/>
          <w:bCs/>
        </w:rPr>
        <w:t>Ví dụ:</w:t>
      </w:r>
    </w:p>
    <w:p w14:paraId="5DB52694" w14:textId="77777777" w:rsidR="00F25573" w:rsidRPr="00F25573" w:rsidRDefault="00F25573" w:rsidP="00F25573">
      <w:pPr>
        <w:pStyle w:val="noidung"/>
      </w:pPr>
      <w:r w:rsidRPr="00F25573">
        <w:t>.menu{</w:t>
      </w:r>
    </w:p>
    <w:p w14:paraId="0995DCCD" w14:textId="77777777" w:rsidR="00F25573" w:rsidRPr="00F25573" w:rsidRDefault="00F25573" w:rsidP="00F25573">
      <w:pPr>
        <w:pStyle w:val="noidung"/>
      </w:pPr>
      <w:r w:rsidRPr="00F25573">
        <w:t xml:space="preserve">    position: fixed;</w:t>
      </w:r>
    </w:p>
    <w:p w14:paraId="55446090" w14:textId="77777777" w:rsidR="00F25573" w:rsidRPr="00F25573" w:rsidRDefault="00F25573" w:rsidP="00F25573">
      <w:pPr>
        <w:pStyle w:val="noidung"/>
      </w:pPr>
      <w:r w:rsidRPr="00F25573">
        <w:t xml:space="preserve">    top: 0;</w:t>
      </w:r>
    </w:p>
    <w:p w14:paraId="3B396814" w14:textId="77777777" w:rsidR="00F25573" w:rsidRPr="00F25573" w:rsidRDefault="00F25573" w:rsidP="00F25573">
      <w:pPr>
        <w:pStyle w:val="noidung"/>
      </w:pPr>
      <w:r w:rsidRPr="00F25573">
        <w:t xml:space="preserve">    left: 0;</w:t>
      </w:r>
    </w:p>
    <w:p w14:paraId="245A9318" w14:textId="77777777" w:rsidR="00F25573" w:rsidRPr="00F25573" w:rsidRDefault="00F25573" w:rsidP="00F25573">
      <w:pPr>
        <w:pStyle w:val="noidung"/>
      </w:pPr>
      <w:r w:rsidRPr="00F25573">
        <w:t>}</w:t>
      </w:r>
    </w:p>
    <w:p w14:paraId="41C9D2AA" w14:textId="77777777" w:rsidR="00F25573" w:rsidRPr="00F25573" w:rsidRDefault="00F25573" w:rsidP="00F25573">
      <w:pPr>
        <w:pStyle w:val="noidung"/>
      </w:pPr>
      <w:r w:rsidRPr="00F25573">
        <w:t>Thuộc tính này thường được sử dụng để tạo thanh menu cố định hoặc nút "Lên đầu trang".</w:t>
      </w:r>
    </w:p>
    <w:p w14:paraId="1715126D" w14:textId="79B6A76F" w:rsidR="00F25573" w:rsidRPr="00F25573" w:rsidRDefault="00F25573" w:rsidP="00F25573">
      <w:pPr>
        <w:pStyle w:val="noidung"/>
      </w:pPr>
      <w:r w:rsidRPr="00F25573">
        <w:rPr>
          <w:b/>
          <w:bCs/>
        </w:rPr>
        <w:t>Sticky</w:t>
      </w:r>
      <w:r w:rsidRPr="00F25573">
        <w:t xml:space="preserve"> là sự kết hợp giữa relative và fixed. Ban đầu phần tử hoạt động như relative, nhưng khi người dùng cuộn trang đến một vị trí nhất định thì phần tử sẽ được cố định trên màn hình.</w:t>
      </w:r>
    </w:p>
    <w:p w14:paraId="1E708A9C" w14:textId="77777777" w:rsidR="00F25573" w:rsidRPr="00F25573" w:rsidRDefault="00F25573" w:rsidP="00F25573">
      <w:pPr>
        <w:pStyle w:val="noidung"/>
      </w:pPr>
      <w:r w:rsidRPr="00F25573">
        <w:rPr>
          <w:b/>
          <w:bCs/>
        </w:rPr>
        <w:lastRenderedPageBreak/>
        <w:t>Ví dụ:</w:t>
      </w:r>
    </w:p>
    <w:p w14:paraId="5E824030" w14:textId="77777777" w:rsidR="00F25573" w:rsidRPr="00F25573" w:rsidRDefault="00F25573" w:rsidP="00F25573">
      <w:pPr>
        <w:pStyle w:val="manguon"/>
      </w:pPr>
      <w:r w:rsidRPr="00F25573">
        <w:t>.header{</w:t>
      </w:r>
    </w:p>
    <w:p w14:paraId="45E55026" w14:textId="77777777" w:rsidR="00F25573" w:rsidRPr="00F25573" w:rsidRDefault="00F25573" w:rsidP="00F25573">
      <w:pPr>
        <w:pStyle w:val="manguon"/>
      </w:pPr>
      <w:r w:rsidRPr="00F25573">
        <w:t xml:space="preserve">    position: sticky;</w:t>
      </w:r>
    </w:p>
    <w:p w14:paraId="09408C10" w14:textId="77777777" w:rsidR="00F25573" w:rsidRPr="00F25573" w:rsidRDefault="00F25573" w:rsidP="00F25573">
      <w:pPr>
        <w:pStyle w:val="manguon"/>
      </w:pPr>
      <w:r w:rsidRPr="00F25573">
        <w:t xml:space="preserve">    top: 0;</w:t>
      </w:r>
    </w:p>
    <w:p w14:paraId="0C49F584" w14:textId="77777777" w:rsidR="00F25573" w:rsidRPr="00F25573" w:rsidRDefault="00F25573" w:rsidP="00F25573">
      <w:pPr>
        <w:pStyle w:val="manguon"/>
      </w:pPr>
      <w:r w:rsidRPr="00F25573">
        <w:t>}</w:t>
      </w:r>
    </w:p>
    <w:p w14:paraId="7BFAA05C" w14:textId="447B9E67" w:rsidR="00133E77" w:rsidRPr="009758C0" w:rsidRDefault="00F25573" w:rsidP="009758C0">
      <w:pPr>
        <w:pStyle w:val="noidung"/>
      </w:pPr>
      <w:r w:rsidRPr="00F25573">
        <w:t>Thuộc tính này thường được áp dụng cho thanh điều hướng (Navigation Bar) để giúp người dùng dễ dàng truy cập các chức năng khi cuộn trang.</w:t>
      </w:r>
      <w:r w:rsidR="00133E77" w:rsidRPr="001263D3">
        <w:rPr>
          <w:rFonts w:cs="Times New Roman"/>
          <w:szCs w:val="26"/>
        </w:rPr>
        <w:t xml:space="preserve"> </w:t>
      </w:r>
    </w:p>
    <w:p w14:paraId="455A1FAF" w14:textId="65C71A2B" w:rsidR="00133E77" w:rsidRPr="001349EC" w:rsidRDefault="000F3B02" w:rsidP="00D900BA">
      <w:pPr>
        <w:pStyle w:val="Heading3"/>
        <w:numPr>
          <w:ilvl w:val="0"/>
          <w:numId w:val="0"/>
        </w:numPr>
        <w:rPr>
          <w:rFonts w:cs="Times New Roman"/>
          <w:szCs w:val="26"/>
        </w:rPr>
      </w:pPr>
      <w:bookmarkStart w:id="32" w:name="_Toc232108603"/>
      <w:r w:rsidRPr="001349EC">
        <w:rPr>
          <w:rFonts w:cs="Times New Roman"/>
          <w:szCs w:val="26"/>
        </w:rPr>
        <w:t>2</w:t>
      </w:r>
      <w:r w:rsidR="00133E77" w:rsidRPr="001349EC">
        <w:rPr>
          <w:rFonts w:cs="Times New Roman"/>
          <w:szCs w:val="26"/>
        </w:rPr>
        <w:t>.</w:t>
      </w:r>
      <w:r w:rsidRPr="001349EC">
        <w:rPr>
          <w:rFonts w:cs="Times New Roman"/>
          <w:szCs w:val="26"/>
        </w:rPr>
        <w:t>6</w:t>
      </w:r>
      <w:r w:rsidR="00133E77" w:rsidRPr="001349EC">
        <w:rPr>
          <w:rFonts w:cs="Times New Roman"/>
          <w:szCs w:val="26"/>
        </w:rPr>
        <w:t>.6</w:t>
      </w:r>
      <w:r w:rsidRPr="001349EC">
        <w:rPr>
          <w:rFonts w:cs="Times New Roman"/>
          <w:szCs w:val="26"/>
        </w:rPr>
        <w:t>.</w:t>
      </w:r>
      <w:r w:rsidR="00133E77" w:rsidRPr="001349EC">
        <w:rPr>
          <w:rFonts w:cs="Times New Roman"/>
          <w:szCs w:val="26"/>
        </w:rPr>
        <w:t xml:space="preserve"> Responsive Web Design</w:t>
      </w:r>
      <w:bookmarkEnd w:id="32"/>
    </w:p>
    <w:p w14:paraId="2F71FBDE" w14:textId="78AB7C29" w:rsidR="00133E77" w:rsidRPr="001349EC" w:rsidRDefault="000F3B02" w:rsidP="00D900BA">
      <w:pPr>
        <w:pStyle w:val="Heading4"/>
        <w:numPr>
          <w:ilvl w:val="0"/>
          <w:numId w:val="0"/>
        </w:numPr>
        <w:rPr>
          <w:b w:val="0"/>
          <w:bCs w:val="0"/>
          <w:szCs w:val="26"/>
        </w:rPr>
      </w:pPr>
      <w:r w:rsidRPr="001349EC">
        <w:rPr>
          <w:b w:val="0"/>
          <w:bCs w:val="0"/>
          <w:szCs w:val="26"/>
        </w:rPr>
        <w:t xml:space="preserve">2.6.6.1. </w:t>
      </w:r>
      <w:r w:rsidR="00133E77" w:rsidRPr="001349EC">
        <w:rPr>
          <w:b w:val="0"/>
          <w:bCs w:val="0"/>
          <w:szCs w:val="26"/>
        </w:rPr>
        <w:t>Khái niệm</w:t>
      </w:r>
    </w:p>
    <w:p w14:paraId="78382320" w14:textId="77777777" w:rsidR="006B11AE" w:rsidRPr="001263D3" w:rsidRDefault="006B11AE" w:rsidP="009758C0">
      <w:pPr>
        <w:pStyle w:val="noidung"/>
      </w:pPr>
      <w:r w:rsidRPr="001263D3">
        <w:rPr>
          <w:b/>
          <w:bCs/>
        </w:rPr>
        <w:t>Responsive Web Design (RWD)</w:t>
      </w:r>
      <w:r w:rsidRPr="001263D3">
        <w:t xml:space="preserve"> là phương pháp thiết kế website giúp giao diện tự động điều chỉnh kích thước, bố cục và nội dung để hiển thị phù hợp trên nhiều loại thiết bị khác nhau như máy tính, máy tính bảng và điện thoại.</w:t>
      </w:r>
    </w:p>
    <w:p w14:paraId="7E38B08E" w14:textId="64C9A163" w:rsidR="00133E77" w:rsidRDefault="000F3B02" w:rsidP="00D900BA">
      <w:pPr>
        <w:pStyle w:val="Heading4"/>
        <w:numPr>
          <w:ilvl w:val="0"/>
          <w:numId w:val="0"/>
        </w:numPr>
        <w:rPr>
          <w:b w:val="0"/>
          <w:bCs w:val="0"/>
          <w:szCs w:val="26"/>
        </w:rPr>
      </w:pPr>
      <w:r w:rsidRPr="001349EC">
        <w:rPr>
          <w:b w:val="0"/>
          <w:bCs w:val="0"/>
          <w:szCs w:val="26"/>
        </w:rPr>
        <w:t xml:space="preserve">2.6.6.2. </w:t>
      </w:r>
      <w:r w:rsidR="00133E77" w:rsidRPr="001349EC">
        <w:rPr>
          <w:b w:val="0"/>
          <w:bCs w:val="0"/>
          <w:szCs w:val="26"/>
        </w:rPr>
        <w:t>Media Query</w:t>
      </w:r>
    </w:p>
    <w:p w14:paraId="30EE17D9" w14:textId="58DFE9F2" w:rsidR="009758C0" w:rsidRDefault="009758C0" w:rsidP="009758C0">
      <w:r>
        <w:t>Cú pháp:</w:t>
      </w:r>
    </w:p>
    <w:p w14:paraId="798BA82A" w14:textId="77777777" w:rsidR="009758C0" w:rsidRDefault="009758C0" w:rsidP="009758C0">
      <w:pPr>
        <w:pStyle w:val="manguon"/>
      </w:pPr>
      <w:r w:rsidRPr="009758C0">
        <w:t xml:space="preserve">@media screen and (max-width:768px){ </w:t>
      </w:r>
    </w:p>
    <w:p w14:paraId="2D58E1C0" w14:textId="77777777" w:rsidR="009758C0" w:rsidRDefault="009758C0" w:rsidP="009758C0">
      <w:pPr>
        <w:pStyle w:val="manguon"/>
      </w:pPr>
      <w:r w:rsidRPr="009758C0">
        <w:t>selector{</w:t>
      </w:r>
    </w:p>
    <w:p w14:paraId="3DB96A6D" w14:textId="77777777" w:rsidR="009758C0" w:rsidRDefault="009758C0" w:rsidP="009758C0">
      <w:pPr>
        <w:pStyle w:val="manguon"/>
      </w:pPr>
      <w:r w:rsidRPr="009758C0">
        <w:t xml:space="preserve"> thuộc_tính: giá_trị;</w:t>
      </w:r>
    </w:p>
    <w:p w14:paraId="38CA2FE5" w14:textId="77777777" w:rsidR="009758C0" w:rsidRDefault="009758C0" w:rsidP="009758C0">
      <w:pPr>
        <w:pStyle w:val="manguon"/>
      </w:pPr>
      <w:r w:rsidRPr="009758C0">
        <w:t xml:space="preserve"> }</w:t>
      </w:r>
    </w:p>
    <w:p w14:paraId="0D25F13D" w14:textId="4C45B4C8" w:rsidR="006B11AE" w:rsidRDefault="009758C0" w:rsidP="009758C0">
      <w:pPr>
        <w:pStyle w:val="manguon"/>
      </w:pPr>
      <w:r w:rsidRPr="009758C0">
        <w:t>}</w:t>
      </w:r>
    </w:p>
    <w:p w14:paraId="35640B07" w14:textId="77777777" w:rsidR="009758C0" w:rsidRPr="009758C0" w:rsidRDefault="009758C0" w:rsidP="009758C0">
      <w:pPr>
        <w:pStyle w:val="noidung"/>
      </w:pPr>
      <w:r w:rsidRPr="009758C0">
        <w:t>Trong đó:</w:t>
      </w:r>
    </w:p>
    <w:p w14:paraId="5A07EE99" w14:textId="72BF17FE" w:rsidR="009758C0" w:rsidRPr="009758C0" w:rsidRDefault="009758C0">
      <w:pPr>
        <w:pStyle w:val="noidung"/>
        <w:numPr>
          <w:ilvl w:val="0"/>
          <w:numId w:val="20"/>
        </w:numPr>
      </w:pPr>
      <w:r w:rsidRPr="009758C0">
        <w:t>@media: Khai báo sử dụng Media Query.</w:t>
      </w:r>
    </w:p>
    <w:p w14:paraId="7D59425D" w14:textId="28085DB1" w:rsidR="009758C0" w:rsidRPr="009758C0" w:rsidRDefault="009758C0">
      <w:pPr>
        <w:pStyle w:val="noidung"/>
        <w:numPr>
          <w:ilvl w:val="0"/>
          <w:numId w:val="20"/>
        </w:numPr>
      </w:pPr>
      <w:r w:rsidRPr="009758C0">
        <w:t>screen: Áp dụng cho thiết bị hiển thị màn hình.</w:t>
      </w:r>
    </w:p>
    <w:p w14:paraId="4754B7DC" w14:textId="2579B8A2" w:rsidR="00133E77" w:rsidRPr="001847CF" w:rsidRDefault="009758C0" w:rsidP="001847CF">
      <w:pPr>
        <w:pStyle w:val="noidung"/>
        <w:numPr>
          <w:ilvl w:val="0"/>
          <w:numId w:val="20"/>
        </w:numPr>
      </w:pPr>
      <w:r w:rsidRPr="009758C0">
        <w:t>max-width:768px: Áp dụng khi chiều rộng màn hình nhỏ hơn hoặc bằng 768px.</w:t>
      </w:r>
      <w:bookmarkStart w:id="33" w:name="_Toc232108604"/>
      <w:r w:rsidR="000F3B02" w:rsidRPr="001847CF">
        <w:rPr>
          <w:szCs w:val="28"/>
        </w:rPr>
        <w:t>2</w:t>
      </w:r>
      <w:r w:rsidR="00133E77" w:rsidRPr="001847CF">
        <w:rPr>
          <w:szCs w:val="28"/>
        </w:rPr>
        <w:t>.</w:t>
      </w:r>
      <w:r w:rsidR="000F3B02" w:rsidRPr="001847CF">
        <w:rPr>
          <w:szCs w:val="28"/>
        </w:rPr>
        <w:t>7.</w:t>
      </w:r>
      <w:r w:rsidR="00133E77" w:rsidRPr="001847CF">
        <w:rPr>
          <w:szCs w:val="28"/>
        </w:rPr>
        <w:t xml:space="preserve"> Ngôn ngữ JavaScript</w:t>
      </w:r>
      <w:bookmarkEnd w:id="33"/>
    </w:p>
    <w:p w14:paraId="181E524F" w14:textId="329C303E" w:rsidR="00133E77" w:rsidRPr="001349EC" w:rsidRDefault="000F3B02" w:rsidP="00D900BA">
      <w:pPr>
        <w:pStyle w:val="Heading3"/>
        <w:numPr>
          <w:ilvl w:val="0"/>
          <w:numId w:val="0"/>
        </w:numPr>
        <w:rPr>
          <w:rFonts w:cs="Times New Roman"/>
          <w:szCs w:val="26"/>
        </w:rPr>
      </w:pPr>
      <w:bookmarkStart w:id="34" w:name="_Toc232108605"/>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.1</w:t>
      </w:r>
      <w:r w:rsidRPr="001349EC">
        <w:rPr>
          <w:rFonts w:cs="Times New Roman"/>
          <w:szCs w:val="26"/>
        </w:rPr>
        <w:t>.</w:t>
      </w:r>
      <w:r w:rsidR="00133E77" w:rsidRPr="001349EC">
        <w:rPr>
          <w:rFonts w:cs="Times New Roman"/>
          <w:szCs w:val="26"/>
        </w:rPr>
        <w:t xml:space="preserve"> Giới thiệu JavaScript</w:t>
      </w:r>
      <w:bookmarkEnd w:id="34"/>
    </w:p>
    <w:p w14:paraId="5E485CF1" w14:textId="57639057" w:rsidR="00133E77" w:rsidRPr="001349EC" w:rsidRDefault="000F3B02" w:rsidP="00D900BA">
      <w:pPr>
        <w:pStyle w:val="Heading4"/>
        <w:numPr>
          <w:ilvl w:val="0"/>
          <w:numId w:val="0"/>
        </w:numPr>
        <w:rPr>
          <w:b w:val="0"/>
          <w:bCs w:val="0"/>
          <w:szCs w:val="26"/>
        </w:rPr>
      </w:pPr>
      <w:r w:rsidRPr="001349EC">
        <w:rPr>
          <w:b w:val="0"/>
          <w:bCs w:val="0"/>
          <w:szCs w:val="26"/>
        </w:rPr>
        <w:t>2.7.1.</w:t>
      </w:r>
      <w:r w:rsidR="00133E77" w:rsidRPr="001349EC">
        <w:rPr>
          <w:b w:val="0"/>
          <w:bCs w:val="0"/>
          <w:szCs w:val="26"/>
        </w:rPr>
        <w:t>1. Khái niệm</w:t>
      </w:r>
    </w:p>
    <w:p w14:paraId="2559A40B" w14:textId="6D24DCDE" w:rsidR="006B11AE" w:rsidRPr="001263D3" w:rsidRDefault="006B11AE" w:rsidP="009758C0">
      <w:pPr>
        <w:pStyle w:val="noidung"/>
      </w:pPr>
      <w:r w:rsidRPr="001263D3">
        <w:rPr>
          <w:b/>
          <w:bCs/>
        </w:rPr>
        <w:t>JavaScript (JS)</w:t>
      </w:r>
      <w:r w:rsidRPr="001263D3">
        <w:t xml:space="preserve"> là ngôn ngữ lập trình được sử dụng để tạo sự tương tác và tính động cho trang web. JavaScript có thể thay đổi nội dung HTML, kiểu dáng CSS, xử lý sự kiện và tương tác với người dùng ngay trên trình duyệt</w:t>
      </w:r>
      <w:r w:rsidR="00FE6DE6">
        <w:fldChar w:fldCharType="begin"/>
      </w:r>
      <w:r w:rsidR="00FE6DE6">
        <w:instrText xml:space="preserve"> ADDIN ZOTERO_ITEM CSL_CITATION {"citationID":"hz8TE6Z7","properties":{"unsorted":false,"formattedCitation":"[5]","plainCitation":"[5]","noteIndex":0},"citationItems":[{"id":28,"uris":["http://zotero.org/users/15916337/items/RZD7PST2"],"itemData":{"id":28,"type":"webpage","abstract":"JavaScript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MDN","URL":"https://developer.mozilla.org/en-US/docs/Web/JavaScript","accessed":{"date-parts":[["2026",6,10]]},"issued":{"date-parts":[["2026",5,22]]}}}],"schema":"https://github.com/citation-style-language/schema/raw/master/csl-citation.json"} </w:instrText>
      </w:r>
      <w:r w:rsidR="00FE6DE6">
        <w:fldChar w:fldCharType="separate"/>
      </w:r>
      <w:r w:rsidR="00FE6DE6" w:rsidRPr="00FE6DE6">
        <w:rPr>
          <w:rFonts w:cs="Times New Roman"/>
        </w:rPr>
        <w:t>[5]</w:t>
      </w:r>
      <w:r w:rsidR="00FE6DE6">
        <w:fldChar w:fldCharType="end"/>
      </w:r>
      <w:r w:rsidRPr="001263D3">
        <w:t>.</w:t>
      </w:r>
    </w:p>
    <w:p w14:paraId="5785426A" w14:textId="39FFBACE" w:rsidR="00133E77" w:rsidRPr="001349EC" w:rsidRDefault="000F3B02" w:rsidP="00D900BA">
      <w:pPr>
        <w:pStyle w:val="Heading4"/>
        <w:numPr>
          <w:ilvl w:val="0"/>
          <w:numId w:val="0"/>
        </w:numPr>
        <w:rPr>
          <w:b w:val="0"/>
          <w:bCs w:val="0"/>
          <w:szCs w:val="26"/>
        </w:rPr>
      </w:pPr>
      <w:r w:rsidRPr="001349EC">
        <w:rPr>
          <w:b w:val="0"/>
          <w:bCs w:val="0"/>
          <w:szCs w:val="26"/>
        </w:rPr>
        <w:lastRenderedPageBreak/>
        <w:t>2.7.1</w:t>
      </w:r>
      <w:r w:rsidR="00133E77" w:rsidRPr="001349EC">
        <w:rPr>
          <w:b w:val="0"/>
          <w:bCs w:val="0"/>
          <w:szCs w:val="26"/>
        </w:rPr>
        <w:t>.2. Vai trò</w:t>
      </w:r>
    </w:p>
    <w:p w14:paraId="2E51B034" w14:textId="163D8918" w:rsidR="00133E77" w:rsidRPr="001263D3" w:rsidRDefault="00133E77">
      <w:pPr>
        <w:pStyle w:val="noidung"/>
        <w:numPr>
          <w:ilvl w:val="0"/>
          <w:numId w:val="19"/>
        </w:numPr>
      </w:pPr>
      <w:r w:rsidRPr="001263D3">
        <w:t xml:space="preserve">Xử lý sự kiện. </w:t>
      </w:r>
    </w:p>
    <w:p w14:paraId="0EE1909D" w14:textId="51C112C4" w:rsidR="00133E77" w:rsidRPr="001263D3" w:rsidRDefault="00133E77">
      <w:pPr>
        <w:pStyle w:val="noidung"/>
        <w:numPr>
          <w:ilvl w:val="0"/>
          <w:numId w:val="19"/>
        </w:numPr>
      </w:pPr>
      <w:r w:rsidRPr="001263D3">
        <w:t xml:space="preserve">Kiểm tra dữ liệu nhập. </w:t>
      </w:r>
    </w:p>
    <w:p w14:paraId="7E7582B7" w14:textId="76F9DA1E" w:rsidR="00133E77" w:rsidRPr="001263D3" w:rsidRDefault="00133E77">
      <w:pPr>
        <w:pStyle w:val="noidung"/>
        <w:numPr>
          <w:ilvl w:val="0"/>
          <w:numId w:val="19"/>
        </w:numPr>
      </w:pPr>
      <w:r w:rsidRPr="001263D3">
        <w:t xml:space="preserve">Tạo hiệu ứng. </w:t>
      </w:r>
    </w:p>
    <w:p w14:paraId="7D24A2B5" w14:textId="6A31A6D5" w:rsidR="00133E77" w:rsidRPr="001263D3" w:rsidRDefault="00133E77">
      <w:pPr>
        <w:pStyle w:val="noidung"/>
        <w:numPr>
          <w:ilvl w:val="0"/>
          <w:numId w:val="19"/>
        </w:numPr>
      </w:pPr>
      <w:r w:rsidRPr="001263D3">
        <w:t xml:space="preserve">Giao tiếp với máy chủ. </w:t>
      </w:r>
    </w:p>
    <w:p w14:paraId="01830041" w14:textId="4DC28686" w:rsidR="00133E77" w:rsidRPr="001349EC" w:rsidRDefault="00EE7D48" w:rsidP="00D900BA">
      <w:pPr>
        <w:pStyle w:val="Heading3"/>
        <w:numPr>
          <w:ilvl w:val="0"/>
          <w:numId w:val="0"/>
        </w:numPr>
        <w:rPr>
          <w:rFonts w:cs="Times New Roman"/>
          <w:szCs w:val="26"/>
        </w:rPr>
      </w:pPr>
      <w:bookmarkStart w:id="35" w:name="_Toc232108606"/>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.2. Cú pháp cơ bản</w:t>
      </w:r>
      <w:bookmarkEnd w:id="35"/>
    </w:p>
    <w:p w14:paraId="19AD72E4" w14:textId="5AEAD209" w:rsidR="00133E77" w:rsidRDefault="00EE7D48" w:rsidP="00D900BA">
      <w:pPr>
        <w:pStyle w:val="Heading4"/>
        <w:numPr>
          <w:ilvl w:val="0"/>
          <w:numId w:val="0"/>
        </w:numPr>
        <w:rPr>
          <w:b w:val="0"/>
          <w:bCs w:val="0"/>
          <w:szCs w:val="26"/>
        </w:rPr>
      </w:pPr>
      <w:r w:rsidRPr="001349EC">
        <w:rPr>
          <w:b w:val="0"/>
          <w:bCs w:val="0"/>
          <w:szCs w:val="26"/>
        </w:rPr>
        <w:t>2.7.2.</w:t>
      </w:r>
      <w:r w:rsidR="00133E77" w:rsidRPr="001349EC">
        <w:rPr>
          <w:b w:val="0"/>
          <w:bCs w:val="0"/>
          <w:szCs w:val="26"/>
        </w:rPr>
        <w:t>1. Biến</w:t>
      </w:r>
    </w:p>
    <w:p w14:paraId="464784A8" w14:textId="0C703D68" w:rsidR="009758C0" w:rsidRDefault="009758C0" w:rsidP="009758C0">
      <w:pPr>
        <w:pStyle w:val="noidung"/>
      </w:pPr>
      <w:r w:rsidRPr="009758C0">
        <w:t>Biến (Variable) là một vùng nhớ được sử dụng để lưu trữ dữ liệu trong quá trình chương trình JavaScript thực thi. Dữ liệu lưu trong biến có thể thay đổi hoặc giữ nguyên tùy theo cách khai báo. Việc sử dụng biến giúp chương trình dễ quản lý, giảm sự lặp lại của mã nguồn và thuận tiện cho việc xử lý dữ liệu.</w:t>
      </w:r>
    </w:p>
    <w:p w14:paraId="383F4334" w14:textId="304BB4DB" w:rsidR="009758C0" w:rsidRDefault="009758C0" w:rsidP="009758C0">
      <w:pPr>
        <w:pStyle w:val="noidung"/>
      </w:pPr>
      <w:r w:rsidRPr="009758C0">
        <w:t xml:space="preserve">Trong JavaScript hiện đại, biến thường được khai báo bằng ba từ khóa là </w:t>
      </w:r>
      <w:r w:rsidRPr="009758C0">
        <w:rPr>
          <w:b/>
          <w:bCs/>
        </w:rPr>
        <w:t>var</w:t>
      </w:r>
      <w:r w:rsidRPr="009758C0">
        <w:t xml:space="preserve">, </w:t>
      </w:r>
      <w:r w:rsidRPr="009758C0">
        <w:rPr>
          <w:b/>
          <w:bCs/>
        </w:rPr>
        <w:t>let</w:t>
      </w:r>
      <w:r w:rsidRPr="009758C0">
        <w:t xml:space="preserve"> và </w:t>
      </w:r>
      <w:r w:rsidRPr="009758C0">
        <w:rPr>
          <w:b/>
          <w:bCs/>
        </w:rPr>
        <w:t>const</w:t>
      </w:r>
      <w:r w:rsidRPr="009758C0">
        <w:t>. Mỗi từ khóa có đặc điểm và phạm vi sử dụng khác nhau.</w:t>
      </w:r>
    </w:p>
    <w:p w14:paraId="52BD792D" w14:textId="3EC63F6F" w:rsidR="009758C0" w:rsidRDefault="009758C0" w:rsidP="009758C0">
      <w:pPr>
        <w:pStyle w:val="noidung"/>
        <w:ind w:firstLine="0"/>
      </w:pPr>
      <w:r>
        <w:tab/>
        <w:t>Cú pháp:</w:t>
      </w:r>
    </w:p>
    <w:p w14:paraId="0F5AEAC3" w14:textId="77777777" w:rsidR="009758C0" w:rsidRDefault="009758C0" w:rsidP="009758C0">
      <w:pPr>
        <w:pStyle w:val="manguon"/>
      </w:pPr>
      <w:r w:rsidRPr="009758C0">
        <w:t>let tenBien = giaTri;</w:t>
      </w:r>
    </w:p>
    <w:p w14:paraId="7D641407" w14:textId="2DECEA6C" w:rsidR="009758C0" w:rsidRPr="009758C0" w:rsidRDefault="009758C0" w:rsidP="009758C0">
      <w:pPr>
        <w:pStyle w:val="manguon"/>
      </w:pPr>
      <w:r w:rsidRPr="009758C0">
        <w:t>const tenHang = giaTri;</w:t>
      </w:r>
    </w:p>
    <w:p w14:paraId="033832C5" w14:textId="03E433DF" w:rsidR="006B11AE" w:rsidRDefault="00EE7D48" w:rsidP="00D900BA">
      <w:pPr>
        <w:pStyle w:val="Heading4"/>
        <w:numPr>
          <w:ilvl w:val="0"/>
          <w:numId w:val="0"/>
        </w:numPr>
        <w:rPr>
          <w:b w:val="0"/>
          <w:bCs w:val="0"/>
          <w:szCs w:val="26"/>
        </w:rPr>
      </w:pPr>
      <w:r w:rsidRPr="001349EC">
        <w:rPr>
          <w:b w:val="0"/>
          <w:bCs w:val="0"/>
          <w:szCs w:val="26"/>
        </w:rPr>
        <w:t>2.7.2.</w:t>
      </w:r>
      <w:r w:rsidR="00133E77" w:rsidRPr="001349EC">
        <w:rPr>
          <w:b w:val="0"/>
          <w:bCs w:val="0"/>
          <w:szCs w:val="26"/>
        </w:rPr>
        <w:t>2. Kiểu dữ liệu</w:t>
      </w:r>
    </w:p>
    <w:p w14:paraId="1328A6CC" w14:textId="77777777" w:rsidR="00750EBB" w:rsidRPr="00750EBB" w:rsidRDefault="00750EBB" w:rsidP="00750EBB">
      <w:pPr>
        <w:pStyle w:val="noidung"/>
      </w:pPr>
      <w:r w:rsidRPr="00750EBB">
        <w:t>Kiểu dữ liệu (Data Type) là cách JavaScript phân loại và quản lý các giá trị được lưu trữ trong biến. Mỗi kiểu dữ liệu có đặc điểm và mục đích sử dụng khác nhau, giúp chương trình xử lý thông tin một cách chính xác và hiệu quả.</w:t>
      </w:r>
    </w:p>
    <w:p w14:paraId="1993A86B" w14:textId="77777777" w:rsidR="00750EBB" w:rsidRPr="00750EBB" w:rsidRDefault="00750EBB" w:rsidP="00750EBB">
      <w:pPr>
        <w:pStyle w:val="noidung"/>
      </w:pPr>
      <w:r w:rsidRPr="00750EBB">
        <w:t>JavaScript là ngôn ngữ lập trình có kiểu dữ liệu động (Dynamic Typing), nghĩa là một biến có thể lưu trữ nhiều kiểu dữ liệu khác nhau trong quá trình thực thi mà không cần khai báo kiểu trước.</w:t>
      </w:r>
    </w:p>
    <w:p w14:paraId="13B0F36B" w14:textId="511ECF47" w:rsidR="00750EBB" w:rsidRPr="00750EBB" w:rsidRDefault="00750EBB" w:rsidP="00750EBB">
      <w:pPr>
        <w:pStyle w:val="noidung"/>
      </w:pPr>
      <w:r w:rsidRPr="00750EBB">
        <w:t>Một số kiểu dữ liệu phổ biến trong JavaScript bao gồm:</w:t>
      </w:r>
    </w:p>
    <w:p w14:paraId="58F0C0D9" w14:textId="26FCA680" w:rsidR="00750EBB" w:rsidRPr="00750EBB" w:rsidRDefault="00133E77" w:rsidP="00466D8B">
      <w:pPr>
        <w:pStyle w:val="noidung"/>
      </w:pPr>
      <w:r w:rsidRPr="00466D8B">
        <w:rPr>
          <w:b/>
          <w:bCs/>
        </w:rPr>
        <w:t>Number</w:t>
      </w:r>
      <w:r w:rsidR="00750EBB" w:rsidRPr="00750EBB">
        <w:t xml:space="preserve">: </w:t>
      </w:r>
      <w:r w:rsidR="00466D8B">
        <w:t>k</w:t>
      </w:r>
      <w:r w:rsidR="00750EBB" w:rsidRPr="00750EBB">
        <w:t xml:space="preserve">iểu </w:t>
      </w:r>
      <w:r w:rsidR="00466D8B">
        <w:t>N</w:t>
      </w:r>
      <w:r w:rsidR="00750EBB" w:rsidRPr="00750EBB">
        <w:t>umber được sử dụng để lưu trữ các giá trị số, bao gồm số nguyên và số thực.</w:t>
      </w:r>
    </w:p>
    <w:p w14:paraId="61E143F8" w14:textId="77777777" w:rsidR="001847CF" w:rsidRDefault="001847CF">
      <w:pPr>
        <w:rPr>
          <w:b/>
          <w:bCs/>
        </w:rPr>
      </w:pPr>
      <w:r>
        <w:rPr>
          <w:b/>
          <w:bCs/>
        </w:rPr>
        <w:br w:type="page"/>
      </w:r>
    </w:p>
    <w:p w14:paraId="272318E7" w14:textId="1E7AA38E" w:rsidR="00750EBB" w:rsidRPr="00750EBB" w:rsidRDefault="00750EBB" w:rsidP="00750EBB">
      <w:pPr>
        <w:pStyle w:val="noidung"/>
        <w:rPr>
          <w:b/>
          <w:bCs/>
        </w:rPr>
      </w:pPr>
      <w:r w:rsidRPr="00750EBB">
        <w:rPr>
          <w:b/>
          <w:bCs/>
        </w:rPr>
        <w:lastRenderedPageBreak/>
        <w:t>Ví dụ:</w:t>
      </w:r>
    </w:p>
    <w:p w14:paraId="087F281E" w14:textId="77777777" w:rsidR="00750EBB" w:rsidRPr="00750EBB" w:rsidRDefault="00750EBB" w:rsidP="00750EBB">
      <w:pPr>
        <w:pStyle w:val="manguon"/>
      </w:pPr>
      <w:r w:rsidRPr="00750EBB">
        <w:t>let gia = 8000;</w:t>
      </w:r>
    </w:p>
    <w:p w14:paraId="1982870D" w14:textId="5EE8E374" w:rsidR="00750EBB" w:rsidRPr="00750EBB" w:rsidRDefault="00750EBB" w:rsidP="00750EBB">
      <w:pPr>
        <w:pStyle w:val="manguon"/>
      </w:pPr>
      <w:r w:rsidRPr="00750EBB">
        <w:t>let diem = 9.5;</w:t>
      </w:r>
    </w:p>
    <w:p w14:paraId="70CA926B" w14:textId="0A8C963C" w:rsidR="00750EBB" w:rsidRPr="00750EBB" w:rsidRDefault="00133E77" w:rsidP="00750EBB">
      <w:pPr>
        <w:pStyle w:val="noidung"/>
      </w:pPr>
      <w:r w:rsidRPr="00466D8B">
        <w:rPr>
          <w:b/>
          <w:bCs/>
        </w:rPr>
        <w:t>String</w:t>
      </w:r>
      <w:r w:rsidR="00750EBB">
        <w:t xml:space="preserve">: </w:t>
      </w:r>
      <w:r w:rsidR="00466D8B">
        <w:t>k</w:t>
      </w:r>
      <w:r w:rsidR="00750EBB" w:rsidRPr="00750EBB">
        <w:t xml:space="preserve">iểu </w:t>
      </w:r>
      <w:r w:rsidR="00466D8B">
        <w:t>S</w:t>
      </w:r>
      <w:r w:rsidR="00750EBB" w:rsidRPr="00466D8B">
        <w:t>tring</w:t>
      </w:r>
      <w:r w:rsidR="00750EBB" w:rsidRPr="00750EBB">
        <w:t xml:space="preserve"> được sử dụng để lưu trữ dữ liệu dạng chuỗi ký tự hoặc văn bản. Chuỗi có thể được đặt trong dấu nháy đơn (' '), dấu nháy kép (" ") hoặc dấu huyền (` `).</w:t>
      </w:r>
    </w:p>
    <w:p w14:paraId="266004D7" w14:textId="77777777" w:rsidR="00750EBB" w:rsidRPr="00750EBB" w:rsidRDefault="00750EBB" w:rsidP="00750EBB">
      <w:pPr>
        <w:pStyle w:val="noidung"/>
      </w:pPr>
      <w:r w:rsidRPr="00750EBB">
        <w:rPr>
          <w:b/>
          <w:bCs/>
        </w:rPr>
        <w:t>Ví dụ:</w:t>
      </w:r>
    </w:p>
    <w:p w14:paraId="4CA66A38" w14:textId="77777777" w:rsidR="00750EBB" w:rsidRPr="00750EBB" w:rsidRDefault="00750EBB" w:rsidP="00750EBB">
      <w:pPr>
        <w:pStyle w:val="manguon"/>
      </w:pPr>
      <w:r w:rsidRPr="00750EBB">
        <w:t>let ten = "Kẹo Chỉ";</w:t>
      </w:r>
    </w:p>
    <w:p w14:paraId="3D405656" w14:textId="0206FF28" w:rsidR="00750EBB" w:rsidRPr="00750EBB" w:rsidRDefault="00750EBB" w:rsidP="00750EBB">
      <w:pPr>
        <w:pStyle w:val="manguon"/>
      </w:pPr>
      <w:r w:rsidRPr="00750EBB">
        <w:t>let cuaHang = 'Tiệm Ăn Vặt Tuổi Thơ';</w:t>
      </w:r>
    </w:p>
    <w:p w14:paraId="3CA562B4" w14:textId="003E1439" w:rsidR="00750EBB" w:rsidRPr="00750EBB" w:rsidRDefault="00133E77" w:rsidP="00750EBB">
      <w:pPr>
        <w:pStyle w:val="noidung"/>
      </w:pPr>
      <w:r w:rsidRPr="00466D8B">
        <w:rPr>
          <w:b/>
          <w:bCs/>
        </w:rPr>
        <w:t>Boolean</w:t>
      </w:r>
      <w:r w:rsidR="00750EBB">
        <w:t xml:space="preserve">: </w:t>
      </w:r>
      <w:r w:rsidR="00466D8B">
        <w:t>k</w:t>
      </w:r>
      <w:r w:rsidR="00750EBB" w:rsidRPr="00750EBB">
        <w:t xml:space="preserve">iểu </w:t>
      </w:r>
      <w:r w:rsidR="00466D8B">
        <w:t>B</w:t>
      </w:r>
      <w:r w:rsidR="00750EBB" w:rsidRPr="00466D8B">
        <w:t>oolean</w:t>
      </w:r>
      <w:r w:rsidR="00750EBB" w:rsidRPr="00750EBB">
        <w:t xml:space="preserve"> chỉ có hai giá trị:</w:t>
      </w:r>
    </w:p>
    <w:p w14:paraId="2FC869DC" w14:textId="4CDDAE2E" w:rsidR="00750EBB" w:rsidRPr="00750EBB" w:rsidRDefault="00750EBB" w:rsidP="00750EBB">
      <w:pPr>
        <w:pStyle w:val="noidung"/>
      </w:pPr>
      <w:r>
        <w:t>+</w:t>
      </w:r>
      <w:r w:rsidRPr="00750EBB">
        <w:t>true</w:t>
      </w:r>
    </w:p>
    <w:p w14:paraId="3691E7ED" w14:textId="6F6FFE96" w:rsidR="00750EBB" w:rsidRPr="00750EBB" w:rsidRDefault="00750EBB" w:rsidP="00750EBB">
      <w:pPr>
        <w:pStyle w:val="noidung"/>
      </w:pPr>
      <w:r>
        <w:t>+</w:t>
      </w:r>
      <w:r w:rsidRPr="00750EBB">
        <w:t>false</w:t>
      </w:r>
    </w:p>
    <w:p w14:paraId="167B421F" w14:textId="77777777" w:rsidR="00750EBB" w:rsidRPr="00750EBB" w:rsidRDefault="00750EBB" w:rsidP="00750EBB">
      <w:pPr>
        <w:pStyle w:val="noidung"/>
      </w:pPr>
      <w:r w:rsidRPr="00750EBB">
        <w:t>Kiểu dữ liệu này thường được sử dụng trong các biểu thức điều kiện và các câu lệnh rẽ nhánh.</w:t>
      </w:r>
    </w:p>
    <w:p w14:paraId="11A45CA2" w14:textId="77777777" w:rsidR="00750EBB" w:rsidRPr="00750EBB" w:rsidRDefault="00750EBB" w:rsidP="00750EBB">
      <w:pPr>
        <w:pStyle w:val="noidung"/>
      </w:pPr>
      <w:r w:rsidRPr="00750EBB">
        <w:rPr>
          <w:b/>
          <w:bCs/>
        </w:rPr>
        <w:t>Ví dụ:</w:t>
      </w:r>
    </w:p>
    <w:p w14:paraId="69825D42" w14:textId="77777777" w:rsidR="00750EBB" w:rsidRPr="00750EBB" w:rsidRDefault="00750EBB" w:rsidP="00750EBB">
      <w:pPr>
        <w:pStyle w:val="manguon"/>
      </w:pPr>
      <w:r w:rsidRPr="00750EBB">
        <w:t>let conHang = true;</w:t>
      </w:r>
    </w:p>
    <w:p w14:paraId="4940A5D6" w14:textId="77777777" w:rsidR="00750EBB" w:rsidRPr="00750EBB" w:rsidRDefault="00750EBB" w:rsidP="00750EBB">
      <w:pPr>
        <w:pStyle w:val="manguon"/>
      </w:pPr>
      <w:r w:rsidRPr="00750EBB">
        <w:t>let hetHang = false;</w:t>
      </w:r>
    </w:p>
    <w:p w14:paraId="4F513820" w14:textId="216AF508" w:rsidR="00750EBB" w:rsidRPr="00750EBB" w:rsidRDefault="00133E77" w:rsidP="00750EBB">
      <w:pPr>
        <w:pStyle w:val="noidung"/>
      </w:pPr>
      <w:r w:rsidRPr="00466D8B">
        <w:rPr>
          <w:b/>
          <w:bCs/>
        </w:rPr>
        <w:t>Object</w:t>
      </w:r>
      <w:r w:rsidR="00750EBB">
        <w:t xml:space="preserve">: </w:t>
      </w:r>
      <w:r w:rsidR="00466D8B">
        <w:t>k</w:t>
      </w:r>
      <w:r w:rsidR="00750EBB" w:rsidRPr="00750EBB">
        <w:t xml:space="preserve">iểu </w:t>
      </w:r>
      <w:r w:rsidR="00466D8B">
        <w:t>O</w:t>
      </w:r>
      <w:r w:rsidR="00750EBB" w:rsidRPr="00466D8B">
        <w:t>bject</w:t>
      </w:r>
      <w:r w:rsidR="00750EBB" w:rsidRPr="00750EBB">
        <w:t xml:space="preserve"> được sử dụng để lưu trữ nhiều thông tin liên quan trong cùng một đối tượng dưới dạng cặp </w:t>
      </w:r>
      <w:r w:rsidR="00750EBB" w:rsidRPr="00750EBB">
        <w:rPr>
          <w:b/>
          <w:bCs/>
        </w:rPr>
        <w:t>thuộc tính – giá trị</w:t>
      </w:r>
      <w:r w:rsidR="00750EBB" w:rsidRPr="00750EBB">
        <w:t>.</w:t>
      </w:r>
    </w:p>
    <w:p w14:paraId="05A53C9E" w14:textId="1CA1B13C" w:rsidR="00750EBB" w:rsidRPr="00750EBB" w:rsidRDefault="00750EBB" w:rsidP="00750EBB">
      <w:pPr>
        <w:pStyle w:val="noidung"/>
      </w:pPr>
      <w:r w:rsidRPr="00750EBB">
        <w:rPr>
          <w:b/>
          <w:bCs/>
        </w:rPr>
        <w:t>Ví dụ:</w:t>
      </w:r>
    </w:p>
    <w:p w14:paraId="2F1322C3" w14:textId="77777777" w:rsidR="00750EBB" w:rsidRPr="00750EBB" w:rsidRDefault="00750EBB" w:rsidP="00750EBB">
      <w:pPr>
        <w:pStyle w:val="manguon"/>
      </w:pPr>
      <w:r w:rsidRPr="00750EBB">
        <w:t>let sanPham = {</w:t>
      </w:r>
    </w:p>
    <w:p w14:paraId="0C295C02" w14:textId="77777777" w:rsidR="00750EBB" w:rsidRPr="00750EBB" w:rsidRDefault="00750EBB" w:rsidP="00750EBB">
      <w:pPr>
        <w:pStyle w:val="manguon"/>
      </w:pPr>
      <w:r w:rsidRPr="00750EBB">
        <w:t xml:space="preserve">    ten: "Kẹo Chỉ",</w:t>
      </w:r>
    </w:p>
    <w:p w14:paraId="29BB5FA7" w14:textId="77777777" w:rsidR="00750EBB" w:rsidRPr="00750EBB" w:rsidRDefault="00750EBB" w:rsidP="00750EBB">
      <w:pPr>
        <w:pStyle w:val="manguon"/>
      </w:pPr>
      <w:r w:rsidRPr="00750EBB">
        <w:t xml:space="preserve">    gia: 8000,</w:t>
      </w:r>
    </w:p>
    <w:p w14:paraId="14515E3A" w14:textId="77777777" w:rsidR="00750EBB" w:rsidRPr="00750EBB" w:rsidRDefault="00750EBB" w:rsidP="00750EBB">
      <w:pPr>
        <w:pStyle w:val="manguon"/>
      </w:pPr>
      <w:r w:rsidRPr="00750EBB">
        <w:t xml:space="preserve">    loai: "Kẹo tuổi thơ"</w:t>
      </w:r>
    </w:p>
    <w:p w14:paraId="10989D05" w14:textId="77777777" w:rsidR="00750EBB" w:rsidRPr="00750EBB" w:rsidRDefault="00750EBB" w:rsidP="00750EBB">
      <w:pPr>
        <w:pStyle w:val="manguon"/>
      </w:pPr>
      <w:r w:rsidRPr="00750EBB">
        <w:t>};</w:t>
      </w:r>
    </w:p>
    <w:p w14:paraId="32003A39" w14:textId="2EB56D4F" w:rsidR="00133E77" w:rsidRPr="00750EBB" w:rsidRDefault="00750EBB" w:rsidP="00750EBB">
      <w:pPr>
        <w:pStyle w:val="noidung"/>
      </w:pPr>
      <w:r w:rsidRPr="00750EBB">
        <w:t>Trong ví dụ trên, đối tượng sanPham gồm ba thuộc tính là ten, gia và loai.</w:t>
      </w:r>
    </w:p>
    <w:p w14:paraId="48B5F792" w14:textId="77777777" w:rsidR="00750EBB" w:rsidRPr="00750EBB" w:rsidRDefault="00750EBB" w:rsidP="00750EBB">
      <w:pPr>
        <w:pStyle w:val="noidung"/>
      </w:pPr>
      <w:r>
        <w:t>-</w:t>
      </w:r>
      <w:r w:rsidR="00133E77" w:rsidRPr="001263D3">
        <w:t>Array</w:t>
      </w:r>
      <w:r>
        <w:t xml:space="preserve">: </w:t>
      </w:r>
      <w:r w:rsidRPr="00750EBB">
        <w:t xml:space="preserve">Kiểu </w:t>
      </w:r>
      <w:r w:rsidRPr="00750EBB">
        <w:rPr>
          <w:b/>
          <w:bCs/>
        </w:rPr>
        <w:t>Array</w:t>
      </w:r>
      <w:r w:rsidRPr="00750EBB">
        <w:t xml:space="preserve"> (mảng) được sử dụng để lưu trữ nhiều giá trị trong cùng một biến và được sắp xếp theo thứ tự.</w:t>
      </w:r>
    </w:p>
    <w:p w14:paraId="07E77668" w14:textId="77777777" w:rsidR="00750EBB" w:rsidRPr="00750EBB" w:rsidRDefault="00750EBB" w:rsidP="00750EBB">
      <w:pPr>
        <w:pStyle w:val="noidung"/>
      </w:pPr>
      <w:r w:rsidRPr="00750EBB">
        <w:rPr>
          <w:b/>
          <w:bCs/>
        </w:rPr>
        <w:lastRenderedPageBreak/>
        <w:t>Ví dụ:</w:t>
      </w:r>
    </w:p>
    <w:p w14:paraId="55B62981" w14:textId="77777777" w:rsidR="00750EBB" w:rsidRPr="00750EBB" w:rsidRDefault="00750EBB" w:rsidP="00750EBB">
      <w:pPr>
        <w:pStyle w:val="manguon"/>
      </w:pPr>
      <w:r w:rsidRPr="00750EBB">
        <w:t>let monAn = [</w:t>
      </w:r>
    </w:p>
    <w:p w14:paraId="48631CC5" w14:textId="77777777" w:rsidR="00750EBB" w:rsidRPr="00750EBB" w:rsidRDefault="00750EBB" w:rsidP="00750EBB">
      <w:pPr>
        <w:pStyle w:val="manguon"/>
      </w:pPr>
      <w:r w:rsidRPr="00750EBB">
        <w:t xml:space="preserve">    "Kẹo Chỉ",</w:t>
      </w:r>
    </w:p>
    <w:p w14:paraId="1D53826B" w14:textId="77777777" w:rsidR="00750EBB" w:rsidRPr="00750EBB" w:rsidRDefault="00750EBB" w:rsidP="00750EBB">
      <w:pPr>
        <w:pStyle w:val="manguon"/>
      </w:pPr>
      <w:r w:rsidRPr="00750EBB">
        <w:t xml:space="preserve">    "Kẹo Kéo",</w:t>
      </w:r>
    </w:p>
    <w:p w14:paraId="27BEF5F9" w14:textId="77777777" w:rsidR="00750EBB" w:rsidRPr="00750EBB" w:rsidRDefault="00750EBB" w:rsidP="00750EBB">
      <w:pPr>
        <w:pStyle w:val="manguon"/>
      </w:pPr>
      <w:r w:rsidRPr="00750EBB">
        <w:t xml:space="preserve">    "Mì Trẻ Em"</w:t>
      </w:r>
    </w:p>
    <w:p w14:paraId="63EF26A6" w14:textId="77777777" w:rsidR="00750EBB" w:rsidRPr="00750EBB" w:rsidRDefault="00750EBB" w:rsidP="00750EBB">
      <w:pPr>
        <w:pStyle w:val="manguon"/>
      </w:pPr>
      <w:r w:rsidRPr="00750EBB">
        <w:t>];</w:t>
      </w:r>
    </w:p>
    <w:p w14:paraId="4DC6604B" w14:textId="544B4672" w:rsidR="00133E77" w:rsidRPr="00750EBB" w:rsidRDefault="00750EBB" w:rsidP="00750EBB">
      <w:pPr>
        <w:pStyle w:val="noidung"/>
      </w:pPr>
      <w:r w:rsidRPr="00750EBB">
        <w:t>Mỗi phần tử trong mảng có một chỉ số (index), bắt đầu từ 0.</w:t>
      </w:r>
    </w:p>
    <w:p w14:paraId="2144EEF0" w14:textId="680F764C" w:rsidR="00750EBB" w:rsidRPr="00750EBB" w:rsidRDefault="00133E77" w:rsidP="00750EBB">
      <w:pPr>
        <w:pStyle w:val="noidung"/>
      </w:pPr>
      <w:r w:rsidRPr="00466D8B">
        <w:rPr>
          <w:b/>
          <w:bCs/>
        </w:rPr>
        <w:t>Null</w:t>
      </w:r>
      <w:r w:rsidR="00750EBB">
        <w:t xml:space="preserve">: </w:t>
      </w:r>
      <w:r w:rsidR="00466D8B">
        <w:t>k</w:t>
      </w:r>
      <w:r w:rsidR="00750EBB" w:rsidRPr="00750EBB">
        <w:t xml:space="preserve">iểu </w:t>
      </w:r>
      <w:r w:rsidR="00750EBB" w:rsidRPr="00466D8B">
        <w:t>Null</w:t>
      </w:r>
      <w:r w:rsidR="00750EBB" w:rsidRPr="00750EBB">
        <w:t xml:space="preserve"> biểu thị một giá trị rỗng hoặc không có dữ liệu. Đây là giá trị được gán một cách chủ động bởi người lập trình.</w:t>
      </w:r>
    </w:p>
    <w:p w14:paraId="6C8F32B8" w14:textId="77777777" w:rsidR="00750EBB" w:rsidRPr="00750EBB" w:rsidRDefault="00750EBB" w:rsidP="00750EBB">
      <w:pPr>
        <w:pStyle w:val="noidung"/>
      </w:pPr>
      <w:r w:rsidRPr="00750EBB">
        <w:rPr>
          <w:b/>
          <w:bCs/>
        </w:rPr>
        <w:t>Ví dụ:</w:t>
      </w:r>
    </w:p>
    <w:p w14:paraId="4C99AC43" w14:textId="77777777" w:rsidR="00750EBB" w:rsidRPr="00750EBB" w:rsidRDefault="00750EBB" w:rsidP="00750EBB">
      <w:pPr>
        <w:pStyle w:val="manguon"/>
      </w:pPr>
      <w:r w:rsidRPr="00750EBB">
        <w:t>let sanPham = null;</w:t>
      </w:r>
    </w:p>
    <w:p w14:paraId="4E68F0F1" w14:textId="54C7E434" w:rsidR="00133E77" w:rsidRPr="00750EBB" w:rsidRDefault="00750EBB" w:rsidP="00750EBB">
      <w:pPr>
        <w:pStyle w:val="noidung"/>
      </w:pPr>
      <w:r w:rsidRPr="00750EBB">
        <w:t>Điều này có nghĩa biến sanPham hiện chưa chứa bất kỳ đối tượng nào.</w:t>
      </w:r>
    </w:p>
    <w:p w14:paraId="4C536C16" w14:textId="0C51B0C4" w:rsidR="00750EBB" w:rsidRPr="00750EBB" w:rsidRDefault="00133E77" w:rsidP="00750EBB">
      <w:pPr>
        <w:pStyle w:val="noidung"/>
      </w:pPr>
      <w:r w:rsidRPr="00466D8B">
        <w:rPr>
          <w:b/>
          <w:bCs/>
        </w:rPr>
        <w:t>Undefined</w:t>
      </w:r>
      <w:r w:rsidR="00750EBB">
        <w:t xml:space="preserve">: </w:t>
      </w:r>
      <w:r w:rsidR="00466D8B">
        <w:t>k</w:t>
      </w:r>
      <w:r w:rsidR="00750EBB" w:rsidRPr="00750EBB">
        <w:t xml:space="preserve">iểu </w:t>
      </w:r>
      <w:r w:rsidR="00750EBB" w:rsidRPr="00466D8B">
        <w:t>Undefined</w:t>
      </w:r>
      <w:r w:rsidR="00750EBB" w:rsidRPr="00750EBB">
        <w:t xml:space="preserve"> xuất hiện khi một biến đã được khai báo nhưng chưa được gán giá trị.</w:t>
      </w:r>
    </w:p>
    <w:p w14:paraId="376665F4" w14:textId="77777777" w:rsidR="00750EBB" w:rsidRPr="00750EBB" w:rsidRDefault="00750EBB" w:rsidP="00750EBB">
      <w:pPr>
        <w:pStyle w:val="noidung"/>
      </w:pPr>
      <w:r w:rsidRPr="00750EBB">
        <w:rPr>
          <w:b/>
          <w:bCs/>
        </w:rPr>
        <w:t>Ví dụ:</w:t>
      </w:r>
    </w:p>
    <w:p w14:paraId="6E6212EF" w14:textId="77777777" w:rsidR="00750EBB" w:rsidRPr="00750EBB" w:rsidRDefault="00750EBB" w:rsidP="00750EBB">
      <w:pPr>
        <w:pStyle w:val="manguon"/>
      </w:pPr>
      <w:r w:rsidRPr="00750EBB">
        <w:t>let gia;</w:t>
      </w:r>
    </w:p>
    <w:p w14:paraId="437D5E19" w14:textId="77777777" w:rsidR="00750EBB" w:rsidRPr="00750EBB" w:rsidRDefault="00750EBB" w:rsidP="00750EBB">
      <w:pPr>
        <w:pStyle w:val="manguon"/>
      </w:pPr>
      <w:r w:rsidRPr="00750EBB">
        <w:t>console.log(gia);</w:t>
      </w:r>
    </w:p>
    <w:p w14:paraId="3B8FC7EA" w14:textId="77777777" w:rsidR="00750EBB" w:rsidRPr="00750EBB" w:rsidRDefault="00750EBB" w:rsidP="00750EBB">
      <w:pPr>
        <w:pStyle w:val="noidung"/>
      </w:pPr>
      <w:r w:rsidRPr="00750EBB">
        <w:t>Kết quả:</w:t>
      </w:r>
    </w:p>
    <w:p w14:paraId="76C90226" w14:textId="719F0E39" w:rsidR="00133E77" w:rsidRPr="00750EBB" w:rsidRDefault="00750EBB" w:rsidP="00750EBB">
      <w:pPr>
        <w:pStyle w:val="noidung"/>
      </w:pPr>
      <w:r w:rsidRPr="00750EBB">
        <w:t>undefined</w:t>
      </w:r>
    </w:p>
    <w:p w14:paraId="5985E01D" w14:textId="5C72F07F" w:rsidR="00133E77" w:rsidRPr="001349EC" w:rsidRDefault="00EE7D48" w:rsidP="00D900BA">
      <w:pPr>
        <w:pStyle w:val="Heading3"/>
        <w:numPr>
          <w:ilvl w:val="0"/>
          <w:numId w:val="0"/>
        </w:numPr>
        <w:rPr>
          <w:rFonts w:cs="Times New Roman"/>
          <w:szCs w:val="26"/>
        </w:rPr>
      </w:pPr>
      <w:bookmarkStart w:id="36" w:name="_Toc232108607"/>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.3. Cấu trúc điều khiển</w:t>
      </w:r>
      <w:bookmarkEnd w:id="36"/>
    </w:p>
    <w:p w14:paraId="7FF38E66" w14:textId="72C3A2BD" w:rsidR="00133E77" w:rsidRDefault="00EE7D48" w:rsidP="00D900BA">
      <w:pPr>
        <w:pStyle w:val="Heading4"/>
        <w:numPr>
          <w:ilvl w:val="0"/>
          <w:numId w:val="0"/>
        </w:numPr>
        <w:rPr>
          <w:b w:val="0"/>
          <w:bCs w:val="0"/>
          <w:szCs w:val="26"/>
        </w:rPr>
      </w:pPr>
      <w:r w:rsidRPr="001349EC">
        <w:rPr>
          <w:b w:val="0"/>
          <w:bCs w:val="0"/>
          <w:szCs w:val="26"/>
        </w:rPr>
        <w:t>2.7.3.</w:t>
      </w:r>
      <w:r w:rsidR="00133E77" w:rsidRPr="001349EC">
        <w:rPr>
          <w:b w:val="0"/>
          <w:bCs w:val="0"/>
          <w:szCs w:val="26"/>
        </w:rPr>
        <w:t>1. Điều kiện</w:t>
      </w:r>
    </w:p>
    <w:p w14:paraId="77D97A60" w14:textId="77777777" w:rsidR="00555685" w:rsidRPr="00555685" w:rsidRDefault="00555685" w:rsidP="00555685">
      <w:pPr>
        <w:pStyle w:val="noidung"/>
      </w:pPr>
      <w:r w:rsidRPr="00555685">
        <w:t>Cấu trúc điều kiện (Conditional Statements) trong JavaScript được sử dụng để đưa ra quyết định thực hiện một hoặc nhiều khối lệnh dựa trên kết quả của một biểu thức logic. Đây là một trong những cấu trúc điều khiển quan trọng, giúp chương trình có thể xử lý các tình huống khác nhau thay vì thực hiện các lệnh theo một trình tự cố định.</w:t>
      </w:r>
    </w:p>
    <w:p w14:paraId="46ABF0D1" w14:textId="223474F3" w:rsidR="00555685" w:rsidRPr="00555685" w:rsidRDefault="00555685" w:rsidP="00555685">
      <w:pPr>
        <w:pStyle w:val="noidung"/>
      </w:pPr>
      <w:r w:rsidRPr="00555685">
        <w:t xml:space="preserve">Trong JavaScript, các cấu trúc điều kiện được sử dụng phổ biến gồm </w:t>
      </w:r>
      <w:r w:rsidRPr="00555685">
        <w:rPr>
          <w:b/>
          <w:bCs/>
        </w:rPr>
        <w:t>if</w:t>
      </w:r>
      <w:r w:rsidRPr="00555685">
        <w:t xml:space="preserve">, </w:t>
      </w:r>
      <w:r w:rsidRPr="00555685">
        <w:rPr>
          <w:b/>
          <w:bCs/>
        </w:rPr>
        <w:t>if...else</w:t>
      </w:r>
      <w:r w:rsidRPr="00555685">
        <w:t xml:space="preserve"> và </w:t>
      </w:r>
      <w:r w:rsidRPr="00555685">
        <w:rPr>
          <w:b/>
          <w:bCs/>
        </w:rPr>
        <w:t>switch</w:t>
      </w:r>
      <w:r>
        <w:t>:</w:t>
      </w:r>
    </w:p>
    <w:p w14:paraId="07004E25" w14:textId="10A75B28" w:rsidR="00163D50" w:rsidRPr="00163D50" w:rsidRDefault="00163D50" w:rsidP="00163D50">
      <w:pPr>
        <w:pStyle w:val="noidung"/>
      </w:pPr>
      <w:r w:rsidRPr="00561671">
        <w:rPr>
          <w:b/>
          <w:bCs/>
        </w:rPr>
        <w:lastRenderedPageBreak/>
        <w:t>i</w:t>
      </w:r>
      <w:r w:rsidR="00133E77" w:rsidRPr="00561671">
        <w:rPr>
          <w:b/>
          <w:bCs/>
        </w:rPr>
        <w:t>f</w:t>
      </w:r>
      <w:r>
        <w:t>: c</w:t>
      </w:r>
      <w:r w:rsidRPr="00163D50">
        <w:t>âu lệnh if được sử dụng khi chương trình chỉ cần thực hiện một khối lệnh nếu điều kiện đúng (true).</w:t>
      </w:r>
    </w:p>
    <w:p w14:paraId="31C289AE" w14:textId="64CF2932" w:rsidR="00163D50" w:rsidRPr="00163D50" w:rsidRDefault="00163D50" w:rsidP="00163D50">
      <w:pPr>
        <w:pStyle w:val="noidung"/>
      </w:pPr>
      <w:r w:rsidRPr="00163D50">
        <w:rPr>
          <w:b/>
          <w:bCs/>
        </w:rPr>
        <w:t>Cú pháp:</w:t>
      </w:r>
    </w:p>
    <w:p w14:paraId="0F28A072" w14:textId="77777777" w:rsidR="00163D50" w:rsidRPr="00163D50" w:rsidRDefault="00163D50" w:rsidP="00163D50">
      <w:pPr>
        <w:pStyle w:val="manguon"/>
      </w:pPr>
      <w:r w:rsidRPr="00163D50">
        <w:t>if (điều_kiện) {</w:t>
      </w:r>
    </w:p>
    <w:p w14:paraId="249FECCA" w14:textId="77777777" w:rsidR="00163D50" w:rsidRPr="00163D50" w:rsidRDefault="00163D50" w:rsidP="00163D50">
      <w:pPr>
        <w:pStyle w:val="manguon"/>
      </w:pPr>
      <w:r w:rsidRPr="00163D50">
        <w:t xml:space="preserve">    // Các lệnh được thực hiện</w:t>
      </w:r>
    </w:p>
    <w:p w14:paraId="264BBDC7" w14:textId="77777777" w:rsidR="00163D50" w:rsidRPr="00163D50" w:rsidRDefault="00163D50" w:rsidP="00163D50">
      <w:pPr>
        <w:pStyle w:val="manguon"/>
      </w:pPr>
      <w:r w:rsidRPr="00163D50">
        <w:t>}</w:t>
      </w:r>
    </w:p>
    <w:p w14:paraId="42BC3E34" w14:textId="302362D0" w:rsidR="00163D50" w:rsidRPr="00163D50" w:rsidRDefault="00163D50" w:rsidP="00163D50">
      <w:pPr>
        <w:pStyle w:val="noidung"/>
      </w:pPr>
      <w:r w:rsidRPr="00163D50">
        <w:rPr>
          <w:b/>
          <w:bCs/>
        </w:rPr>
        <w:t>Ví dụ:</w:t>
      </w:r>
    </w:p>
    <w:p w14:paraId="4AAB3299" w14:textId="77777777" w:rsidR="00163D50" w:rsidRPr="00163D50" w:rsidRDefault="00163D50" w:rsidP="00163D50">
      <w:pPr>
        <w:pStyle w:val="manguon"/>
      </w:pPr>
      <w:r w:rsidRPr="00163D50">
        <w:t>let gia = 8000;</w:t>
      </w:r>
    </w:p>
    <w:p w14:paraId="24C0EC07" w14:textId="77777777" w:rsidR="00163D50" w:rsidRPr="00163D50" w:rsidRDefault="00163D50" w:rsidP="00163D50">
      <w:pPr>
        <w:pStyle w:val="manguon"/>
      </w:pPr>
    </w:p>
    <w:p w14:paraId="182B9738" w14:textId="77777777" w:rsidR="00163D50" w:rsidRPr="00163D50" w:rsidRDefault="00163D50" w:rsidP="00163D50">
      <w:pPr>
        <w:pStyle w:val="manguon"/>
      </w:pPr>
      <w:r w:rsidRPr="00163D50">
        <w:t>if (gia &lt; 10000) {</w:t>
      </w:r>
    </w:p>
    <w:p w14:paraId="5B550E8B" w14:textId="77777777" w:rsidR="00163D50" w:rsidRPr="00163D50" w:rsidRDefault="00163D50" w:rsidP="00163D50">
      <w:pPr>
        <w:pStyle w:val="manguon"/>
      </w:pPr>
      <w:r w:rsidRPr="00163D50">
        <w:t xml:space="preserve">    console.log("Sản phẩm có giá dưới 10.000 đồng");</w:t>
      </w:r>
    </w:p>
    <w:p w14:paraId="23426523" w14:textId="12984702" w:rsidR="00467FB0" w:rsidRDefault="00163D50" w:rsidP="00553DFE">
      <w:pPr>
        <w:pStyle w:val="manguon"/>
      </w:pPr>
      <w:r w:rsidRPr="00163D50">
        <w:t>}</w:t>
      </w:r>
    </w:p>
    <w:p w14:paraId="1F45F67E" w14:textId="471F3099" w:rsidR="00467FB0" w:rsidRDefault="00163D50" w:rsidP="00553DFE">
      <w:pPr>
        <w:pStyle w:val="noidung"/>
      </w:pPr>
      <w:r w:rsidRPr="00163D50">
        <w:t>Trong ví dụ trên, nếu giá sản phẩm nhỏ hơn 10.000 đồng thì chương trình sẽ hiển thị thông báo tương ứng.</w:t>
      </w:r>
    </w:p>
    <w:p w14:paraId="5BD5906D" w14:textId="68931032" w:rsidR="00163D50" w:rsidRPr="00561671" w:rsidRDefault="00163D50" w:rsidP="00561671">
      <w:pPr>
        <w:pStyle w:val="noidung"/>
      </w:pPr>
      <w:r w:rsidRPr="00561671">
        <w:rPr>
          <w:b/>
          <w:bCs/>
        </w:rPr>
        <w:t>e</w:t>
      </w:r>
      <w:r w:rsidR="00133E77" w:rsidRPr="00561671">
        <w:rPr>
          <w:b/>
          <w:bCs/>
        </w:rPr>
        <w:t>lse</w:t>
      </w:r>
      <w:r w:rsidRPr="00561671">
        <w:t>: câu lệnh if...else được sử dụng khi cần lựa chọn giữa hai trường hợp: điều kiện đúng hoặc điều kiện sai.</w:t>
      </w:r>
    </w:p>
    <w:p w14:paraId="061E63BB" w14:textId="1063BA94" w:rsidR="00467FB0" w:rsidRPr="00467FB0" w:rsidRDefault="00163D50" w:rsidP="00467FB0">
      <w:pPr>
        <w:pStyle w:val="noidung"/>
        <w:rPr>
          <w:b/>
          <w:bCs/>
        </w:rPr>
      </w:pPr>
      <w:r w:rsidRPr="00163D50">
        <w:rPr>
          <w:b/>
          <w:bCs/>
        </w:rPr>
        <w:t>Cú pháp:</w:t>
      </w:r>
    </w:p>
    <w:p w14:paraId="7FC0FC94" w14:textId="77777777" w:rsidR="00163D50" w:rsidRPr="00163D50" w:rsidRDefault="00163D50" w:rsidP="00163D50">
      <w:pPr>
        <w:pStyle w:val="manguon"/>
      </w:pPr>
      <w:r w:rsidRPr="00163D50">
        <w:t>if (điều_kiện) {</w:t>
      </w:r>
    </w:p>
    <w:p w14:paraId="29A6C728" w14:textId="77777777" w:rsidR="00163D50" w:rsidRPr="00163D50" w:rsidRDefault="00163D50" w:rsidP="00163D50">
      <w:pPr>
        <w:pStyle w:val="manguon"/>
      </w:pPr>
      <w:r w:rsidRPr="00163D50">
        <w:t xml:space="preserve">    // Thực hiện khi đúng</w:t>
      </w:r>
    </w:p>
    <w:p w14:paraId="7E331A13" w14:textId="77777777" w:rsidR="00163D50" w:rsidRPr="00163D50" w:rsidRDefault="00163D50" w:rsidP="00163D50">
      <w:pPr>
        <w:pStyle w:val="manguon"/>
      </w:pPr>
      <w:r w:rsidRPr="00163D50">
        <w:t>}</w:t>
      </w:r>
    </w:p>
    <w:p w14:paraId="097C5539" w14:textId="77777777" w:rsidR="00163D50" w:rsidRPr="00163D50" w:rsidRDefault="00163D50" w:rsidP="00163D50">
      <w:pPr>
        <w:pStyle w:val="manguon"/>
      </w:pPr>
      <w:r w:rsidRPr="00163D50">
        <w:t>else {</w:t>
      </w:r>
    </w:p>
    <w:p w14:paraId="01DE2B2D" w14:textId="77777777" w:rsidR="00163D50" w:rsidRPr="00163D50" w:rsidRDefault="00163D50" w:rsidP="00163D50">
      <w:pPr>
        <w:pStyle w:val="manguon"/>
      </w:pPr>
      <w:r w:rsidRPr="00163D50">
        <w:t xml:space="preserve">    // Thực hiện khi sai</w:t>
      </w:r>
    </w:p>
    <w:p w14:paraId="5C3A4257" w14:textId="2192A89D" w:rsidR="00163D50" w:rsidRPr="00555685" w:rsidRDefault="00163D50" w:rsidP="00555685">
      <w:pPr>
        <w:pStyle w:val="manguon"/>
      </w:pPr>
      <w:r w:rsidRPr="00163D50">
        <w:t>}</w:t>
      </w:r>
    </w:p>
    <w:p w14:paraId="6553EA48" w14:textId="2D4AD187" w:rsidR="00163D50" w:rsidRPr="00163D50" w:rsidRDefault="00163D50" w:rsidP="00163D50">
      <w:pPr>
        <w:pStyle w:val="noidung"/>
      </w:pPr>
      <w:r w:rsidRPr="00163D50">
        <w:rPr>
          <w:b/>
          <w:bCs/>
        </w:rPr>
        <w:t>Ví dụ:</w:t>
      </w:r>
    </w:p>
    <w:p w14:paraId="5F4FC6F6" w14:textId="77777777" w:rsidR="00163D50" w:rsidRPr="00163D50" w:rsidRDefault="00163D50" w:rsidP="00163D50">
      <w:pPr>
        <w:pStyle w:val="manguon"/>
      </w:pPr>
      <w:r w:rsidRPr="00163D50">
        <w:t>let soLuong = 0;</w:t>
      </w:r>
    </w:p>
    <w:p w14:paraId="1290C069" w14:textId="77777777" w:rsidR="00163D50" w:rsidRPr="00163D50" w:rsidRDefault="00163D50" w:rsidP="00163D50">
      <w:pPr>
        <w:pStyle w:val="manguon"/>
      </w:pPr>
    </w:p>
    <w:p w14:paraId="563224FB" w14:textId="77777777" w:rsidR="00163D50" w:rsidRPr="00163D50" w:rsidRDefault="00163D50" w:rsidP="00163D50">
      <w:pPr>
        <w:pStyle w:val="manguon"/>
      </w:pPr>
      <w:r w:rsidRPr="00163D50">
        <w:t>if (soLuong &gt; 0) {</w:t>
      </w:r>
    </w:p>
    <w:p w14:paraId="5CC18ACC" w14:textId="77777777" w:rsidR="00163D50" w:rsidRPr="00163D50" w:rsidRDefault="00163D50" w:rsidP="00163D50">
      <w:pPr>
        <w:pStyle w:val="manguon"/>
      </w:pPr>
      <w:r w:rsidRPr="00163D50">
        <w:t xml:space="preserve">    console.log("Còn hàng");</w:t>
      </w:r>
    </w:p>
    <w:p w14:paraId="07F6973E" w14:textId="77777777" w:rsidR="00163D50" w:rsidRPr="00163D50" w:rsidRDefault="00163D50" w:rsidP="00163D50">
      <w:pPr>
        <w:pStyle w:val="manguon"/>
      </w:pPr>
      <w:r w:rsidRPr="00163D50">
        <w:t>}</w:t>
      </w:r>
    </w:p>
    <w:p w14:paraId="1A14E4EA" w14:textId="77777777" w:rsidR="00163D50" w:rsidRPr="00163D50" w:rsidRDefault="00163D50" w:rsidP="00163D50">
      <w:pPr>
        <w:pStyle w:val="manguon"/>
      </w:pPr>
      <w:r w:rsidRPr="00163D50">
        <w:t>else {</w:t>
      </w:r>
    </w:p>
    <w:p w14:paraId="1923B27E" w14:textId="1B2B5886" w:rsidR="00163D50" w:rsidRPr="00163D50" w:rsidRDefault="00163D50" w:rsidP="00163D50">
      <w:pPr>
        <w:pStyle w:val="manguon"/>
      </w:pPr>
      <w:r w:rsidRPr="00163D50">
        <w:t xml:space="preserve">    console.log("Hết hàng");}</w:t>
      </w:r>
    </w:p>
    <w:p w14:paraId="098348D8" w14:textId="1A2D6D2A" w:rsidR="00163D50" w:rsidRPr="00163D50" w:rsidRDefault="00163D50" w:rsidP="00163D50">
      <w:pPr>
        <w:pStyle w:val="noidung"/>
      </w:pPr>
      <w:r w:rsidRPr="00163D50">
        <w:lastRenderedPageBreak/>
        <w:t>Nếu số lượng lớn hơn 0, chương trình hiển thị "Còn hàng"; ngược lại sẽ hiển thị "Hết hàng".</w:t>
      </w:r>
    </w:p>
    <w:p w14:paraId="6D0B4CF0" w14:textId="2C594678" w:rsidR="00163D50" w:rsidRPr="00561671" w:rsidRDefault="00133E77" w:rsidP="00561671">
      <w:pPr>
        <w:pStyle w:val="noidung"/>
      </w:pPr>
      <w:r w:rsidRPr="00561671">
        <w:rPr>
          <w:b/>
          <w:bCs/>
        </w:rPr>
        <w:t>switch</w:t>
      </w:r>
      <w:r w:rsidR="00163D50" w:rsidRPr="00561671">
        <w:t>: câu lệnh switch được sử dụng khi cần kiểm tra một biến với nhiều giá trị khác nhau. So với việc sử dụng nhiều câu lệnh if...else, switch giúp chương trình dễ đọc và dễ quản lý hơn.</w:t>
      </w:r>
    </w:p>
    <w:p w14:paraId="65938454" w14:textId="77777777" w:rsidR="00163D50" w:rsidRPr="00163D50" w:rsidRDefault="00163D50" w:rsidP="00163D50">
      <w:pPr>
        <w:pStyle w:val="noidung"/>
      </w:pPr>
      <w:r w:rsidRPr="00163D50">
        <w:rPr>
          <w:b/>
          <w:bCs/>
        </w:rPr>
        <w:t>Cú pháp:</w:t>
      </w:r>
    </w:p>
    <w:p w14:paraId="67486F24" w14:textId="77777777" w:rsidR="00163D50" w:rsidRPr="00163D50" w:rsidRDefault="00163D50" w:rsidP="00555685">
      <w:pPr>
        <w:pStyle w:val="manguon"/>
      </w:pPr>
      <w:r w:rsidRPr="00163D50">
        <w:t>switch (biến) {</w:t>
      </w:r>
    </w:p>
    <w:p w14:paraId="60DCB61B" w14:textId="77777777" w:rsidR="00163D50" w:rsidRPr="00163D50" w:rsidRDefault="00163D50" w:rsidP="00555685">
      <w:pPr>
        <w:pStyle w:val="manguon"/>
      </w:pPr>
      <w:r w:rsidRPr="00163D50">
        <w:t xml:space="preserve">    case giá_trị_1:</w:t>
      </w:r>
    </w:p>
    <w:p w14:paraId="0E431795" w14:textId="77777777" w:rsidR="00163D50" w:rsidRPr="00163D50" w:rsidRDefault="00163D50" w:rsidP="00555685">
      <w:pPr>
        <w:pStyle w:val="manguon"/>
      </w:pPr>
      <w:r w:rsidRPr="00163D50">
        <w:t xml:space="preserve">        // Thực hiện</w:t>
      </w:r>
    </w:p>
    <w:p w14:paraId="3EEC6694" w14:textId="77777777" w:rsidR="00163D50" w:rsidRPr="00163D50" w:rsidRDefault="00163D50" w:rsidP="00555685">
      <w:pPr>
        <w:pStyle w:val="manguon"/>
      </w:pPr>
      <w:r w:rsidRPr="00163D50">
        <w:t xml:space="preserve">        break;</w:t>
      </w:r>
    </w:p>
    <w:p w14:paraId="0E27FF21" w14:textId="77777777" w:rsidR="00163D50" w:rsidRPr="00163D50" w:rsidRDefault="00163D50" w:rsidP="00555685">
      <w:pPr>
        <w:pStyle w:val="manguon"/>
      </w:pPr>
    </w:p>
    <w:p w14:paraId="2F7353C8" w14:textId="77777777" w:rsidR="00163D50" w:rsidRPr="00163D50" w:rsidRDefault="00163D50" w:rsidP="00555685">
      <w:pPr>
        <w:pStyle w:val="manguon"/>
      </w:pPr>
      <w:r w:rsidRPr="00163D50">
        <w:t xml:space="preserve">    case giá_trị_2:</w:t>
      </w:r>
    </w:p>
    <w:p w14:paraId="7661DB5F" w14:textId="77777777" w:rsidR="00163D50" w:rsidRPr="00163D50" w:rsidRDefault="00163D50" w:rsidP="00555685">
      <w:pPr>
        <w:pStyle w:val="manguon"/>
      </w:pPr>
      <w:r w:rsidRPr="00163D50">
        <w:t xml:space="preserve">        // Thực hiện</w:t>
      </w:r>
    </w:p>
    <w:p w14:paraId="2329C2CD" w14:textId="77777777" w:rsidR="00163D50" w:rsidRPr="00163D50" w:rsidRDefault="00163D50" w:rsidP="00555685">
      <w:pPr>
        <w:pStyle w:val="manguon"/>
      </w:pPr>
      <w:r w:rsidRPr="00163D50">
        <w:t xml:space="preserve">        break;</w:t>
      </w:r>
    </w:p>
    <w:p w14:paraId="1422EC8C" w14:textId="77777777" w:rsidR="00163D50" w:rsidRPr="00163D50" w:rsidRDefault="00163D50" w:rsidP="00555685">
      <w:pPr>
        <w:pStyle w:val="manguon"/>
      </w:pPr>
    </w:p>
    <w:p w14:paraId="1AD96192" w14:textId="77777777" w:rsidR="00163D50" w:rsidRPr="00163D50" w:rsidRDefault="00163D50" w:rsidP="00555685">
      <w:pPr>
        <w:pStyle w:val="manguon"/>
      </w:pPr>
      <w:r w:rsidRPr="00163D50">
        <w:t xml:space="preserve">    default:</w:t>
      </w:r>
    </w:p>
    <w:p w14:paraId="2080E60C" w14:textId="77777777" w:rsidR="00163D50" w:rsidRPr="00163D50" w:rsidRDefault="00163D50" w:rsidP="00555685">
      <w:pPr>
        <w:pStyle w:val="manguon"/>
      </w:pPr>
      <w:r w:rsidRPr="00163D50">
        <w:t xml:space="preserve">        // Trường hợp còn lại</w:t>
      </w:r>
    </w:p>
    <w:p w14:paraId="0C062331" w14:textId="77777777" w:rsidR="00163D50" w:rsidRPr="00163D50" w:rsidRDefault="00163D50" w:rsidP="00555685">
      <w:pPr>
        <w:pStyle w:val="manguon"/>
      </w:pPr>
      <w:r w:rsidRPr="00163D50">
        <w:t>}</w:t>
      </w:r>
    </w:p>
    <w:p w14:paraId="6280D78E" w14:textId="31F87B8E" w:rsidR="00163D50" w:rsidRPr="00163D50" w:rsidRDefault="00163D50" w:rsidP="00163D50">
      <w:pPr>
        <w:pStyle w:val="noidung"/>
      </w:pPr>
      <w:r w:rsidRPr="00163D50">
        <w:rPr>
          <w:b/>
          <w:bCs/>
        </w:rPr>
        <w:t>Ví dụ:</w:t>
      </w:r>
    </w:p>
    <w:p w14:paraId="03DA4ABE" w14:textId="77777777" w:rsidR="00163D50" w:rsidRPr="00163D50" w:rsidRDefault="00163D50" w:rsidP="00555685">
      <w:pPr>
        <w:pStyle w:val="manguon"/>
      </w:pPr>
      <w:r w:rsidRPr="00163D50">
        <w:t>let loai = "Kẹo tuổi thơ";</w:t>
      </w:r>
    </w:p>
    <w:p w14:paraId="6871FA91" w14:textId="77777777" w:rsidR="00163D50" w:rsidRPr="00163D50" w:rsidRDefault="00163D50" w:rsidP="00555685">
      <w:pPr>
        <w:pStyle w:val="manguon"/>
      </w:pPr>
    </w:p>
    <w:p w14:paraId="77A67892" w14:textId="77777777" w:rsidR="00163D50" w:rsidRPr="00163D50" w:rsidRDefault="00163D50" w:rsidP="00555685">
      <w:pPr>
        <w:pStyle w:val="manguon"/>
      </w:pPr>
      <w:r w:rsidRPr="00163D50">
        <w:t>switch (loai) {</w:t>
      </w:r>
    </w:p>
    <w:p w14:paraId="486C6875" w14:textId="77777777" w:rsidR="00163D50" w:rsidRPr="00163D50" w:rsidRDefault="00163D50" w:rsidP="00555685">
      <w:pPr>
        <w:pStyle w:val="manguon"/>
      </w:pPr>
    </w:p>
    <w:p w14:paraId="01F02E3E" w14:textId="77777777" w:rsidR="00163D50" w:rsidRPr="00163D50" w:rsidRDefault="00163D50" w:rsidP="00555685">
      <w:pPr>
        <w:pStyle w:val="manguon"/>
      </w:pPr>
      <w:r w:rsidRPr="00163D50">
        <w:t xml:space="preserve">    case "Kẹo tuổi thơ":</w:t>
      </w:r>
    </w:p>
    <w:p w14:paraId="762ABCEA" w14:textId="77777777" w:rsidR="00163D50" w:rsidRPr="00163D50" w:rsidRDefault="00163D50" w:rsidP="00555685">
      <w:pPr>
        <w:pStyle w:val="manguon"/>
      </w:pPr>
      <w:r w:rsidRPr="00163D50">
        <w:t xml:space="preserve">        console.log("Hiển thị nhóm kẹo");</w:t>
      </w:r>
    </w:p>
    <w:p w14:paraId="609E4648" w14:textId="77777777" w:rsidR="00163D50" w:rsidRPr="00163D50" w:rsidRDefault="00163D50" w:rsidP="00555685">
      <w:pPr>
        <w:pStyle w:val="manguon"/>
      </w:pPr>
      <w:r w:rsidRPr="00163D50">
        <w:t xml:space="preserve">        break;</w:t>
      </w:r>
    </w:p>
    <w:p w14:paraId="32FB30DE" w14:textId="77777777" w:rsidR="00163D50" w:rsidRPr="00163D50" w:rsidRDefault="00163D50" w:rsidP="00555685">
      <w:pPr>
        <w:pStyle w:val="manguon"/>
      </w:pPr>
    </w:p>
    <w:p w14:paraId="698E8006" w14:textId="77777777" w:rsidR="00163D50" w:rsidRPr="00163D50" w:rsidRDefault="00163D50" w:rsidP="00555685">
      <w:pPr>
        <w:pStyle w:val="manguon"/>
      </w:pPr>
      <w:r w:rsidRPr="00163D50">
        <w:t xml:space="preserve">    case "Đồ ăn vặt mặn":</w:t>
      </w:r>
    </w:p>
    <w:p w14:paraId="1AD25C0B" w14:textId="77777777" w:rsidR="00163D50" w:rsidRPr="00163D50" w:rsidRDefault="00163D50" w:rsidP="00555685">
      <w:pPr>
        <w:pStyle w:val="manguon"/>
      </w:pPr>
      <w:r w:rsidRPr="00163D50">
        <w:t xml:space="preserve">        console.log("Hiển thị nhóm đồ ăn mặn");</w:t>
      </w:r>
    </w:p>
    <w:p w14:paraId="1321E120" w14:textId="77777777" w:rsidR="00163D50" w:rsidRPr="00163D50" w:rsidRDefault="00163D50" w:rsidP="00555685">
      <w:pPr>
        <w:pStyle w:val="manguon"/>
      </w:pPr>
      <w:r w:rsidRPr="00163D50">
        <w:t xml:space="preserve">        break;</w:t>
      </w:r>
    </w:p>
    <w:p w14:paraId="15C634E9" w14:textId="77777777" w:rsidR="00163D50" w:rsidRPr="00163D50" w:rsidRDefault="00163D50" w:rsidP="00555685">
      <w:pPr>
        <w:pStyle w:val="manguon"/>
      </w:pPr>
    </w:p>
    <w:p w14:paraId="6FE88F88" w14:textId="77777777" w:rsidR="00163D50" w:rsidRPr="00163D50" w:rsidRDefault="00163D50" w:rsidP="00555685">
      <w:pPr>
        <w:pStyle w:val="manguon"/>
      </w:pPr>
      <w:r w:rsidRPr="00163D50">
        <w:t xml:space="preserve">    default:</w:t>
      </w:r>
    </w:p>
    <w:p w14:paraId="26D0A4B8" w14:textId="15D2FD6C" w:rsidR="00163D50" w:rsidRPr="00163D50" w:rsidRDefault="00163D50" w:rsidP="00555685">
      <w:pPr>
        <w:pStyle w:val="manguon"/>
      </w:pPr>
      <w:r w:rsidRPr="00163D50">
        <w:t xml:space="preserve">        console.log("Hiển thị tất cả sản phẩm");</w:t>
      </w:r>
    </w:p>
    <w:p w14:paraId="2D4BF25F" w14:textId="77777777" w:rsidR="00163D50" w:rsidRPr="00163D50" w:rsidRDefault="00163D50" w:rsidP="00555685">
      <w:pPr>
        <w:pStyle w:val="manguon"/>
      </w:pPr>
      <w:r w:rsidRPr="00163D50">
        <w:t>}</w:t>
      </w:r>
    </w:p>
    <w:p w14:paraId="3DAAE567" w14:textId="2A9A6C33" w:rsidR="00133E77" w:rsidRPr="00555685" w:rsidRDefault="00163D50" w:rsidP="00555685">
      <w:pPr>
        <w:pStyle w:val="noidung"/>
      </w:pPr>
      <w:r w:rsidRPr="00163D50">
        <w:lastRenderedPageBreak/>
        <w:t>Trong ví dụ trên, chương trình sẽ kiểm tra giá trị của biến loai và thực hiện khối lệnh tương ứng với từng trường hợp.</w:t>
      </w:r>
    </w:p>
    <w:p w14:paraId="602F6E1E" w14:textId="1ADF6F20" w:rsidR="00133E77" w:rsidRDefault="00EE7D48" w:rsidP="00D900BA">
      <w:pPr>
        <w:pStyle w:val="Heading4"/>
        <w:numPr>
          <w:ilvl w:val="0"/>
          <w:numId w:val="0"/>
        </w:numPr>
        <w:rPr>
          <w:b w:val="0"/>
          <w:bCs w:val="0"/>
          <w:szCs w:val="26"/>
        </w:rPr>
      </w:pPr>
      <w:r w:rsidRPr="001349EC">
        <w:rPr>
          <w:b w:val="0"/>
          <w:bCs w:val="0"/>
          <w:szCs w:val="26"/>
        </w:rPr>
        <w:t>2.7.3.</w:t>
      </w:r>
      <w:r w:rsidR="00133E77" w:rsidRPr="001349EC">
        <w:rPr>
          <w:b w:val="0"/>
          <w:bCs w:val="0"/>
          <w:szCs w:val="26"/>
        </w:rPr>
        <w:t>2. Vòng lặp</w:t>
      </w:r>
    </w:p>
    <w:p w14:paraId="57F9F0AB" w14:textId="77777777" w:rsidR="00321414" w:rsidRPr="00321414" w:rsidRDefault="00321414" w:rsidP="00321414">
      <w:pPr>
        <w:pStyle w:val="noidung"/>
      </w:pPr>
      <w:r w:rsidRPr="00321414">
        <w:t>Vòng lặp (Loop) là cấu trúc điều khiển trong JavaScript được sử dụng để thực hiện lặp đi lặp lại một hoặc nhiều câu lệnh cho đến khi điều kiện xác định không còn thỏa mãn. Việc sử dụng vòng lặp giúp giảm số lượng mã nguồn phải viết, tăng tính tự động và nâng cao hiệu quả xử lý dữ liệu.</w:t>
      </w:r>
    </w:p>
    <w:p w14:paraId="6330F2BC" w14:textId="7F04E6E9" w:rsidR="00321414" w:rsidRPr="00321414" w:rsidRDefault="00321414" w:rsidP="00321414">
      <w:pPr>
        <w:pStyle w:val="noidung"/>
      </w:pPr>
      <w:r w:rsidRPr="00321414">
        <w:t xml:space="preserve">Trong lập trình JavaScript, các vòng lặp được sử dụng phổ biến gồm </w:t>
      </w:r>
      <w:r w:rsidRPr="00321414">
        <w:rPr>
          <w:b/>
          <w:bCs/>
        </w:rPr>
        <w:t>for</w:t>
      </w:r>
      <w:r w:rsidRPr="00321414">
        <w:t xml:space="preserve">, </w:t>
      </w:r>
      <w:r w:rsidRPr="00321414">
        <w:rPr>
          <w:b/>
          <w:bCs/>
        </w:rPr>
        <w:t>while</w:t>
      </w:r>
      <w:r w:rsidRPr="00321414">
        <w:t xml:space="preserve"> và </w:t>
      </w:r>
      <w:r w:rsidRPr="00321414">
        <w:rPr>
          <w:b/>
          <w:bCs/>
        </w:rPr>
        <w:t>for...of</w:t>
      </w:r>
      <w:r w:rsidRPr="00321414">
        <w:t>. Chúng thường được áp dụng để duyệt danh sách dữ liệu, xử lý mảng, hiển thị sản phẩm hoặc thực hiện các phép tính lặp</w:t>
      </w:r>
      <w:r>
        <w:t>:</w:t>
      </w:r>
    </w:p>
    <w:p w14:paraId="08AFA50B" w14:textId="6AF2BE5E" w:rsidR="00321414" w:rsidRPr="00321414" w:rsidRDefault="00133E77" w:rsidP="00321414">
      <w:pPr>
        <w:pStyle w:val="noidung"/>
      </w:pPr>
      <w:r w:rsidRPr="00561671">
        <w:rPr>
          <w:b/>
          <w:bCs/>
        </w:rPr>
        <w:t>for</w:t>
      </w:r>
      <w:r w:rsidR="00321414">
        <w:t>: v</w:t>
      </w:r>
      <w:r w:rsidR="00321414" w:rsidRPr="00321414">
        <w:t>òng lặp for được sử dụng khi biết trước số lần cần lặp. Đây là loại vòng lặp được sử dụng phổ biến nhất trong JavaScript.</w:t>
      </w:r>
    </w:p>
    <w:p w14:paraId="555B4288" w14:textId="77777777" w:rsidR="00321414" w:rsidRPr="00321414" w:rsidRDefault="00321414" w:rsidP="00321414">
      <w:pPr>
        <w:pStyle w:val="noidung"/>
      </w:pPr>
      <w:r w:rsidRPr="00321414">
        <w:rPr>
          <w:b/>
          <w:bCs/>
        </w:rPr>
        <w:t>Cú pháp:</w:t>
      </w:r>
    </w:p>
    <w:p w14:paraId="29142ED7" w14:textId="77777777" w:rsidR="00321414" w:rsidRPr="00321414" w:rsidRDefault="00321414" w:rsidP="00321414">
      <w:pPr>
        <w:pStyle w:val="manguon"/>
      </w:pPr>
      <w:r w:rsidRPr="00321414">
        <w:t>for (khởi_tạo; điều_kiện; cập_nhật) {</w:t>
      </w:r>
    </w:p>
    <w:p w14:paraId="0655BE95" w14:textId="77777777" w:rsidR="00321414" w:rsidRPr="00321414" w:rsidRDefault="00321414" w:rsidP="00321414">
      <w:pPr>
        <w:pStyle w:val="manguon"/>
      </w:pPr>
      <w:r w:rsidRPr="00321414">
        <w:t xml:space="preserve">    // Các câu lệnh cần thực hiện</w:t>
      </w:r>
    </w:p>
    <w:p w14:paraId="227D10C1" w14:textId="77777777" w:rsidR="00321414" w:rsidRPr="00321414" w:rsidRDefault="00321414" w:rsidP="00321414">
      <w:pPr>
        <w:pStyle w:val="manguon"/>
      </w:pPr>
      <w:r w:rsidRPr="00321414">
        <w:t>}</w:t>
      </w:r>
    </w:p>
    <w:p w14:paraId="32F87F8D" w14:textId="77777777" w:rsidR="00321414" w:rsidRPr="00321414" w:rsidRDefault="00321414" w:rsidP="00321414">
      <w:pPr>
        <w:pStyle w:val="noidung"/>
      </w:pPr>
      <w:r w:rsidRPr="00321414">
        <w:rPr>
          <w:b/>
          <w:bCs/>
        </w:rPr>
        <w:t>Ví dụ:</w:t>
      </w:r>
    </w:p>
    <w:p w14:paraId="024209FC" w14:textId="77777777" w:rsidR="00321414" w:rsidRPr="00321414" w:rsidRDefault="00321414" w:rsidP="00321414">
      <w:pPr>
        <w:pStyle w:val="manguon"/>
      </w:pPr>
      <w:r w:rsidRPr="00321414">
        <w:t>for (let i = 1; i &lt;= 5; i++) {</w:t>
      </w:r>
    </w:p>
    <w:p w14:paraId="3A85C025" w14:textId="77777777" w:rsidR="00321414" w:rsidRPr="00321414" w:rsidRDefault="00321414" w:rsidP="00321414">
      <w:pPr>
        <w:pStyle w:val="manguon"/>
      </w:pPr>
      <w:r w:rsidRPr="00321414">
        <w:t xml:space="preserve">    console.log(i);</w:t>
      </w:r>
    </w:p>
    <w:p w14:paraId="38291CBE" w14:textId="77777777" w:rsidR="00321414" w:rsidRPr="00321414" w:rsidRDefault="00321414" w:rsidP="00321414">
      <w:pPr>
        <w:pStyle w:val="manguon"/>
      </w:pPr>
      <w:r w:rsidRPr="00321414">
        <w:t>}</w:t>
      </w:r>
    </w:p>
    <w:p w14:paraId="1C407294" w14:textId="77777777" w:rsidR="00321414" w:rsidRPr="00321414" w:rsidRDefault="00321414" w:rsidP="00321414">
      <w:pPr>
        <w:pStyle w:val="noidung"/>
      </w:pPr>
      <w:r w:rsidRPr="00321414">
        <w:t>Kết quả:</w:t>
      </w:r>
    </w:p>
    <w:p w14:paraId="6F784B2A" w14:textId="77777777" w:rsidR="00321414" w:rsidRPr="00321414" w:rsidRDefault="00321414" w:rsidP="00321414">
      <w:pPr>
        <w:pStyle w:val="manguon"/>
      </w:pPr>
      <w:r w:rsidRPr="00321414">
        <w:t>1</w:t>
      </w:r>
    </w:p>
    <w:p w14:paraId="74E87B52" w14:textId="77777777" w:rsidR="00321414" w:rsidRPr="00321414" w:rsidRDefault="00321414" w:rsidP="00321414">
      <w:pPr>
        <w:pStyle w:val="manguon"/>
      </w:pPr>
      <w:r w:rsidRPr="00321414">
        <w:t>2</w:t>
      </w:r>
    </w:p>
    <w:p w14:paraId="15CFFCBE" w14:textId="77777777" w:rsidR="00321414" w:rsidRPr="00321414" w:rsidRDefault="00321414" w:rsidP="00321414">
      <w:pPr>
        <w:pStyle w:val="manguon"/>
      </w:pPr>
      <w:r w:rsidRPr="00321414">
        <w:t>3</w:t>
      </w:r>
    </w:p>
    <w:p w14:paraId="671FB38D" w14:textId="77777777" w:rsidR="00321414" w:rsidRPr="00321414" w:rsidRDefault="00321414" w:rsidP="00321414">
      <w:pPr>
        <w:pStyle w:val="manguon"/>
      </w:pPr>
      <w:r w:rsidRPr="00321414">
        <w:t>4</w:t>
      </w:r>
    </w:p>
    <w:p w14:paraId="463820B5" w14:textId="77777777" w:rsidR="00321414" w:rsidRPr="00321414" w:rsidRDefault="00321414" w:rsidP="00321414">
      <w:pPr>
        <w:pStyle w:val="manguon"/>
      </w:pPr>
      <w:r w:rsidRPr="00321414">
        <w:t>5</w:t>
      </w:r>
    </w:p>
    <w:p w14:paraId="724B9C96" w14:textId="77777777" w:rsidR="00321414" w:rsidRPr="00321414" w:rsidRDefault="00321414" w:rsidP="00321414">
      <w:pPr>
        <w:pStyle w:val="noidung"/>
      </w:pPr>
      <w:r w:rsidRPr="00321414">
        <w:t>Trong ví dụ trên, biến i được khởi tạo bằng 1 và tăng lên 1 sau mỗi lần lặp cho đến khi i lớn hơn 5.</w:t>
      </w:r>
    </w:p>
    <w:p w14:paraId="139F3B65" w14:textId="23B897D5" w:rsidR="00321414" w:rsidRPr="00321414" w:rsidRDefault="00133E77" w:rsidP="00321414">
      <w:pPr>
        <w:pStyle w:val="noidung"/>
      </w:pPr>
      <w:r w:rsidRPr="00561671">
        <w:rPr>
          <w:b/>
          <w:bCs/>
        </w:rPr>
        <w:lastRenderedPageBreak/>
        <w:t>while</w:t>
      </w:r>
      <w:r w:rsidR="00321414">
        <w:t>: v</w:t>
      </w:r>
      <w:r w:rsidR="00321414" w:rsidRPr="00321414">
        <w:t>òng lặp while được sử dụng khi chưa biết trước số lần lặp và chương trình sẽ tiếp tục thực hiện cho đến khi điều kiện trở thành sai (false).</w:t>
      </w:r>
    </w:p>
    <w:p w14:paraId="5EB65DBE" w14:textId="77777777" w:rsidR="00321414" w:rsidRPr="00321414" w:rsidRDefault="00321414" w:rsidP="00321414">
      <w:pPr>
        <w:pStyle w:val="noidung"/>
      </w:pPr>
      <w:r w:rsidRPr="00321414">
        <w:rPr>
          <w:b/>
          <w:bCs/>
        </w:rPr>
        <w:t>Cú pháp:</w:t>
      </w:r>
    </w:p>
    <w:p w14:paraId="153729E1" w14:textId="77777777" w:rsidR="00321414" w:rsidRPr="00321414" w:rsidRDefault="00321414" w:rsidP="00321414">
      <w:pPr>
        <w:pStyle w:val="manguon"/>
      </w:pPr>
      <w:r w:rsidRPr="00321414">
        <w:t>while (điều_kiện) {</w:t>
      </w:r>
    </w:p>
    <w:p w14:paraId="004E46C7" w14:textId="77777777" w:rsidR="00321414" w:rsidRPr="00321414" w:rsidRDefault="00321414" w:rsidP="00321414">
      <w:pPr>
        <w:pStyle w:val="manguon"/>
      </w:pPr>
      <w:r w:rsidRPr="00321414">
        <w:t xml:space="preserve">    // Các câu lệnh cần thực hiện</w:t>
      </w:r>
    </w:p>
    <w:p w14:paraId="55FDEFF2" w14:textId="77777777" w:rsidR="00321414" w:rsidRPr="00321414" w:rsidRDefault="00321414" w:rsidP="00321414">
      <w:pPr>
        <w:pStyle w:val="manguon"/>
      </w:pPr>
      <w:r w:rsidRPr="00321414">
        <w:t>}</w:t>
      </w:r>
    </w:p>
    <w:p w14:paraId="0905BB38" w14:textId="77777777" w:rsidR="00321414" w:rsidRDefault="00321414" w:rsidP="00321414">
      <w:pPr>
        <w:pStyle w:val="noidung"/>
        <w:rPr>
          <w:b/>
          <w:bCs/>
        </w:rPr>
      </w:pPr>
    </w:p>
    <w:p w14:paraId="09EB04D7" w14:textId="4EF0DAC6" w:rsidR="00321414" w:rsidRPr="00321414" w:rsidRDefault="00321414" w:rsidP="00321414">
      <w:pPr>
        <w:pStyle w:val="noidung"/>
      </w:pPr>
      <w:r w:rsidRPr="00321414">
        <w:rPr>
          <w:b/>
          <w:bCs/>
        </w:rPr>
        <w:t>Ví dụ:</w:t>
      </w:r>
    </w:p>
    <w:p w14:paraId="18255984" w14:textId="77777777" w:rsidR="00321414" w:rsidRPr="00321414" w:rsidRDefault="00321414" w:rsidP="00321414">
      <w:pPr>
        <w:pStyle w:val="manguon"/>
      </w:pPr>
      <w:r w:rsidRPr="00321414">
        <w:t>let i = 1;</w:t>
      </w:r>
    </w:p>
    <w:p w14:paraId="6BE7D346" w14:textId="77777777" w:rsidR="00321414" w:rsidRPr="00321414" w:rsidRDefault="00321414" w:rsidP="00321414">
      <w:pPr>
        <w:pStyle w:val="manguon"/>
      </w:pPr>
    </w:p>
    <w:p w14:paraId="37A118B8" w14:textId="77777777" w:rsidR="00321414" w:rsidRPr="00321414" w:rsidRDefault="00321414" w:rsidP="00321414">
      <w:pPr>
        <w:pStyle w:val="manguon"/>
      </w:pPr>
      <w:r w:rsidRPr="00321414">
        <w:t>while (i &lt;= 5) {</w:t>
      </w:r>
    </w:p>
    <w:p w14:paraId="3A3E2116" w14:textId="77777777" w:rsidR="00321414" w:rsidRPr="00321414" w:rsidRDefault="00321414" w:rsidP="00321414">
      <w:pPr>
        <w:pStyle w:val="manguon"/>
      </w:pPr>
      <w:r w:rsidRPr="00321414">
        <w:t xml:space="preserve">    console.log(i);</w:t>
      </w:r>
    </w:p>
    <w:p w14:paraId="7C882573" w14:textId="77777777" w:rsidR="00321414" w:rsidRPr="00321414" w:rsidRDefault="00321414" w:rsidP="00321414">
      <w:pPr>
        <w:pStyle w:val="manguon"/>
      </w:pPr>
      <w:r w:rsidRPr="00321414">
        <w:t xml:space="preserve">    i++;</w:t>
      </w:r>
    </w:p>
    <w:p w14:paraId="0E11B287" w14:textId="77777777" w:rsidR="00321414" w:rsidRPr="00321414" w:rsidRDefault="00321414" w:rsidP="00321414">
      <w:pPr>
        <w:pStyle w:val="manguon"/>
      </w:pPr>
      <w:r w:rsidRPr="00321414">
        <w:t>}</w:t>
      </w:r>
    </w:p>
    <w:p w14:paraId="57FAA15C" w14:textId="77777777" w:rsidR="00321414" w:rsidRPr="00321414" w:rsidRDefault="00321414" w:rsidP="00321414">
      <w:pPr>
        <w:pStyle w:val="noidung"/>
      </w:pPr>
      <w:r w:rsidRPr="00321414">
        <w:t>Kết quả:</w:t>
      </w:r>
    </w:p>
    <w:p w14:paraId="450D28BA" w14:textId="77777777" w:rsidR="00321414" w:rsidRPr="00321414" w:rsidRDefault="00321414" w:rsidP="00321414">
      <w:pPr>
        <w:pStyle w:val="manguon"/>
      </w:pPr>
      <w:r w:rsidRPr="00321414">
        <w:t>1</w:t>
      </w:r>
    </w:p>
    <w:p w14:paraId="24E04D66" w14:textId="77777777" w:rsidR="00321414" w:rsidRPr="00321414" w:rsidRDefault="00321414" w:rsidP="00321414">
      <w:pPr>
        <w:pStyle w:val="manguon"/>
      </w:pPr>
      <w:r w:rsidRPr="00321414">
        <w:t>2</w:t>
      </w:r>
    </w:p>
    <w:p w14:paraId="4C061620" w14:textId="77777777" w:rsidR="00321414" w:rsidRPr="00321414" w:rsidRDefault="00321414" w:rsidP="00321414">
      <w:pPr>
        <w:pStyle w:val="manguon"/>
      </w:pPr>
      <w:r w:rsidRPr="00321414">
        <w:t>3</w:t>
      </w:r>
    </w:p>
    <w:p w14:paraId="208B9BD3" w14:textId="77777777" w:rsidR="00321414" w:rsidRPr="00321414" w:rsidRDefault="00321414" w:rsidP="00321414">
      <w:pPr>
        <w:pStyle w:val="manguon"/>
      </w:pPr>
      <w:r w:rsidRPr="00321414">
        <w:t>4</w:t>
      </w:r>
    </w:p>
    <w:p w14:paraId="26E5AB18" w14:textId="77777777" w:rsidR="00321414" w:rsidRPr="00321414" w:rsidRDefault="00321414" w:rsidP="00321414">
      <w:pPr>
        <w:pStyle w:val="manguon"/>
      </w:pPr>
      <w:r w:rsidRPr="00321414">
        <w:t>5</w:t>
      </w:r>
    </w:p>
    <w:p w14:paraId="53E18F75" w14:textId="77777777" w:rsidR="00321414" w:rsidRPr="00321414" w:rsidRDefault="00321414" w:rsidP="00321414">
      <w:pPr>
        <w:pStyle w:val="noidung"/>
      </w:pPr>
      <w:r w:rsidRPr="00321414">
        <w:t>Trong ví dụ trên, chương trình tiếp tục lặp khi điều kiện i &lt;= 5 còn đúng.</w:t>
      </w:r>
    </w:p>
    <w:p w14:paraId="362C9111" w14:textId="68D648AA" w:rsidR="00321414" w:rsidRPr="00321414" w:rsidRDefault="00133E77" w:rsidP="00321414">
      <w:pPr>
        <w:pStyle w:val="noidung"/>
      </w:pPr>
      <w:r w:rsidRPr="001263D3">
        <w:rPr>
          <w:rFonts w:cs="Times New Roman"/>
          <w:szCs w:val="26"/>
        </w:rPr>
        <w:br/>
      </w:r>
      <w:r w:rsidRPr="00561671">
        <w:rPr>
          <w:b/>
          <w:bCs/>
        </w:rPr>
        <w:t>do while</w:t>
      </w:r>
      <w:r w:rsidR="00321414" w:rsidRPr="00321414">
        <w:t>: vòng lặp do</w:t>
      </w:r>
      <w:r w:rsidR="00321414" w:rsidRPr="00321414">
        <w:rPr>
          <w:rStyle w:val="HTMLCode"/>
          <w:rFonts w:ascii="Times New Roman" w:eastAsiaTheme="minorHAnsi" w:hAnsi="Times New Roman" w:cstheme="minorBidi"/>
          <w:sz w:val="26"/>
          <w:szCs w:val="22"/>
        </w:rPr>
        <w:t>...while</w:t>
      </w:r>
      <w:r w:rsidR="00321414" w:rsidRPr="00321414">
        <w:t xml:space="preserve"> là một cấu trúc lặp trong JavaScript được sử dụng để thực hiện một hoặc nhiều câu lệnh lặp lại dựa trên một điều kiện xác định. Khác với vòng lặp </w:t>
      </w:r>
      <w:r w:rsidR="00321414" w:rsidRPr="00321414">
        <w:rPr>
          <w:rStyle w:val="HTMLCode"/>
          <w:rFonts w:ascii="Times New Roman" w:eastAsiaTheme="minorHAnsi" w:hAnsi="Times New Roman" w:cstheme="minorBidi"/>
          <w:sz w:val="26"/>
          <w:szCs w:val="22"/>
        </w:rPr>
        <w:t>while</w:t>
      </w:r>
      <w:r w:rsidR="00321414" w:rsidRPr="00321414">
        <w:t xml:space="preserve">, vòng lặp </w:t>
      </w:r>
      <w:r w:rsidR="00321414" w:rsidRPr="00321414">
        <w:rPr>
          <w:rStyle w:val="HTMLCode"/>
          <w:rFonts w:ascii="Times New Roman" w:eastAsiaTheme="minorHAnsi" w:hAnsi="Times New Roman" w:cstheme="minorBidi"/>
          <w:sz w:val="26"/>
          <w:szCs w:val="22"/>
        </w:rPr>
        <w:t>do...while</w:t>
      </w:r>
      <w:r w:rsidR="00321414" w:rsidRPr="00321414">
        <w:t xml:space="preserve"> sẽ </w:t>
      </w:r>
      <w:r w:rsidR="00321414" w:rsidRPr="00321414">
        <w:rPr>
          <w:rStyle w:val="Strong"/>
          <w:b w:val="0"/>
          <w:bCs w:val="0"/>
        </w:rPr>
        <w:t>thực hiện khối lệnh ít nhất một lần trước</w:t>
      </w:r>
      <w:r w:rsidR="00321414" w:rsidRPr="00321414">
        <w:t>, sau đó mới kiểm tra điều kiện để quyết định có tiếp tục lặp hay không.</w:t>
      </w:r>
    </w:p>
    <w:p w14:paraId="66C6145D" w14:textId="77777777" w:rsidR="00321414" w:rsidRPr="00321414" w:rsidRDefault="00321414" w:rsidP="00321414">
      <w:pPr>
        <w:pStyle w:val="noidung"/>
      </w:pPr>
      <w:r w:rsidRPr="00321414">
        <w:t>Vòng lặp này thường được sử dụng trong các trường hợp chương trình cần thực hiện một thao tác ban đầu rồi mới kiểm tra điều kiện, chẳng hạn như hiển thị menu lựa chọn hoặc yêu cầu người dùng nhập dữ liệu.</w:t>
      </w:r>
    </w:p>
    <w:p w14:paraId="23DE13E9" w14:textId="77777777" w:rsidR="00BF5472" w:rsidRDefault="00BF5472">
      <w:pPr>
        <w:rPr>
          <w:b/>
          <w:bCs/>
        </w:rPr>
      </w:pPr>
      <w:r>
        <w:rPr>
          <w:b/>
          <w:bCs/>
        </w:rPr>
        <w:br w:type="page"/>
      </w:r>
    </w:p>
    <w:p w14:paraId="58080FCC" w14:textId="0D1CC5D4" w:rsidR="00321414" w:rsidRPr="00321414" w:rsidRDefault="00321414" w:rsidP="00321414">
      <w:pPr>
        <w:pStyle w:val="noidung"/>
        <w:rPr>
          <w:b/>
          <w:bCs/>
        </w:rPr>
      </w:pPr>
      <w:r w:rsidRPr="00321414">
        <w:rPr>
          <w:b/>
          <w:bCs/>
        </w:rPr>
        <w:lastRenderedPageBreak/>
        <w:t>Cú pháp</w:t>
      </w:r>
      <w:r>
        <w:rPr>
          <w:b/>
          <w:bCs/>
        </w:rPr>
        <w:t>:</w:t>
      </w:r>
    </w:p>
    <w:p w14:paraId="4852E10C"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do {</w:t>
      </w:r>
    </w:p>
    <w:p w14:paraId="2E905E54"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 xml:space="preserve">    // Các câu lệnh cần thực hiện</w:t>
      </w:r>
    </w:p>
    <w:p w14:paraId="737F959A" w14:textId="77777777" w:rsidR="00321414" w:rsidRPr="00321414" w:rsidRDefault="00321414" w:rsidP="00321414">
      <w:pPr>
        <w:pStyle w:val="manguon"/>
      </w:pPr>
      <w:r w:rsidRPr="00321414">
        <w:rPr>
          <w:rStyle w:val="HTMLCode"/>
          <w:rFonts w:eastAsiaTheme="minorHAnsi" w:cstheme="minorBidi"/>
          <w:sz w:val="22"/>
          <w:szCs w:val="22"/>
        </w:rPr>
        <w:t>} while (điều_kiện);</w:t>
      </w:r>
    </w:p>
    <w:p w14:paraId="009B3407" w14:textId="51821055" w:rsidR="00321414" w:rsidRPr="00321414" w:rsidRDefault="00321414" w:rsidP="00321414">
      <w:pPr>
        <w:pStyle w:val="noidung"/>
      </w:pPr>
      <w:r w:rsidRPr="00321414">
        <w:rPr>
          <w:b/>
          <w:bCs/>
        </w:rPr>
        <w:t>Ví dụ</w:t>
      </w:r>
      <w:r>
        <w:t>:</w:t>
      </w:r>
    </w:p>
    <w:p w14:paraId="5D27A66A"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let i = 1;</w:t>
      </w:r>
    </w:p>
    <w:p w14:paraId="5528215A" w14:textId="77777777" w:rsidR="00321414" w:rsidRPr="00321414" w:rsidRDefault="00321414" w:rsidP="00321414">
      <w:pPr>
        <w:pStyle w:val="manguon"/>
        <w:rPr>
          <w:rStyle w:val="HTMLCode"/>
          <w:rFonts w:eastAsiaTheme="minorHAnsi" w:cstheme="minorBidi"/>
          <w:sz w:val="22"/>
          <w:szCs w:val="22"/>
        </w:rPr>
      </w:pPr>
    </w:p>
    <w:p w14:paraId="7F944DC3"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do {</w:t>
      </w:r>
    </w:p>
    <w:p w14:paraId="77782A65"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 xml:space="preserve">    console.log(i);</w:t>
      </w:r>
    </w:p>
    <w:p w14:paraId="57FF6EEF"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 xml:space="preserve">    i++;</w:t>
      </w:r>
    </w:p>
    <w:p w14:paraId="7D4FA59B" w14:textId="77777777" w:rsidR="00321414" w:rsidRPr="00321414" w:rsidRDefault="00321414" w:rsidP="00321414">
      <w:pPr>
        <w:pStyle w:val="manguon"/>
      </w:pPr>
      <w:r w:rsidRPr="00321414">
        <w:rPr>
          <w:rStyle w:val="HTMLCode"/>
          <w:rFonts w:eastAsiaTheme="minorHAnsi" w:cstheme="minorBidi"/>
          <w:sz w:val="22"/>
          <w:szCs w:val="22"/>
        </w:rPr>
        <w:t>} while (i &lt;= 5);</w:t>
      </w:r>
    </w:p>
    <w:p w14:paraId="739122E4" w14:textId="77777777" w:rsidR="00321414" w:rsidRPr="00321414" w:rsidRDefault="00321414" w:rsidP="00321414">
      <w:pPr>
        <w:pStyle w:val="noidung"/>
      </w:pPr>
      <w:r w:rsidRPr="00321414">
        <w:t>Kết quả:</w:t>
      </w:r>
    </w:p>
    <w:p w14:paraId="21F48123"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1</w:t>
      </w:r>
    </w:p>
    <w:p w14:paraId="3C0ADC61"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2</w:t>
      </w:r>
    </w:p>
    <w:p w14:paraId="07B545B7"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3</w:t>
      </w:r>
    </w:p>
    <w:p w14:paraId="5040341A" w14:textId="77777777" w:rsidR="00321414" w:rsidRPr="00321414" w:rsidRDefault="00321414" w:rsidP="00321414">
      <w:pPr>
        <w:pStyle w:val="manguon"/>
        <w:rPr>
          <w:rStyle w:val="HTMLCode"/>
          <w:rFonts w:eastAsiaTheme="minorHAnsi" w:cstheme="minorBidi"/>
          <w:sz w:val="22"/>
          <w:szCs w:val="22"/>
        </w:rPr>
      </w:pPr>
      <w:r w:rsidRPr="00321414">
        <w:rPr>
          <w:rStyle w:val="HTMLCode"/>
          <w:rFonts w:eastAsiaTheme="minorHAnsi" w:cstheme="minorBidi"/>
          <w:sz w:val="22"/>
          <w:szCs w:val="22"/>
        </w:rPr>
        <w:t>4</w:t>
      </w:r>
    </w:p>
    <w:p w14:paraId="4A1BB33E" w14:textId="77777777" w:rsidR="00321414" w:rsidRPr="00321414" w:rsidRDefault="00321414" w:rsidP="00321414">
      <w:pPr>
        <w:pStyle w:val="manguon"/>
      </w:pPr>
      <w:r w:rsidRPr="00321414">
        <w:rPr>
          <w:rStyle w:val="HTMLCode"/>
          <w:rFonts w:eastAsiaTheme="minorHAnsi" w:cstheme="minorBidi"/>
          <w:sz w:val="22"/>
          <w:szCs w:val="22"/>
        </w:rPr>
        <w:t>5</w:t>
      </w:r>
    </w:p>
    <w:p w14:paraId="16A05C9A" w14:textId="0147CE75" w:rsidR="00133E77" w:rsidRPr="00321414" w:rsidRDefault="00321414" w:rsidP="00321414">
      <w:pPr>
        <w:pStyle w:val="noidung"/>
      </w:pPr>
      <w:r w:rsidRPr="00321414">
        <w:t xml:space="preserve">Trong ví dụ trên, chương trình sẽ hiển thị các số từ 1 đến 5. Sau mỗi lần lặp, biến </w:t>
      </w:r>
      <w:r w:rsidRPr="00321414">
        <w:rPr>
          <w:rStyle w:val="HTMLCode"/>
          <w:rFonts w:ascii="Times New Roman" w:eastAsiaTheme="minorHAnsi" w:hAnsi="Times New Roman" w:cstheme="minorBidi"/>
          <w:sz w:val="26"/>
          <w:szCs w:val="22"/>
        </w:rPr>
        <w:t>i</w:t>
      </w:r>
      <w:r w:rsidRPr="00321414">
        <w:t xml:space="preserve"> được tăng thêm 1 và điều kiện </w:t>
      </w:r>
      <w:r w:rsidRPr="00321414">
        <w:rPr>
          <w:rStyle w:val="HTMLCode"/>
          <w:rFonts w:ascii="Times New Roman" w:eastAsiaTheme="minorHAnsi" w:hAnsi="Times New Roman" w:cstheme="minorBidi"/>
          <w:sz w:val="26"/>
          <w:szCs w:val="22"/>
        </w:rPr>
        <w:t>i &lt;= 5</w:t>
      </w:r>
      <w:r w:rsidRPr="00321414">
        <w:t xml:space="preserve"> sẽ được kiểm tra để quyết định tiếp tục hay kết thúc vòng lặp.</w:t>
      </w:r>
    </w:p>
    <w:p w14:paraId="210D4269" w14:textId="6C922C23" w:rsidR="00133E77" w:rsidRPr="001349EC" w:rsidRDefault="00EE7D48" w:rsidP="00D900BA">
      <w:pPr>
        <w:pStyle w:val="Heading3"/>
        <w:numPr>
          <w:ilvl w:val="0"/>
          <w:numId w:val="0"/>
        </w:numPr>
        <w:rPr>
          <w:rFonts w:cs="Times New Roman"/>
          <w:szCs w:val="26"/>
        </w:rPr>
      </w:pPr>
      <w:bookmarkStart w:id="37" w:name="_Toc232108608"/>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.4. Hàm trong JavaScript</w:t>
      </w:r>
      <w:bookmarkEnd w:id="37"/>
    </w:p>
    <w:p w14:paraId="14B96E0B" w14:textId="59CBEFC3" w:rsidR="00133E77" w:rsidRPr="001349EC" w:rsidRDefault="00EE7D48" w:rsidP="00D900BA">
      <w:pPr>
        <w:pStyle w:val="Heading4"/>
        <w:numPr>
          <w:ilvl w:val="0"/>
          <w:numId w:val="0"/>
        </w:numPr>
        <w:rPr>
          <w:b w:val="0"/>
          <w:bCs w:val="0"/>
          <w:szCs w:val="26"/>
        </w:rPr>
      </w:pPr>
      <w:r w:rsidRPr="001349EC">
        <w:rPr>
          <w:b w:val="0"/>
          <w:bCs w:val="0"/>
          <w:szCs w:val="26"/>
        </w:rPr>
        <w:t>2.7.4.</w:t>
      </w:r>
      <w:r w:rsidR="00133E77" w:rsidRPr="001349EC">
        <w:rPr>
          <w:b w:val="0"/>
          <w:bCs w:val="0"/>
          <w:szCs w:val="26"/>
        </w:rPr>
        <w:t>1. Khái niệm</w:t>
      </w:r>
    </w:p>
    <w:p w14:paraId="769BF2F2" w14:textId="77777777" w:rsidR="006B11AE" w:rsidRPr="001263D3" w:rsidRDefault="006B11AE" w:rsidP="00321414">
      <w:pPr>
        <w:pStyle w:val="noidung"/>
      </w:pPr>
      <w:r w:rsidRPr="001263D3">
        <w:rPr>
          <w:b/>
          <w:bCs/>
        </w:rPr>
        <w:t>Hàm (Function)</w:t>
      </w:r>
      <w:r w:rsidRPr="001263D3">
        <w:t xml:space="preserve"> là một khối lệnh được nhóm lại để thực hiện một công việc cụ thể. Hàm giúp chương trình ngắn gọn, dễ quản lý và có thể tái sử dụng nhiều lần.</w:t>
      </w:r>
    </w:p>
    <w:p w14:paraId="513E4543" w14:textId="6E32CCE7" w:rsidR="00133E77" w:rsidRDefault="00EE7D48" w:rsidP="00D900BA">
      <w:pPr>
        <w:pStyle w:val="Heading4"/>
        <w:numPr>
          <w:ilvl w:val="0"/>
          <w:numId w:val="0"/>
        </w:numPr>
        <w:rPr>
          <w:b w:val="0"/>
          <w:bCs w:val="0"/>
          <w:szCs w:val="26"/>
        </w:rPr>
      </w:pPr>
      <w:r w:rsidRPr="001349EC">
        <w:rPr>
          <w:b w:val="0"/>
          <w:bCs w:val="0"/>
          <w:szCs w:val="26"/>
        </w:rPr>
        <w:t>2.7.4.</w:t>
      </w:r>
      <w:r w:rsidR="00133E77" w:rsidRPr="001349EC">
        <w:rPr>
          <w:b w:val="0"/>
          <w:bCs w:val="0"/>
          <w:szCs w:val="26"/>
        </w:rPr>
        <w:t>2. Ví dụ</w:t>
      </w:r>
    </w:p>
    <w:p w14:paraId="5A00F3A2" w14:textId="138D4117" w:rsidR="00321414" w:rsidRPr="00321414" w:rsidRDefault="00321414" w:rsidP="00321414">
      <w:r>
        <w:t>Cú pháp:</w:t>
      </w:r>
    </w:p>
    <w:p w14:paraId="5CF3FFAB" w14:textId="15789C28" w:rsidR="00133E77" w:rsidRPr="001263D3" w:rsidRDefault="00133E77" w:rsidP="00321414">
      <w:pPr>
        <w:pStyle w:val="manguon"/>
        <w:ind w:left="680" w:firstLine="0"/>
      </w:pPr>
      <w:r w:rsidRPr="001263D3">
        <w:t>function hello(){</w:t>
      </w:r>
      <w:r w:rsidRPr="001263D3">
        <w:br/>
        <w:t xml:space="preserve">    alert("Hello");</w:t>
      </w:r>
      <w:r w:rsidRPr="001263D3">
        <w:br/>
        <w:t>}</w:t>
      </w:r>
    </w:p>
    <w:p w14:paraId="17A42548" w14:textId="6538968A" w:rsidR="00133E77" w:rsidRPr="001349EC" w:rsidRDefault="00EE7D48" w:rsidP="00D900BA">
      <w:pPr>
        <w:pStyle w:val="Heading3"/>
        <w:numPr>
          <w:ilvl w:val="0"/>
          <w:numId w:val="0"/>
        </w:numPr>
        <w:rPr>
          <w:rFonts w:cs="Times New Roman"/>
          <w:szCs w:val="26"/>
        </w:rPr>
      </w:pPr>
      <w:bookmarkStart w:id="38" w:name="_Toc232108609"/>
      <w:r w:rsidRPr="001349EC">
        <w:rPr>
          <w:rFonts w:cs="Times New Roman"/>
          <w:szCs w:val="26"/>
        </w:rPr>
        <w:lastRenderedPageBreak/>
        <w:t>2</w:t>
      </w:r>
      <w:r w:rsidR="00133E77" w:rsidRPr="001349EC">
        <w:rPr>
          <w:rFonts w:cs="Times New Roman"/>
          <w:szCs w:val="26"/>
        </w:rPr>
        <w:t>.</w:t>
      </w:r>
      <w:r w:rsidRPr="001349EC">
        <w:rPr>
          <w:rFonts w:cs="Times New Roman"/>
          <w:szCs w:val="26"/>
        </w:rPr>
        <w:t>7</w:t>
      </w:r>
      <w:r w:rsidR="00133E77" w:rsidRPr="001349EC">
        <w:rPr>
          <w:rFonts w:cs="Times New Roman"/>
          <w:szCs w:val="26"/>
        </w:rPr>
        <w:t>.5. Sự kiện trong JavaScript</w:t>
      </w:r>
      <w:bookmarkEnd w:id="38"/>
    </w:p>
    <w:p w14:paraId="0F36ECB0" w14:textId="22101148" w:rsidR="00133E77" w:rsidRPr="001349EC" w:rsidRDefault="00EE7D48" w:rsidP="00D900BA">
      <w:pPr>
        <w:pStyle w:val="Heading4"/>
        <w:numPr>
          <w:ilvl w:val="0"/>
          <w:numId w:val="0"/>
        </w:numPr>
        <w:rPr>
          <w:b w:val="0"/>
          <w:bCs w:val="0"/>
          <w:szCs w:val="26"/>
        </w:rPr>
      </w:pPr>
      <w:r w:rsidRPr="001349EC">
        <w:rPr>
          <w:b w:val="0"/>
          <w:bCs w:val="0"/>
          <w:szCs w:val="26"/>
        </w:rPr>
        <w:t>2.7.5.</w:t>
      </w:r>
      <w:r w:rsidR="00133E77" w:rsidRPr="001349EC">
        <w:rPr>
          <w:b w:val="0"/>
          <w:bCs w:val="0"/>
          <w:szCs w:val="26"/>
        </w:rPr>
        <w:t>1. Click Event</w:t>
      </w:r>
    </w:p>
    <w:p w14:paraId="28EC8F0C" w14:textId="77777777" w:rsidR="00321414" w:rsidRPr="00321414" w:rsidRDefault="00321414" w:rsidP="00321414">
      <w:pPr>
        <w:pStyle w:val="noidung"/>
      </w:pPr>
      <w:r w:rsidRPr="00321414">
        <w:t>Trong JavaScript, Click Event thường được sử dụng để xử lý các thao tác như:</w:t>
      </w:r>
    </w:p>
    <w:p w14:paraId="163892E8" w14:textId="6D8B6551" w:rsidR="00321414" w:rsidRPr="00321414" w:rsidRDefault="00321414">
      <w:pPr>
        <w:pStyle w:val="noidung"/>
        <w:numPr>
          <w:ilvl w:val="0"/>
          <w:numId w:val="18"/>
        </w:numPr>
      </w:pPr>
      <w:r w:rsidRPr="00321414">
        <w:t>Chuyển sang trang khác.</w:t>
      </w:r>
    </w:p>
    <w:p w14:paraId="13689611" w14:textId="17BABB74" w:rsidR="00321414" w:rsidRPr="00321414" w:rsidRDefault="00321414">
      <w:pPr>
        <w:pStyle w:val="noidung"/>
        <w:numPr>
          <w:ilvl w:val="0"/>
          <w:numId w:val="18"/>
        </w:numPr>
      </w:pPr>
      <w:r w:rsidRPr="00321414">
        <w:t>Hiển thị thông báo.</w:t>
      </w:r>
    </w:p>
    <w:p w14:paraId="2E51BE1A" w14:textId="71B621B0" w:rsidR="00321414" w:rsidRPr="00321414" w:rsidRDefault="00321414">
      <w:pPr>
        <w:pStyle w:val="noidung"/>
        <w:numPr>
          <w:ilvl w:val="0"/>
          <w:numId w:val="18"/>
        </w:numPr>
      </w:pPr>
      <w:r w:rsidRPr="00321414">
        <w:t>Thêm sản phẩm vào giỏ hàng.</w:t>
      </w:r>
    </w:p>
    <w:p w14:paraId="10F6C091" w14:textId="733740E4" w:rsidR="00321414" w:rsidRPr="00321414" w:rsidRDefault="00321414">
      <w:pPr>
        <w:pStyle w:val="noidung"/>
        <w:numPr>
          <w:ilvl w:val="0"/>
          <w:numId w:val="18"/>
        </w:numPr>
      </w:pPr>
      <w:r w:rsidRPr="00321414">
        <w:t>Xóa hoặc cập nhật dữ liệu.</w:t>
      </w:r>
    </w:p>
    <w:p w14:paraId="65463B56" w14:textId="29C150A8" w:rsidR="00321414" w:rsidRPr="00321414" w:rsidRDefault="00321414">
      <w:pPr>
        <w:pStyle w:val="noidung"/>
        <w:numPr>
          <w:ilvl w:val="0"/>
          <w:numId w:val="18"/>
        </w:numPr>
      </w:pPr>
      <w:r w:rsidRPr="00321414">
        <w:t>Mở hoặc đóng menu.</w:t>
      </w:r>
    </w:p>
    <w:p w14:paraId="525F4914" w14:textId="7840112C" w:rsidR="00321414" w:rsidRPr="00321414" w:rsidRDefault="00321414">
      <w:pPr>
        <w:pStyle w:val="noidung"/>
        <w:numPr>
          <w:ilvl w:val="0"/>
          <w:numId w:val="18"/>
        </w:numPr>
      </w:pPr>
      <w:r w:rsidRPr="00321414">
        <w:t>Thay đổi nội dung hoặc giao diện của trang web.</w:t>
      </w:r>
    </w:p>
    <w:p w14:paraId="2C836141" w14:textId="77777777" w:rsidR="00321414" w:rsidRPr="00321414" w:rsidRDefault="00321414" w:rsidP="00321414">
      <w:pPr>
        <w:pStyle w:val="noidung"/>
        <w:rPr>
          <w:b/>
          <w:bCs/>
        </w:rPr>
      </w:pPr>
      <w:r w:rsidRPr="00321414">
        <w:rPr>
          <w:b/>
          <w:bCs/>
        </w:rPr>
        <w:t>Cú pháp</w:t>
      </w:r>
    </w:p>
    <w:p w14:paraId="4736BE0C" w14:textId="77777777" w:rsidR="00321414" w:rsidRPr="00321414" w:rsidRDefault="00321414" w:rsidP="00321414">
      <w:pPr>
        <w:pStyle w:val="noidung"/>
      </w:pPr>
      <w:r w:rsidRPr="00321414">
        <w:t>Sử dụng thuộc tính onclick trong HTML:</w:t>
      </w:r>
    </w:p>
    <w:p w14:paraId="1A25BE7C" w14:textId="77777777" w:rsidR="00321414" w:rsidRPr="00321414" w:rsidRDefault="00321414" w:rsidP="001E6507">
      <w:pPr>
        <w:pStyle w:val="manguon"/>
      </w:pPr>
      <w:r w:rsidRPr="00321414">
        <w:t>&lt;button onclick="hamXuLy()"&gt;</w:t>
      </w:r>
    </w:p>
    <w:p w14:paraId="350952A5" w14:textId="77777777" w:rsidR="00321414" w:rsidRPr="00321414" w:rsidRDefault="00321414" w:rsidP="001E6507">
      <w:pPr>
        <w:pStyle w:val="manguon"/>
      </w:pPr>
      <w:r w:rsidRPr="00321414">
        <w:t xml:space="preserve">    Nhấn vào đây</w:t>
      </w:r>
    </w:p>
    <w:p w14:paraId="41B4553D" w14:textId="77777777" w:rsidR="00321414" w:rsidRPr="00321414" w:rsidRDefault="00321414" w:rsidP="001E6507">
      <w:pPr>
        <w:pStyle w:val="manguon"/>
      </w:pPr>
      <w:r w:rsidRPr="00321414">
        <w:t>&lt;/button&gt;</w:t>
      </w:r>
    </w:p>
    <w:p w14:paraId="0FBED5B8" w14:textId="77777777" w:rsidR="001E6507" w:rsidRPr="001E6507" w:rsidRDefault="001E6507" w:rsidP="001E6507">
      <w:pPr>
        <w:pStyle w:val="noidung"/>
      </w:pPr>
      <w:r w:rsidRPr="001E6507">
        <w:t>Hoặc sử dụng JavaScript:</w:t>
      </w:r>
    </w:p>
    <w:p w14:paraId="2719B422" w14:textId="77777777" w:rsidR="001E6507" w:rsidRPr="001E6507" w:rsidRDefault="001E6507" w:rsidP="001E6507">
      <w:pPr>
        <w:pStyle w:val="manguon"/>
      </w:pPr>
      <w:r w:rsidRPr="001E6507">
        <w:t>document.getElementById("btn")</w:t>
      </w:r>
    </w:p>
    <w:p w14:paraId="20205059" w14:textId="77777777" w:rsidR="001E6507" w:rsidRPr="001E6507" w:rsidRDefault="001E6507" w:rsidP="001E6507">
      <w:pPr>
        <w:pStyle w:val="manguon"/>
      </w:pPr>
      <w:r w:rsidRPr="001E6507">
        <w:t xml:space="preserve">        .addEventListener("click", hamXuLy);</w:t>
      </w:r>
    </w:p>
    <w:p w14:paraId="197545E4" w14:textId="541D8B96" w:rsidR="006B11AE" w:rsidRPr="001E6507" w:rsidRDefault="001E6507" w:rsidP="001E6507">
      <w:pPr>
        <w:pStyle w:val="noidung"/>
      </w:pPr>
      <w:r w:rsidRPr="001E6507">
        <w:t>Ví dụ:</w:t>
      </w:r>
    </w:p>
    <w:p w14:paraId="17C9031B" w14:textId="77777777" w:rsidR="001E6507" w:rsidRPr="001E6507" w:rsidRDefault="001E6507" w:rsidP="001E6507">
      <w:pPr>
        <w:pStyle w:val="manguon"/>
      </w:pPr>
      <w:r w:rsidRPr="001E6507">
        <w:t>&lt;button onclick="thongBao()"&gt;</w:t>
      </w:r>
    </w:p>
    <w:p w14:paraId="1588DD1B" w14:textId="77777777" w:rsidR="001E6507" w:rsidRPr="001E6507" w:rsidRDefault="001E6507" w:rsidP="001E6507">
      <w:pPr>
        <w:pStyle w:val="manguon"/>
      </w:pPr>
      <w:r w:rsidRPr="001E6507">
        <w:t xml:space="preserve">    Xem sản phẩm</w:t>
      </w:r>
    </w:p>
    <w:p w14:paraId="3E97146C" w14:textId="77777777" w:rsidR="001E6507" w:rsidRPr="001E6507" w:rsidRDefault="001E6507" w:rsidP="001E6507">
      <w:pPr>
        <w:pStyle w:val="manguon"/>
      </w:pPr>
      <w:r w:rsidRPr="001E6507">
        <w:t>&lt;/button&gt;</w:t>
      </w:r>
    </w:p>
    <w:p w14:paraId="44F7553E" w14:textId="77777777" w:rsidR="001E6507" w:rsidRPr="001E6507" w:rsidRDefault="001E6507" w:rsidP="001E6507">
      <w:pPr>
        <w:pStyle w:val="manguon"/>
      </w:pPr>
      <w:r w:rsidRPr="001E6507">
        <w:t>function thongBao(){</w:t>
      </w:r>
    </w:p>
    <w:p w14:paraId="5F8DF57A" w14:textId="77777777" w:rsidR="001E6507" w:rsidRPr="001E6507" w:rsidRDefault="001E6507" w:rsidP="001E6507">
      <w:pPr>
        <w:pStyle w:val="manguon"/>
      </w:pPr>
      <w:r w:rsidRPr="001E6507">
        <w:t xml:space="preserve">    alert("Chào mừng bạn đến với Tiệm Ăn Vặt Tuổi Thơ!");</w:t>
      </w:r>
    </w:p>
    <w:p w14:paraId="640F2DDF" w14:textId="77777777" w:rsidR="001E6507" w:rsidRPr="001E6507" w:rsidRDefault="001E6507" w:rsidP="001E6507">
      <w:pPr>
        <w:pStyle w:val="manguon"/>
      </w:pPr>
      <w:r w:rsidRPr="001E6507">
        <w:t>}</w:t>
      </w:r>
    </w:p>
    <w:p w14:paraId="45DEEE0D" w14:textId="71CC80C5" w:rsidR="001E6507" w:rsidRPr="001E6507" w:rsidRDefault="001E6507" w:rsidP="001E6507">
      <w:pPr>
        <w:pStyle w:val="noidung"/>
      </w:pPr>
      <w:r w:rsidRPr="001E6507">
        <w:t>Khi người dùng nhấn nút "Xem sản phẩm", chương trình sẽ hiển thị một hộp thoại thông báo.</w:t>
      </w:r>
    </w:p>
    <w:p w14:paraId="57DAC2E9" w14:textId="504572A7" w:rsidR="00133E77" w:rsidRDefault="00EE7D48" w:rsidP="00D900BA">
      <w:pPr>
        <w:pStyle w:val="Heading4"/>
        <w:numPr>
          <w:ilvl w:val="0"/>
          <w:numId w:val="0"/>
        </w:numPr>
        <w:rPr>
          <w:b w:val="0"/>
          <w:bCs w:val="0"/>
          <w:szCs w:val="26"/>
        </w:rPr>
      </w:pPr>
      <w:r w:rsidRPr="001349EC">
        <w:rPr>
          <w:b w:val="0"/>
          <w:bCs w:val="0"/>
          <w:szCs w:val="26"/>
        </w:rPr>
        <w:lastRenderedPageBreak/>
        <w:t>2.7.5.</w:t>
      </w:r>
      <w:r w:rsidR="00133E77" w:rsidRPr="001349EC">
        <w:rPr>
          <w:b w:val="0"/>
          <w:bCs w:val="0"/>
          <w:szCs w:val="26"/>
        </w:rPr>
        <w:t>2. Mouse Event</w:t>
      </w:r>
    </w:p>
    <w:p w14:paraId="13D47F82" w14:textId="26EE3764" w:rsidR="0037409A" w:rsidRDefault="0037409A" w:rsidP="0037409A">
      <w:pPr>
        <w:pStyle w:val="noidung"/>
      </w:pPr>
      <w:r w:rsidRPr="0037409A">
        <w:t>Mouse Event thường được sử dụng để tạo các hiệu ứng như đổi màu nút bấm, phóng to hình ảnh, hiển thị menu, hiển thị thông báo hoặc thực hiện một chức năng khi người dùng thao tác với chuột.</w:t>
      </w:r>
    </w:p>
    <w:p w14:paraId="5B2BF81C" w14:textId="2D242CAE" w:rsidR="0037409A" w:rsidRPr="0037409A" w:rsidRDefault="0037409A" w:rsidP="0037409A">
      <w:pPr>
        <w:pStyle w:val="noidung"/>
      </w:pPr>
      <w:r w:rsidRPr="0037409A">
        <w:t>Một số Mouse Event phổ biến</w:t>
      </w:r>
      <w:r>
        <w:t>:</w:t>
      </w:r>
    </w:p>
    <w:p w14:paraId="0D435ECC" w14:textId="785038B4" w:rsidR="0037409A" w:rsidRPr="002F2E1A" w:rsidRDefault="0037409A">
      <w:pPr>
        <w:pStyle w:val="noidung"/>
        <w:numPr>
          <w:ilvl w:val="0"/>
          <w:numId w:val="33"/>
        </w:numPr>
      </w:pPr>
      <w:r w:rsidRPr="002F2E1A">
        <w:t xml:space="preserve">Sự kiện onmouseover: </w:t>
      </w:r>
    </w:p>
    <w:p w14:paraId="75CDE10F" w14:textId="3EC817E6" w:rsidR="0037409A" w:rsidRDefault="0037409A" w:rsidP="0037409A">
      <w:pPr>
        <w:pStyle w:val="noidung"/>
      </w:pPr>
      <w:r>
        <w:t>Ví dụ:</w:t>
      </w:r>
    </w:p>
    <w:p w14:paraId="6536113C" w14:textId="77777777" w:rsidR="0037409A" w:rsidRPr="0037409A" w:rsidRDefault="0037409A" w:rsidP="0037409A">
      <w:pPr>
        <w:pStyle w:val="manguon"/>
      </w:pPr>
      <w:r w:rsidRPr="0037409A">
        <w:t>&lt;p id="demo"</w:t>
      </w:r>
    </w:p>
    <w:p w14:paraId="66402082" w14:textId="77777777" w:rsidR="0037409A" w:rsidRPr="0037409A" w:rsidRDefault="0037409A" w:rsidP="0037409A">
      <w:pPr>
        <w:pStyle w:val="manguon"/>
      </w:pPr>
      <w:r w:rsidRPr="0037409A">
        <w:t xml:space="preserve">   onmouseover="doiMau()"&gt;</w:t>
      </w:r>
    </w:p>
    <w:p w14:paraId="452C02C7" w14:textId="77777777" w:rsidR="0037409A" w:rsidRPr="0037409A" w:rsidRDefault="0037409A" w:rsidP="0037409A">
      <w:pPr>
        <w:pStyle w:val="manguon"/>
      </w:pPr>
      <w:r w:rsidRPr="0037409A">
        <w:t xml:space="preserve">    Tiệm Ăn Vặt Tuổi Thơ</w:t>
      </w:r>
    </w:p>
    <w:p w14:paraId="4473672E" w14:textId="77777777" w:rsidR="0037409A" w:rsidRPr="0037409A" w:rsidRDefault="0037409A" w:rsidP="0037409A">
      <w:pPr>
        <w:pStyle w:val="manguon"/>
      </w:pPr>
      <w:r w:rsidRPr="0037409A">
        <w:t>&lt;/p&gt;</w:t>
      </w:r>
    </w:p>
    <w:p w14:paraId="1A4A3637" w14:textId="77777777" w:rsidR="0037409A" w:rsidRPr="0037409A" w:rsidRDefault="0037409A" w:rsidP="0037409A">
      <w:pPr>
        <w:pStyle w:val="manguon"/>
      </w:pPr>
      <w:r w:rsidRPr="0037409A">
        <w:t>function doiMau(){</w:t>
      </w:r>
    </w:p>
    <w:p w14:paraId="2C0EA20A" w14:textId="77777777" w:rsidR="0037409A" w:rsidRPr="0037409A" w:rsidRDefault="0037409A" w:rsidP="0037409A">
      <w:pPr>
        <w:pStyle w:val="manguon"/>
      </w:pPr>
      <w:r w:rsidRPr="0037409A">
        <w:t xml:space="preserve">    document.getElementById("demo").style.color = "orange";</w:t>
      </w:r>
    </w:p>
    <w:p w14:paraId="486B2D1A" w14:textId="77777777" w:rsidR="0037409A" w:rsidRPr="0037409A" w:rsidRDefault="0037409A" w:rsidP="0037409A">
      <w:pPr>
        <w:pStyle w:val="manguon"/>
      </w:pPr>
      <w:r w:rsidRPr="0037409A">
        <w:t>}</w:t>
      </w:r>
    </w:p>
    <w:p w14:paraId="52AE259F" w14:textId="77777777" w:rsidR="0037409A" w:rsidRPr="0037409A" w:rsidRDefault="0037409A" w:rsidP="0037409A">
      <w:pPr>
        <w:pStyle w:val="noidung"/>
      </w:pPr>
      <w:r w:rsidRPr="0037409A">
        <w:t>Trong ví dụ trên, khi người dùng đưa chuột vào đoạn văn, màu chữ sẽ chuyển sang màu cam.</w:t>
      </w:r>
    </w:p>
    <w:p w14:paraId="7E744F7D" w14:textId="318F877C" w:rsidR="00133E77" w:rsidRDefault="0037409A">
      <w:pPr>
        <w:pStyle w:val="noidung"/>
        <w:numPr>
          <w:ilvl w:val="0"/>
          <w:numId w:val="33"/>
        </w:numPr>
      </w:pPr>
      <w:r>
        <w:t xml:space="preserve">Sự kiện </w:t>
      </w:r>
      <w:r w:rsidRPr="0037409A">
        <w:t>onmouseout</w:t>
      </w:r>
      <w:r>
        <w:t>:</w:t>
      </w:r>
    </w:p>
    <w:p w14:paraId="057417DA" w14:textId="35390523" w:rsidR="0037409A" w:rsidRDefault="0037409A" w:rsidP="0037409A">
      <w:pPr>
        <w:pStyle w:val="noidung"/>
      </w:pPr>
      <w:r>
        <w:t>Ví dụ:</w:t>
      </w:r>
    </w:p>
    <w:p w14:paraId="582019B2" w14:textId="77777777" w:rsidR="0037409A" w:rsidRPr="0037409A" w:rsidRDefault="0037409A" w:rsidP="0037409A">
      <w:pPr>
        <w:pStyle w:val="manguon"/>
      </w:pPr>
      <w:r w:rsidRPr="0037409A">
        <w:t>&lt;p id="demo"</w:t>
      </w:r>
    </w:p>
    <w:p w14:paraId="6286B115" w14:textId="77777777" w:rsidR="0037409A" w:rsidRPr="0037409A" w:rsidRDefault="0037409A" w:rsidP="0037409A">
      <w:pPr>
        <w:pStyle w:val="manguon"/>
      </w:pPr>
      <w:r w:rsidRPr="0037409A">
        <w:t xml:space="preserve">   onmouseout="macDinh()"&gt;</w:t>
      </w:r>
    </w:p>
    <w:p w14:paraId="6444504A" w14:textId="77777777" w:rsidR="0037409A" w:rsidRPr="0037409A" w:rsidRDefault="0037409A" w:rsidP="0037409A">
      <w:pPr>
        <w:pStyle w:val="manguon"/>
      </w:pPr>
      <w:r w:rsidRPr="0037409A">
        <w:t xml:space="preserve">    Tiệm Ăn Vặt Tuổi Thơ</w:t>
      </w:r>
    </w:p>
    <w:p w14:paraId="2BC902AC" w14:textId="77777777" w:rsidR="0037409A" w:rsidRPr="0037409A" w:rsidRDefault="0037409A" w:rsidP="0037409A">
      <w:pPr>
        <w:pStyle w:val="manguon"/>
      </w:pPr>
      <w:r w:rsidRPr="0037409A">
        <w:t>&lt;/p&gt;</w:t>
      </w:r>
    </w:p>
    <w:p w14:paraId="59784784" w14:textId="77777777" w:rsidR="0037409A" w:rsidRPr="0037409A" w:rsidRDefault="0037409A" w:rsidP="0037409A">
      <w:pPr>
        <w:pStyle w:val="manguon"/>
      </w:pPr>
      <w:r w:rsidRPr="0037409A">
        <w:t>function macDinh(){</w:t>
      </w:r>
    </w:p>
    <w:p w14:paraId="765C7448" w14:textId="77777777" w:rsidR="0037409A" w:rsidRPr="0037409A" w:rsidRDefault="0037409A" w:rsidP="0037409A">
      <w:pPr>
        <w:pStyle w:val="manguon"/>
      </w:pPr>
      <w:r w:rsidRPr="0037409A">
        <w:t xml:space="preserve">    document.getElementById("demo").style.color = "black";</w:t>
      </w:r>
    </w:p>
    <w:p w14:paraId="53E5EC7C" w14:textId="77777777" w:rsidR="0037409A" w:rsidRPr="0037409A" w:rsidRDefault="0037409A" w:rsidP="0037409A">
      <w:pPr>
        <w:pStyle w:val="manguon"/>
      </w:pPr>
      <w:r w:rsidRPr="0037409A">
        <w:t>}</w:t>
      </w:r>
    </w:p>
    <w:p w14:paraId="3C422F33" w14:textId="74DEA38A" w:rsidR="0037409A" w:rsidRPr="001263D3" w:rsidRDefault="0037409A" w:rsidP="0037409A">
      <w:pPr>
        <w:pStyle w:val="noidung"/>
        <w:rPr>
          <w:rFonts w:cs="Times New Roman"/>
          <w:szCs w:val="26"/>
        </w:rPr>
      </w:pPr>
      <w:r w:rsidRPr="0037409A">
        <w:rPr>
          <w:rFonts w:cs="Times New Roman"/>
          <w:szCs w:val="26"/>
        </w:rPr>
        <w:t>Khi con trỏ chuột rời khỏi đoạn văn, màu chữ sẽ trở về màu đen.</w:t>
      </w:r>
    </w:p>
    <w:p w14:paraId="4F1A6F5C" w14:textId="4F2EBECA" w:rsidR="00133E77" w:rsidRDefault="00EE7D48" w:rsidP="00D900BA">
      <w:pPr>
        <w:pStyle w:val="Heading4"/>
        <w:numPr>
          <w:ilvl w:val="0"/>
          <w:numId w:val="0"/>
        </w:numPr>
        <w:rPr>
          <w:b w:val="0"/>
          <w:bCs w:val="0"/>
          <w:szCs w:val="26"/>
        </w:rPr>
      </w:pPr>
      <w:r w:rsidRPr="001349EC">
        <w:rPr>
          <w:b w:val="0"/>
          <w:bCs w:val="0"/>
          <w:szCs w:val="26"/>
        </w:rPr>
        <w:t>2.7.5.</w:t>
      </w:r>
      <w:r w:rsidR="00133E77" w:rsidRPr="001349EC">
        <w:rPr>
          <w:b w:val="0"/>
          <w:bCs w:val="0"/>
          <w:szCs w:val="26"/>
        </w:rPr>
        <w:t>3. Keyboard Event</w:t>
      </w:r>
    </w:p>
    <w:p w14:paraId="3A167A01" w14:textId="5B6A149C" w:rsidR="0037409A" w:rsidRDefault="0037409A" w:rsidP="0037409A">
      <w:pPr>
        <w:pStyle w:val="noidung"/>
      </w:pPr>
      <w:r w:rsidRPr="0037409A">
        <w:t>Keyboard Event thường được áp dụng trong các chức năng như tìm kiếm sản phẩm, kiểm tra dữ liệu nhập, đăng nhập tài khoản, gửi biểu mẫu hoặc thực hiện các phím tắt trên website.</w:t>
      </w:r>
    </w:p>
    <w:p w14:paraId="4EB36AF2" w14:textId="05310052" w:rsidR="0037409A" w:rsidRPr="0037409A" w:rsidRDefault="0037409A" w:rsidP="0037409A">
      <w:pPr>
        <w:pStyle w:val="noidung"/>
      </w:pPr>
      <w:r w:rsidRPr="0037409A">
        <w:lastRenderedPageBreak/>
        <w:t>Một số Keyboard Event phổ biến</w:t>
      </w:r>
      <w:r>
        <w:t>:</w:t>
      </w:r>
    </w:p>
    <w:p w14:paraId="31CE9B1C" w14:textId="03A233CD" w:rsidR="0037409A" w:rsidRDefault="0037409A">
      <w:pPr>
        <w:pStyle w:val="noidung"/>
        <w:numPr>
          <w:ilvl w:val="0"/>
          <w:numId w:val="33"/>
        </w:numPr>
        <w:rPr>
          <w:rFonts w:cs="Times New Roman"/>
          <w:szCs w:val="26"/>
        </w:rPr>
      </w:pPr>
      <w:r>
        <w:rPr>
          <w:rFonts w:cs="Times New Roman"/>
          <w:szCs w:val="26"/>
        </w:rPr>
        <w:t xml:space="preserve">Sự kiện </w:t>
      </w:r>
      <w:r w:rsidR="00133E77" w:rsidRPr="001263D3">
        <w:rPr>
          <w:rFonts w:cs="Times New Roman"/>
          <w:szCs w:val="26"/>
        </w:rPr>
        <w:t>keydown</w:t>
      </w:r>
      <w:r>
        <w:rPr>
          <w:rFonts w:cs="Times New Roman"/>
          <w:szCs w:val="26"/>
        </w:rPr>
        <w:t>:</w:t>
      </w:r>
    </w:p>
    <w:p w14:paraId="6034E47A" w14:textId="77777777" w:rsidR="0037409A" w:rsidRDefault="0037409A" w:rsidP="0037409A">
      <w:pPr>
        <w:pStyle w:val="noidung"/>
        <w:rPr>
          <w:rFonts w:cs="Times New Roman"/>
          <w:szCs w:val="26"/>
        </w:rPr>
      </w:pPr>
      <w:r>
        <w:rPr>
          <w:rFonts w:cs="Times New Roman"/>
          <w:szCs w:val="26"/>
        </w:rPr>
        <w:t>Ví dụ:</w:t>
      </w:r>
    </w:p>
    <w:p w14:paraId="6245D734" w14:textId="77777777" w:rsidR="0037409A" w:rsidRPr="0037409A" w:rsidRDefault="0037409A" w:rsidP="0037409A">
      <w:pPr>
        <w:pStyle w:val="manguon"/>
      </w:pPr>
      <w:r w:rsidRPr="0037409A">
        <w:t>&lt;input type="text" onkeydown="thongBao()"&gt;</w:t>
      </w:r>
    </w:p>
    <w:p w14:paraId="2C5DD90F" w14:textId="77777777" w:rsidR="0037409A" w:rsidRPr="0037409A" w:rsidRDefault="0037409A" w:rsidP="0037409A">
      <w:pPr>
        <w:pStyle w:val="manguon"/>
      </w:pPr>
      <w:r w:rsidRPr="0037409A">
        <w:t>function thongBao(){</w:t>
      </w:r>
    </w:p>
    <w:p w14:paraId="275CCEE5" w14:textId="77777777" w:rsidR="0037409A" w:rsidRPr="0037409A" w:rsidRDefault="0037409A" w:rsidP="0037409A">
      <w:pPr>
        <w:pStyle w:val="manguon"/>
      </w:pPr>
      <w:r w:rsidRPr="0037409A">
        <w:t xml:space="preserve">    console.log("Bạn đang nhấn bàn phím");</w:t>
      </w:r>
    </w:p>
    <w:p w14:paraId="2E79F4BE" w14:textId="77777777" w:rsidR="0037409A" w:rsidRPr="0037409A" w:rsidRDefault="0037409A" w:rsidP="0037409A">
      <w:pPr>
        <w:pStyle w:val="manguon"/>
      </w:pPr>
      <w:r w:rsidRPr="0037409A">
        <w:t>}</w:t>
      </w:r>
    </w:p>
    <w:p w14:paraId="44005746" w14:textId="77777777" w:rsidR="00553DFE" w:rsidRDefault="0037409A" w:rsidP="00553DFE">
      <w:pPr>
        <w:pStyle w:val="noidung"/>
        <w:jc w:val="left"/>
      </w:pPr>
      <w:r w:rsidRPr="00553DFE">
        <w:t>Trong ví dụ trên, mỗi khi người dùng nhấn một phím trong ô nhập liệu, chương trình sẽ thực hiện hàm thongBao().</w:t>
      </w:r>
    </w:p>
    <w:p w14:paraId="442F0D7D" w14:textId="5EF00AE6" w:rsidR="00133E77" w:rsidRPr="00553DFE" w:rsidRDefault="0037409A">
      <w:pPr>
        <w:pStyle w:val="ListParagraph"/>
        <w:numPr>
          <w:ilvl w:val="0"/>
          <w:numId w:val="33"/>
        </w:numPr>
      </w:pPr>
      <w:r>
        <w:t xml:space="preserve">Sự kiện </w:t>
      </w:r>
      <w:r w:rsidR="00133E77" w:rsidRPr="001263D3">
        <w:t>keyup</w:t>
      </w:r>
      <w:r>
        <w:t>:</w:t>
      </w:r>
    </w:p>
    <w:p w14:paraId="06742356" w14:textId="2E3F9EA7" w:rsidR="0037409A" w:rsidRDefault="0037409A" w:rsidP="0037409A">
      <w:pPr>
        <w:pStyle w:val="noidung"/>
      </w:pPr>
      <w:r>
        <w:t>Ví dụ:</w:t>
      </w:r>
    </w:p>
    <w:p w14:paraId="7A88D13B" w14:textId="77777777" w:rsidR="0037409A" w:rsidRPr="0037409A" w:rsidRDefault="0037409A" w:rsidP="0037409A">
      <w:pPr>
        <w:pStyle w:val="manguon"/>
      </w:pPr>
      <w:r w:rsidRPr="0037409A">
        <w:t>&lt;input type="text" id="timkiem" onkeyup="timSanPham()"&gt;</w:t>
      </w:r>
    </w:p>
    <w:p w14:paraId="6DCFC66F" w14:textId="77777777" w:rsidR="0037409A" w:rsidRPr="0037409A" w:rsidRDefault="0037409A" w:rsidP="0037409A">
      <w:pPr>
        <w:pStyle w:val="manguon"/>
      </w:pPr>
      <w:r w:rsidRPr="0037409A">
        <w:t>function timSanPham(){</w:t>
      </w:r>
    </w:p>
    <w:p w14:paraId="56FC6FDB" w14:textId="77777777" w:rsidR="0037409A" w:rsidRPr="0037409A" w:rsidRDefault="0037409A" w:rsidP="0037409A">
      <w:pPr>
        <w:pStyle w:val="manguon"/>
      </w:pPr>
      <w:r w:rsidRPr="0037409A">
        <w:t xml:space="preserve">    console.log("Đang tìm kiếm...");</w:t>
      </w:r>
    </w:p>
    <w:p w14:paraId="2D5C152D" w14:textId="77777777" w:rsidR="0037409A" w:rsidRPr="0037409A" w:rsidRDefault="0037409A" w:rsidP="0037409A">
      <w:pPr>
        <w:pStyle w:val="manguon"/>
      </w:pPr>
      <w:r w:rsidRPr="0037409A">
        <w:t>}</w:t>
      </w:r>
    </w:p>
    <w:p w14:paraId="3E18394A" w14:textId="1EA94309" w:rsidR="0037409A" w:rsidRPr="0037409A" w:rsidRDefault="0037409A" w:rsidP="0037409A">
      <w:pPr>
        <w:pStyle w:val="noidung"/>
      </w:pPr>
      <w:r w:rsidRPr="0037409A">
        <w:t>Trong ví dụ này, sau khi người dùng thả một phím, hàm timSanPham() sẽ được gọi. Đây là cách thường dùng để xây dựng chức năng tìm kiếm theo thời gian thực (Live Search).</w:t>
      </w:r>
    </w:p>
    <w:p w14:paraId="5C2551EB" w14:textId="20BAC504" w:rsidR="00133E77" w:rsidRPr="001349EC" w:rsidRDefault="00EE7D48" w:rsidP="00D900BA">
      <w:pPr>
        <w:pStyle w:val="Heading3"/>
        <w:numPr>
          <w:ilvl w:val="0"/>
          <w:numId w:val="0"/>
        </w:numPr>
        <w:rPr>
          <w:rFonts w:cs="Times New Roman"/>
          <w:szCs w:val="26"/>
        </w:rPr>
      </w:pPr>
      <w:bookmarkStart w:id="39" w:name="_Toc232108610"/>
      <w:r w:rsidRPr="001349EC">
        <w:rPr>
          <w:rFonts w:cs="Times New Roman"/>
          <w:szCs w:val="26"/>
        </w:rPr>
        <w:t>2</w:t>
      </w:r>
      <w:r w:rsidR="00133E77" w:rsidRPr="001349EC">
        <w:rPr>
          <w:rFonts w:cs="Times New Roman"/>
          <w:szCs w:val="26"/>
        </w:rPr>
        <w:t>.</w:t>
      </w:r>
      <w:r w:rsidRPr="001349EC">
        <w:rPr>
          <w:rFonts w:cs="Times New Roman"/>
          <w:szCs w:val="26"/>
        </w:rPr>
        <w:t>7</w:t>
      </w:r>
      <w:r w:rsidR="00133E77" w:rsidRPr="001349EC">
        <w:rPr>
          <w:rFonts w:cs="Times New Roman"/>
          <w:szCs w:val="26"/>
        </w:rPr>
        <w:t>.6. DOM (Document Object Model)</w:t>
      </w:r>
      <w:bookmarkEnd w:id="39"/>
    </w:p>
    <w:p w14:paraId="1EC49896" w14:textId="2A0875DE"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1. Khái niệm DOM</w:t>
      </w:r>
    </w:p>
    <w:p w14:paraId="7BDA7E14" w14:textId="77777777" w:rsidR="006B11AE" w:rsidRPr="001263D3" w:rsidRDefault="006B11AE" w:rsidP="0037409A">
      <w:pPr>
        <w:pStyle w:val="noidung"/>
      </w:pPr>
      <w:r w:rsidRPr="001263D3">
        <w:rPr>
          <w:b/>
          <w:bCs/>
        </w:rPr>
        <w:t>DOM (Document Object Model)</w:t>
      </w:r>
      <w:r w:rsidRPr="001263D3">
        <w:t xml:space="preserve"> là mô hình đối tượng tài liệu, biểu diễn cấu trúc của một trang HTML hoặc XML dưới dạng cây các đối tượng (Object), cho phép JavaScript truy cập và thay đổi nội dung, cấu trúc và kiểu dáng của trang web.</w:t>
      </w:r>
    </w:p>
    <w:p w14:paraId="68651CC9" w14:textId="335D2661"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2. Vai trò của DOM</w:t>
      </w:r>
    </w:p>
    <w:p w14:paraId="0A0E2A1B" w14:textId="543D4965" w:rsidR="00133E77" w:rsidRPr="001263D3" w:rsidRDefault="00133E77">
      <w:pPr>
        <w:pStyle w:val="noidung"/>
        <w:numPr>
          <w:ilvl w:val="0"/>
          <w:numId w:val="17"/>
        </w:numPr>
      </w:pPr>
      <w:r w:rsidRPr="001263D3">
        <w:t xml:space="preserve">Truy cập phần tử HTML. </w:t>
      </w:r>
    </w:p>
    <w:p w14:paraId="5C72148A" w14:textId="1CD49971" w:rsidR="00133E77" w:rsidRPr="001263D3" w:rsidRDefault="00133E77">
      <w:pPr>
        <w:pStyle w:val="noidung"/>
        <w:numPr>
          <w:ilvl w:val="0"/>
          <w:numId w:val="17"/>
        </w:numPr>
      </w:pPr>
      <w:r w:rsidRPr="001263D3">
        <w:t xml:space="preserve">Thay đổi nội dung. </w:t>
      </w:r>
    </w:p>
    <w:p w14:paraId="1F8ADDF5" w14:textId="230F54D3" w:rsidR="00133E77" w:rsidRPr="001263D3" w:rsidRDefault="00133E77">
      <w:pPr>
        <w:pStyle w:val="noidung"/>
        <w:numPr>
          <w:ilvl w:val="0"/>
          <w:numId w:val="17"/>
        </w:numPr>
      </w:pPr>
      <w:r w:rsidRPr="001263D3">
        <w:t xml:space="preserve">Thay đổi giao diện. </w:t>
      </w:r>
    </w:p>
    <w:p w14:paraId="2D71C218" w14:textId="1E35F527" w:rsidR="00133E77" w:rsidRPr="001263D3" w:rsidRDefault="00133E77">
      <w:pPr>
        <w:pStyle w:val="noidung"/>
        <w:numPr>
          <w:ilvl w:val="0"/>
          <w:numId w:val="17"/>
        </w:numPr>
      </w:pPr>
      <w:r w:rsidRPr="001263D3">
        <w:t xml:space="preserve">Xử lý sự kiện. </w:t>
      </w:r>
    </w:p>
    <w:p w14:paraId="002FCE24" w14:textId="4E7D5168" w:rsidR="00133E77" w:rsidRPr="001349EC" w:rsidRDefault="00EE7D48" w:rsidP="00D900BA">
      <w:pPr>
        <w:pStyle w:val="Heading4"/>
        <w:numPr>
          <w:ilvl w:val="0"/>
          <w:numId w:val="0"/>
        </w:numPr>
        <w:rPr>
          <w:b w:val="0"/>
          <w:bCs w:val="0"/>
          <w:szCs w:val="26"/>
        </w:rPr>
      </w:pPr>
      <w:r w:rsidRPr="001349EC">
        <w:rPr>
          <w:b w:val="0"/>
          <w:bCs w:val="0"/>
          <w:szCs w:val="26"/>
        </w:rPr>
        <w:lastRenderedPageBreak/>
        <w:t>2.7.6</w:t>
      </w:r>
      <w:r w:rsidR="00133E77" w:rsidRPr="001349EC">
        <w:rPr>
          <w:b w:val="0"/>
          <w:bCs w:val="0"/>
          <w:szCs w:val="26"/>
        </w:rPr>
        <w:t>.3. Các phương thức DOM phổ biến</w:t>
      </w:r>
    </w:p>
    <w:p w14:paraId="7F8580A6" w14:textId="77777777" w:rsidR="00974A31" w:rsidRDefault="00133E77" w:rsidP="00974A31">
      <w:pPr>
        <w:pStyle w:val="noidung"/>
      </w:pPr>
      <w:r w:rsidRPr="001263D3">
        <w:t>getElementById()</w:t>
      </w:r>
    </w:p>
    <w:p w14:paraId="2CED5AB5" w14:textId="77777777" w:rsidR="00974A31" w:rsidRPr="00974A31" w:rsidRDefault="00974A31" w:rsidP="00974A31">
      <w:pPr>
        <w:pStyle w:val="noidung"/>
      </w:pPr>
      <w:r w:rsidRPr="00974A31">
        <w:rPr>
          <w:b/>
          <w:bCs/>
        </w:rPr>
        <w:t>Cú pháp:</w:t>
      </w:r>
    </w:p>
    <w:p w14:paraId="28BDAE5E" w14:textId="77777777" w:rsidR="00974A31" w:rsidRPr="00974A31" w:rsidRDefault="00974A31" w:rsidP="00974A31">
      <w:pPr>
        <w:pStyle w:val="manguon"/>
      </w:pPr>
      <w:r w:rsidRPr="00974A31">
        <w:t>document.getElementById("id");</w:t>
      </w:r>
    </w:p>
    <w:p w14:paraId="0FD7131C" w14:textId="77777777" w:rsidR="00974A31" w:rsidRPr="00974A31" w:rsidRDefault="00974A31" w:rsidP="00974A31">
      <w:pPr>
        <w:pStyle w:val="noidung"/>
      </w:pPr>
      <w:r w:rsidRPr="00974A31">
        <w:rPr>
          <w:b/>
          <w:bCs/>
        </w:rPr>
        <w:t>Ví dụ:</w:t>
      </w:r>
    </w:p>
    <w:p w14:paraId="4904CD2C" w14:textId="77777777" w:rsidR="00974A31" w:rsidRPr="00974A31" w:rsidRDefault="00974A31" w:rsidP="00974A31">
      <w:pPr>
        <w:pStyle w:val="manguon"/>
      </w:pPr>
      <w:r w:rsidRPr="00974A31">
        <w:t>&lt;p id="demo"&gt;Tiệm Ăn Vặt Tuổi Thơ&lt;/p&gt;</w:t>
      </w:r>
    </w:p>
    <w:p w14:paraId="583FED12" w14:textId="77777777" w:rsidR="00974A31" w:rsidRPr="00974A31" w:rsidRDefault="00974A31" w:rsidP="00974A31">
      <w:pPr>
        <w:pStyle w:val="manguon"/>
      </w:pPr>
      <w:r w:rsidRPr="00974A31">
        <w:t>document.getElementById("demo").innerHTML =</w:t>
      </w:r>
    </w:p>
    <w:p w14:paraId="128CA67A" w14:textId="14AFB808" w:rsidR="00974A31" w:rsidRDefault="00974A31" w:rsidP="00974A31">
      <w:pPr>
        <w:pStyle w:val="manguon"/>
      </w:pPr>
      <w:r w:rsidRPr="00974A31">
        <w:t>"Chào mừng bạn đến với website!";</w:t>
      </w:r>
    </w:p>
    <w:p w14:paraId="45B72B79" w14:textId="77777777" w:rsidR="00974A31" w:rsidRDefault="00133E77" w:rsidP="00974A31">
      <w:pPr>
        <w:pStyle w:val="noidung"/>
      </w:pPr>
      <w:r w:rsidRPr="001263D3">
        <w:t>getElementsByClassName()</w:t>
      </w:r>
    </w:p>
    <w:p w14:paraId="2590E7A4" w14:textId="2BCF2CB2" w:rsidR="00974A31" w:rsidRDefault="00974A31" w:rsidP="00974A31">
      <w:pPr>
        <w:pStyle w:val="noidung"/>
      </w:pPr>
      <w:r>
        <w:t>Cú pháp:</w:t>
      </w:r>
    </w:p>
    <w:p w14:paraId="03CBCD5F" w14:textId="1DBB4A66" w:rsidR="00974A31" w:rsidRDefault="00974A31" w:rsidP="00974A31">
      <w:pPr>
        <w:pStyle w:val="manguon"/>
      </w:pPr>
      <w:r w:rsidRPr="00974A31">
        <w:t>document.getElementsByClassName</w:t>
      </w:r>
      <w:r>
        <w:t>(“id”);</w:t>
      </w:r>
    </w:p>
    <w:p w14:paraId="2D983ABE" w14:textId="77777777" w:rsidR="00974A31" w:rsidRPr="00974A31" w:rsidRDefault="00974A31" w:rsidP="00974A31">
      <w:pPr>
        <w:pStyle w:val="noidung"/>
      </w:pPr>
      <w:r w:rsidRPr="00974A31">
        <w:t>Ví dụ:</w:t>
      </w:r>
    </w:p>
    <w:p w14:paraId="441244F1" w14:textId="77777777" w:rsidR="00974A31" w:rsidRPr="00974A31" w:rsidRDefault="00974A31" w:rsidP="00974A31">
      <w:pPr>
        <w:pStyle w:val="manguon"/>
      </w:pPr>
      <w:r w:rsidRPr="00974A31">
        <w:t>&lt;p class="sp"&gt;Kẹo Chỉ&lt;/p&gt;</w:t>
      </w:r>
    </w:p>
    <w:p w14:paraId="0BEBBB0E" w14:textId="77777777" w:rsidR="00974A31" w:rsidRPr="00974A31" w:rsidRDefault="00974A31" w:rsidP="00974A31">
      <w:pPr>
        <w:pStyle w:val="manguon"/>
      </w:pPr>
      <w:r w:rsidRPr="00974A31">
        <w:t>&lt;p class="sp"&gt;Kẹo Kéo&lt;/p&gt;</w:t>
      </w:r>
    </w:p>
    <w:p w14:paraId="6D73B1F8" w14:textId="77777777" w:rsidR="00974A31" w:rsidRPr="00974A31" w:rsidRDefault="00974A31" w:rsidP="00974A31">
      <w:pPr>
        <w:pStyle w:val="manguon"/>
      </w:pPr>
      <w:r w:rsidRPr="00974A31">
        <w:t>let ds = document.getElementsByClassName("sp");</w:t>
      </w:r>
    </w:p>
    <w:p w14:paraId="0A7F658B" w14:textId="77777777" w:rsidR="00974A31" w:rsidRPr="00974A31" w:rsidRDefault="00974A31" w:rsidP="00974A31">
      <w:pPr>
        <w:pStyle w:val="manguon"/>
      </w:pPr>
      <w:r w:rsidRPr="00974A31">
        <w:t>console.log(ds.length);</w:t>
      </w:r>
    </w:p>
    <w:p w14:paraId="4503F021" w14:textId="07468E4F" w:rsidR="00133E77" w:rsidRPr="00974A31" w:rsidRDefault="00974A31" w:rsidP="00974A31">
      <w:pPr>
        <w:pStyle w:val="noidung"/>
      </w:pPr>
      <w:r w:rsidRPr="00974A31">
        <w:t>Nếu trang web có nhiều thẻ &lt;p&gt;, phương thức sẽ trả về toàn bộ các thẻ này.</w:t>
      </w:r>
    </w:p>
    <w:p w14:paraId="431FEC8B" w14:textId="18BD369A" w:rsidR="00133E77"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.4. Thao tác nội dung</w:t>
      </w:r>
    </w:p>
    <w:p w14:paraId="593F43DB" w14:textId="0950AF2A" w:rsidR="00974A31" w:rsidRDefault="00974A31">
      <w:pPr>
        <w:pStyle w:val="noidung"/>
        <w:numPr>
          <w:ilvl w:val="0"/>
          <w:numId w:val="16"/>
        </w:numPr>
      </w:pPr>
      <w:r w:rsidRPr="00974A31">
        <w:rPr>
          <w:b/>
          <w:bCs/>
        </w:rPr>
        <w:t>innerHTML</w:t>
      </w:r>
      <w:r w:rsidRPr="00974A31">
        <w:t>: Thay đổi hoặc lấy nội dung HTML của phần tử.</w:t>
      </w:r>
    </w:p>
    <w:p w14:paraId="792C1694" w14:textId="77777777" w:rsidR="00974A31" w:rsidRPr="00974A31" w:rsidRDefault="00974A31" w:rsidP="00974A31">
      <w:pPr>
        <w:pStyle w:val="noidung"/>
      </w:pPr>
      <w:r w:rsidRPr="00974A31">
        <w:rPr>
          <w:b/>
          <w:bCs/>
        </w:rPr>
        <w:t>Ví dụ:</w:t>
      </w:r>
    </w:p>
    <w:p w14:paraId="2B6B2F44" w14:textId="77777777" w:rsidR="00974A31" w:rsidRPr="00974A31" w:rsidRDefault="00974A31" w:rsidP="00974A31">
      <w:pPr>
        <w:pStyle w:val="manguon"/>
      </w:pPr>
      <w:r w:rsidRPr="00974A31">
        <w:t>&lt;p id="demo"&gt;</w:t>
      </w:r>
    </w:p>
    <w:p w14:paraId="4A011526" w14:textId="77777777" w:rsidR="00974A31" w:rsidRPr="00974A31" w:rsidRDefault="00974A31" w:rsidP="00974A31">
      <w:pPr>
        <w:pStyle w:val="manguon"/>
      </w:pPr>
      <w:r w:rsidRPr="00974A31">
        <w:t xml:space="preserve">    Chào bạn!</w:t>
      </w:r>
    </w:p>
    <w:p w14:paraId="26953DA8" w14:textId="77777777" w:rsidR="00974A31" w:rsidRPr="00974A31" w:rsidRDefault="00974A31" w:rsidP="00974A31">
      <w:pPr>
        <w:pStyle w:val="manguon"/>
      </w:pPr>
      <w:r w:rsidRPr="00974A31">
        <w:t>&lt;/p&gt;</w:t>
      </w:r>
    </w:p>
    <w:p w14:paraId="466B0A42" w14:textId="77777777" w:rsidR="00974A31" w:rsidRPr="00974A31" w:rsidRDefault="00974A31" w:rsidP="00974A31">
      <w:pPr>
        <w:pStyle w:val="manguon"/>
      </w:pPr>
      <w:r w:rsidRPr="00974A31">
        <w:t>document.getElementById("demo").innerHTML =</w:t>
      </w:r>
    </w:p>
    <w:p w14:paraId="1375509C" w14:textId="77777777" w:rsidR="00974A31" w:rsidRPr="00974A31" w:rsidRDefault="00974A31" w:rsidP="00974A31">
      <w:pPr>
        <w:pStyle w:val="manguon"/>
      </w:pPr>
      <w:r w:rsidRPr="00974A31">
        <w:t>"Chào mừng bạn đến với Tiệm Ăn Vặt Tuổi Thơ!";</w:t>
      </w:r>
    </w:p>
    <w:p w14:paraId="16A220DB" w14:textId="77777777" w:rsidR="00974A31" w:rsidRPr="00974A31" w:rsidRDefault="00974A31" w:rsidP="00974A31">
      <w:pPr>
        <w:pStyle w:val="noidung"/>
      </w:pPr>
      <w:r w:rsidRPr="00974A31">
        <w:t>Kết quả sau khi thực hiện, nội dung của đoạn văn sẽ được thay đổi thành:</w:t>
      </w:r>
    </w:p>
    <w:p w14:paraId="6E267766" w14:textId="2A3878F7" w:rsidR="00974A31" w:rsidRPr="00974A31" w:rsidRDefault="00974A31" w:rsidP="00974A31">
      <w:pPr>
        <w:pStyle w:val="noidung"/>
      </w:pPr>
      <w:r w:rsidRPr="00974A31">
        <w:t>Chào mừng bạn đến với Tiệm Ăn Vặt Tuổi Thơ!</w:t>
      </w:r>
    </w:p>
    <w:p w14:paraId="6B1B131B" w14:textId="5A458E1B" w:rsidR="00974A31" w:rsidRDefault="00974A31">
      <w:pPr>
        <w:pStyle w:val="noidung"/>
        <w:numPr>
          <w:ilvl w:val="0"/>
          <w:numId w:val="15"/>
        </w:numPr>
      </w:pPr>
      <w:r w:rsidRPr="00974A31">
        <w:rPr>
          <w:b/>
          <w:bCs/>
        </w:rPr>
        <w:lastRenderedPageBreak/>
        <w:t>innerText</w:t>
      </w:r>
      <w:r w:rsidRPr="00974A31">
        <w:t>: Thay đổi hoặc lấy nội dung văn bản hiển thị.</w:t>
      </w:r>
    </w:p>
    <w:p w14:paraId="14985190" w14:textId="77777777" w:rsidR="00974A31" w:rsidRPr="00974A31" w:rsidRDefault="00974A31" w:rsidP="00974A31">
      <w:pPr>
        <w:pStyle w:val="noidung"/>
      </w:pPr>
      <w:r w:rsidRPr="00974A31">
        <w:rPr>
          <w:b/>
          <w:bCs/>
        </w:rPr>
        <w:t>Ví dụ:</w:t>
      </w:r>
    </w:p>
    <w:p w14:paraId="327DBBAF" w14:textId="77777777" w:rsidR="00974A31" w:rsidRPr="00974A31" w:rsidRDefault="00974A31" w:rsidP="00974A31">
      <w:pPr>
        <w:pStyle w:val="manguon"/>
      </w:pPr>
      <w:r w:rsidRPr="00974A31">
        <w:t>document.getElementById("demo").innerText =</w:t>
      </w:r>
    </w:p>
    <w:p w14:paraId="3EB7B958" w14:textId="20162778" w:rsidR="00974A31" w:rsidRPr="00974A31" w:rsidRDefault="00974A31" w:rsidP="00974A31">
      <w:pPr>
        <w:pStyle w:val="manguon"/>
      </w:pPr>
      <w:r w:rsidRPr="00974A31">
        <w:t>"Sản phẩm mới";</w:t>
      </w:r>
    </w:p>
    <w:p w14:paraId="08B8D7E4" w14:textId="775C860B" w:rsidR="00974A31" w:rsidRDefault="00974A31">
      <w:pPr>
        <w:pStyle w:val="noidung"/>
        <w:numPr>
          <w:ilvl w:val="0"/>
          <w:numId w:val="15"/>
        </w:numPr>
      </w:pPr>
      <w:r w:rsidRPr="00974A31">
        <w:rPr>
          <w:b/>
          <w:bCs/>
        </w:rPr>
        <w:t>textContent</w:t>
      </w:r>
      <w:r w:rsidRPr="00974A31">
        <w:t>: Lấy hoặc thay đổi toàn bộ nội dung văn bản của phần tử.</w:t>
      </w:r>
    </w:p>
    <w:p w14:paraId="04C0397D" w14:textId="77777777" w:rsidR="00974A31" w:rsidRPr="00974A31" w:rsidRDefault="00974A31" w:rsidP="00974A31">
      <w:pPr>
        <w:pStyle w:val="noidung"/>
      </w:pPr>
      <w:r w:rsidRPr="00974A31">
        <w:rPr>
          <w:b/>
          <w:bCs/>
        </w:rPr>
        <w:t>Ví dụ:</w:t>
      </w:r>
    </w:p>
    <w:p w14:paraId="5D6A162C" w14:textId="77777777" w:rsidR="00974A31" w:rsidRPr="00974A31" w:rsidRDefault="00974A31" w:rsidP="00974A31">
      <w:pPr>
        <w:pStyle w:val="manguon"/>
      </w:pPr>
      <w:r w:rsidRPr="00974A31">
        <w:t>document.getElementById("demo").textContent =</w:t>
      </w:r>
    </w:p>
    <w:p w14:paraId="3AFAB4FE" w14:textId="13A78DDF" w:rsidR="00974A31" w:rsidRPr="00974A31" w:rsidRDefault="00974A31" w:rsidP="00974A31">
      <w:pPr>
        <w:pStyle w:val="manguon"/>
      </w:pPr>
      <w:r w:rsidRPr="00974A31">
        <w:t>"Kẹo Chỉ";</w:t>
      </w:r>
    </w:p>
    <w:p w14:paraId="1F8BD6D8" w14:textId="4BDE3941" w:rsidR="00974A31" w:rsidRDefault="00974A31">
      <w:pPr>
        <w:pStyle w:val="noidung"/>
        <w:numPr>
          <w:ilvl w:val="0"/>
          <w:numId w:val="15"/>
        </w:numPr>
      </w:pPr>
      <w:r w:rsidRPr="00974A31">
        <w:rPr>
          <w:b/>
          <w:bCs/>
        </w:rPr>
        <w:t>value</w:t>
      </w:r>
      <w:r w:rsidRPr="00974A31">
        <w:t>: Lấy hoặc cập nhật giá trị của các ô nhập liệu như &lt;input&gt; hoặc &lt;textarea&gt;.</w:t>
      </w:r>
    </w:p>
    <w:p w14:paraId="3B7DF0C3" w14:textId="77777777" w:rsidR="00974A31" w:rsidRPr="00974A31" w:rsidRDefault="00974A31" w:rsidP="00974A31">
      <w:pPr>
        <w:pStyle w:val="noidung"/>
      </w:pPr>
      <w:r w:rsidRPr="00974A31">
        <w:rPr>
          <w:b/>
          <w:bCs/>
        </w:rPr>
        <w:t>Ví dụ:</w:t>
      </w:r>
    </w:p>
    <w:p w14:paraId="698A30D8" w14:textId="77777777" w:rsidR="00974A31" w:rsidRPr="00974A31" w:rsidRDefault="00974A31" w:rsidP="00974A31">
      <w:pPr>
        <w:pStyle w:val="manguon"/>
      </w:pPr>
      <w:r w:rsidRPr="00974A31">
        <w:t>&lt;input type="text" id="ten"&gt;</w:t>
      </w:r>
    </w:p>
    <w:p w14:paraId="7580BDA9" w14:textId="77777777" w:rsidR="00974A31" w:rsidRPr="00974A31" w:rsidRDefault="00974A31" w:rsidP="00974A31">
      <w:pPr>
        <w:pStyle w:val="manguon"/>
      </w:pPr>
      <w:r w:rsidRPr="00974A31">
        <w:t>document.getElementById("ten").value =</w:t>
      </w:r>
    </w:p>
    <w:p w14:paraId="66F8EB83" w14:textId="77777777" w:rsidR="00974A31" w:rsidRPr="00974A31" w:rsidRDefault="00974A31" w:rsidP="00974A31">
      <w:pPr>
        <w:pStyle w:val="manguon"/>
      </w:pPr>
      <w:r w:rsidRPr="00974A31">
        <w:t>"Nguyễn Văn A";</w:t>
      </w:r>
    </w:p>
    <w:p w14:paraId="44E94A2C" w14:textId="37DD468C" w:rsidR="00974A31" w:rsidRPr="00974A31" w:rsidRDefault="00974A31" w:rsidP="00974A31">
      <w:pPr>
        <w:pStyle w:val="noidung"/>
      </w:pPr>
      <w:r w:rsidRPr="00974A31">
        <w:t>Sau khi thực hiện, ô nhập liệu sẽ hiển thị giá trị "Nguyễn Văn A".</w:t>
      </w:r>
    </w:p>
    <w:p w14:paraId="50144FCD" w14:textId="63688303" w:rsidR="00133E77" w:rsidRPr="001349EC" w:rsidRDefault="00EE7D48" w:rsidP="00D900BA">
      <w:pPr>
        <w:pStyle w:val="Heading4"/>
        <w:numPr>
          <w:ilvl w:val="0"/>
          <w:numId w:val="0"/>
        </w:numPr>
        <w:rPr>
          <w:b w:val="0"/>
          <w:bCs w:val="0"/>
          <w:szCs w:val="26"/>
        </w:rPr>
      </w:pPr>
      <w:r w:rsidRPr="001349EC">
        <w:rPr>
          <w:b w:val="0"/>
          <w:bCs w:val="0"/>
          <w:szCs w:val="26"/>
        </w:rPr>
        <w:t>2.7.6</w:t>
      </w:r>
      <w:r w:rsidR="00133E77" w:rsidRPr="001349EC">
        <w:rPr>
          <w:b w:val="0"/>
          <w:bCs w:val="0"/>
          <w:szCs w:val="26"/>
        </w:rPr>
        <w:t>.5. Thao tác thuộc tính</w:t>
      </w:r>
    </w:p>
    <w:p w14:paraId="20D3BFFD" w14:textId="39DF13EA" w:rsidR="00974A31" w:rsidRPr="001063AE" w:rsidRDefault="00133E77">
      <w:pPr>
        <w:pStyle w:val="noidung"/>
        <w:numPr>
          <w:ilvl w:val="0"/>
          <w:numId w:val="15"/>
        </w:numPr>
      </w:pPr>
      <w:r w:rsidRPr="001063AE">
        <w:t>setAttribute()</w:t>
      </w:r>
    </w:p>
    <w:p w14:paraId="5B27D4E8" w14:textId="77777777" w:rsidR="001063AE" w:rsidRDefault="00974A31" w:rsidP="001063AE">
      <w:pPr>
        <w:pStyle w:val="noidung"/>
      </w:pPr>
      <w:r w:rsidRPr="00974A31">
        <w:t>Phương thức setAttribute() được sử dụng để thêm hoặc thay đổi giá trị của thuộc tính.</w:t>
      </w:r>
    </w:p>
    <w:p w14:paraId="28468A21" w14:textId="77777777" w:rsidR="001063AE" w:rsidRPr="001063AE" w:rsidRDefault="001063AE" w:rsidP="001063AE">
      <w:pPr>
        <w:pStyle w:val="noidung"/>
      </w:pPr>
      <w:r w:rsidRPr="001063AE">
        <w:rPr>
          <w:b/>
          <w:bCs/>
        </w:rPr>
        <w:t>Ví dụ:</w:t>
      </w:r>
    </w:p>
    <w:p w14:paraId="352DE177" w14:textId="77777777" w:rsidR="001063AE" w:rsidRPr="001063AE" w:rsidRDefault="001063AE" w:rsidP="001063AE">
      <w:pPr>
        <w:pStyle w:val="manguon"/>
      </w:pPr>
      <w:r w:rsidRPr="001063AE">
        <w:t>document.getElementById("anh")</w:t>
      </w:r>
    </w:p>
    <w:p w14:paraId="3C2F6507" w14:textId="77777777" w:rsidR="001063AE" w:rsidRPr="001063AE" w:rsidRDefault="001063AE" w:rsidP="001063AE">
      <w:pPr>
        <w:pStyle w:val="manguon"/>
      </w:pPr>
      <w:r w:rsidRPr="001063AE">
        <w:t>.setAttribute("src","keokeo.jpg");</w:t>
      </w:r>
    </w:p>
    <w:p w14:paraId="01438C5F" w14:textId="77777777" w:rsidR="001063AE" w:rsidRPr="001063AE" w:rsidRDefault="001063AE" w:rsidP="001063AE">
      <w:pPr>
        <w:pStyle w:val="noidung"/>
      </w:pPr>
      <w:r w:rsidRPr="001063AE">
        <w:t>Sau khi thực hiện, hình ảnh sẽ được thay đổi thành keokeo.jpg.</w:t>
      </w:r>
    </w:p>
    <w:p w14:paraId="4153BA6F" w14:textId="7DAF0EA9" w:rsidR="00133E77" w:rsidRPr="001063AE" w:rsidRDefault="00133E77">
      <w:pPr>
        <w:pStyle w:val="noidung"/>
        <w:numPr>
          <w:ilvl w:val="0"/>
          <w:numId w:val="15"/>
        </w:numPr>
      </w:pPr>
      <w:r w:rsidRPr="001063AE">
        <w:t>getAttribute()</w:t>
      </w:r>
    </w:p>
    <w:p w14:paraId="6A66720A" w14:textId="0D8FE6D2" w:rsidR="001063AE" w:rsidRDefault="001063AE" w:rsidP="001063AE">
      <w:pPr>
        <w:pStyle w:val="noidung"/>
      </w:pPr>
      <w:r w:rsidRPr="001063AE">
        <w:t>Phương thức getAttribute() được dùng để lấy giá trị của một thuộc tính.</w:t>
      </w:r>
    </w:p>
    <w:p w14:paraId="3363620A" w14:textId="77777777" w:rsidR="001063AE" w:rsidRPr="001063AE" w:rsidRDefault="001063AE" w:rsidP="001063AE">
      <w:pPr>
        <w:pStyle w:val="noidung"/>
      </w:pPr>
      <w:r w:rsidRPr="001063AE">
        <w:rPr>
          <w:b/>
          <w:bCs/>
        </w:rPr>
        <w:t>Ví dụ:</w:t>
      </w:r>
    </w:p>
    <w:p w14:paraId="06B4F3C6" w14:textId="77777777" w:rsidR="001063AE" w:rsidRPr="001063AE" w:rsidRDefault="001063AE" w:rsidP="001063AE">
      <w:pPr>
        <w:pStyle w:val="manguon"/>
      </w:pPr>
      <w:r w:rsidRPr="001063AE">
        <w:t>&lt;img id="anh"</w:t>
      </w:r>
    </w:p>
    <w:p w14:paraId="66F8BA1C" w14:textId="77777777" w:rsidR="001063AE" w:rsidRPr="001063AE" w:rsidRDefault="001063AE" w:rsidP="001063AE">
      <w:pPr>
        <w:pStyle w:val="manguon"/>
      </w:pPr>
      <w:r w:rsidRPr="001063AE">
        <w:lastRenderedPageBreak/>
        <w:t xml:space="preserve">     src="keochi.jpg"</w:t>
      </w:r>
    </w:p>
    <w:p w14:paraId="6F08B370" w14:textId="77777777" w:rsidR="001063AE" w:rsidRPr="001063AE" w:rsidRDefault="001063AE" w:rsidP="001063AE">
      <w:pPr>
        <w:pStyle w:val="manguon"/>
      </w:pPr>
      <w:r w:rsidRPr="001063AE">
        <w:t xml:space="preserve">     alt="Kẹo Chỉ"&gt;</w:t>
      </w:r>
    </w:p>
    <w:p w14:paraId="3BD8C5C6" w14:textId="77777777" w:rsidR="001063AE" w:rsidRPr="001063AE" w:rsidRDefault="001063AE" w:rsidP="001063AE">
      <w:pPr>
        <w:pStyle w:val="manguon"/>
      </w:pPr>
      <w:r w:rsidRPr="001063AE">
        <w:t>let hinh =</w:t>
      </w:r>
    </w:p>
    <w:p w14:paraId="062820F6" w14:textId="77777777" w:rsidR="001063AE" w:rsidRPr="001063AE" w:rsidRDefault="001063AE" w:rsidP="001063AE">
      <w:pPr>
        <w:pStyle w:val="manguon"/>
      </w:pPr>
      <w:r w:rsidRPr="001063AE">
        <w:t>document.getElementById("anh")</w:t>
      </w:r>
    </w:p>
    <w:p w14:paraId="4C8543A6" w14:textId="77777777" w:rsidR="001063AE" w:rsidRPr="001063AE" w:rsidRDefault="001063AE" w:rsidP="001063AE">
      <w:pPr>
        <w:pStyle w:val="manguon"/>
      </w:pPr>
      <w:r w:rsidRPr="001063AE">
        <w:t>.getAttribute("src");</w:t>
      </w:r>
    </w:p>
    <w:p w14:paraId="2F811FAE" w14:textId="77777777" w:rsidR="001063AE" w:rsidRPr="001063AE" w:rsidRDefault="001063AE" w:rsidP="001063AE">
      <w:pPr>
        <w:pStyle w:val="manguon"/>
      </w:pPr>
    </w:p>
    <w:p w14:paraId="07A93107" w14:textId="77777777" w:rsidR="001063AE" w:rsidRPr="001063AE" w:rsidRDefault="001063AE" w:rsidP="001063AE">
      <w:pPr>
        <w:pStyle w:val="manguon"/>
      </w:pPr>
      <w:r w:rsidRPr="001063AE">
        <w:t>console.log(hinh);</w:t>
      </w:r>
    </w:p>
    <w:p w14:paraId="00CA92B8" w14:textId="77777777" w:rsidR="001063AE" w:rsidRPr="001063AE" w:rsidRDefault="001063AE" w:rsidP="001063AE">
      <w:pPr>
        <w:pStyle w:val="noidung"/>
      </w:pPr>
      <w:r w:rsidRPr="001063AE">
        <w:t>Kết quả:</w:t>
      </w:r>
    </w:p>
    <w:p w14:paraId="38657E06" w14:textId="5A0E6786" w:rsidR="001063AE" w:rsidRPr="001263D3" w:rsidRDefault="001063AE" w:rsidP="001063AE">
      <w:pPr>
        <w:pStyle w:val="manguon"/>
      </w:pPr>
      <w:r w:rsidRPr="001063AE">
        <w:t>keochi.jpg</w:t>
      </w:r>
    </w:p>
    <w:p w14:paraId="4423FE34" w14:textId="2886AAA4" w:rsidR="00133E77" w:rsidRPr="001263D3" w:rsidRDefault="00EE7D48" w:rsidP="00D900BA">
      <w:pPr>
        <w:pStyle w:val="Heading2"/>
        <w:numPr>
          <w:ilvl w:val="0"/>
          <w:numId w:val="0"/>
        </w:numPr>
        <w:rPr>
          <w:szCs w:val="28"/>
        </w:rPr>
      </w:pPr>
      <w:bookmarkStart w:id="40" w:name="_Toc232108611"/>
      <w:r w:rsidRPr="001263D3">
        <w:rPr>
          <w:szCs w:val="28"/>
        </w:rPr>
        <w:t>2</w:t>
      </w:r>
      <w:r w:rsidR="00133E77" w:rsidRPr="001263D3">
        <w:rPr>
          <w:szCs w:val="28"/>
        </w:rPr>
        <w:t>.</w:t>
      </w:r>
      <w:r w:rsidRPr="001263D3">
        <w:rPr>
          <w:szCs w:val="28"/>
        </w:rPr>
        <w:t>8</w:t>
      </w:r>
      <w:r w:rsidR="00133E77" w:rsidRPr="001263D3">
        <w:rPr>
          <w:szCs w:val="28"/>
        </w:rPr>
        <w:t>. Mô hình Client - Server</w:t>
      </w:r>
      <w:bookmarkEnd w:id="40"/>
    </w:p>
    <w:p w14:paraId="33DBEE7A" w14:textId="3F21DF79" w:rsidR="00133E77" w:rsidRPr="001349EC" w:rsidRDefault="00EE7D48" w:rsidP="00D900BA">
      <w:pPr>
        <w:pStyle w:val="Heading3"/>
        <w:numPr>
          <w:ilvl w:val="0"/>
          <w:numId w:val="0"/>
        </w:numPr>
        <w:rPr>
          <w:rFonts w:cs="Times New Roman"/>
          <w:szCs w:val="26"/>
        </w:rPr>
      </w:pPr>
      <w:bookmarkStart w:id="41" w:name="_Toc232108612"/>
      <w:r w:rsidRPr="001349EC">
        <w:rPr>
          <w:rFonts w:cs="Times New Roman"/>
          <w:szCs w:val="26"/>
        </w:rPr>
        <w:t>2</w:t>
      </w:r>
      <w:r w:rsidR="00133E77" w:rsidRPr="001349EC">
        <w:rPr>
          <w:rFonts w:cs="Times New Roman"/>
          <w:szCs w:val="26"/>
        </w:rPr>
        <w:t>.</w:t>
      </w:r>
      <w:r w:rsidRPr="001349EC">
        <w:rPr>
          <w:rFonts w:cs="Times New Roman"/>
          <w:szCs w:val="26"/>
        </w:rPr>
        <w:t>8</w:t>
      </w:r>
      <w:r w:rsidR="00133E77" w:rsidRPr="001349EC">
        <w:rPr>
          <w:rFonts w:cs="Times New Roman"/>
          <w:szCs w:val="26"/>
        </w:rPr>
        <w:t>.1. Khái niệm</w:t>
      </w:r>
      <w:bookmarkEnd w:id="41"/>
    </w:p>
    <w:p w14:paraId="7BD1CCD4" w14:textId="66F9CF5E" w:rsidR="006B11AE" w:rsidRPr="001263D3" w:rsidRDefault="006B11AE" w:rsidP="00CA4DA3">
      <w:pPr>
        <w:pStyle w:val="noidung"/>
      </w:pPr>
      <w:r w:rsidRPr="001263D3">
        <w:rPr>
          <w:b/>
          <w:bCs/>
        </w:rPr>
        <w:t>Client - Server</w:t>
      </w:r>
      <w:r w:rsidRPr="001263D3">
        <w:t xml:space="preserve"> là mô hình giao tiếp trong mạng máy tính, trong đó:</w:t>
      </w:r>
    </w:p>
    <w:p w14:paraId="3AABE26B" w14:textId="0C0C8839" w:rsidR="006B11AE" w:rsidRPr="001263D3" w:rsidRDefault="006B11AE">
      <w:pPr>
        <w:pStyle w:val="noidung"/>
        <w:numPr>
          <w:ilvl w:val="0"/>
          <w:numId w:val="14"/>
        </w:numPr>
      </w:pPr>
      <w:r w:rsidRPr="001263D3">
        <w:rPr>
          <w:b/>
          <w:bCs/>
        </w:rPr>
        <w:t>Client (Máy khách)</w:t>
      </w:r>
      <w:r w:rsidRPr="001263D3">
        <w:t xml:space="preserve"> gửi yêu cầu. </w:t>
      </w:r>
    </w:p>
    <w:p w14:paraId="6F19F105" w14:textId="57D2A415" w:rsidR="006B11AE" w:rsidRPr="001263D3" w:rsidRDefault="006B11AE">
      <w:pPr>
        <w:pStyle w:val="noidung"/>
        <w:numPr>
          <w:ilvl w:val="0"/>
          <w:numId w:val="14"/>
        </w:numPr>
      </w:pPr>
      <w:r w:rsidRPr="001263D3">
        <w:rPr>
          <w:b/>
          <w:bCs/>
        </w:rPr>
        <w:t>Server (Máy chủ)</w:t>
      </w:r>
      <w:r w:rsidRPr="001263D3">
        <w:t xml:space="preserve"> tiếp nhận, xử lý yêu cầu và trả kết quả về cho Client.</w:t>
      </w:r>
    </w:p>
    <w:p w14:paraId="3C11973B" w14:textId="0E9D7BEF" w:rsidR="00133E77" w:rsidRPr="001349EC" w:rsidRDefault="00EE7D48" w:rsidP="00D900BA">
      <w:pPr>
        <w:pStyle w:val="Heading3"/>
        <w:numPr>
          <w:ilvl w:val="0"/>
          <w:numId w:val="0"/>
        </w:numPr>
        <w:rPr>
          <w:rFonts w:cs="Times New Roman"/>
          <w:szCs w:val="26"/>
        </w:rPr>
      </w:pPr>
      <w:bookmarkStart w:id="42" w:name="_Toc232108613"/>
      <w:r w:rsidRPr="001349EC">
        <w:rPr>
          <w:rFonts w:cs="Times New Roman"/>
          <w:szCs w:val="26"/>
        </w:rPr>
        <w:t>2.8</w:t>
      </w:r>
      <w:r w:rsidR="00133E77" w:rsidRPr="001349EC">
        <w:rPr>
          <w:rFonts w:cs="Times New Roman"/>
          <w:szCs w:val="26"/>
        </w:rPr>
        <w:t>.2. Thành phần</w:t>
      </w:r>
      <w:bookmarkEnd w:id="42"/>
    </w:p>
    <w:p w14:paraId="09E39365" w14:textId="02ABF0CF" w:rsidR="00133E77" w:rsidRPr="001349EC" w:rsidRDefault="00EE7D48" w:rsidP="00D900BA">
      <w:pPr>
        <w:pStyle w:val="Heading4"/>
        <w:numPr>
          <w:ilvl w:val="0"/>
          <w:numId w:val="0"/>
        </w:numPr>
        <w:rPr>
          <w:b w:val="0"/>
          <w:bCs w:val="0"/>
          <w:szCs w:val="26"/>
        </w:rPr>
      </w:pPr>
      <w:r w:rsidRPr="001349EC">
        <w:rPr>
          <w:b w:val="0"/>
          <w:bCs w:val="0"/>
          <w:szCs w:val="26"/>
        </w:rPr>
        <w:t>2.8</w:t>
      </w:r>
      <w:r w:rsidR="00133E77" w:rsidRPr="001349EC">
        <w:rPr>
          <w:b w:val="0"/>
          <w:bCs w:val="0"/>
          <w:szCs w:val="26"/>
        </w:rPr>
        <w:t>.2.1. Client</w:t>
      </w:r>
    </w:p>
    <w:p w14:paraId="7A9A3ED0" w14:textId="3FD274FC" w:rsidR="00133E77" w:rsidRPr="001263D3" w:rsidRDefault="00133E77">
      <w:pPr>
        <w:pStyle w:val="noidung"/>
        <w:numPr>
          <w:ilvl w:val="0"/>
          <w:numId w:val="34"/>
        </w:numPr>
      </w:pPr>
      <w:r w:rsidRPr="001263D3">
        <w:t xml:space="preserve">Trình duyệt Web. </w:t>
      </w:r>
    </w:p>
    <w:p w14:paraId="0A68A974" w14:textId="07DED0AD" w:rsidR="00133E77" w:rsidRPr="001263D3" w:rsidRDefault="00133E77">
      <w:pPr>
        <w:pStyle w:val="noidung"/>
        <w:numPr>
          <w:ilvl w:val="0"/>
          <w:numId w:val="34"/>
        </w:numPr>
      </w:pPr>
      <w:r w:rsidRPr="001263D3">
        <w:t xml:space="preserve">Thiết bị người dùng. </w:t>
      </w:r>
    </w:p>
    <w:p w14:paraId="6C396C3A" w14:textId="7B3E78FE" w:rsidR="00133E77" w:rsidRPr="001349EC" w:rsidRDefault="00EE7D48" w:rsidP="00D900BA">
      <w:pPr>
        <w:pStyle w:val="Heading4"/>
        <w:numPr>
          <w:ilvl w:val="0"/>
          <w:numId w:val="0"/>
        </w:numPr>
        <w:rPr>
          <w:b w:val="0"/>
          <w:bCs w:val="0"/>
          <w:szCs w:val="26"/>
        </w:rPr>
      </w:pPr>
      <w:r w:rsidRPr="001349EC">
        <w:rPr>
          <w:b w:val="0"/>
          <w:bCs w:val="0"/>
          <w:szCs w:val="26"/>
        </w:rPr>
        <w:t>2.8</w:t>
      </w:r>
      <w:r w:rsidR="00133E77" w:rsidRPr="001349EC">
        <w:rPr>
          <w:b w:val="0"/>
          <w:bCs w:val="0"/>
          <w:szCs w:val="26"/>
        </w:rPr>
        <w:t>.2.2. Server</w:t>
      </w:r>
    </w:p>
    <w:p w14:paraId="71F9E9E6" w14:textId="749DA91A" w:rsidR="00133E77" w:rsidRPr="001263D3" w:rsidRDefault="00133E77">
      <w:pPr>
        <w:pStyle w:val="noidung"/>
        <w:numPr>
          <w:ilvl w:val="0"/>
          <w:numId w:val="35"/>
        </w:numPr>
      </w:pPr>
      <w:r w:rsidRPr="001263D3">
        <w:t xml:space="preserve">Lưu trữ website. </w:t>
      </w:r>
    </w:p>
    <w:p w14:paraId="1B8F0E13" w14:textId="5F6D3272" w:rsidR="00133E77" w:rsidRPr="001263D3" w:rsidRDefault="00133E77">
      <w:pPr>
        <w:pStyle w:val="noidung"/>
        <w:numPr>
          <w:ilvl w:val="0"/>
          <w:numId w:val="35"/>
        </w:numPr>
      </w:pPr>
      <w:r w:rsidRPr="001263D3">
        <w:t xml:space="preserve">Xử lý yêu cầu. </w:t>
      </w:r>
    </w:p>
    <w:p w14:paraId="5A1BA992" w14:textId="56B8F212" w:rsidR="00133E77" w:rsidRPr="001349EC" w:rsidRDefault="00EE7D48" w:rsidP="00D900BA">
      <w:pPr>
        <w:pStyle w:val="Heading3"/>
        <w:numPr>
          <w:ilvl w:val="0"/>
          <w:numId w:val="0"/>
        </w:numPr>
        <w:rPr>
          <w:rFonts w:cs="Times New Roman"/>
          <w:szCs w:val="26"/>
        </w:rPr>
      </w:pPr>
      <w:bookmarkStart w:id="43" w:name="_Toc232108614"/>
      <w:r w:rsidRPr="001349EC">
        <w:rPr>
          <w:rFonts w:cs="Times New Roman"/>
          <w:szCs w:val="26"/>
        </w:rPr>
        <w:t>2.8</w:t>
      </w:r>
      <w:r w:rsidR="00133E77" w:rsidRPr="001349EC">
        <w:rPr>
          <w:rFonts w:cs="Times New Roman"/>
          <w:szCs w:val="26"/>
        </w:rPr>
        <w:t>.3. Quy trình hoạt động</w:t>
      </w:r>
      <w:bookmarkEnd w:id="43"/>
    </w:p>
    <w:p w14:paraId="7245287E" w14:textId="74D2E9E0" w:rsidR="00133E77" w:rsidRPr="001263D3" w:rsidRDefault="00CA4DA3" w:rsidP="00CA4DA3">
      <w:pPr>
        <w:pStyle w:val="noidung"/>
      </w:pPr>
      <w:r>
        <w:t xml:space="preserve">1. </w:t>
      </w:r>
      <w:r w:rsidR="00133E77" w:rsidRPr="001263D3">
        <w:t xml:space="preserve">Người dùng gửi yêu cầu. </w:t>
      </w:r>
    </w:p>
    <w:p w14:paraId="622F5D89" w14:textId="368894AC" w:rsidR="00133E77" w:rsidRPr="001263D3" w:rsidRDefault="00CA4DA3" w:rsidP="00CA4DA3">
      <w:pPr>
        <w:pStyle w:val="noidung"/>
      </w:pPr>
      <w:r>
        <w:t xml:space="preserve">2. </w:t>
      </w:r>
      <w:r w:rsidR="00133E77" w:rsidRPr="001263D3">
        <w:t xml:space="preserve">Server nhận yêu cầu. </w:t>
      </w:r>
    </w:p>
    <w:p w14:paraId="4E244309" w14:textId="135557EA" w:rsidR="00133E77" w:rsidRPr="001263D3" w:rsidRDefault="00CA4DA3" w:rsidP="00CA4DA3">
      <w:pPr>
        <w:pStyle w:val="noidung"/>
      </w:pPr>
      <w:r>
        <w:t xml:space="preserve">3. </w:t>
      </w:r>
      <w:r w:rsidR="00133E77" w:rsidRPr="001263D3">
        <w:t xml:space="preserve">Server xử lý dữ liệu. </w:t>
      </w:r>
    </w:p>
    <w:p w14:paraId="602C8A2F" w14:textId="22883E92" w:rsidR="00133E77" w:rsidRPr="001263D3" w:rsidRDefault="00CA4DA3" w:rsidP="00CA4DA3">
      <w:pPr>
        <w:pStyle w:val="noidung"/>
      </w:pPr>
      <w:r>
        <w:t xml:space="preserve">4. </w:t>
      </w:r>
      <w:r w:rsidR="00133E77" w:rsidRPr="001263D3">
        <w:t xml:space="preserve">Server trả kết quả. </w:t>
      </w:r>
    </w:p>
    <w:p w14:paraId="3FEE12C0" w14:textId="05ACD01F" w:rsidR="00133E77" w:rsidRPr="001263D3" w:rsidRDefault="00CA4DA3" w:rsidP="00CA4DA3">
      <w:pPr>
        <w:pStyle w:val="noidung"/>
      </w:pPr>
      <w:r>
        <w:t xml:space="preserve">5. </w:t>
      </w:r>
      <w:r w:rsidR="00133E77" w:rsidRPr="001263D3">
        <w:t xml:space="preserve">Trình duyệt hiển thị nội dung. </w:t>
      </w:r>
    </w:p>
    <w:p w14:paraId="2B521E5A" w14:textId="3C129DEB" w:rsidR="00133E77" w:rsidRPr="001263D3" w:rsidRDefault="00EE7D48" w:rsidP="00D900BA">
      <w:pPr>
        <w:pStyle w:val="Heading2"/>
        <w:numPr>
          <w:ilvl w:val="0"/>
          <w:numId w:val="0"/>
        </w:numPr>
        <w:rPr>
          <w:szCs w:val="28"/>
        </w:rPr>
      </w:pPr>
      <w:bookmarkStart w:id="44" w:name="_Toc232108615"/>
      <w:r w:rsidRPr="001263D3">
        <w:rPr>
          <w:szCs w:val="28"/>
        </w:rPr>
        <w:lastRenderedPageBreak/>
        <w:t>2</w:t>
      </w:r>
      <w:r w:rsidR="00133E77" w:rsidRPr="001263D3">
        <w:rPr>
          <w:szCs w:val="28"/>
        </w:rPr>
        <w:t>.</w:t>
      </w:r>
      <w:r w:rsidRPr="001263D3">
        <w:rPr>
          <w:szCs w:val="28"/>
        </w:rPr>
        <w:t>9</w:t>
      </w:r>
      <w:r w:rsidR="00133E77" w:rsidRPr="001263D3">
        <w:rPr>
          <w:szCs w:val="28"/>
        </w:rPr>
        <w:t>. Web Hosting và Domain</w:t>
      </w:r>
      <w:bookmarkEnd w:id="44"/>
    </w:p>
    <w:p w14:paraId="08632AEE" w14:textId="01D17845" w:rsidR="00133E77" w:rsidRPr="001349EC" w:rsidRDefault="00EE7D48" w:rsidP="00D900BA">
      <w:pPr>
        <w:pStyle w:val="Heading3"/>
        <w:numPr>
          <w:ilvl w:val="0"/>
          <w:numId w:val="0"/>
        </w:numPr>
        <w:rPr>
          <w:rFonts w:cs="Times New Roman"/>
          <w:szCs w:val="26"/>
        </w:rPr>
      </w:pPr>
      <w:bookmarkStart w:id="45" w:name="_Toc232108616"/>
      <w:r w:rsidRPr="001349EC">
        <w:rPr>
          <w:rFonts w:cs="Times New Roman"/>
          <w:szCs w:val="26"/>
        </w:rPr>
        <w:t>2.9</w:t>
      </w:r>
      <w:r w:rsidR="00133E77" w:rsidRPr="001349EC">
        <w:rPr>
          <w:rFonts w:cs="Times New Roman"/>
          <w:szCs w:val="26"/>
        </w:rPr>
        <w:t>.1. Domain</w:t>
      </w:r>
      <w:bookmarkEnd w:id="45"/>
    </w:p>
    <w:p w14:paraId="5F72A3D5" w14:textId="77C98EA7"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.1.1. Khái niệm</w:t>
      </w:r>
    </w:p>
    <w:p w14:paraId="06B34720" w14:textId="77777777" w:rsidR="006B11AE" w:rsidRPr="001263D3" w:rsidRDefault="006B11AE" w:rsidP="00B7095B">
      <w:pPr>
        <w:pStyle w:val="noidung"/>
      </w:pPr>
      <w:r w:rsidRPr="001263D3">
        <w:rPr>
          <w:b/>
          <w:bCs/>
        </w:rPr>
        <w:t>Domain (tên miền)</w:t>
      </w:r>
      <w:r w:rsidRPr="001263D3">
        <w:t xml:space="preserve"> là địa chỉ của một website trên Internet, giúp người dùng truy cập website bằng tên dễ nhớ thay vì phải sử dụng địa chỉ IP dạng số.</w:t>
      </w:r>
    </w:p>
    <w:p w14:paraId="5145D2A0" w14:textId="31618EE2" w:rsidR="00133E77" w:rsidRPr="001263D3" w:rsidRDefault="00133E77" w:rsidP="00B7095B">
      <w:pPr>
        <w:pStyle w:val="noidung"/>
      </w:pPr>
      <w:r w:rsidRPr="001263D3">
        <w:t>Ví dụ:</w:t>
      </w:r>
    </w:p>
    <w:p w14:paraId="79EE30D2" w14:textId="50E4B858" w:rsidR="00133E77" w:rsidRPr="001263D3" w:rsidRDefault="00133E77" w:rsidP="00B7095B">
      <w:pPr>
        <w:pStyle w:val="noidung"/>
      </w:pPr>
      <w:r w:rsidRPr="001263D3">
        <w:t>google.com</w:t>
      </w:r>
      <w:r w:rsidR="00B7095B">
        <w:t xml:space="preserve">, </w:t>
      </w:r>
      <w:r w:rsidRPr="001263D3">
        <w:t xml:space="preserve">github.com </w:t>
      </w:r>
    </w:p>
    <w:p w14:paraId="41D3DD67" w14:textId="67C861E6" w:rsidR="00133E77" w:rsidRPr="001349EC" w:rsidRDefault="00EE7D48" w:rsidP="00D900BA">
      <w:pPr>
        <w:pStyle w:val="Heading3"/>
        <w:numPr>
          <w:ilvl w:val="0"/>
          <w:numId w:val="0"/>
        </w:numPr>
        <w:rPr>
          <w:rFonts w:cs="Times New Roman"/>
          <w:szCs w:val="26"/>
        </w:rPr>
      </w:pPr>
      <w:bookmarkStart w:id="46" w:name="_Toc232108617"/>
      <w:r w:rsidRPr="001349EC">
        <w:rPr>
          <w:rFonts w:cs="Times New Roman"/>
          <w:szCs w:val="26"/>
        </w:rPr>
        <w:t>2.9</w:t>
      </w:r>
      <w:r w:rsidR="00133E77" w:rsidRPr="001349EC">
        <w:rPr>
          <w:rFonts w:cs="Times New Roman"/>
          <w:szCs w:val="26"/>
        </w:rPr>
        <w:t>.2. Hosting</w:t>
      </w:r>
      <w:bookmarkEnd w:id="46"/>
    </w:p>
    <w:p w14:paraId="77E18EA8" w14:textId="51A46C6A"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.2.1. Khái niệm</w:t>
      </w:r>
    </w:p>
    <w:p w14:paraId="6E9E3354" w14:textId="77777777" w:rsidR="006B11AE" w:rsidRPr="001263D3" w:rsidRDefault="006B11AE" w:rsidP="00B7095B">
      <w:pPr>
        <w:pStyle w:val="noidung"/>
      </w:pPr>
      <w:r w:rsidRPr="001263D3">
        <w:rPr>
          <w:b/>
          <w:bCs/>
        </w:rPr>
        <w:t>Hosting</w:t>
      </w:r>
      <w:r w:rsidRPr="001263D3">
        <w:t xml:space="preserve"> là dịch vụ cung cấp không gian lưu trữ trên máy chủ (server) để chứa các tệp của website như HTML, CSS, JavaScript, hình ảnh, cơ sở dữ liệu,... giúp website có thể hoạt động và truy cập được qua Internet.</w:t>
      </w:r>
    </w:p>
    <w:p w14:paraId="3AF54218" w14:textId="4D57FCB3" w:rsidR="00133E77" w:rsidRPr="001349EC" w:rsidRDefault="00EE7D48" w:rsidP="00D900BA">
      <w:pPr>
        <w:pStyle w:val="Heading4"/>
        <w:numPr>
          <w:ilvl w:val="0"/>
          <w:numId w:val="0"/>
        </w:numPr>
        <w:rPr>
          <w:b w:val="0"/>
          <w:bCs w:val="0"/>
          <w:szCs w:val="26"/>
        </w:rPr>
      </w:pPr>
      <w:r w:rsidRPr="001349EC">
        <w:rPr>
          <w:b w:val="0"/>
          <w:bCs w:val="0"/>
          <w:szCs w:val="26"/>
        </w:rPr>
        <w:t>2.9</w:t>
      </w:r>
      <w:r w:rsidR="00133E77" w:rsidRPr="001349EC">
        <w:rPr>
          <w:b w:val="0"/>
          <w:bCs w:val="0"/>
          <w:szCs w:val="26"/>
        </w:rPr>
        <w:t>.2.2. Vai trò</w:t>
      </w:r>
    </w:p>
    <w:p w14:paraId="6DF55CE5" w14:textId="7469AF93" w:rsidR="00133E77" w:rsidRPr="001263D3" w:rsidRDefault="00133E77">
      <w:pPr>
        <w:pStyle w:val="noidung"/>
        <w:numPr>
          <w:ilvl w:val="0"/>
          <w:numId w:val="36"/>
        </w:numPr>
      </w:pPr>
      <w:r w:rsidRPr="001263D3">
        <w:t xml:space="preserve">Đảm bảo website hoạt động liên tục. </w:t>
      </w:r>
    </w:p>
    <w:p w14:paraId="78F9B6A6" w14:textId="15819E94" w:rsidR="00133E77" w:rsidRPr="001263D3" w:rsidRDefault="00133E77">
      <w:pPr>
        <w:pStyle w:val="noidung"/>
        <w:numPr>
          <w:ilvl w:val="0"/>
          <w:numId w:val="36"/>
        </w:numPr>
      </w:pPr>
      <w:r w:rsidRPr="001263D3">
        <w:t xml:space="preserve">Cung cấp không gian lưu trữ. </w:t>
      </w:r>
    </w:p>
    <w:p w14:paraId="355A77F6" w14:textId="28AD5721" w:rsidR="00133E77" w:rsidRPr="001263D3" w:rsidRDefault="00133E77">
      <w:pPr>
        <w:pStyle w:val="noidung"/>
        <w:numPr>
          <w:ilvl w:val="0"/>
          <w:numId w:val="36"/>
        </w:numPr>
      </w:pPr>
      <w:r w:rsidRPr="001263D3">
        <w:t xml:space="preserve">Kết nối Internet. </w:t>
      </w:r>
    </w:p>
    <w:p w14:paraId="0A4DCAFB" w14:textId="19A53A63" w:rsidR="00D85AE3" w:rsidRPr="001263D3" w:rsidRDefault="00EE7D48" w:rsidP="00D900BA">
      <w:pPr>
        <w:pStyle w:val="Heading2"/>
        <w:numPr>
          <w:ilvl w:val="0"/>
          <w:numId w:val="0"/>
        </w:numPr>
        <w:rPr>
          <w:szCs w:val="28"/>
        </w:rPr>
      </w:pPr>
      <w:bookmarkStart w:id="47" w:name="_Toc232108618"/>
      <w:r w:rsidRPr="001263D3">
        <w:rPr>
          <w:szCs w:val="28"/>
        </w:rPr>
        <w:t>2.10.</w:t>
      </w:r>
      <w:r w:rsidR="00D85AE3" w:rsidRPr="001263D3">
        <w:rPr>
          <w:szCs w:val="28"/>
        </w:rPr>
        <w:t xml:space="preserve"> Bootstrap</w:t>
      </w:r>
      <w:bookmarkEnd w:id="47"/>
    </w:p>
    <w:p w14:paraId="493AD3C4" w14:textId="7ED71FC9" w:rsidR="00D85AE3" w:rsidRPr="001349EC" w:rsidRDefault="00EE7D48" w:rsidP="00D900BA">
      <w:pPr>
        <w:pStyle w:val="Heading3"/>
        <w:numPr>
          <w:ilvl w:val="0"/>
          <w:numId w:val="0"/>
        </w:numPr>
        <w:rPr>
          <w:rFonts w:cs="Times New Roman"/>
          <w:szCs w:val="26"/>
        </w:rPr>
      </w:pPr>
      <w:bookmarkStart w:id="48" w:name="_Toc232108619"/>
      <w:r w:rsidRPr="001349EC">
        <w:rPr>
          <w:rFonts w:cs="Times New Roman"/>
          <w:szCs w:val="26"/>
        </w:rPr>
        <w:t>2.10</w:t>
      </w:r>
      <w:r w:rsidR="00D85AE3" w:rsidRPr="001349EC">
        <w:rPr>
          <w:rFonts w:cs="Times New Roman"/>
          <w:szCs w:val="26"/>
        </w:rPr>
        <w:t>.1</w:t>
      </w:r>
      <w:r w:rsidRPr="001349EC">
        <w:rPr>
          <w:rFonts w:cs="Times New Roman"/>
          <w:szCs w:val="26"/>
        </w:rPr>
        <w:t>.</w:t>
      </w:r>
      <w:r w:rsidR="00D85AE3" w:rsidRPr="001349EC">
        <w:rPr>
          <w:rFonts w:cs="Times New Roman"/>
          <w:szCs w:val="26"/>
        </w:rPr>
        <w:t xml:space="preserve"> Khái niệm Bootstrap</w:t>
      </w:r>
      <w:bookmarkEnd w:id="48"/>
    </w:p>
    <w:p w14:paraId="70DAF46C" w14:textId="7DA73A2D" w:rsidR="00D85AE3" w:rsidRPr="001263D3" w:rsidRDefault="00D85AE3" w:rsidP="00B7095B">
      <w:pPr>
        <w:pStyle w:val="noidung"/>
      </w:pPr>
      <w:r w:rsidRPr="001263D3">
        <w:t xml:space="preserve">Bootstrap là một framework mã nguồn mở được phát triển bởi Twitter nhằm hỗ trợ xây dựng giao diện website nhanh chóng và hiệu quả. Bootstrap cung cấp sẵn các thành phần giao diện (Components), hệ thống lưới (Grid System), các lớp tiện ích (Utility Classes) và nhiều hiệu ứng giao diện giúp lập trình viên giảm đáng kể thời gian thiết kế website </w:t>
      </w:r>
      <w:r w:rsidR="00FE6DE6">
        <w:fldChar w:fldCharType="begin"/>
      </w:r>
      <w:r w:rsidR="00FE6DE6">
        <w:instrText xml:space="preserve"> ADDIN ZOTERO_ITEM CSL_CITATION {"citationID":"pLd4lkow","properties":{"unsorted":false,"formattedCitation":"[6]","plainCitation":"[6]","noteIndex":0},"citationItems":[{"id":32,"uris":["http://zotero.org/users/15916337/items/4MA3RSP8"],"itemData":{"id":32,"type":"webpage","abstract":"Bootstrap is a powerful, feature-packed frontend toolkit. Build anything—from prototype to production—in minutes.","language":"en","title":"Get started with Bootstrap","URL":"https://getbootstrap.com/docs/5.3/getting-started/introduction/","author":[{"family":"contributors","given":"Mark Otto","suffix":"Jacob Thornton, and Bootstrap"}],"accessed":{"date-parts":[["2026",6,10]]}}}],"schema":"https://github.com/citation-style-language/schema/raw/master/csl-citation.json"} </w:instrText>
      </w:r>
      <w:r w:rsidR="00FE6DE6">
        <w:fldChar w:fldCharType="separate"/>
      </w:r>
      <w:r w:rsidR="00FE6DE6" w:rsidRPr="00FE6DE6">
        <w:rPr>
          <w:rFonts w:cs="Times New Roman"/>
        </w:rPr>
        <w:t>[6]</w:t>
      </w:r>
      <w:r w:rsidR="00FE6DE6">
        <w:fldChar w:fldCharType="end"/>
      </w:r>
      <w:r w:rsidRPr="001263D3">
        <w:t>.</w:t>
      </w:r>
    </w:p>
    <w:p w14:paraId="1ADFB47E" w14:textId="0FAA9DA2" w:rsidR="00D85AE3" w:rsidRPr="001263D3" w:rsidRDefault="00D85AE3" w:rsidP="00B7095B">
      <w:pPr>
        <w:pStyle w:val="noidung"/>
      </w:pPr>
      <w:r w:rsidRPr="001263D3">
        <w:t xml:space="preserve">Bootstrap được xây dựng dựa trên HTML, CSS và JavaScript, cho phép tạo ra các giao diện hiện đại, trực quan và tương thích trên nhiều loại thiết bị khác nhau như máy tính, máy tính bảng và điện thoại thông minh </w:t>
      </w:r>
      <w:r w:rsidR="00FE6DE6">
        <w:fldChar w:fldCharType="begin"/>
      </w:r>
      <w:r w:rsidR="00FE6DE6">
        <w:instrText xml:space="preserve"> ADDIN ZOTERO_ITEM CSL_CITATION {"citationID":"PITmlYG3","properties":{"unsorted":false,"formattedCitation":"[6]","plainCitation":"[6]","noteIndex":0},"citationItems":[{"id":32,"uris":["http://zotero.org/users/15916337/items/4MA3RSP8"],"itemData":{"id":32,"type":"webpage","abstract":"Bootstrap is a powerful, feature-packed frontend toolkit. Build anything—from prototype to production—in minutes.","language":"en","title":"Get started with Bootstrap","URL":"https://getbootstrap.com/docs/5.3/getting-started/introduction/","author":[{"family":"contributors","given":"Mark Otto","suffix":"Jacob Thornton, and Bootstrap"}],"accessed":{"date-parts":[["2026",6,10]]}}}],"schema":"https://github.com/citation-style-language/schema/raw/master/csl-citation.json"} </w:instrText>
      </w:r>
      <w:r w:rsidR="00FE6DE6">
        <w:fldChar w:fldCharType="separate"/>
      </w:r>
      <w:r w:rsidR="00FE6DE6" w:rsidRPr="00FE6DE6">
        <w:rPr>
          <w:rFonts w:cs="Times New Roman"/>
        </w:rPr>
        <w:t>[6]</w:t>
      </w:r>
      <w:r w:rsidR="00FE6DE6">
        <w:fldChar w:fldCharType="end"/>
      </w:r>
      <w:r w:rsidRPr="001263D3">
        <w:t>.</w:t>
      </w:r>
    </w:p>
    <w:p w14:paraId="131C16ED" w14:textId="1DEB58A2" w:rsidR="00D85AE3" w:rsidRPr="001349EC" w:rsidRDefault="00EE7D48" w:rsidP="00D900BA">
      <w:pPr>
        <w:pStyle w:val="Heading3"/>
        <w:numPr>
          <w:ilvl w:val="0"/>
          <w:numId w:val="0"/>
        </w:numPr>
        <w:rPr>
          <w:rFonts w:cs="Times New Roman"/>
          <w:szCs w:val="26"/>
        </w:rPr>
      </w:pPr>
      <w:bookmarkStart w:id="49" w:name="_Toc232108620"/>
      <w:r w:rsidRPr="001349EC">
        <w:rPr>
          <w:rFonts w:cs="Times New Roman"/>
          <w:szCs w:val="26"/>
        </w:rPr>
        <w:lastRenderedPageBreak/>
        <w:t>2.10</w:t>
      </w:r>
      <w:r w:rsidR="00D85AE3" w:rsidRPr="001349EC">
        <w:rPr>
          <w:rFonts w:cs="Times New Roman"/>
          <w:szCs w:val="26"/>
        </w:rPr>
        <w:t>.2</w:t>
      </w:r>
      <w:r w:rsidRPr="001349EC">
        <w:rPr>
          <w:rFonts w:cs="Times New Roman"/>
          <w:szCs w:val="26"/>
        </w:rPr>
        <w:t>.</w:t>
      </w:r>
      <w:r w:rsidR="00D85AE3" w:rsidRPr="001349EC">
        <w:rPr>
          <w:rFonts w:cs="Times New Roman"/>
          <w:szCs w:val="26"/>
        </w:rPr>
        <w:t xml:space="preserve"> Đặc điểm của Bootstrap</w:t>
      </w:r>
      <w:bookmarkEnd w:id="49"/>
    </w:p>
    <w:p w14:paraId="37A82AB6" w14:textId="77777777" w:rsidR="00D85AE3" w:rsidRPr="001263D3" w:rsidRDefault="00D85AE3" w:rsidP="00B7095B">
      <w:pPr>
        <w:pStyle w:val="noidung"/>
      </w:pPr>
      <w:r w:rsidRPr="001263D3">
        <w:t>Bootstrap sở hữu nhiều ưu điểm nổi bật giúp nó trở thành một trong những framework giao diện phổ biến nhất hiện nay:</w:t>
      </w:r>
    </w:p>
    <w:p w14:paraId="497B4CD4" w14:textId="02ED4060" w:rsidR="00D85AE3" w:rsidRPr="001263D3" w:rsidRDefault="00D85AE3">
      <w:pPr>
        <w:pStyle w:val="noidung"/>
        <w:numPr>
          <w:ilvl w:val="0"/>
          <w:numId w:val="37"/>
        </w:numPr>
      </w:pPr>
      <w:r w:rsidRPr="001263D3">
        <w:t>Hỗ trợ thiết kế Responsive trên nhiều kích thước màn hình.</w:t>
      </w:r>
    </w:p>
    <w:p w14:paraId="1A3F2A26" w14:textId="62CB5A3F" w:rsidR="00D85AE3" w:rsidRPr="001263D3" w:rsidRDefault="00D85AE3">
      <w:pPr>
        <w:pStyle w:val="noidung"/>
        <w:numPr>
          <w:ilvl w:val="0"/>
          <w:numId w:val="37"/>
        </w:numPr>
      </w:pPr>
      <w:r w:rsidRPr="001263D3">
        <w:t>Cung cấp hệ thống Grid System linh hoạt.</w:t>
      </w:r>
    </w:p>
    <w:p w14:paraId="0440B213" w14:textId="2E5205A5" w:rsidR="00D85AE3" w:rsidRPr="001263D3" w:rsidRDefault="00D85AE3">
      <w:pPr>
        <w:pStyle w:val="noidung"/>
        <w:numPr>
          <w:ilvl w:val="0"/>
          <w:numId w:val="37"/>
        </w:numPr>
      </w:pPr>
      <w:r w:rsidRPr="001263D3">
        <w:t>Có nhiều thành phần giao diện được thiết kế sẵn như Button, Card, Navbar, Modal, Form,...</w:t>
      </w:r>
    </w:p>
    <w:p w14:paraId="40FC3435" w14:textId="1A4C6F33" w:rsidR="00D85AE3" w:rsidRPr="001263D3" w:rsidRDefault="00D85AE3">
      <w:pPr>
        <w:pStyle w:val="noidung"/>
        <w:numPr>
          <w:ilvl w:val="0"/>
          <w:numId w:val="37"/>
        </w:numPr>
      </w:pPr>
      <w:r w:rsidRPr="001263D3">
        <w:t>Dễ dàng tùy chỉnh màu sắc, kích thước và kiểu hiển thị.</w:t>
      </w:r>
    </w:p>
    <w:p w14:paraId="266B9CAA" w14:textId="0152C2E9" w:rsidR="00D85AE3" w:rsidRPr="001263D3" w:rsidRDefault="00D85AE3">
      <w:pPr>
        <w:pStyle w:val="noidung"/>
        <w:numPr>
          <w:ilvl w:val="0"/>
          <w:numId w:val="37"/>
        </w:numPr>
      </w:pPr>
      <w:r w:rsidRPr="001263D3">
        <w:t>Tương thích với hầu hết các trình duyệt hiện đại.</w:t>
      </w:r>
    </w:p>
    <w:p w14:paraId="0965DD35" w14:textId="5F0C0DC7" w:rsidR="00D85AE3" w:rsidRPr="001263D3" w:rsidRDefault="00D85AE3">
      <w:pPr>
        <w:pStyle w:val="noidung"/>
        <w:numPr>
          <w:ilvl w:val="0"/>
          <w:numId w:val="37"/>
        </w:numPr>
      </w:pPr>
      <w:r w:rsidRPr="001263D3">
        <w:t>Giúp tiết kiệm thời gian phát triển giao diện.</w:t>
      </w:r>
    </w:p>
    <w:p w14:paraId="23E3FD9E" w14:textId="68B40701" w:rsidR="00D85AE3" w:rsidRPr="001349EC" w:rsidRDefault="00EE7D48" w:rsidP="00D900BA">
      <w:pPr>
        <w:pStyle w:val="Heading3"/>
        <w:numPr>
          <w:ilvl w:val="0"/>
          <w:numId w:val="0"/>
        </w:numPr>
        <w:rPr>
          <w:rFonts w:cs="Times New Roman"/>
          <w:szCs w:val="26"/>
        </w:rPr>
      </w:pPr>
      <w:bookmarkStart w:id="50" w:name="_Toc232108621"/>
      <w:r w:rsidRPr="001349EC">
        <w:rPr>
          <w:rFonts w:cs="Times New Roman"/>
          <w:szCs w:val="26"/>
        </w:rPr>
        <w:t>2.10</w:t>
      </w:r>
      <w:r w:rsidR="00D85AE3" w:rsidRPr="001349EC">
        <w:rPr>
          <w:rFonts w:cs="Times New Roman"/>
          <w:szCs w:val="26"/>
        </w:rPr>
        <w:t>.3</w:t>
      </w:r>
      <w:r w:rsidRPr="001349EC">
        <w:rPr>
          <w:rFonts w:cs="Times New Roman"/>
          <w:szCs w:val="26"/>
        </w:rPr>
        <w:t>.</w:t>
      </w:r>
      <w:r w:rsidR="00D85AE3" w:rsidRPr="001349EC">
        <w:rPr>
          <w:rFonts w:cs="Times New Roman"/>
          <w:szCs w:val="26"/>
        </w:rPr>
        <w:t xml:space="preserve"> Hệ thống lưới (Grid System)</w:t>
      </w:r>
      <w:bookmarkEnd w:id="50"/>
    </w:p>
    <w:p w14:paraId="7C85552F" w14:textId="77777777" w:rsidR="00D85AE3" w:rsidRPr="001263D3" w:rsidRDefault="00D85AE3" w:rsidP="00B7095B">
      <w:pPr>
        <w:pStyle w:val="noidung"/>
      </w:pPr>
      <w:r w:rsidRPr="001263D3">
        <w:t>Grid System là một trong những tính năng quan trọng nhất của Bootstrap. Hệ thống này chia giao diện thành 12 cột, cho phép lập trình viên dễ dàng bố trí các thành phần trên trang web theo nhiều kích thước màn hình khác nhau.</w:t>
      </w:r>
    </w:p>
    <w:p w14:paraId="2221F485" w14:textId="77777777" w:rsidR="00D85AE3" w:rsidRPr="001263D3" w:rsidRDefault="00D85AE3" w:rsidP="00B7095B">
      <w:pPr>
        <w:pStyle w:val="noidung"/>
      </w:pPr>
      <w:r w:rsidRPr="001263D3">
        <w:t>Bootstrap sử dụng các lớp như:</w:t>
      </w:r>
    </w:p>
    <w:p w14:paraId="0BAE6351" w14:textId="61CF98F8" w:rsidR="00D85AE3" w:rsidRPr="001263D3" w:rsidRDefault="00D85AE3">
      <w:pPr>
        <w:pStyle w:val="noidung"/>
        <w:numPr>
          <w:ilvl w:val="0"/>
          <w:numId w:val="38"/>
        </w:numPr>
      </w:pPr>
      <w:r w:rsidRPr="001263D3">
        <w:t>container</w:t>
      </w:r>
    </w:p>
    <w:p w14:paraId="3C24DB77" w14:textId="742C4C7D" w:rsidR="00D85AE3" w:rsidRPr="001263D3" w:rsidRDefault="00D85AE3">
      <w:pPr>
        <w:pStyle w:val="noidung"/>
        <w:numPr>
          <w:ilvl w:val="0"/>
          <w:numId w:val="38"/>
        </w:numPr>
      </w:pPr>
      <w:r w:rsidRPr="001263D3">
        <w:t>row</w:t>
      </w:r>
    </w:p>
    <w:p w14:paraId="6D04312E" w14:textId="627F54EA" w:rsidR="00D85AE3" w:rsidRPr="001263D3" w:rsidRDefault="00D85AE3">
      <w:pPr>
        <w:pStyle w:val="noidung"/>
        <w:numPr>
          <w:ilvl w:val="0"/>
          <w:numId w:val="38"/>
        </w:numPr>
      </w:pPr>
      <w:r w:rsidRPr="001263D3">
        <w:t>col</w:t>
      </w:r>
    </w:p>
    <w:p w14:paraId="54DFA074" w14:textId="49E97870" w:rsidR="00D85AE3" w:rsidRPr="001263D3" w:rsidRDefault="00D85AE3">
      <w:pPr>
        <w:pStyle w:val="noidung"/>
        <w:numPr>
          <w:ilvl w:val="0"/>
          <w:numId w:val="38"/>
        </w:numPr>
      </w:pPr>
      <w:r w:rsidRPr="001263D3">
        <w:t>col-md-6</w:t>
      </w:r>
    </w:p>
    <w:p w14:paraId="221B6DF7" w14:textId="1CBE3BF4" w:rsidR="00D85AE3" w:rsidRPr="001263D3" w:rsidRDefault="00D85AE3">
      <w:pPr>
        <w:pStyle w:val="noidung"/>
        <w:numPr>
          <w:ilvl w:val="0"/>
          <w:numId w:val="38"/>
        </w:numPr>
      </w:pPr>
      <w:r w:rsidRPr="001263D3">
        <w:t>col-lg-4</w:t>
      </w:r>
    </w:p>
    <w:p w14:paraId="11565ED2" w14:textId="20995B0C" w:rsidR="00D85AE3" w:rsidRPr="001263D3" w:rsidRDefault="00B7095B" w:rsidP="00B7095B">
      <w:pPr>
        <w:pStyle w:val="noidung"/>
      </w:pPr>
      <w:r>
        <w:t>Đ</w:t>
      </w:r>
      <w:r w:rsidR="00D85AE3" w:rsidRPr="001263D3">
        <w:t>ể xây dựng bố cục giao diện. Nhờ đó, website có thể tự động điều chỉnh cách hiển thị phù hợp với từng thiết bị mà không cần viết quá nhiều mã CSS.</w:t>
      </w:r>
    </w:p>
    <w:p w14:paraId="398059B5" w14:textId="30850F35" w:rsidR="00D85AE3" w:rsidRPr="001349EC" w:rsidRDefault="00EE7D48" w:rsidP="00D900BA">
      <w:pPr>
        <w:pStyle w:val="Heading3"/>
        <w:numPr>
          <w:ilvl w:val="0"/>
          <w:numId w:val="0"/>
        </w:numPr>
        <w:rPr>
          <w:rFonts w:cs="Times New Roman"/>
          <w:szCs w:val="26"/>
        </w:rPr>
      </w:pPr>
      <w:bookmarkStart w:id="51" w:name="_Toc232108622"/>
      <w:r w:rsidRPr="001349EC">
        <w:rPr>
          <w:rFonts w:cs="Times New Roman"/>
          <w:szCs w:val="26"/>
        </w:rPr>
        <w:t>2.10</w:t>
      </w:r>
      <w:r w:rsidR="00D85AE3" w:rsidRPr="001349EC">
        <w:rPr>
          <w:rFonts w:cs="Times New Roman"/>
          <w:szCs w:val="26"/>
        </w:rPr>
        <w:t>.4</w:t>
      </w:r>
      <w:r w:rsidRPr="001349EC">
        <w:rPr>
          <w:rFonts w:cs="Times New Roman"/>
          <w:szCs w:val="26"/>
        </w:rPr>
        <w:t>.</w:t>
      </w:r>
      <w:r w:rsidR="00D85AE3" w:rsidRPr="001349EC">
        <w:rPr>
          <w:rFonts w:cs="Times New Roman"/>
          <w:szCs w:val="26"/>
        </w:rPr>
        <w:t xml:space="preserve"> Ứng dụng của Bootstrap trong đề tài</w:t>
      </w:r>
      <w:bookmarkEnd w:id="51"/>
    </w:p>
    <w:p w14:paraId="0BFE502C" w14:textId="77777777" w:rsidR="00D85AE3" w:rsidRPr="001263D3" w:rsidRDefault="00D85AE3" w:rsidP="00755205">
      <w:pPr>
        <w:pStyle w:val="noidung"/>
      </w:pPr>
      <w:r w:rsidRPr="001263D3">
        <w:t>Trong đề tài xây dựng website "Tiệm Ăn Vặt Tuổi Thơ", Bootstrap được sử dụng để hỗ trợ thiết kế giao diện, bố trí các thành phần nội dung và tối ưu khả năng hiển thị trên nhiều loại thiết bị.</w:t>
      </w:r>
    </w:p>
    <w:p w14:paraId="36564C2D" w14:textId="77777777" w:rsidR="00D85AE3" w:rsidRPr="001263D3" w:rsidRDefault="00D85AE3" w:rsidP="00755205">
      <w:pPr>
        <w:pStyle w:val="noidung"/>
      </w:pPr>
      <w:r w:rsidRPr="001263D3">
        <w:lastRenderedPageBreak/>
        <w:t>Một số thành phần của Bootstrap được áp dụng trong website bao gồm:</w:t>
      </w:r>
    </w:p>
    <w:p w14:paraId="27B529EC" w14:textId="20E44042" w:rsidR="00D85AE3" w:rsidRPr="001263D3" w:rsidRDefault="00D85AE3">
      <w:pPr>
        <w:pStyle w:val="noidung"/>
        <w:numPr>
          <w:ilvl w:val="0"/>
          <w:numId w:val="39"/>
        </w:numPr>
      </w:pPr>
      <w:r w:rsidRPr="001263D3">
        <w:t>Hệ thống Grid để sắp xếp bố cục sản phẩm.</w:t>
      </w:r>
    </w:p>
    <w:p w14:paraId="6C1618D3" w14:textId="6F81D7C0" w:rsidR="00D85AE3" w:rsidRPr="001263D3" w:rsidRDefault="00D85AE3">
      <w:pPr>
        <w:pStyle w:val="noidung"/>
        <w:numPr>
          <w:ilvl w:val="0"/>
          <w:numId w:val="39"/>
        </w:numPr>
      </w:pPr>
      <w:r w:rsidRPr="001263D3">
        <w:t>Button để tạo các nút chức năng.</w:t>
      </w:r>
    </w:p>
    <w:p w14:paraId="26C34B8B" w14:textId="633ECE4B" w:rsidR="00D85AE3" w:rsidRPr="001263D3" w:rsidRDefault="00D85AE3">
      <w:pPr>
        <w:pStyle w:val="noidung"/>
        <w:numPr>
          <w:ilvl w:val="0"/>
          <w:numId w:val="39"/>
        </w:numPr>
      </w:pPr>
      <w:r w:rsidRPr="001263D3">
        <w:t>Card để hiển thị thông tin sản phẩm.</w:t>
      </w:r>
    </w:p>
    <w:p w14:paraId="2D35D4C3" w14:textId="7B7D02A9" w:rsidR="00D85AE3" w:rsidRPr="001263D3" w:rsidRDefault="00D85AE3">
      <w:pPr>
        <w:pStyle w:val="noidung"/>
        <w:numPr>
          <w:ilvl w:val="0"/>
          <w:numId w:val="39"/>
        </w:numPr>
      </w:pPr>
      <w:r w:rsidRPr="001263D3">
        <w:t>Form để xây dựng giao diện liên hệ.</w:t>
      </w:r>
    </w:p>
    <w:p w14:paraId="052FF856" w14:textId="05DC116C" w:rsidR="00D85AE3" w:rsidRPr="001263D3" w:rsidRDefault="00D85AE3">
      <w:pPr>
        <w:pStyle w:val="noidung"/>
        <w:numPr>
          <w:ilvl w:val="0"/>
          <w:numId w:val="39"/>
        </w:numPr>
      </w:pPr>
      <w:r w:rsidRPr="001263D3">
        <w:t>Utility Classes để căn lề, căn giữa và định dạng nội dung.</w:t>
      </w:r>
    </w:p>
    <w:p w14:paraId="331CD499" w14:textId="1B69CF24" w:rsidR="00D85AE3" w:rsidRPr="001263D3" w:rsidRDefault="00D85AE3" w:rsidP="00755205">
      <w:pPr>
        <w:pStyle w:val="noidung"/>
      </w:pPr>
      <w:r w:rsidRPr="001263D3">
        <w:t>Việc sử dụng Bootstrap giúp giao diện website trở nên đồng nhất, dễ sử dụng và nâng cao trải nghiệm người dùng trong quá trình tương tác với hệ thống [5].</w:t>
      </w:r>
    </w:p>
    <w:p w14:paraId="6AB8EE15" w14:textId="27959F3C" w:rsidR="00133E77" w:rsidRPr="001263D3" w:rsidRDefault="00EE7D48" w:rsidP="00D900BA">
      <w:pPr>
        <w:pStyle w:val="Heading2"/>
        <w:numPr>
          <w:ilvl w:val="0"/>
          <w:numId w:val="0"/>
        </w:numPr>
        <w:rPr>
          <w:szCs w:val="28"/>
        </w:rPr>
      </w:pPr>
      <w:bookmarkStart w:id="52" w:name="_Toc232108623"/>
      <w:r w:rsidRPr="001263D3">
        <w:rPr>
          <w:szCs w:val="28"/>
        </w:rPr>
        <w:t>2</w:t>
      </w:r>
      <w:r w:rsidR="00133E77" w:rsidRPr="001263D3">
        <w:rPr>
          <w:szCs w:val="28"/>
        </w:rPr>
        <w:t>.</w:t>
      </w:r>
      <w:r w:rsidRPr="001263D3">
        <w:rPr>
          <w:szCs w:val="28"/>
        </w:rPr>
        <w:t>11</w:t>
      </w:r>
      <w:r w:rsidR="00133E77" w:rsidRPr="001263D3">
        <w:rPr>
          <w:szCs w:val="28"/>
        </w:rPr>
        <w:t>. Git và GitHub trong phát triển Web</w:t>
      </w:r>
      <w:bookmarkEnd w:id="52"/>
    </w:p>
    <w:p w14:paraId="6FE8CC5E" w14:textId="4F396A9C" w:rsidR="006B11AE" w:rsidRPr="001349EC" w:rsidRDefault="00EE7D48" w:rsidP="00D900BA">
      <w:pPr>
        <w:pStyle w:val="Heading3"/>
        <w:numPr>
          <w:ilvl w:val="0"/>
          <w:numId w:val="0"/>
        </w:numPr>
        <w:rPr>
          <w:rFonts w:cs="Times New Roman"/>
          <w:szCs w:val="26"/>
        </w:rPr>
      </w:pPr>
      <w:bookmarkStart w:id="53" w:name="_Toc232108624"/>
      <w:r w:rsidRPr="001349EC">
        <w:rPr>
          <w:rFonts w:cs="Times New Roman"/>
          <w:szCs w:val="26"/>
        </w:rPr>
        <w:t>2.11</w:t>
      </w:r>
      <w:r w:rsidR="00133E77" w:rsidRPr="001349EC">
        <w:rPr>
          <w:rFonts w:cs="Times New Roman"/>
          <w:szCs w:val="26"/>
        </w:rPr>
        <w:t>.1. Git</w:t>
      </w:r>
      <w:bookmarkEnd w:id="53"/>
    </w:p>
    <w:p w14:paraId="39461980" w14:textId="3AEA538E"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1.1. Khái niệm</w:t>
      </w:r>
    </w:p>
    <w:p w14:paraId="66206CB7" w14:textId="0DE0E5BD" w:rsidR="006B11AE" w:rsidRPr="001263D3" w:rsidRDefault="006B11AE" w:rsidP="00755205">
      <w:pPr>
        <w:pStyle w:val="noidung"/>
      </w:pPr>
      <w:r w:rsidRPr="001263D3">
        <w:rPr>
          <w:b/>
          <w:bCs/>
        </w:rPr>
        <w:t>Git</w:t>
      </w:r>
      <w:r w:rsidRPr="001263D3">
        <w:t xml:space="preserve"> là một hệ thống quản lý phiên bản (Version Control System - VCS) được dùng để theo dõi các thay đổi trong mã nguồn và hỗ trợ nhiều người cùng làm việc trên một dự án.</w:t>
      </w:r>
    </w:p>
    <w:p w14:paraId="175719AD" w14:textId="341EA11E"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.1.2. Chức năng</w:t>
      </w:r>
    </w:p>
    <w:p w14:paraId="0380BC39" w14:textId="432DEF16" w:rsidR="00133E77" w:rsidRPr="001263D3" w:rsidRDefault="00133E77">
      <w:pPr>
        <w:pStyle w:val="noidung"/>
        <w:numPr>
          <w:ilvl w:val="0"/>
          <w:numId w:val="40"/>
        </w:numPr>
      </w:pPr>
      <w:r w:rsidRPr="001263D3">
        <w:t xml:space="preserve">Lưu lịch sử thay đổi. </w:t>
      </w:r>
    </w:p>
    <w:p w14:paraId="7CC176EC" w14:textId="34E4A8D6" w:rsidR="00133E77" w:rsidRPr="001263D3" w:rsidRDefault="00133E77">
      <w:pPr>
        <w:pStyle w:val="noidung"/>
        <w:numPr>
          <w:ilvl w:val="0"/>
          <w:numId w:val="40"/>
        </w:numPr>
      </w:pPr>
      <w:r w:rsidRPr="001263D3">
        <w:t xml:space="preserve">Quản lý phiên bản. </w:t>
      </w:r>
    </w:p>
    <w:p w14:paraId="3A7B7A3C" w14:textId="5F615AC9" w:rsidR="006B11AE" w:rsidRPr="001263D3" w:rsidRDefault="00133E77">
      <w:pPr>
        <w:pStyle w:val="noidung"/>
        <w:numPr>
          <w:ilvl w:val="0"/>
          <w:numId w:val="40"/>
        </w:numPr>
      </w:pPr>
      <w:r w:rsidRPr="001263D3">
        <w:t xml:space="preserve">Hỗ trợ làm việc nhóm. </w:t>
      </w:r>
    </w:p>
    <w:p w14:paraId="7C2F70F3" w14:textId="2A5B91C0" w:rsidR="00133E77" w:rsidRPr="001349EC" w:rsidRDefault="00EE7D48" w:rsidP="00D900BA">
      <w:pPr>
        <w:pStyle w:val="Heading3"/>
        <w:numPr>
          <w:ilvl w:val="0"/>
          <w:numId w:val="0"/>
        </w:numPr>
        <w:rPr>
          <w:rFonts w:cs="Times New Roman"/>
          <w:szCs w:val="26"/>
        </w:rPr>
      </w:pPr>
      <w:bookmarkStart w:id="54" w:name="_Toc232108625"/>
      <w:r w:rsidRPr="001349EC">
        <w:rPr>
          <w:rFonts w:cs="Times New Roman"/>
          <w:szCs w:val="26"/>
        </w:rPr>
        <w:t>2.11</w:t>
      </w:r>
      <w:r w:rsidR="00133E77" w:rsidRPr="001349EC">
        <w:rPr>
          <w:rFonts w:cs="Times New Roman"/>
          <w:szCs w:val="26"/>
        </w:rPr>
        <w:t>.2. GitHub</w:t>
      </w:r>
      <w:bookmarkEnd w:id="54"/>
    </w:p>
    <w:p w14:paraId="430D0247" w14:textId="2DC8FCD4"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.2.1. Khái niệm</w:t>
      </w:r>
    </w:p>
    <w:p w14:paraId="13810A18" w14:textId="77777777" w:rsidR="006B11AE" w:rsidRPr="001263D3" w:rsidRDefault="006B11AE" w:rsidP="00755205">
      <w:pPr>
        <w:pStyle w:val="noidung"/>
      </w:pPr>
      <w:r w:rsidRPr="001263D3">
        <w:rPr>
          <w:b/>
          <w:bCs/>
        </w:rPr>
        <w:t>GitHub</w:t>
      </w:r>
      <w:r w:rsidRPr="001263D3">
        <w:t xml:space="preserve"> là một nền tảng lưu trữ mã nguồn trực tuyến dựa trên Git, cho phép lập trình viên quản lý, chia sẻ và cộng tác phát triển các dự án phần mềm thông qua Internet.</w:t>
      </w:r>
    </w:p>
    <w:p w14:paraId="2D988BC4" w14:textId="6F8089F5" w:rsidR="00133E77" w:rsidRPr="001349EC" w:rsidRDefault="00EE7D48" w:rsidP="00D900BA">
      <w:pPr>
        <w:pStyle w:val="Heading4"/>
        <w:numPr>
          <w:ilvl w:val="0"/>
          <w:numId w:val="0"/>
        </w:numPr>
        <w:rPr>
          <w:b w:val="0"/>
          <w:bCs w:val="0"/>
          <w:szCs w:val="26"/>
        </w:rPr>
      </w:pPr>
      <w:r w:rsidRPr="001349EC">
        <w:rPr>
          <w:b w:val="0"/>
          <w:bCs w:val="0"/>
          <w:szCs w:val="26"/>
        </w:rPr>
        <w:t>2.11</w:t>
      </w:r>
      <w:r w:rsidR="00133E77" w:rsidRPr="001349EC">
        <w:rPr>
          <w:b w:val="0"/>
          <w:bCs w:val="0"/>
          <w:szCs w:val="26"/>
        </w:rPr>
        <w:t>.2.2. Lợi ích</w:t>
      </w:r>
    </w:p>
    <w:p w14:paraId="5036A682" w14:textId="1D3947C7" w:rsidR="00133E77" w:rsidRPr="001263D3" w:rsidRDefault="00133E77">
      <w:pPr>
        <w:pStyle w:val="noidung"/>
        <w:numPr>
          <w:ilvl w:val="0"/>
          <w:numId w:val="41"/>
        </w:numPr>
      </w:pPr>
      <w:r w:rsidRPr="001263D3">
        <w:t xml:space="preserve">Lưu trữ dự án. </w:t>
      </w:r>
    </w:p>
    <w:p w14:paraId="5B9EADEE" w14:textId="39835FE8" w:rsidR="00133E77" w:rsidRPr="001263D3" w:rsidRDefault="00133E77">
      <w:pPr>
        <w:pStyle w:val="noidung"/>
        <w:numPr>
          <w:ilvl w:val="0"/>
          <w:numId w:val="41"/>
        </w:numPr>
      </w:pPr>
      <w:r w:rsidRPr="001263D3">
        <w:t xml:space="preserve">Chia sẻ mã nguồn. </w:t>
      </w:r>
    </w:p>
    <w:p w14:paraId="71836218" w14:textId="00030D1E" w:rsidR="00133E77" w:rsidRPr="001263D3" w:rsidRDefault="00133E77">
      <w:pPr>
        <w:pStyle w:val="noidung"/>
        <w:numPr>
          <w:ilvl w:val="0"/>
          <w:numId w:val="41"/>
        </w:numPr>
      </w:pPr>
      <w:r w:rsidRPr="001263D3">
        <w:lastRenderedPageBreak/>
        <w:t xml:space="preserve">Quản lý nhóm phát triển. </w:t>
      </w:r>
    </w:p>
    <w:p w14:paraId="58571C5E" w14:textId="101AF678" w:rsidR="00133E77" w:rsidRPr="001263D3" w:rsidRDefault="00133E77">
      <w:pPr>
        <w:pStyle w:val="noidung"/>
        <w:numPr>
          <w:ilvl w:val="0"/>
          <w:numId w:val="41"/>
        </w:numPr>
      </w:pPr>
      <w:r w:rsidRPr="001263D3">
        <w:t xml:space="preserve">Triển khai website bằng GitHub Pages. </w:t>
      </w:r>
    </w:p>
    <w:p w14:paraId="20E8207C" w14:textId="0279305F" w:rsidR="00133E77" w:rsidRPr="001349EC" w:rsidRDefault="00EE7D48" w:rsidP="00D900BA">
      <w:pPr>
        <w:pStyle w:val="Heading3"/>
        <w:numPr>
          <w:ilvl w:val="0"/>
          <w:numId w:val="0"/>
        </w:numPr>
        <w:rPr>
          <w:rFonts w:cs="Times New Roman"/>
          <w:szCs w:val="26"/>
        </w:rPr>
      </w:pPr>
      <w:bookmarkStart w:id="55" w:name="_Toc232108626"/>
      <w:r w:rsidRPr="001349EC">
        <w:rPr>
          <w:rFonts w:cs="Times New Roman"/>
          <w:szCs w:val="26"/>
        </w:rPr>
        <w:t>2.11</w:t>
      </w:r>
      <w:r w:rsidR="00133E77" w:rsidRPr="001349EC">
        <w:rPr>
          <w:rFonts w:cs="Times New Roman"/>
          <w:szCs w:val="26"/>
        </w:rPr>
        <w:t>.3. Một số lệnh Git cơ bản</w:t>
      </w:r>
      <w:bookmarkEnd w:id="55"/>
    </w:p>
    <w:p w14:paraId="23E623C7" w14:textId="205A04D6" w:rsidR="00210A35" w:rsidRPr="001263D3" w:rsidRDefault="00133E77" w:rsidP="00755205">
      <w:pPr>
        <w:pStyle w:val="manguon"/>
        <w:ind w:firstLine="0"/>
      </w:pPr>
      <w:r w:rsidRPr="001263D3">
        <w:t>git init</w:t>
      </w:r>
      <w:r w:rsidRPr="001263D3">
        <w:br/>
        <w:t>git clone</w:t>
      </w:r>
      <w:r w:rsidRPr="001263D3">
        <w:br/>
        <w:t>git add .</w:t>
      </w:r>
      <w:r w:rsidRPr="001263D3">
        <w:br/>
        <w:t>git commit -m "message"</w:t>
      </w:r>
      <w:r w:rsidRPr="001263D3">
        <w:br/>
        <w:t>git push</w:t>
      </w:r>
      <w:r w:rsidRPr="001263D3">
        <w:br/>
        <w:t>git pull</w:t>
      </w:r>
      <w:r w:rsidRPr="001263D3">
        <w:br/>
        <w:t>git status</w:t>
      </w:r>
    </w:p>
    <w:p w14:paraId="340020F6" w14:textId="52F016A2" w:rsidR="00133E77" w:rsidRPr="001263D3" w:rsidRDefault="00133E77" w:rsidP="00870D17">
      <w:pPr>
        <w:pStyle w:val="DEMUC"/>
      </w:pPr>
      <w:r w:rsidRPr="001263D3">
        <w:t xml:space="preserve">Kết luận chương </w:t>
      </w:r>
      <w:r w:rsidR="00067351">
        <w:t>2</w:t>
      </w:r>
    </w:p>
    <w:p w14:paraId="12B9A218" w14:textId="77777777" w:rsidR="00870D17" w:rsidRPr="00870D17" w:rsidRDefault="00870D17" w:rsidP="00870D17">
      <w:pPr>
        <w:pStyle w:val="noidung"/>
      </w:pPr>
      <w:r w:rsidRPr="00870D17">
        <w:t>Chương 2 đã trình bày những cơ sở lý thuyết quan trọng làm nền tảng cho việc phân tích, thiết kế và xây dựng website trong đề tài. Nội dung chương bao gồm tổng quan về website, cấu trúc và các thẻ cơ bản của HTML, các phương pháp định dạng giao diện bằng CSS, ngôn ngữ lập trình JavaScript cùng với DOM và các kỹ thuật xử lý sự kiện, thao tác nội dung và thuộc tính trên trang web.</w:t>
      </w:r>
    </w:p>
    <w:p w14:paraId="768C2B70" w14:textId="77777777" w:rsidR="00870D17" w:rsidRPr="00870D17" w:rsidRDefault="00870D17" w:rsidP="00870D17">
      <w:pPr>
        <w:pStyle w:val="noidung"/>
      </w:pPr>
      <w:r w:rsidRPr="00870D17">
        <w:t>Bên cạnh đó, chương còn giới thiệu các kiến thức về Responsive Web Design, mô hình Client–Server, hệ thống tên miền (Domain), dịch vụ lưu trữ (Hosting) và công cụ quản lý mã nguồn Git/GitHub. Đây đều là những công nghệ và công cụ được sử dụng phổ biến trong quá trình phát triển các ứng dụng web hiện đại.</w:t>
      </w:r>
    </w:p>
    <w:p w14:paraId="7A6B54C8" w14:textId="77777777" w:rsidR="00870D17" w:rsidRPr="00870D17" w:rsidRDefault="00870D17" w:rsidP="00870D17">
      <w:pPr>
        <w:pStyle w:val="noidung"/>
      </w:pPr>
      <w:r w:rsidRPr="00870D17">
        <w:t>Việc nghiên cứu và vận dụng các cơ sở lý thuyết trên không chỉ giúp xây dựng website hoạt động ổn định, có giao diện thân thiện và khả năng tương tác cao mà còn tạo điều kiện thuận lợi cho quá trình quản lý, bảo trì và phát triển hệ thống trong tương lai. Những kiến thức được trình bày trong chương này là nền tảng quan trọng để triển khai các nội dung phân tích, thiết kế và thực nghiệm được trình bày ở các chương tiếp theo của đề tài.</w:t>
      </w:r>
    </w:p>
    <w:p w14:paraId="44561D23" w14:textId="2879BA98" w:rsidR="00AE636C" w:rsidRPr="001263D3" w:rsidRDefault="00AE636C" w:rsidP="00E12A0C">
      <w:pPr>
        <w:rPr>
          <w:rFonts w:cs="Times New Roman"/>
          <w:szCs w:val="26"/>
        </w:rPr>
      </w:pPr>
      <w:r w:rsidRPr="001263D3">
        <w:rPr>
          <w:szCs w:val="26"/>
        </w:rPr>
        <w:br w:type="page"/>
      </w:r>
    </w:p>
    <w:p w14:paraId="36A8A7A0" w14:textId="34250957" w:rsidR="00314527" w:rsidRPr="001263D3" w:rsidRDefault="0035699F" w:rsidP="00700AEB">
      <w:pPr>
        <w:pStyle w:val="Heading1"/>
        <w:rPr>
          <w:szCs w:val="30"/>
        </w:rPr>
      </w:pPr>
      <w:bookmarkStart w:id="56" w:name="_Toc230160109"/>
      <w:bookmarkStart w:id="57" w:name="_Toc232108627"/>
      <w:r w:rsidRPr="001263D3">
        <w:rPr>
          <w:szCs w:val="30"/>
        </w:rPr>
        <w:lastRenderedPageBreak/>
        <w:t>Phân tích thiết kế hệ thống</w:t>
      </w:r>
      <w:bookmarkEnd w:id="56"/>
      <w:bookmarkEnd w:id="57"/>
    </w:p>
    <w:p w14:paraId="7F336BC7" w14:textId="26E1C375" w:rsidR="00D724C7" w:rsidRPr="001263D3" w:rsidRDefault="00D61E57" w:rsidP="00D61E57">
      <w:pPr>
        <w:pStyle w:val="Heading2"/>
        <w:numPr>
          <w:ilvl w:val="0"/>
          <w:numId w:val="0"/>
        </w:numPr>
        <w:rPr>
          <w:szCs w:val="28"/>
        </w:rPr>
      </w:pPr>
      <w:bookmarkStart w:id="58" w:name="_Toc230160110"/>
      <w:bookmarkStart w:id="59" w:name="_Toc232108628"/>
      <w:r w:rsidRPr="001263D3">
        <w:rPr>
          <w:szCs w:val="28"/>
        </w:rPr>
        <w:t xml:space="preserve">3.1. </w:t>
      </w:r>
      <w:r w:rsidR="00FD44BF" w:rsidRPr="001263D3">
        <w:rPr>
          <w:szCs w:val="28"/>
        </w:rPr>
        <w:t>Mô tả vấn đề</w:t>
      </w:r>
      <w:bookmarkEnd w:id="58"/>
      <w:bookmarkEnd w:id="59"/>
    </w:p>
    <w:p w14:paraId="07B8BA38" w14:textId="77777777" w:rsidR="00E12A0C" w:rsidRPr="001263D3" w:rsidRDefault="00E12A0C" w:rsidP="00870D17">
      <w:pPr>
        <w:pStyle w:val="noidung"/>
      </w:pPr>
      <w:r w:rsidRPr="001263D3">
        <w:t>Trong thời đại công nghệ thông tin phát triển mạnh mẽ, nhu cầu mua sắm trực tuyến ngày càng trở nên phổ biến. Bên cạnh các mặt hàng thiết yếu, các sản phẩm ăn vặt cũng được nhiều người quan tâm, đặc biệt là những món ăn gắn liền với tuổi thơ của nhiều thế hệ học sinh Việt Nam. Tuy nhiên, việc tìm kiếm thông tin về các sản phẩm ăn vặt truyền thống thường chưa được tổ chức một cách trực quan và thuận tiện.</w:t>
      </w:r>
    </w:p>
    <w:p w14:paraId="54CCABC4" w14:textId="12FBA529" w:rsidR="00E12A0C" w:rsidRPr="001263D3" w:rsidRDefault="00E12A0C" w:rsidP="00870D17">
      <w:pPr>
        <w:pStyle w:val="noidung"/>
      </w:pPr>
      <w:r w:rsidRPr="001263D3">
        <w:t xml:space="preserve">Xuất phát từ thực tế đó, website </w:t>
      </w:r>
      <w:r w:rsidR="00B9217E">
        <w:t>“</w:t>
      </w:r>
      <w:r w:rsidRPr="001263D3">
        <w:t>Tiệm Ăn Vặt Tuổi Thơ</w:t>
      </w:r>
      <w:r w:rsidR="00B9217E">
        <w:t>”</w:t>
      </w:r>
      <w:r w:rsidRPr="001263D3">
        <w:t xml:space="preserve"> được xây dựng nhằm mô phỏng một cửa hàng bán đồ ăn vặt trực tuyến. Hệ thống cho phép người dùng xem danh sách sản phẩm, tìm kiếm sản phẩm theo tên, lọc sản phẩm theo loại, xem thông tin chi tiết, thêm sản phẩm vào giỏ hàng và quản lý các sản phẩm đã chọn.</w:t>
      </w:r>
    </w:p>
    <w:p w14:paraId="4AE66B99" w14:textId="77777777" w:rsidR="00E12A0C" w:rsidRPr="001263D3" w:rsidRDefault="00E12A0C" w:rsidP="00870D17">
      <w:pPr>
        <w:pStyle w:val="noidung"/>
      </w:pPr>
      <w:r w:rsidRPr="001263D3">
        <w:t>Website không chỉ mang ý nghĩa thực hành các kiến thức về thiết kế web mà còn góp phần gợi nhớ những kỷ niệm tuổi thơ thông qua các món ăn quen thuộc như kẹo chỉ, kẹo kéo, kẹo bông gòn, mì trẻ em, bim bim cua, kem kí và xí muội.</w:t>
      </w:r>
    </w:p>
    <w:p w14:paraId="2798B400" w14:textId="3DD47771" w:rsidR="00E12A0C" w:rsidRPr="001263D3" w:rsidRDefault="00E12A0C" w:rsidP="00870D17">
      <w:pPr>
        <w:pStyle w:val="noidung"/>
      </w:pPr>
      <w:r w:rsidRPr="001263D3">
        <w:t>Hệ thống được phát triển bằng HTML, CSS và JavaScript nhằm tạo ra một môi trường mua sắm đơn giản, thân thiện và dễ sử dụng. Toàn bộ dữ liệu được quản lý phía client và sử dụng LocalStorage để lưu trữ giỏ hàng, giúp người dùng vẫn giữ được dữ liệu khi tải lại trang.</w:t>
      </w:r>
    </w:p>
    <w:p w14:paraId="72BABC82" w14:textId="10864309" w:rsidR="00D724C7" w:rsidRPr="001263D3" w:rsidRDefault="00D61E57" w:rsidP="00D61E57">
      <w:pPr>
        <w:pStyle w:val="Heading2"/>
        <w:numPr>
          <w:ilvl w:val="0"/>
          <w:numId w:val="0"/>
        </w:numPr>
        <w:rPr>
          <w:szCs w:val="28"/>
        </w:rPr>
      </w:pPr>
      <w:bookmarkStart w:id="60" w:name="_Toc230160111"/>
      <w:bookmarkStart w:id="61" w:name="_Toc232108629"/>
      <w:r w:rsidRPr="00B41681">
        <w:rPr>
          <w:szCs w:val="28"/>
        </w:rPr>
        <w:t>3.2</w:t>
      </w:r>
      <w:r w:rsidR="00FC25B2" w:rsidRPr="00B41681">
        <w:rPr>
          <w:szCs w:val="28"/>
        </w:rPr>
        <w:t>.</w:t>
      </w:r>
      <w:r w:rsidRPr="001263D3">
        <w:rPr>
          <w:szCs w:val="28"/>
        </w:rPr>
        <w:t xml:space="preserve"> </w:t>
      </w:r>
      <w:r w:rsidR="00FD44BF" w:rsidRPr="001263D3">
        <w:rPr>
          <w:szCs w:val="28"/>
        </w:rPr>
        <w:t>Đặc tả yêu cầu hệ thống</w:t>
      </w:r>
      <w:bookmarkEnd w:id="60"/>
      <w:bookmarkEnd w:id="61"/>
    </w:p>
    <w:p w14:paraId="14667A05" w14:textId="48851E44" w:rsidR="001263D3" w:rsidRPr="003450E5" w:rsidRDefault="003450E5" w:rsidP="00870D17">
      <w:pPr>
        <w:pStyle w:val="noidung"/>
      </w:pPr>
      <w:r w:rsidRPr="003450E5">
        <w:t xml:space="preserve">Đối với website </w:t>
      </w:r>
      <w:r w:rsidR="00B9217E">
        <w:t>“</w:t>
      </w:r>
      <w:r w:rsidRPr="003450E5">
        <w:t>Tiệm Ăn Vặt Tuổi Thơ</w:t>
      </w:r>
      <w:r w:rsidR="00B9217E">
        <w:t>”</w:t>
      </w:r>
      <w:r w:rsidRPr="003450E5">
        <w:t>, các yêu cầu được xây dựng dựa trên nhu cầu sử dụng thực tế của người dùng, bao gồm các chức năng liên quan đến hiển thị sản phẩm, tìm kiếm sản phẩm, xem thông tin chi tiết, quản lý giỏ hàng và gửi thông tin liên hệ. Bên cạnh các yêu cầu chức năng, hệ thống còn phải đáp ứng các yêu cầu về giao diện, hiệu năng và khả năng sử dụng nhằm mang lại trải nghiệm thuận tiện và thân thiện cho người dùng.</w:t>
      </w:r>
      <w:r w:rsidR="00605A1C" w:rsidRPr="003450E5">
        <w:br w:type="page"/>
      </w:r>
    </w:p>
    <w:p w14:paraId="354BF788" w14:textId="77777777" w:rsidR="00F911DC" w:rsidRPr="001263D3" w:rsidRDefault="00F911DC" w:rsidP="00F911DC">
      <w:pPr>
        <w:rPr>
          <w:szCs w:val="26"/>
        </w:rPr>
      </w:pPr>
    </w:p>
    <w:p w14:paraId="02272DFA" w14:textId="5519104F" w:rsidR="00A35C15" w:rsidRPr="00BB75F6" w:rsidRDefault="00FC25B2" w:rsidP="00BB75F6">
      <w:pPr>
        <w:pStyle w:val="Heading3"/>
        <w:numPr>
          <w:ilvl w:val="0"/>
          <w:numId w:val="0"/>
        </w:numPr>
        <w:rPr>
          <w:rFonts w:cs="Times New Roman"/>
          <w:szCs w:val="26"/>
        </w:rPr>
      </w:pPr>
      <w:bookmarkStart w:id="62" w:name="_Toc230160112"/>
      <w:bookmarkStart w:id="63" w:name="_Toc232108630"/>
      <w:r w:rsidRPr="00B41681">
        <w:rPr>
          <w:rFonts w:cs="Times New Roman"/>
          <w:szCs w:val="26"/>
        </w:rPr>
        <w:t>3.2.1.</w:t>
      </w:r>
      <w:r w:rsidRPr="001349EC">
        <w:rPr>
          <w:rFonts w:cs="Times New Roman"/>
          <w:szCs w:val="26"/>
        </w:rPr>
        <w:t xml:space="preserve"> </w:t>
      </w:r>
      <w:r w:rsidR="00FD44BF" w:rsidRPr="001349EC">
        <w:rPr>
          <w:rFonts w:cs="Times New Roman"/>
          <w:szCs w:val="26"/>
        </w:rPr>
        <w:t>Yêu cầu chức năng</w:t>
      </w:r>
      <w:bookmarkEnd w:id="62"/>
      <w:bookmarkEnd w:id="63"/>
    </w:p>
    <w:p w14:paraId="065409B7" w14:textId="35E6EB00" w:rsidR="00BB75F6" w:rsidRDefault="00BB75F6" w:rsidP="00BB75F6">
      <w:pPr>
        <w:pStyle w:val="Caption"/>
        <w:keepNext/>
      </w:pPr>
    </w:p>
    <w:p w14:paraId="3CE7810B" w14:textId="3679E618" w:rsidR="000F7250" w:rsidRDefault="000F7250" w:rsidP="000F7250">
      <w:pPr>
        <w:pStyle w:val="Caption"/>
        <w:keepNext/>
      </w:pPr>
      <w:bookmarkStart w:id="64" w:name="_Toc231851041"/>
      <w:r>
        <w:t xml:space="preserve">Bảng </w:t>
      </w:r>
      <w:r w:rsidR="00450A10">
        <w:t>3.2.1</w:t>
      </w:r>
      <w:r>
        <w:t xml:space="preserve"> Danh sách các chức năng của hệ thống</w:t>
      </w:r>
      <w:bookmarkEnd w:id="64"/>
    </w:p>
    <w:tbl>
      <w:tblPr>
        <w:tblStyle w:val="myTable"/>
        <w:tblW w:w="0" w:type="auto"/>
        <w:tblLook w:val="04A0" w:firstRow="1" w:lastRow="0" w:firstColumn="1" w:lastColumn="0" w:noHBand="0" w:noVBand="1"/>
      </w:tblPr>
      <w:tblGrid>
        <w:gridCol w:w="709"/>
        <w:gridCol w:w="2239"/>
        <w:gridCol w:w="3801"/>
        <w:gridCol w:w="2019"/>
      </w:tblGrid>
      <w:tr w:rsidR="000F7250" w:rsidRPr="00B9217E" w14:paraId="029C372C" w14:textId="77777777" w:rsidTr="00107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047A9" w14:textId="77777777" w:rsidR="000F7250" w:rsidRPr="00B9217E" w:rsidRDefault="000F7250" w:rsidP="0090168F">
            <w:pPr>
              <w:rPr>
                <w:b w:val="0"/>
                <w:bCs/>
                <w:szCs w:val="26"/>
              </w:rPr>
            </w:pPr>
            <w:r w:rsidRPr="00B9217E">
              <w:rPr>
                <w:bCs/>
                <w:szCs w:val="26"/>
              </w:rPr>
              <w:t>STT</w:t>
            </w:r>
          </w:p>
        </w:tc>
        <w:tc>
          <w:tcPr>
            <w:tcW w:w="0" w:type="auto"/>
            <w:hideMark/>
          </w:tcPr>
          <w:p w14:paraId="5EE9ED4B" w14:textId="77777777" w:rsidR="000F7250" w:rsidRPr="00B9217E" w:rsidRDefault="000F7250"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Chức năng</w:t>
            </w:r>
          </w:p>
        </w:tc>
        <w:tc>
          <w:tcPr>
            <w:tcW w:w="0" w:type="auto"/>
            <w:hideMark/>
          </w:tcPr>
          <w:p w14:paraId="4F413A5A" w14:textId="77777777" w:rsidR="000F7250" w:rsidRPr="00B9217E" w:rsidRDefault="000F7250"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Mô tả chức năng</w:t>
            </w:r>
          </w:p>
        </w:tc>
        <w:tc>
          <w:tcPr>
            <w:tcW w:w="0" w:type="auto"/>
            <w:hideMark/>
          </w:tcPr>
          <w:p w14:paraId="14685BF3" w14:textId="77777777" w:rsidR="000F7250" w:rsidRPr="00B9217E" w:rsidRDefault="000F7250"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B9217E">
              <w:rPr>
                <w:bCs/>
                <w:szCs w:val="26"/>
              </w:rPr>
              <w:t>Đối tượng sử dụng</w:t>
            </w:r>
          </w:p>
        </w:tc>
      </w:tr>
      <w:tr w:rsidR="000F7250" w:rsidRPr="00B9217E" w14:paraId="72F4701B"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3DFD47CF" w14:textId="77777777" w:rsidR="000F7250" w:rsidRPr="00B9217E" w:rsidRDefault="000F7250" w:rsidP="0090168F">
            <w:pPr>
              <w:rPr>
                <w:szCs w:val="26"/>
              </w:rPr>
            </w:pPr>
            <w:r w:rsidRPr="00B9217E">
              <w:rPr>
                <w:szCs w:val="26"/>
              </w:rPr>
              <w:t>1</w:t>
            </w:r>
          </w:p>
        </w:tc>
        <w:tc>
          <w:tcPr>
            <w:tcW w:w="0" w:type="auto"/>
            <w:hideMark/>
          </w:tcPr>
          <w:p w14:paraId="38B8AC37"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Trang chủ</w:t>
            </w:r>
          </w:p>
        </w:tc>
        <w:tc>
          <w:tcPr>
            <w:tcW w:w="0" w:type="auto"/>
            <w:hideMark/>
          </w:tcPr>
          <w:p w14:paraId="1FB3868F"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thông tin giới thiệu website</w:t>
            </w:r>
          </w:p>
        </w:tc>
        <w:tc>
          <w:tcPr>
            <w:tcW w:w="0" w:type="auto"/>
            <w:hideMark/>
          </w:tcPr>
          <w:p w14:paraId="453DE7DA"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06BEDC73"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267DBAD0" w14:textId="77777777" w:rsidR="000F7250" w:rsidRPr="00B9217E" w:rsidRDefault="000F7250" w:rsidP="0090168F">
            <w:pPr>
              <w:rPr>
                <w:szCs w:val="26"/>
              </w:rPr>
            </w:pPr>
            <w:r w:rsidRPr="00B9217E">
              <w:rPr>
                <w:szCs w:val="26"/>
              </w:rPr>
              <w:t>2</w:t>
            </w:r>
          </w:p>
        </w:tc>
        <w:tc>
          <w:tcPr>
            <w:tcW w:w="0" w:type="auto"/>
            <w:hideMark/>
          </w:tcPr>
          <w:p w14:paraId="407492E8"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Giới thiệu</w:t>
            </w:r>
          </w:p>
        </w:tc>
        <w:tc>
          <w:tcPr>
            <w:tcW w:w="0" w:type="auto"/>
            <w:hideMark/>
          </w:tcPr>
          <w:p w14:paraId="5334A3D9"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Cung cấp thông tin về cửa hàng</w:t>
            </w:r>
          </w:p>
        </w:tc>
        <w:tc>
          <w:tcPr>
            <w:tcW w:w="0" w:type="auto"/>
            <w:hideMark/>
          </w:tcPr>
          <w:p w14:paraId="257EA64F"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3D260855"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631BE0A5" w14:textId="77777777" w:rsidR="000F7250" w:rsidRPr="00B9217E" w:rsidRDefault="000F7250" w:rsidP="0090168F">
            <w:pPr>
              <w:rPr>
                <w:szCs w:val="26"/>
              </w:rPr>
            </w:pPr>
            <w:r w:rsidRPr="00B9217E">
              <w:rPr>
                <w:szCs w:val="26"/>
              </w:rPr>
              <w:t>3</w:t>
            </w:r>
          </w:p>
        </w:tc>
        <w:tc>
          <w:tcPr>
            <w:tcW w:w="0" w:type="auto"/>
            <w:hideMark/>
          </w:tcPr>
          <w:p w14:paraId="3F8614F9"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Xem sản phẩm</w:t>
            </w:r>
          </w:p>
        </w:tc>
        <w:tc>
          <w:tcPr>
            <w:tcW w:w="0" w:type="auto"/>
            <w:hideMark/>
          </w:tcPr>
          <w:p w14:paraId="15DF780A"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danh sách sản phẩm</w:t>
            </w:r>
          </w:p>
        </w:tc>
        <w:tc>
          <w:tcPr>
            <w:tcW w:w="0" w:type="auto"/>
            <w:hideMark/>
          </w:tcPr>
          <w:p w14:paraId="390CDA78"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7689E788"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771A7D71" w14:textId="77777777" w:rsidR="000F7250" w:rsidRPr="00B9217E" w:rsidRDefault="000F7250" w:rsidP="0090168F">
            <w:pPr>
              <w:rPr>
                <w:szCs w:val="26"/>
              </w:rPr>
            </w:pPr>
            <w:r w:rsidRPr="00B9217E">
              <w:rPr>
                <w:szCs w:val="26"/>
              </w:rPr>
              <w:t>4</w:t>
            </w:r>
          </w:p>
        </w:tc>
        <w:tc>
          <w:tcPr>
            <w:tcW w:w="0" w:type="auto"/>
            <w:hideMark/>
          </w:tcPr>
          <w:p w14:paraId="4E4B4CB7"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Tìm kiếm sản phẩm</w:t>
            </w:r>
          </w:p>
        </w:tc>
        <w:tc>
          <w:tcPr>
            <w:tcW w:w="0" w:type="auto"/>
            <w:hideMark/>
          </w:tcPr>
          <w:p w14:paraId="39CADB47"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Tìm kiếm theo tên sản phẩm</w:t>
            </w:r>
          </w:p>
        </w:tc>
        <w:tc>
          <w:tcPr>
            <w:tcW w:w="0" w:type="auto"/>
            <w:hideMark/>
          </w:tcPr>
          <w:p w14:paraId="364B019E"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75432DD7"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23844425" w14:textId="77777777" w:rsidR="000F7250" w:rsidRPr="00B9217E" w:rsidRDefault="000F7250" w:rsidP="0090168F">
            <w:pPr>
              <w:rPr>
                <w:szCs w:val="26"/>
              </w:rPr>
            </w:pPr>
            <w:r w:rsidRPr="00B9217E">
              <w:rPr>
                <w:szCs w:val="26"/>
              </w:rPr>
              <w:t>5</w:t>
            </w:r>
          </w:p>
        </w:tc>
        <w:tc>
          <w:tcPr>
            <w:tcW w:w="0" w:type="auto"/>
            <w:hideMark/>
          </w:tcPr>
          <w:p w14:paraId="2436FD1C"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Lọc sản phẩm</w:t>
            </w:r>
          </w:p>
        </w:tc>
        <w:tc>
          <w:tcPr>
            <w:tcW w:w="0" w:type="auto"/>
            <w:hideMark/>
          </w:tcPr>
          <w:p w14:paraId="6C98E174"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Lọc theo loại sản phẩm</w:t>
            </w:r>
          </w:p>
        </w:tc>
        <w:tc>
          <w:tcPr>
            <w:tcW w:w="0" w:type="auto"/>
            <w:hideMark/>
          </w:tcPr>
          <w:p w14:paraId="400E0784"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340329A1"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2D42779C" w14:textId="77777777" w:rsidR="000F7250" w:rsidRPr="00B9217E" w:rsidRDefault="000F7250" w:rsidP="0090168F">
            <w:pPr>
              <w:rPr>
                <w:szCs w:val="26"/>
              </w:rPr>
            </w:pPr>
            <w:r w:rsidRPr="00B9217E">
              <w:rPr>
                <w:szCs w:val="26"/>
              </w:rPr>
              <w:t>6</w:t>
            </w:r>
          </w:p>
        </w:tc>
        <w:tc>
          <w:tcPr>
            <w:tcW w:w="0" w:type="auto"/>
            <w:hideMark/>
          </w:tcPr>
          <w:p w14:paraId="69F361BA"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Xem chi tiết sản phẩm</w:t>
            </w:r>
          </w:p>
        </w:tc>
        <w:tc>
          <w:tcPr>
            <w:tcW w:w="0" w:type="auto"/>
            <w:hideMark/>
          </w:tcPr>
          <w:p w14:paraId="38F91668"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Hiển thị đầy đủ thông tin sản phẩm</w:t>
            </w:r>
          </w:p>
        </w:tc>
        <w:tc>
          <w:tcPr>
            <w:tcW w:w="0" w:type="auto"/>
            <w:hideMark/>
          </w:tcPr>
          <w:p w14:paraId="46DD5498"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6F990CF7"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7860DA3B" w14:textId="77777777" w:rsidR="000F7250" w:rsidRPr="00B9217E" w:rsidRDefault="000F7250" w:rsidP="0090168F">
            <w:pPr>
              <w:rPr>
                <w:szCs w:val="26"/>
              </w:rPr>
            </w:pPr>
            <w:r w:rsidRPr="00B9217E">
              <w:rPr>
                <w:szCs w:val="26"/>
              </w:rPr>
              <w:t>7</w:t>
            </w:r>
          </w:p>
        </w:tc>
        <w:tc>
          <w:tcPr>
            <w:tcW w:w="0" w:type="auto"/>
            <w:hideMark/>
          </w:tcPr>
          <w:p w14:paraId="36A0F3FC"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Giỏ hàng</w:t>
            </w:r>
          </w:p>
        </w:tc>
        <w:tc>
          <w:tcPr>
            <w:tcW w:w="0" w:type="auto"/>
            <w:hideMark/>
          </w:tcPr>
          <w:p w14:paraId="57BCC969"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Thêm, sửa, xóa sản phẩm trong giỏ hàng</w:t>
            </w:r>
          </w:p>
        </w:tc>
        <w:tc>
          <w:tcPr>
            <w:tcW w:w="0" w:type="auto"/>
            <w:hideMark/>
          </w:tcPr>
          <w:p w14:paraId="0087AA33"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5146896F"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5D93408A" w14:textId="77777777" w:rsidR="000F7250" w:rsidRPr="00B9217E" w:rsidRDefault="000F7250" w:rsidP="0090168F">
            <w:pPr>
              <w:rPr>
                <w:szCs w:val="26"/>
              </w:rPr>
            </w:pPr>
            <w:r w:rsidRPr="00B9217E">
              <w:rPr>
                <w:szCs w:val="26"/>
              </w:rPr>
              <w:t>8</w:t>
            </w:r>
          </w:p>
        </w:tc>
        <w:tc>
          <w:tcPr>
            <w:tcW w:w="0" w:type="auto"/>
            <w:hideMark/>
          </w:tcPr>
          <w:p w14:paraId="751FC738"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Thanh toán</w:t>
            </w:r>
          </w:p>
        </w:tc>
        <w:tc>
          <w:tcPr>
            <w:tcW w:w="0" w:type="auto"/>
            <w:hideMark/>
          </w:tcPr>
          <w:p w14:paraId="5F2AAE6C"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Hoàn tất quá trình đặt hàng</w:t>
            </w:r>
          </w:p>
        </w:tc>
        <w:tc>
          <w:tcPr>
            <w:tcW w:w="0" w:type="auto"/>
            <w:hideMark/>
          </w:tcPr>
          <w:p w14:paraId="0372417A"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r w:rsidR="000F7250" w:rsidRPr="00B9217E" w14:paraId="20B485FE" w14:textId="77777777" w:rsidTr="001077C3">
        <w:tc>
          <w:tcPr>
            <w:cnfStyle w:val="001000000000" w:firstRow="0" w:lastRow="0" w:firstColumn="1" w:lastColumn="0" w:oddVBand="0" w:evenVBand="0" w:oddHBand="0" w:evenHBand="0" w:firstRowFirstColumn="0" w:firstRowLastColumn="0" w:lastRowFirstColumn="0" w:lastRowLastColumn="0"/>
            <w:tcW w:w="0" w:type="auto"/>
            <w:hideMark/>
          </w:tcPr>
          <w:p w14:paraId="1A13564C" w14:textId="77777777" w:rsidR="000F7250" w:rsidRPr="00B9217E" w:rsidRDefault="000F7250" w:rsidP="0090168F">
            <w:pPr>
              <w:rPr>
                <w:szCs w:val="26"/>
              </w:rPr>
            </w:pPr>
            <w:r w:rsidRPr="00B9217E">
              <w:rPr>
                <w:szCs w:val="26"/>
              </w:rPr>
              <w:t>9</w:t>
            </w:r>
          </w:p>
        </w:tc>
        <w:tc>
          <w:tcPr>
            <w:tcW w:w="0" w:type="auto"/>
            <w:hideMark/>
          </w:tcPr>
          <w:p w14:paraId="72E25575"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Liên hệ</w:t>
            </w:r>
          </w:p>
        </w:tc>
        <w:tc>
          <w:tcPr>
            <w:tcW w:w="0" w:type="auto"/>
            <w:hideMark/>
          </w:tcPr>
          <w:p w14:paraId="6FF55E04"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Gửi thông tin và phản hồi</w:t>
            </w:r>
          </w:p>
        </w:tc>
        <w:tc>
          <w:tcPr>
            <w:tcW w:w="0" w:type="auto"/>
            <w:hideMark/>
          </w:tcPr>
          <w:p w14:paraId="3324AAAD" w14:textId="77777777" w:rsidR="000F7250" w:rsidRPr="00B9217E" w:rsidRDefault="000F7250" w:rsidP="0090168F">
            <w:pPr>
              <w:cnfStyle w:val="000000000000" w:firstRow="0" w:lastRow="0" w:firstColumn="0" w:lastColumn="0" w:oddVBand="0" w:evenVBand="0" w:oddHBand="0" w:evenHBand="0" w:firstRowFirstColumn="0" w:firstRowLastColumn="0" w:lastRowFirstColumn="0" w:lastRowLastColumn="0"/>
              <w:rPr>
                <w:szCs w:val="26"/>
              </w:rPr>
            </w:pPr>
            <w:r w:rsidRPr="00B9217E">
              <w:rPr>
                <w:szCs w:val="26"/>
              </w:rPr>
              <w:t>Người dùng</w:t>
            </w:r>
          </w:p>
        </w:tc>
      </w:tr>
    </w:tbl>
    <w:p w14:paraId="667B4CC1" w14:textId="77777777" w:rsidR="00F911DC" w:rsidRPr="001263D3" w:rsidRDefault="00F911DC" w:rsidP="008F2B45">
      <w:pPr>
        <w:pStyle w:val="noidung"/>
      </w:pPr>
      <w:r w:rsidRPr="001263D3">
        <w:t>Hệ thống cần đáp ứng các yêu cầu chức năng sau:</w:t>
      </w:r>
    </w:p>
    <w:p w14:paraId="233C66F9" w14:textId="132215D9" w:rsidR="00F911DC" w:rsidRPr="00B41681" w:rsidRDefault="00F911DC" w:rsidP="00B41681">
      <w:pPr>
        <w:pStyle w:val="noidung"/>
      </w:pPr>
      <w:r w:rsidRPr="00B41681">
        <w:t>Chức năng hiển thị trang chủ</w:t>
      </w:r>
      <w:r w:rsidR="00B41681">
        <w:t>:</w:t>
      </w:r>
    </w:p>
    <w:p w14:paraId="5F4736A5" w14:textId="77777777" w:rsidR="00F911DC" w:rsidRPr="00B41681" w:rsidRDefault="00F911DC">
      <w:pPr>
        <w:pStyle w:val="noidung"/>
        <w:numPr>
          <w:ilvl w:val="0"/>
          <w:numId w:val="5"/>
        </w:numPr>
      </w:pPr>
      <w:r w:rsidRPr="00B41681">
        <w:t>Hiển thị tên website.</w:t>
      </w:r>
    </w:p>
    <w:p w14:paraId="4A085020" w14:textId="77777777" w:rsidR="00F911DC" w:rsidRPr="00B41681" w:rsidRDefault="00F911DC">
      <w:pPr>
        <w:pStyle w:val="noidung"/>
        <w:numPr>
          <w:ilvl w:val="0"/>
          <w:numId w:val="5"/>
        </w:numPr>
      </w:pPr>
      <w:r w:rsidRPr="00B41681">
        <w:t>Hiển thị banner giới thiệu.</w:t>
      </w:r>
    </w:p>
    <w:p w14:paraId="3BF6C2F4" w14:textId="77777777" w:rsidR="00F911DC" w:rsidRPr="00B41681" w:rsidRDefault="00F911DC">
      <w:pPr>
        <w:pStyle w:val="noidung"/>
        <w:numPr>
          <w:ilvl w:val="0"/>
          <w:numId w:val="5"/>
        </w:numPr>
      </w:pPr>
      <w:r w:rsidRPr="00B41681">
        <w:t>Hiển thị các thông tin nổi bật của website.</w:t>
      </w:r>
    </w:p>
    <w:p w14:paraId="4A0BB1C1" w14:textId="18075DD4" w:rsidR="00F911DC" w:rsidRPr="00B41681" w:rsidRDefault="00F911DC">
      <w:pPr>
        <w:pStyle w:val="noidung"/>
        <w:numPr>
          <w:ilvl w:val="0"/>
          <w:numId w:val="5"/>
        </w:numPr>
      </w:pPr>
      <w:r w:rsidRPr="00B41681">
        <w:t>Hiển thị menu điều hướng đến các trang chức năng khác.</w:t>
      </w:r>
    </w:p>
    <w:p w14:paraId="4ECD56A0" w14:textId="0D022764" w:rsidR="00F911DC" w:rsidRPr="008C69DA" w:rsidRDefault="00F911DC" w:rsidP="008C69DA">
      <w:pPr>
        <w:pStyle w:val="noidung"/>
      </w:pPr>
      <w:r w:rsidRPr="008C69DA">
        <w:t>Chức năng giới thiệu</w:t>
      </w:r>
      <w:r w:rsidR="002F2E1A">
        <w:t>:</w:t>
      </w:r>
    </w:p>
    <w:p w14:paraId="3681236C" w14:textId="77777777" w:rsidR="00F911DC" w:rsidRPr="008C69DA" w:rsidRDefault="00F911DC">
      <w:pPr>
        <w:pStyle w:val="noidung"/>
        <w:numPr>
          <w:ilvl w:val="0"/>
          <w:numId w:val="6"/>
        </w:numPr>
      </w:pPr>
      <w:r w:rsidRPr="008C69DA">
        <w:t>Hiển thị thông tin giới thiệu về cửa hàng.</w:t>
      </w:r>
    </w:p>
    <w:p w14:paraId="1338C446" w14:textId="77777777" w:rsidR="00F911DC" w:rsidRPr="008C69DA" w:rsidRDefault="00F911DC">
      <w:pPr>
        <w:pStyle w:val="noidung"/>
        <w:numPr>
          <w:ilvl w:val="0"/>
          <w:numId w:val="6"/>
        </w:numPr>
      </w:pPr>
      <w:r w:rsidRPr="008C69DA">
        <w:t>Giới thiệu mục đích xây dựng website.</w:t>
      </w:r>
    </w:p>
    <w:p w14:paraId="03CE6356" w14:textId="77777777" w:rsidR="00F911DC" w:rsidRPr="008C69DA" w:rsidRDefault="00F911DC">
      <w:pPr>
        <w:pStyle w:val="noidung"/>
        <w:numPr>
          <w:ilvl w:val="0"/>
          <w:numId w:val="6"/>
        </w:numPr>
      </w:pPr>
      <w:r w:rsidRPr="008C69DA">
        <w:t>Trình bày các sản phẩm và giá trị mà website muốn mang lại.</w:t>
      </w:r>
    </w:p>
    <w:p w14:paraId="1FC58CAC" w14:textId="751D749C" w:rsidR="00F911DC" w:rsidRPr="008C69DA" w:rsidRDefault="00F911DC" w:rsidP="008C69DA">
      <w:pPr>
        <w:pStyle w:val="noidung"/>
      </w:pPr>
      <w:r w:rsidRPr="008C69DA">
        <w:lastRenderedPageBreak/>
        <w:t>Chức năng quản lý sản phẩm</w:t>
      </w:r>
      <w:r w:rsidR="002F2E1A">
        <w:t>:</w:t>
      </w:r>
    </w:p>
    <w:p w14:paraId="78B25F53" w14:textId="77777777" w:rsidR="00F911DC" w:rsidRPr="008C69DA" w:rsidRDefault="00F911DC">
      <w:pPr>
        <w:pStyle w:val="noidung"/>
        <w:numPr>
          <w:ilvl w:val="0"/>
          <w:numId w:val="7"/>
        </w:numPr>
      </w:pPr>
      <w:r w:rsidRPr="008C69DA">
        <w:t>Hiển thị danh sách sản phẩm.</w:t>
      </w:r>
    </w:p>
    <w:p w14:paraId="6DFFDFDF" w14:textId="77777777" w:rsidR="00F911DC" w:rsidRPr="008C69DA" w:rsidRDefault="00F911DC">
      <w:pPr>
        <w:pStyle w:val="noidung"/>
        <w:numPr>
          <w:ilvl w:val="0"/>
          <w:numId w:val="7"/>
        </w:numPr>
      </w:pPr>
      <w:r w:rsidRPr="008C69DA">
        <w:t>Hiển thị hình ảnh sản phẩm.</w:t>
      </w:r>
    </w:p>
    <w:p w14:paraId="0C3C5D6F" w14:textId="77777777" w:rsidR="00F911DC" w:rsidRPr="008C69DA" w:rsidRDefault="00F911DC">
      <w:pPr>
        <w:pStyle w:val="noidung"/>
        <w:numPr>
          <w:ilvl w:val="0"/>
          <w:numId w:val="7"/>
        </w:numPr>
      </w:pPr>
      <w:r w:rsidRPr="008C69DA">
        <w:t>Hiển thị tên sản phẩm.</w:t>
      </w:r>
    </w:p>
    <w:p w14:paraId="02D922B3" w14:textId="77777777" w:rsidR="00F911DC" w:rsidRPr="008C69DA" w:rsidRDefault="00F911DC">
      <w:pPr>
        <w:pStyle w:val="noidung"/>
        <w:numPr>
          <w:ilvl w:val="0"/>
          <w:numId w:val="7"/>
        </w:numPr>
      </w:pPr>
      <w:r w:rsidRPr="008C69DA">
        <w:t>Hiển thị giá bán.</w:t>
      </w:r>
    </w:p>
    <w:p w14:paraId="5F14E96B" w14:textId="77777777" w:rsidR="00F911DC" w:rsidRPr="008C69DA" w:rsidRDefault="00F911DC">
      <w:pPr>
        <w:pStyle w:val="noidung"/>
        <w:numPr>
          <w:ilvl w:val="0"/>
          <w:numId w:val="7"/>
        </w:numPr>
      </w:pPr>
      <w:r w:rsidRPr="008C69DA">
        <w:t>Hiển thị mô tả ngắn của sản phẩm.</w:t>
      </w:r>
    </w:p>
    <w:p w14:paraId="404B9726" w14:textId="77777777" w:rsidR="00F911DC" w:rsidRPr="008C69DA" w:rsidRDefault="00F911DC">
      <w:pPr>
        <w:pStyle w:val="noidung"/>
        <w:numPr>
          <w:ilvl w:val="0"/>
          <w:numId w:val="7"/>
        </w:numPr>
      </w:pPr>
      <w:r w:rsidRPr="008C69DA">
        <w:t>Hiển thị loại sản phẩm.</w:t>
      </w:r>
    </w:p>
    <w:p w14:paraId="2EF25F27" w14:textId="1C919550" w:rsidR="00F911DC" w:rsidRPr="008C69DA" w:rsidRDefault="00F911DC" w:rsidP="008C69DA">
      <w:pPr>
        <w:pStyle w:val="noidung"/>
      </w:pPr>
      <w:r w:rsidRPr="008C69DA">
        <w:t>Chức năng tìm kiếm sản phẩm</w:t>
      </w:r>
      <w:r w:rsidR="002F2E1A">
        <w:t>:</w:t>
      </w:r>
    </w:p>
    <w:p w14:paraId="2339268C" w14:textId="77777777" w:rsidR="00F911DC" w:rsidRPr="008C69DA" w:rsidRDefault="00F911DC">
      <w:pPr>
        <w:pStyle w:val="noidung"/>
        <w:numPr>
          <w:ilvl w:val="0"/>
          <w:numId w:val="8"/>
        </w:numPr>
      </w:pPr>
      <w:r w:rsidRPr="008C69DA">
        <w:t>Cho phép nhập từ khóa tìm kiếm.</w:t>
      </w:r>
    </w:p>
    <w:p w14:paraId="6288985B" w14:textId="77777777" w:rsidR="00F911DC" w:rsidRPr="008C69DA" w:rsidRDefault="00F911DC">
      <w:pPr>
        <w:pStyle w:val="noidung"/>
        <w:numPr>
          <w:ilvl w:val="0"/>
          <w:numId w:val="8"/>
        </w:numPr>
      </w:pPr>
      <w:r w:rsidRPr="008C69DA">
        <w:t>Tìm kiếm theo tên sản phẩm.</w:t>
      </w:r>
    </w:p>
    <w:p w14:paraId="2D49D08C" w14:textId="77777777" w:rsidR="00F911DC" w:rsidRPr="008C69DA" w:rsidRDefault="00F911DC">
      <w:pPr>
        <w:pStyle w:val="noidung"/>
        <w:numPr>
          <w:ilvl w:val="0"/>
          <w:numId w:val="8"/>
        </w:numPr>
      </w:pPr>
      <w:r w:rsidRPr="008C69DA">
        <w:t>Hiển thị kết quả tương ứng với từ khóa đã nhập.</w:t>
      </w:r>
    </w:p>
    <w:p w14:paraId="03D25D82" w14:textId="355CA0B5" w:rsidR="00F911DC" w:rsidRPr="008C69DA" w:rsidRDefault="00F911DC" w:rsidP="008C69DA">
      <w:pPr>
        <w:pStyle w:val="noidung"/>
      </w:pPr>
      <w:r w:rsidRPr="008C69DA">
        <w:t>Chức năng lọc sản phẩm</w:t>
      </w:r>
      <w:r w:rsidR="002F2E1A">
        <w:t>:</w:t>
      </w:r>
    </w:p>
    <w:p w14:paraId="385A051E" w14:textId="77777777" w:rsidR="00F911DC" w:rsidRPr="008C69DA" w:rsidRDefault="00F911DC">
      <w:pPr>
        <w:pStyle w:val="noidung"/>
        <w:numPr>
          <w:ilvl w:val="0"/>
          <w:numId w:val="9"/>
        </w:numPr>
      </w:pPr>
      <w:r w:rsidRPr="008C69DA">
        <w:t>Lọc theo nhóm sản phẩm.</w:t>
      </w:r>
    </w:p>
    <w:p w14:paraId="70830EE9" w14:textId="77777777" w:rsidR="00F911DC" w:rsidRPr="008C69DA" w:rsidRDefault="00F911DC">
      <w:pPr>
        <w:pStyle w:val="noidung"/>
        <w:numPr>
          <w:ilvl w:val="0"/>
          <w:numId w:val="9"/>
        </w:numPr>
      </w:pPr>
      <w:r w:rsidRPr="008C69DA">
        <w:t>Hiển thị các sản phẩm thuộc nhóm được chọn.</w:t>
      </w:r>
    </w:p>
    <w:p w14:paraId="6EDFF7A1" w14:textId="77777777" w:rsidR="00F911DC" w:rsidRPr="008C69DA" w:rsidRDefault="00F911DC">
      <w:pPr>
        <w:pStyle w:val="noidung"/>
        <w:numPr>
          <w:ilvl w:val="0"/>
          <w:numId w:val="9"/>
        </w:numPr>
      </w:pPr>
      <w:r w:rsidRPr="008C69DA">
        <w:t>Cho phép xem tất cả sản phẩm.</w:t>
      </w:r>
    </w:p>
    <w:p w14:paraId="212BC66A" w14:textId="269C2A60" w:rsidR="00F911DC" w:rsidRPr="008C69DA" w:rsidRDefault="00F911DC" w:rsidP="008C69DA">
      <w:pPr>
        <w:pStyle w:val="noidung"/>
      </w:pPr>
      <w:r w:rsidRPr="008C69DA">
        <w:t>Chức năng xem chi tiết sản phẩm</w:t>
      </w:r>
      <w:r w:rsidR="002F2E1A">
        <w:t>:</w:t>
      </w:r>
    </w:p>
    <w:p w14:paraId="27678BC7" w14:textId="77777777" w:rsidR="00F911DC" w:rsidRPr="008C69DA" w:rsidRDefault="00F911DC">
      <w:pPr>
        <w:pStyle w:val="noidung"/>
        <w:numPr>
          <w:ilvl w:val="0"/>
          <w:numId w:val="10"/>
        </w:numPr>
      </w:pPr>
      <w:r w:rsidRPr="008C69DA">
        <w:t>Hiển thị đầy đủ thông tin sản phẩm.</w:t>
      </w:r>
    </w:p>
    <w:p w14:paraId="4A6A1EC5" w14:textId="77777777" w:rsidR="00F911DC" w:rsidRPr="008C69DA" w:rsidRDefault="00F911DC">
      <w:pPr>
        <w:pStyle w:val="noidung"/>
        <w:numPr>
          <w:ilvl w:val="0"/>
          <w:numId w:val="10"/>
        </w:numPr>
      </w:pPr>
      <w:r w:rsidRPr="008C69DA">
        <w:t>Hiển thị hình ảnh sản phẩm.</w:t>
      </w:r>
    </w:p>
    <w:p w14:paraId="642B3E5C" w14:textId="77777777" w:rsidR="00F911DC" w:rsidRPr="008C69DA" w:rsidRDefault="00F911DC">
      <w:pPr>
        <w:pStyle w:val="noidung"/>
        <w:numPr>
          <w:ilvl w:val="0"/>
          <w:numId w:val="10"/>
        </w:numPr>
      </w:pPr>
      <w:r w:rsidRPr="008C69DA">
        <w:t>Hiển thị mô tả chi tiết.</w:t>
      </w:r>
    </w:p>
    <w:p w14:paraId="6A04449C" w14:textId="77777777" w:rsidR="00F911DC" w:rsidRPr="008C69DA" w:rsidRDefault="00F911DC">
      <w:pPr>
        <w:pStyle w:val="noidung"/>
        <w:numPr>
          <w:ilvl w:val="0"/>
          <w:numId w:val="10"/>
        </w:numPr>
      </w:pPr>
      <w:r w:rsidRPr="008C69DA">
        <w:t>Hiển thị giá bán.</w:t>
      </w:r>
    </w:p>
    <w:p w14:paraId="40C8F1CF" w14:textId="77777777" w:rsidR="00F911DC" w:rsidRPr="008C69DA" w:rsidRDefault="00F911DC">
      <w:pPr>
        <w:pStyle w:val="noidung"/>
        <w:numPr>
          <w:ilvl w:val="0"/>
          <w:numId w:val="10"/>
        </w:numPr>
      </w:pPr>
      <w:r w:rsidRPr="008C69DA">
        <w:t>Hiển thị loại sản phẩm.</w:t>
      </w:r>
    </w:p>
    <w:p w14:paraId="77F79BC1" w14:textId="7587399B" w:rsidR="00F911DC" w:rsidRPr="008C69DA" w:rsidRDefault="00F911DC">
      <w:pPr>
        <w:pStyle w:val="noidung"/>
        <w:numPr>
          <w:ilvl w:val="0"/>
          <w:numId w:val="10"/>
        </w:numPr>
      </w:pPr>
      <w:r w:rsidRPr="008C69DA">
        <w:t>Hiển thị hương vị sản phẩm.</w:t>
      </w:r>
    </w:p>
    <w:p w14:paraId="0285BBEC" w14:textId="72278E77" w:rsidR="00F911DC" w:rsidRPr="008C69DA" w:rsidRDefault="00F911DC" w:rsidP="008C69DA">
      <w:pPr>
        <w:pStyle w:val="noidung"/>
      </w:pPr>
      <w:r w:rsidRPr="008C69DA">
        <w:t>Chức năng giỏ hàng</w:t>
      </w:r>
      <w:r w:rsidR="002F2E1A">
        <w:t>:</w:t>
      </w:r>
    </w:p>
    <w:p w14:paraId="5F870527" w14:textId="77777777" w:rsidR="00F911DC" w:rsidRPr="008C69DA" w:rsidRDefault="00F911DC">
      <w:pPr>
        <w:pStyle w:val="noidung"/>
        <w:numPr>
          <w:ilvl w:val="0"/>
          <w:numId w:val="11"/>
        </w:numPr>
      </w:pPr>
      <w:r w:rsidRPr="008C69DA">
        <w:t>Thêm sản phẩm vào giỏ hàng.</w:t>
      </w:r>
    </w:p>
    <w:p w14:paraId="59DDA0C1" w14:textId="77777777" w:rsidR="00F911DC" w:rsidRPr="008C69DA" w:rsidRDefault="00F911DC">
      <w:pPr>
        <w:pStyle w:val="noidung"/>
        <w:numPr>
          <w:ilvl w:val="0"/>
          <w:numId w:val="11"/>
        </w:numPr>
      </w:pPr>
      <w:r w:rsidRPr="008C69DA">
        <w:t>Cập nhật số lượng sản phẩm.</w:t>
      </w:r>
    </w:p>
    <w:p w14:paraId="266CF910" w14:textId="77777777" w:rsidR="00F911DC" w:rsidRPr="008C69DA" w:rsidRDefault="00F911DC">
      <w:pPr>
        <w:pStyle w:val="noidung"/>
        <w:numPr>
          <w:ilvl w:val="0"/>
          <w:numId w:val="11"/>
        </w:numPr>
      </w:pPr>
      <w:r w:rsidRPr="008C69DA">
        <w:lastRenderedPageBreak/>
        <w:t>Tăng số lượng sản phẩm.</w:t>
      </w:r>
    </w:p>
    <w:p w14:paraId="3D9B9256" w14:textId="77777777" w:rsidR="00F911DC" w:rsidRPr="008C69DA" w:rsidRDefault="00F911DC">
      <w:pPr>
        <w:pStyle w:val="noidung"/>
        <w:numPr>
          <w:ilvl w:val="0"/>
          <w:numId w:val="11"/>
        </w:numPr>
      </w:pPr>
      <w:r w:rsidRPr="008C69DA">
        <w:t>Giảm số lượng sản phẩm.</w:t>
      </w:r>
    </w:p>
    <w:p w14:paraId="1449B793" w14:textId="77777777" w:rsidR="00F911DC" w:rsidRPr="008C69DA" w:rsidRDefault="00F911DC">
      <w:pPr>
        <w:pStyle w:val="noidung"/>
        <w:numPr>
          <w:ilvl w:val="0"/>
          <w:numId w:val="11"/>
        </w:numPr>
      </w:pPr>
      <w:r w:rsidRPr="008C69DA">
        <w:t>Xóa sản phẩm khỏi giỏ hàng.</w:t>
      </w:r>
    </w:p>
    <w:p w14:paraId="6B143D12" w14:textId="77777777" w:rsidR="00F911DC" w:rsidRPr="008C69DA" w:rsidRDefault="00F911DC">
      <w:pPr>
        <w:pStyle w:val="noidung"/>
        <w:numPr>
          <w:ilvl w:val="0"/>
          <w:numId w:val="11"/>
        </w:numPr>
      </w:pPr>
      <w:r w:rsidRPr="008C69DA">
        <w:t>Xóa toàn bộ giỏ hàng.</w:t>
      </w:r>
    </w:p>
    <w:p w14:paraId="0277BE00" w14:textId="77777777" w:rsidR="00F911DC" w:rsidRPr="008C69DA" w:rsidRDefault="00F911DC">
      <w:pPr>
        <w:pStyle w:val="noidung"/>
        <w:numPr>
          <w:ilvl w:val="0"/>
          <w:numId w:val="11"/>
        </w:numPr>
      </w:pPr>
      <w:r w:rsidRPr="008C69DA">
        <w:t>Tính tổng tiền tự động.</w:t>
      </w:r>
    </w:p>
    <w:p w14:paraId="46C0AD30" w14:textId="77777777" w:rsidR="00F911DC" w:rsidRPr="008C69DA" w:rsidRDefault="00F911DC">
      <w:pPr>
        <w:pStyle w:val="noidung"/>
        <w:numPr>
          <w:ilvl w:val="0"/>
          <w:numId w:val="11"/>
        </w:numPr>
      </w:pPr>
      <w:r w:rsidRPr="008C69DA">
        <w:t>Hiển thị số lượng sản phẩm trong giỏ hàng.</w:t>
      </w:r>
    </w:p>
    <w:p w14:paraId="68C0E434" w14:textId="4B97A3E7" w:rsidR="00F911DC" w:rsidRPr="008C69DA" w:rsidRDefault="00F911DC" w:rsidP="008C69DA">
      <w:pPr>
        <w:pStyle w:val="noidung"/>
      </w:pPr>
      <w:r w:rsidRPr="008C69DA">
        <w:t>Chức năng thanh toán</w:t>
      </w:r>
      <w:r w:rsidR="002F2E1A">
        <w:t>:</w:t>
      </w:r>
    </w:p>
    <w:p w14:paraId="4AFF8099" w14:textId="77777777" w:rsidR="00F911DC" w:rsidRPr="008C69DA" w:rsidRDefault="00F911DC">
      <w:pPr>
        <w:pStyle w:val="noidung"/>
        <w:numPr>
          <w:ilvl w:val="0"/>
          <w:numId w:val="12"/>
        </w:numPr>
      </w:pPr>
      <w:r w:rsidRPr="008C69DA">
        <w:t>Kiểm tra trạng thái giỏ hàng.</w:t>
      </w:r>
    </w:p>
    <w:p w14:paraId="46F54207" w14:textId="77777777" w:rsidR="00F911DC" w:rsidRPr="008C69DA" w:rsidRDefault="00F911DC">
      <w:pPr>
        <w:pStyle w:val="noidung"/>
        <w:numPr>
          <w:ilvl w:val="0"/>
          <w:numId w:val="12"/>
        </w:numPr>
      </w:pPr>
      <w:r w:rsidRPr="008C69DA">
        <w:t>Thông báo đặt hàng thành công.</w:t>
      </w:r>
    </w:p>
    <w:p w14:paraId="49F2D538" w14:textId="77777777" w:rsidR="00F911DC" w:rsidRPr="008C69DA" w:rsidRDefault="00F911DC">
      <w:pPr>
        <w:pStyle w:val="noidung"/>
        <w:numPr>
          <w:ilvl w:val="0"/>
          <w:numId w:val="12"/>
        </w:numPr>
      </w:pPr>
      <w:r w:rsidRPr="008C69DA">
        <w:t>Xóa dữ liệu giỏ hàng sau khi thanh toán.</w:t>
      </w:r>
    </w:p>
    <w:p w14:paraId="03EA948C" w14:textId="709DA3F9" w:rsidR="00F911DC" w:rsidRPr="008C69DA" w:rsidRDefault="00F911DC" w:rsidP="008C69DA">
      <w:pPr>
        <w:pStyle w:val="noidung"/>
      </w:pPr>
      <w:r w:rsidRPr="008C69DA">
        <w:t>Chức năng liên hệ</w:t>
      </w:r>
      <w:r w:rsidR="002F2E1A">
        <w:t>:</w:t>
      </w:r>
    </w:p>
    <w:p w14:paraId="5951721C" w14:textId="77777777" w:rsidR="00F911DC" w:rsidRPr="008C69DA" w:rsidRDefault="00F911DC">
      <w:pPr>
        <w:pStyle w:val="noidung"/>
        <w:numPr>
          <w:ilvl w:val="0"/>
          <w:numId w:val="13"/>
        </w:numPr>
      </w:pPr>
      <w:r w:rsidRPr="008C69DA">
        <w:t>Nhập họ tên.</w:t>
      </w:r>
    </w:p>
    <w:p w14:paraId="24937F4E" w14:textId="77777777" w:rsidR="00F911DC" w:rsidRPr="008C69DA" w:rsidRDefault="00F911DC">
      <w:pPr>
        <w:pStyle w:val="noidung"/>
        <w:numPr>
          <w:ilvl w:val="0"/>
          <w:numId w:val="13"/>
        </w:numPr>
      </w:pPr>
      <w:r w:rsidRPr="008C69DA">
        <w:t>Nhập email.</w:t>
      </w:r>
    </w:p>
    <w:p w14:paraId="498792BA" w14:textId="77777777" w:rsidR="00F911DC" w:rsidRPr="008C69DA" w:rsidRDefault="00F911DC">
      <w:pPr>
        <w:pStyle w:val="noidung"/>
        <w:numPr>
          <w:ilvl w:val="0"/>
          <w:numId w:val="13"/>
        </w:numPr>
      </w:pPr>
      <w:r w:rsidRPr="008C69DA">
        <w:t>Nhập nội dung liên hệ.</w:t>
      </w:r>
    </w:p>
    <w:p w14:paraId="5B52A6DF" w14:textId="3415E12D" w:rsidR="00F911DC" w:rsidRPr="008C69DA" w:rsidRDefault="00F911DC">
      <w:pPr>
        <w:pStyle w:val="noidung"/>
        <w:numPr>
          <w:ilvl w:val="0"/>
          <w:numId w:val="13"/>
        </w:numPr>
      </w:pPr>
      <w:r w:rsidRPr="008C69DA">
        <w:t>Gửi thông tin liên hệ.</w:t>
      </w:r>
    </w:p>
    <w:p w14:paraId="7AAA3A54" w14:textId="2228507A" w:rsidR="00D724C7" w:rsidRPr="001349EC" w:rsidRDefault="00FC25B2" w:rsidP="00FC25B2">
      <w:pPr>
        <w:pStyle w:val="Heading3"/>
        <w:numPr>
          <w:ilvl w:val="0"/>
          <w:numId w:val="0"/>
        </w:numPr>
        <w:rPr>
          <w:rFonts w:cs="Times New Roman"/>
          <w:szCs w:val="26"/>
        </w:rPr>
      </w:pPr>
      <w:bookmarkStart w:id="65" w:name="_Toc230160113"/>
      <w:bookmarkStart w:id="66" w:name="_Toc232108631"/>
      <w:r w:rsidRPr="00B41681">
        <w:rPr>
          <w:rFonts w:cs="Times New Roman"/>
          <w:szCs w:val="26"/>
        </w:rPr>
        <w:t>3.2.2.</w:t>
      </w:r>
      <w:r w:rsidRPr="001349EC">
        <w:rPr>
          <w:rFonts w:cs="Times New Roman"/>
          <w:szCs w:val="26"/>
        </w:rPr>
        <w:t xml:space="preserve"> </w:t>
      </w:r>
      <w:r w:rsidR="00FD44BF" w:rsidRPr="001349EC">
        <w:rPr>
          <w:rFonts w:cs="Times New Roman"/>
          <w:szCs w:val="26"/>
        </w:rPr>
        <w:t>Yêu cầu phi chức năng</w:t>
      </w:r>
      <w:bookmarkEnd w:id="65"/>
      <w:bookmarkEnd w:id="66"/>
    </w:p>
    <w:p w14:paraId="6F8CAC8A" w14:textId="7D00834E" w:rsidR="00D724C7" w:rsidRPr="001349EC" w:rsidRDefault="00FC25B2" w:rsidP="00F6500D">
      <w:pPr>
        <w:pStyle w:val="Heading4"/>
        <w:numPr>
          <w:ilvl w:val="0"/>
          <w:numId w:val="0"/>
        </w:numPr>
        <w:rPr>
          <w:b w:val="0"/>
          <w:bCs w:val="0"/>
          <w:szCs w:val="26"/>
        </w:rPr>
      </w:pPr>
      <w:bookmarkStart w:id="67" w:name="_Toc230160114"/>
      <w:r w:rsidRPr="00B41681">
        <w:rPr>
          <w:b w:val="0"/>
          <w:bCs w:val="0"/>
          <w:szCs w:val="26"/>
        </w:rPr>
        <w:t>3.2.2.1.</w:t>
      </w:r>
      <w:r w:rsidRPr="001349EC">
        <w:rPr>
          <w:b w:val="0"/>
          <w:bCs w:val="0"/>
          <w:szCs w:val="26"/>
        </w:rPr>
        <w:t xml:space="preserve"> </w:t>
      </w:r>
      <w:r w:rsidR="00F911DC" w:rsidRPr="001349EC">
        <w:rPr>
          <w:b w:val="0"/>
          <w:bCs w:val="0"/>
          <w:szCs w:val="26"/>
        </w:rPr>
        <w:t>Giao diện</w:t>
      </w:r>
      <w:bookmarkEnd w:id="67"/>
    </w:p>
    <w:p w14:paraId="70F16F16" w14:textId="6AA88D80" w:rsidR="00F911DC" w:rsidRPr="001263D3" w:rsidRDefault="00F911DC">
      <w:pPr>
        <w:pStyle w:val="noidung"/>
        <w:numPr>
          <w:ilvl w:val="0"/>
          <w:numId w:val="42"/>
        </w:numPr>
      </w:pPr>
      <w:bookmarkStart w:id="68" w:name="_Toc230160115"/>
      <w:r w:rsidRPr="001263D3">
        <w:t>Giao diện thân thiện với người dùng.</w:t>
      </w:r>
    </w:p>
    <w:p w14:paraId="26B8F01C" w14:textId="5F49660D" w:rsidR="00F911DC" w:rsidRPr="001263D3" w:rsidRDefault="00F911DC">
      <w:pPr>
        <w:pStyle w:val="noidung"/>
        <w:numPr>
          <w:ilvl w:val="0"/>
          <w:numId w:val="42"/>
        </w:numPr>
      </w:pPr>
      <w:r w:rsidRPr="001263D3">
        <w:t>Màu sắc phù hợp với chủ đề tuổi thơ.</w:t>
      </w:r>
    </w:p>
    <w:p w14:paraId="2FE21575" w14:textId="1DDCF8E9" w:rsidR="00F911DC" w:rsidRPr="001263D3" w:rsidRDefault="00F911DC">
      <w:pPr>
        <w:pStyle w:val="noidung"/>
        <w:numPr>
          <w:ilvl w:val="0"/>
          <w:numId w:val="42"/>
        </w:numPr>
      </w:pPr>
      <w:r w:rsidRPr="001263D3">
        <w:t>Bố cục rõ ràng, dễ quan sát.</w:t>
      </w:r>
    </w:p>
    <w:p w14:paraId="4253F872" w14:textId="4145C39C" w:rsidR="00F911DC" w:rsidRPr="001263D3" w:rsidRDefault="00F911DC">
      <w:pPr>
        <w:pStyle w:val="noidung"/>
        <w:numPr>
          <w:ilvl w:val="0"/>
          <w:numId w:val="42"/>
        </w:numPr>
      </w:pPr>
      <w:r w:rsidRPr="001263D3">
        <w:t>Các chức năng được bố trí hợp lí.</w:t>
      </w:r>
    </w:p>
    <w:p w14:paraId="02C41177" w14:textId="28EBE6C3" w:rsidR="00D724C7" w:rsidRPr="001349EC" w:rsidRDefault="00FC25B2" w:rsidP="00F6500D">
      <w:pPr>
        <w:pStyle w:val="Heading4"/>
        <w:numPr>
          <w:ilvl w:val="0"/>
          <w:numId w:val="0"/>
        </w:numPr>
        <w:rPr>
          <w:b w:val="0"/>
          <w:bCs w:val="0"/>
          <w:szCs w:val="26"/>
        </w:rPr>
      </w:pPr>
      <w:r w:rsidRPr="00B41681">
        <w:rPr>
          <w:b w:val="0"/>
          <w:bCs w:val="0"/>
          <w:szCs w:val="26"/>
        </w:rPr>
        <w:t>3.2.2.2.</w:t>
      </w:r>
      <w:r w:rsidRPr="001349EC">
        <w:rPr>
          <w:b w:val="0"/>
          <w:bCs w:val="0"/>
          <w:szCs w:val="26"/>
        </w:rPr>
        <w:t xml:space="preserve"> </w:t>
      </w:r>
      <w:r w:rsidR="00F911DC" w:rsidRPr="001349EC">
        <w:rPr>
          <w:b w:val="0"/>
          <w:bCs w:val="0"/>
          <w:szCs w:val="26"/>
        </w:rPr>
        <w:t>Hiệu năng</w:t>
      </w:r>
      <w:bookmarkEnd w:id="68"/>
    </w:p>
    <w:p w14:paraId="6390C191" w14:textId="66E7F5AC" w:rsidR="00A51CC8" w:rsidRPr="001263D3" w:rsidRDefault="00A51CC8">
      <w:pPr>
        <w:pStyle w:val="noidung"/>
        <w:numPr>
          <w:ilvl w:val="0"/>
          <w:numId w:val="43"/>
        </w:numPr>
      </w:pPr>
      <w:bookmarkStart w:id="69" w:name="_Toc230160116"/>
      <w:r w:rsidRPr="001263D3">
        <w:t>Tốc độ tải trang nhanh.</w:t>
      </w:r>
    </w:p>
    <w:p w14:paraId="5C7C5664" w14:textId="6BC8A8E4" w:rsidR="00A51CC8" w:rsidRPr="001263D3" w:rsidRDefault="00A51CC8">
      <w:pPr>
        <w:pStyle w:val="noidung"/>
        <w:numPr>
          <w:ilvl w:val="0"/>
          <w:numId w:val="43"/>
        </w:numPr>
      </w:pPr>
      <w:r w:rsidRPr="001263D3">
        <w:t>Thao tác phản hồi gần như tức thời.</w:t>
      </w:r>
    </w:p>
    <w:p w14:paraId="290B1FEF" w14:textId="0C0411C4" w:rsidR="00A51CC8" w:rsidRPr="001263D3" w:rsidRDefault="00A51CC8">
      <w:pPr>
        <w:pStyle w:val="noidung"/>
        <w:numPr>
          <w:ilvl w:val="0"/>
          <w:numId w:val="43"/>
        </w:numPr>
      </w:pPr>
      <w:r w:rsidRPr="001263D3">
        <w:t>Không yêu cầu cấu hình máy tính cao.</w:t>
      </w:r>
    </w:p>
    <w:p w14:paraId="36DEA1ED" w14:textId="54ADC1AD" w:rsidR="00FD44BF" w:rsidRPr="001263D3" w:rsidRDefault="00FC25B2" w:rsidP="00FC25B2">
      <w:pPr>
        <w:pStyle w:val="Heading2"/>
        <w:numPr>
          <w:ilvl w:val="0"/>
          <w:numId w:val="0"/>
        </w:numPr>
        <w:rPr>
          <w:szCs w:val="28"/>
        </w:rPr>
      </w:pPr>
      <w:bookmarkStart w:id="70" w:name="_Toc232108632"/>
      <w:r w:rsidRPr="00B41681">
        <w:rPr>
          <w:szCs w:val="28"/>
        </w:rPr>
        <w:lastRenderedPageBreak/>
        <w:t>3.3.</w:t>
      </w:r>
      <w:r w:rsidRPr="001263D3">
        <w:rPr>
          <w:szCs w:val="28"/>
        </w:rPr>
        <w:t xml:space="preserve"> </w:t>
      </w:r>
      <w:r w:rsidR="004553D9" w:rsidRPr="001263D3">
        <w:rPr>
          <w:szCs w:val="28"/>
        </w:rPr>
        <w:t>Thiết kế dữ liệu</w:t>
      </w:r>
      <w:bookmarkEnd w:id="69"/>
      <w:bookmarkEnd w:id="70"/>
    </w:p>
    <w:p w14:paraId="15F6D493" w14:textId="65FA0D21" w:rsidR="00080838" w:rsidRDefault="00A51CC8" w:rsidP="00A51CC8">
      <w:pPr>
        <w:pStyle w:val="noidung"/>
        <w:ind w:firstLine="0"/>
        <w:rPr>
          <w:szCs w:val="26"/>
        </w:rPr>
      </w:pPr>
      <w:r w:rsidRPr="001263D3">
        <w:rPr>
          <w:szCs w:val="26"/>
        </w:rPr>
        <w:t>Dữ liệu của hệ thống được tổ chức theo dạng mảng đối tượng JavaScript. Mỗi đối tượng lưu trữ thông tin của một sản phẩm.</w:t>
      </w:r>
    </w:p>
    <w:p w14:paraId="00B1E9F2" w14:textId="0D53CCD9" w:rsidR="00BB75F6" w:rsidRDefault="00BB75F6" w:rsidP="00BB75F6">
      <w:pPr>
        <w:pStyle w:val="Caption"/>
        <w:keepNext/>
      </w:pPr>
      <w:bookmarkStart w:id="71" w:name="_Toc231851042"/>
      <w:r>
        <w:t xml:space="preserve">Bảng </w:t>
      </w:r>
      <w:r w:rsidR="00450A10">
        <w:t>3.3</w:t>
      </w:r>
      <w:r>
        <w:t xml:space="preserve"> Cấu trúc giỏ hàng</w:t>
      </w:r>
      <w:bookmarkEnd w:id="71"/>
    </w:p>
    <w:tbl>
      <w:tblPr>
        <w:tblStyle w:val="myTable"/>
        <w:tblW w:w="0" w:type="auto"/>
        <w:jc w:val="center"/>
        <w:tblLook w:val="04A0" w:firstRow="1" w:lastRow="0" w:firstColumn="1" w:lastColumn="0" w:noHBand="0" w:noVBand="1"/>
      </w:tblPr>
      <w:tblGrid>
        <w:gridCol w:w="2227"/>
        <w:gridCol w:w="2623"/>
        <w:gridCol w:w="2340"/>
      </w:tblGrid>
      <w:tr w:rsidR="00BB75F6" w:rsidRPr="00BB75F6" w14:paraId="7F5C38CE" w14:textId="77777777" w:rsidTr="001077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7" w:type="dxa"/>
            <w:hideMark/>
          </w:tcPr>
          <w:p w14:paraId="0BDE1678" w14:textId="77777777" w:rsidR="00BB75F6" w:rsidRPr="00BB75F6" w:rsidRDefault="00BB75F6" w:rsidP="0090168F">
            <w:pPr>
              <w:pStyle w:val="noidung"/>
              <w:spacing w:before="0" w:after="0" w:line="240" w:lineRule="auto"/>
              <w:ind w:firstLine="677"/>
              <w:rPr>
                <w:b w:val="0"/>
                <w:bCs/>
                <w:szCs w:val="26"/>
              </w:rPr>
            </w:pPr>
            <w:r w:rsidRPr="00BB75F6">
              <w:rPr>
                <w:bCs/>
                <w:szCs w:val="26"/>
              </w:rPr>
              <w:t>Thuộc tính</w:t>
            </w:r>
          </w:p>
        </w:tc>
        <w:tc>
          <w:tcPr>
            <w:tcW w:w="2623" w:type="dxa"/>
            <w:hideMark/>
          </w:tcPr>
          <w:p w14:paraId="6210B77C" w14:textId="77777777" w:rsidR="00BB75F6" w:rsidRPr="00BB75F6" w:rsidRDefault="00BB75F6" w:rsidP="0090168F">
            <w:pPr>
              <w:pStyle w:val="noidung"/>
              <w:spacing w:before="0" w:after="0" w:line="240" w:lineRule="auto"/>
              <w:ind w:firstLine="677"/>
              <w:jc w:val="left"/>
              <w:cnfStyle w:val="100000000000" w:firstRow="1" w:lastRow="0" w:firstColumn="0" w:lastColumn="0" w:oddVBand="0" w:evenVBand="0" w:oddHBand="0" w:evenHBand="0" w:firstRowFirstColumn="0" w:firstRowLastColumn="0" w:lastRowFirstColumn="0" w:lastRowLastColumn="0"/>
              <w:rPr>
                <w:b w:val="0"/>
                <w:bCs/>
                <w:szCs w:val="26"/>
              </w:rPr>
            </w:pPr>
            <w:r w:rsidRPr="00BB75F6">
              <w:rPr>
                <w:bCs/>
                <w:szCs w:val="26"/>
              </w:rPr>
              <w:t>Kiểu dữ liệu</w:t>
            </w:r>
          </w:p>
        </w:tc>
        <w:tc>
          <w:tcPr>
            <w:tcW w:w="2340" w:type="dxa"/>
            <w:hideMark/>
          </w:tcPr>
          <w:p w14:paraId="365BEB3C" w14:textId="77777777" w:rsidR="00BB75F6" w:rsidRPr="00BB75F6" w:rsidRDefault="00BB75F6" w:rsidP="0090168F">
            <w:pPr>
              <w:pStyle w:val="noidung"/>
              <w:spacing w:before="0" w:after="0" w:line="240" w:lineRule="auto"/>
              <w:ind w:firstLine="677"/>
              <w:cnfStyle w:val="100000000000" w:firstRow="1" w:lastRow="0" w:firstColumn="0" w:lastColumn="0" w:oddVBand="0" w:evenVBand="0" w:oddHBand="0" w:evenHBand="0" w:firstRowFirstColumn="0" w:firstRowLastColumn="0" w:lastRowFirstColumn="0" w:lastRowLastColumn="0"/>
              <w:rPr>
                <w:b w:val="0"/>
                <w:bCs/>
                <w:szCs w:val="26"/>
              </w:rPr>
            </w:pPr>
            <w:r w:rsidRPr="00BB75F6">
              <w:rPr>
                <w:bCs/>
                <w:szCs w:val="26"/>
              </w:rPr>
              <w:t>Ý nghĩa</w:t>
            </w:r>
          </w:p>
        </w:tc>
      </w:tr>
      <w:tr w:rsidR="00BB75F6" w:rsidRPr="00BB75F6" w14:paraId="50F74E5D" w14:textId="77777777" w:rsidTr="001077C3">
        <w:trPr>
          <w:jc w:val="center"/>
        </w:trPr>
        <w:tc>
          <w:tcPr>
            <w:cnfStyle w:val="001000000000" w:firstRow="0" w:lastRow="0" w:firstColumn="1" w:lastColumn="0" w:oddVBand="0" w:evenVBand="0" w:oddHBand="0" w:evenHBand="0" w:firstRowFirstColumn="0" w:firstRowLastColumn="0" w:lastRowFirstColumn="0" w:lastRowLastColumn="0"/>
            <w:tcW w:w="2227" w:type="dxa"/>
            <w:hideMark/>
          </w:tcPr>
          <w:p w14:paraId="0FFC3924" w14:textId="77777777" w:rsidR="00BB75F6" w:rsidRPr="00BB75F6" w:rsidRDefault="00BB75F6" w:rsidP="0090168F">
            <w:pPr>
              <w:pStyle w:val="noidung"/>
              <w:spacing w:before="0" w:after="0" w:line="240" w:lineRule="auto"/>
              <w:ind w:firstLine="677"/>
              <w:rPr>
                <w:szCs w:val="26"/>
              </w:rPr>
            </w:pPr>
            <w:r w:rsidRPr="00BB75F6">
              <w:rPr>
                <w:szCs w:val="26"/>
              </w:rPr>
              <w:t>id</w:t>
            </w:r>
          </w:p>
        </w:tc>
        <w:tc>
          <w:tcPr>
            <w:tcW w:w="2623" w:type="dxa"/>
            <w:hideMark/>
          </w:tcPr>
          <w:p w14:paraId="5A28C8C2"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String</w:t>
            </w:r>
          </w:p>
        </w:tc>
        <w:tc>
          <w:tcPr>
            <w:tcW w:w="2340" w:type="dxa"/>
            <w:hideMark/>
          </w:tcPr>
          <w:p w14:paraId="69AA9A88"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Mã sản phẩm</w:t>
            </w:r>
          </w:p>
        </w:tc>
      </w:tr>
      <w:tr w:rsidR="00BB75F6" w:rsidRPr="00BB75F6" w14:paraId="4E68713A" w14:textId="77777777" w:rsidTr="001077C3">
        <w:trPr>
          <w:jc w:val="center"/>
        </w:trPr>
        <w:tc>
          <w:tcPr>
            <w:cnfStyle w:val="001000000000" w:firstRow="0" w:lastRow="0" w:firstColumn="1" w:lastColumn="0" w:oddVBand="0" w:evenVBand="0" w:oddHBand="0" w:evenHBand="0" w:firstRowFirstColumn="0" w:firstRowLastColumn="0" w:lastRowFirstColumn="0" w:lastRowLastColumn="0"/>
            <w:tcW w:w="2227" w:type="dxa"/>
            <w:hideMark/>
          </w:tcPr>
          <w:p w14:paraId="3A862266" w14:textId="77777777" w:rsidR="00BB75F6" w:rsidRPr="00BB75F6" w:rsidRDefault="00BB75F6" w:rsidP="0090168F">
            <w:pPr>
              <w:pStyle w:val="noidung"/>
              <w:spacing w:before="0" w:after="0" w:line="240" w:lineRule="auto"/>
              <w:ind w:firstLine="677"/>
              <w:rPr>
                <w:szCs w:val="26"/>
              </w:rPr>
            </w:pPr>
            <w:r w:rsidRPr="00BB75F6">
              <w:rPr>
                <w:szCs w:val="26"/>
              </w:rPr>
              <w:t>ten</w:t>
            </w:r>
          </w:p>
        </w:tc>
        <w:tc>
          <w:tcPr>
            <w:tcW w:w="2623" w:type="dxa"/>
            <w:hideMark/>
          </w:tcPr>
          <w:p w14:paraId="46E26A03"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String</w:t>
            </w:r>
          </w:p>
        </w:tc>
        <w:tc>
          <w:tcPr>
            <w:tcW w:w="2340" w:type="dxa"/>
            <w:hideMark/>
          </w:tcPr>
          <w:p w14:paraId="7709CF73"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Tên sản phẩm</w:t>
            </w:r>
          </w:p>
        </w:tc>
      </w:tr>
      <w:tr w:rsidR="00BB75F6" w:rsidRPr="00BB75F6" w14:paraId="574373E3" w14:textId="77777777" w:rsidTr="001077C3">
        <w:trPr>
          <w:jc w:val="center"/>
        </w:trPr>
        <w:tc>
          <w:tcPr>
            <w:cnfStyle w:val="001000000000" w:firstRow="0" w:lastRow="0" w:firstColumn="1" w:lastColumn="0" w:oddVBand="0" w:evenVBand="0" w:oddHBand="0" w:evenHBand="0" w:firstRowFirstColumn="0" w:firstRowLastColumn="0" w:lastRowFirstColumn="0" w:lastRowLastColumn="0"/>
            <w:tcW w:w="2227" w:type="dxa"/>
            <w:hideMark/>
          </w:tcPr>
          <w:p w14:paraId="17CCA10E" w14:textId="77777777" w:rsidR="00BB75F6" w:rsidRPr="00BB75F6" w:rsidRDefault="00BB75F6" w:rsidP="0090168F">
            <w:pPr>
              <w:pStyle w:val="noidung"/>
              <w:spacing w:before="0" w:after="0" w:line="240" w:lineRule="auto"/>
              <w:ind w:firstLine="677"/>
              <w:rPr>
                <w:szCs w:val="26"/>
              </w:rPr>
            </w:pPr>
            <w:r w:rsidRPr="00BB75F6">
              <w:rPr>
                <w:szCs w:val="26"/>
              </w:rPr>
              <w:t>gia</w:t>
            </w:r>
          </w:p>
        </w:tc>
        <w:tc>
          <w:tcPr>
            <w:tcW w:w="2623" w:type="dxa"/>
            <w:hideMark/>
          </w:tcPr>
          <w:p w14:paraId="204B478A"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Number</w:t>
            </w:r>
          </w:p>
        </w:tc>
        <w:tc>
          <w:tcPr>
            <w:tcW w:w="2340" w:type="dxa"/>
            <w:hideMark/>
          </w:tcPr>
          <w:p w14:paraId="03044E7B"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Giá</w:t>
            </w:r>
          </w:p>
        </w:tc>
      </w:tr>
      <w:tr w:rsidR="00BB75F6" w:rsidRPr="00BB75F6" w14:paraId="3A02EF92" w14:textId="77777777" w:rsidTr="001077C3">
        <w:trPr>
          <w:jc w:val="center"/>
        </w:trPr>
        <w:tc>
          <w:tcPr>
            <w:cnfStyle w:val="001000000000" w:firstRow="0" w:lastRow="0" w:firstColumn="1" w:lastColumn="0" w:oddVBand="0" w:evenVBand="0" w:oddHBand="0" w:evenHBand="0" w:firstRowFirstColumn="0" w:firstRowLastColumn="0" w:lastRowFirstColumn="0" w:lastRowLastColumn="0"/>
            <w:tcW w:w="2227" w:type="dxa"/>
            <w:hideMark/>
          </w:tcPr>
          <w:p w14:paraId="51C1B5F1" w14:textId="77777777" w:rsidR="00BB75F6" w:rsidRPr="00BB75F6" w:rsidRDefault="00BB75F6" w:rsidP="0090168F">
            <w:pPr>
              <w:pStyle w:val="noidung"/>
              <w:spacing w:before="0" w:after="0" w:line="240" w:lineRule="auto"/>
              <w:ind w:firstLine="677"/>
              <w:rPr>
                <w:szCs w:val="26"/>
              </w:rPr>
            </w:pPr>
            <w:r w:rsidRPr="00BB75F6">
              <w:rPr>
                <w:szCs w:val="26"/>
              </w:rPr>
              <w:t>soluong</w:t>
            </w:r>
          </w:p>
        </w:tc>
        <w:tc>
          <w:tcPr>
            <w:tcW w:w="2623" w:type="dxa"/>
            <w:hideMark/>
          </w:tcPr>
          <w:p w14:paraId="0F6DAD4E"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Number</w:t>
            </w:r>
          </w:p>
        </w:tc>
        <w:tc>
          <w:tcPr>
            <w:tcW w:w="2340" w:type="dxa"/>
            <w:hideMark/>
          </w:tcPr>
          <w:p w14:paraId="7D9E3923" w14:textId="77777777" w:rsidR="00BB75F6" w:rsidRPr="00BB75F6" w:rsidRDefault="00BB75F6"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rPr>
                <w:szCs w:val="26"/>
              </w:rPr>
            </w:pPr>
            <w:r w:rsidRPr="00BB75F6">
              <w:rPr>
                <w:szCs w:val="26"/>
              </w:rPr>
              <w:t>Số lượng</w:t>
            </w:r>
          </w:p>
        </w:tc>
      </w:tr>
    </w:tbl>
    <w:p w14:paraId="0478A3B8" w14:textId="77777777" w:rsidR="00BB75F6" w:rsidRPr="001263D3" w:rsidRDefault="00BB75F6" w:rsidP="00BB75F6">
      <w:pPr>
        <w:pStyle w:val="noidung"/>
        <w:ind w:firstLine="0"/>
        <w:rPr>
          <w:szCs w:val="26"/>
        </w:rPr>
      </w:pPr>
    </w:p>
    <w:p w14:paraId="3945BCDB" w14:textId="15613F6C" w:rsidR="004553D9" w:rsidRDefault="00FC25B2" w:rsidP="00FC25B2">
      <w:pPr>
        <w:pStyle w:val="Heading3"/>
        <w:numPr>
          <w:ilvl w:val="0"/>
          <w:numId w:val="0"/>
        </w:numPr>
        <w:rPr>
          <w:rFonts w:cs="Times New Roman"/>
          <w:szCs w:val="26"/>
        </w:rPr>
      </w:pPr>
      <w:bookmarkStart w:id="72" w:name="_Toc230160117"/>
      <w:bookmarkStart w:id="73" w:name="_Toc232108633"/>
      <w:r w:rsidRPr="00B41681">
        <w:rPr>
          <w:rFonts w:cs="Times New Roman"/>
          <w:szCs w:val="26"/>
        </w:rPr>
        <w:t>3.3.1.</w:t>
      </w:r>
      <w:r w:rsidRPr="001349EC">
        <w:rPr>
          <w:rFonts w:cs="Times New Roman"/>
          <w:szCs w:val="26"/>
        </w:rPr>
        <w:t xml:space="preserve"> </w:t>
      </w:r>
      <w:r w:rsidR="004553D9" w:rsidRPr="001349EC">
        <w:rPr>
          <w:rFonts w:cs="Times New Roman"/>
          <w:szCs w:val="26"/>
        </w:rPr>
        <w:t>Cấu trúc lưu trữ</w:t>
      </w:r>
      <w:bookmarkEnd w:id="72"/>
      <w:bookmarkEnd w:id="73"/>
    </w:p>
    <w:p w14:paraId="70B73083" w14:textId="2FAEF67A" w:rsidR="000B5DE8" w:rsidRPr="000B5DE8" w:rsidRDefault="000B5DE8" w:rsidP="008F2B45">
      <w:pPr>
        <w:pStyle w:val="noidung"/>
      </w:pPr>
      <w:r w:rsidRPr="000B5DE8">
        <w:t>Để phục vụ cho việc quản lý và hiển thị dữ liệu trên website, hệ thống sử dụng cấu trúc dữ liệu dạng mảng đối tượng (Array of Objects) trong JavaScript. Mỗi đối tượng đại diện cho một sản phẩm và chứa đầy đủ các thông tin cần thiết như mã sản phẩm, tên sản phẩm, loại sản phẩm, giá bán, hình ảnh, mô tả, hương vị và thông tin chi tiết.</w:t>
      </w:r>
    </w:p>
    <w:p w14:paraId="2B07CD05" w14:textId="77777777" w:rsidR="00A51CC8" w:rsidRPr="001263D3" w:rsidRDefault="00A51CC8" w:rsidP="008F2B45">
      <w:pPr>
        <w:pStyle w:val="noidung"/>
        <w:rPr>
          <w:rFonts w:eastAsia="Times New Roman" w:cs="Times New Roman"/>
          <w:szCs w:val="26"/>
        </w:rPr>
      </w:pPr>
      <w:r w:rsidRPr="001263D3">
        <w:rPr>
          <w:rFonts w:eastAsia="Times New Roman" w:cs="Times New Roman"/>
          <w:szCs w:val="26"/>
        </w:rPr>
        <w:t>Hệ thống sử dụng cấu trúc:</w:t>
      </w:r>
    </w:p>
    <w:p w14:paraId="6550F8BA" w14:textId="77777777" w:rsidR="00A51CC8" w:rsidRPr="001263D3" w:rsidRDefault="00A51CC8" w:rsidP="008F2B45">
      <w:pPr>
        <w:pStyle w:val="manguon"/>
      </w:pPr>
      <w:r w:rsidRPr="001263D3">
        <w:t>var sanPham = [</w:t>
      </w:r>
    </w:p>
    <w:p w14:paraId="6E62F573" w14:textId="77777777" w:rsidR="00A51CC8" w:rsidRPr="001263D3" w:rsidRDefault="00A51CC8" w:rsidP="008F2B45">
      <w:pPr>
        <w:pStyle w:val="manguon"/>
      </w:pPr>
      <w:r w:rsidRPr="001263D3">
        <w:t>{</w:t>
      </w:r>
    </w:p>
    <w:p w14:paraId="656F1C9C" w14:textId="77777777" w:rsidR="00A51CC8" w:rsidRPr="001263D3" w:rsidRDefault="00A51CC8" w:rsidP="008F2B45">
      <w:pPr>
        <w:pStyle w:val="manguon"/>
      </w:pPr>
      <w:r w:rsidRPr="001263D3">
        <w:t>id:"",</w:t>
      </w:r>
    </w:p>
    <w:p w14:paraId="72A972CC" w14:textId="77777777" w:rsidR="00A51CC8" w:rsidRPr="001263D3" w:rsidRDefault="00A51CC8" w:rsidP="008F2B45">
      <w:pPr>
        <w:pStyle w:val="manguon"/>
      </w:pPr>
      <w:r w:rsidRPr="001263D3">
        <w:t>ten:"",</w:t>
      </w:r>
    </w:p>
    <w:p w14:paraId="69A5EC0D" w14:textId="77777777" w:rsidR="00A51CC8" w:rsidRPr="001263D3" w:rsidRDefault="00A51CC8" w:rsidP="008F2B45">
      <w:pPr>
        <w:pStyle w:val="manguon"/>
      </w:pPr>
      <w:r w:rsidRPr="001263D3">
        <w:t>loai:"",</w:t>
      </w:r>
    </w:p>
    <w:p w14:paraId="1D5D96F3" w14:textId="77777777" w:rsidR="00A51CC8" w:rsidRPr="001263D3" w:rsidRDefault="00A51CC8" w:rsidP="008F2B45">
      <w:pPr>
        <w:pStyle w:val="manguon"/>
      </w:pPr>
      <w:r w:rsidRPr="001263D3">
        <w:t>gia:"",</w:t>
      </w:r>
    </w:p>
    <w:p w14:paraId="2A74B528" w14:textId="77777777" w:rsidR="00A51CC8" w:rsidRPr="001263D3" w:rsidRDefault="00A51CC8" w:rsidP="008F2B45">
      <w:pPr>
        <w:pStyle w:val="manguon"/>
      </w:pPr>
      <w:r w:rsidRPr="001263D3">
        <w:t>anh:"",</w:t>
      </w:r>
    </w:p>
    <w:p w14:paraId="5A5680F1" w14:textId="77777777" w:rsidR="00A51CC8" w:rsidRPr="001263D3" w:rsidRDefault="00A51CC8" w:rsidP="008F2B45">
      <w:pPr>
        <w:pStyle w:val="manguon"/>
      </w:pPr>
      <w:r w:rsidRPr="001263D3">
        <w:t>mota:"",</w:t>
      </w:r>
    </w:p>
    <w:p w14:paraId="439D8D58" w14:textId="77777777" w:rsidR="00A51CC8" w:rsidRPr="001263D3" w:rsidRDefault="00A51CC8" w:rsidP="008F2B45">
      <w:pPr>
        <w:pStyle w:val="manguon"/>
      </w:pPr>
      <w:r w:rsidRPr="001263D3">
        <w:t>huongvi:"",</w:t>
      </w:r>
    </w:p>
    <w:p w14:paraId="0E44431C" w14:textId="77777777" w:rsidR="00A51CC8" w:rsidRPr="001263D3" w:rsidRDefault="00A51CC8" w:rsidP="008F2B45">
      <w:pPr>
        <w:pStyle w:val="manguon"/>
      </w:pPr>
      <w:r w:rsidRPr="001263D3">
        <w:t>chitiet:""</w:t>
      </w:r>
    </w:p>
    <w:p w14:paraId="6BCF505A" w14:textId="77777777" w:rsidR="00A51CC8" w:rsidRPr="001263D3" w:rsidRDefault="00A51CC8" w:rsidP="008F2B45">
      <w:pPr>
        <w:pStyle w:val="manguon"/>
      </w:pPr>
      <w:r w:rsidRPr="001263D3">
        <w:t>}</w:t>
      </w:r>
    </w:p>
    <w:p w14:paraId="0B4A7BF8" w14:textId="77777777" w:rsidR="00A51CC8" w:rsidRDefault="00A51CC8" w:rsidP="008F2B45">
      <w:pPr>
        <w:pStyle w:val="manguon"/>
      </w:pPr>
      <w:r w:rsidRPr="001263D3">
        <w:t>];</w:t>
      </w:r>
    </w:p>
    <w:p w14:paraId="5B26DFDC" w14:textId="77777777" w:rsidR="000B5DE8" w:rsidRPr="000B5DE8" w:rsidRDefault="000B5DE8" w:rsidP="008F2B45">
      <w:pPr>
        <w:pStyle w:val="noidung"/>
        <w:rPr>
          <w:rFonts w:eastAsia="Times New Roman" w:cs="Times New Roman"/>
          <w:szCs w:val="26"/>
        </w:rPr>
      </w:pPr>
      <w:r w:rsidRPr="000B5DE8">
        <w:rPr>
          <w:rFonts w:eastAsia="Times New Roman" w:cs="Times New Roman"/>
          <w:szCs w:val="26"/>
        </w:rPr>
        <w:lastRenderedPageBreak/>
        <w:t>Việc sử dụng mảng đối tượng giúp hệ thống dễ dàng thực hiện các thao tác như hiển thị danh sách sản phẩm, tìm kiếm, lọc dữ liệu và truy xuất thông tin chi tiết khi người dùng lựa chọn sản phẩm.</w:t>
      </w:r>
    </w:p>
    <w:p w14:paraId="284010C8" w14:textId="0B8ADDCB" w:rsidR="000B5DE8" w:rsidRPr="000B5DE8" w:rsidRDefault="000B5DE8" w:rsidP="008F2B45">
      <w:pPr>
        <w:pStyle w:val="noidung"/>
        <w:rPr>
          <w:rFonts w:eastAsia="Times New Roman" w:cs="Times New Roman"/>
          <w:szCs w:val="26"/>
        </w:rPr>
      </w:pPr>
      <w:r w:rsidRPr="000B5DE8">
        <w:rPr>
          <w:rFonts w:eastAsia="Times New Roman" w:cs="Times New Roman"/>
          <w:szCs w:val="26"/>
        </w:rPr>
        <w:t>Đối với chức năng giỏ hàng, dữ liệu được lưu trữ trên trình duyệt thông qua LocalStorage nhằm duy trì thông tin khi người dùng tải lại trang hoặc đóng trình duyệt</w:t>
      </w:r>
    </w:p>
    <w:p w14:paraId="43828287" w14:textId="77777777" w:rsidR="00A51CC8" w:rsidRPr="001263D3" w:rsidRDefault="00A51CC8" w:rsidP="008F2B45">
      <w:pPr>
        <w:pStyle w:val="noidung"/>
        <w:rPr>
          <w:rFonts w:eastAsia="Times New Roman" w:cs="Times New Roman"/>
          <w:szCs w:val="26"/>
        </w:rPr>
      </w:pPr>
      <w:r w:rsidRPr="001263D3">
        <w:rPr>
          <w:rFonts w:eastAsia="Times New Roman" w:cs="Times New Roman"/>
          <w:szCs w:val="26"/>
        </w:rPr>
        <w:t>Giỏ hàng được lưu bằng LocalStorage:</w:t>
      </w:r>
    </w:p>
    <w:p w14:paraId="00D6600B" w14:textId="77777777" w:rsidR="00A51CC8" w:rsidRPr="001263D3" w:rsidRDefault="00A51CC8" w:rsidP="008F2B45">
      <w:pPr>
        <w:pStyle w:val="manguon"/>
      </w:pPr>
      <w:r w:rsidRPr="001263D3">
        <w:t>[</w:t>
      </w:r>
    </w:p>
    <w:p w14:paraId="3B2F4829" w14:textId="77777777" w:rsidR="00A51CC8" w:rsidRPr="001263D3" w:rsidRDefault="00A51CC8" w:rsidP="008F2B45">
      <w:pPr>
        <w:pStyle w:val="manguon"/>
      </w:pPr>
      <w:r w:rsidRPr="001263D3">
        <w:t>{</w:t>
      </w:r>
    </w:p>
    <w:p w14:paraId="1FF00F49" w14:textId="77777777" w:rsidR="00A51CC8" w:rsidRPr="001263D3" w:rsidRDefault="00A51CC8" w:rsidP="008F2B45">
      <w:pPr>
        <w:pStyle w:val="manguon"/>
      </w:pPr>
      <w:r w:rsidRPr="001263D3">
        <w:t>id:"",</w:t>
      </w:r>
    </w:p>
    <w:p w14:paraId="57871FE9" w14:textId="77777777" w:rsidR="00A51CC8" w:rsidRPr="001263D3" w:rsidRDefault="00A51CC8" w:rsidP="008F2B45">
      <w:pPr>
        <w:pStyle w:val="manguon"/>
      </w:pPr>
      <w:r w:rsidRPr="001263D3">
        <w:t>ten:"",</w:t>
      </w:r>
    </w:p>
    <w:p w14:paraId="75E016EA" w14:textId="77777777" w:rsidR="00A51CC8" w:rsidRPr="001263D3" w:rsidRDefault="00A51CC8" w:rsidP="008F2B45">
      <w:pPr>
        <w:pStyle w:val="manguon"/>
      </w:pPr>
      <w:r w:rsidRPr="001263D3">
        <w:t>gia:"",</w:t>
      </w:r>
    </w:p>
    <w:p w14:paraId="30DC1714" w14:textId="77777777" w:rsidR="00A51CC8" w:rsidRPr="001263D3" w:rsidRDefault="00A51CC8" w:rsidP="008F2B45">
      <w:pPr>
        <w:pStyle w:val="manguon"/>
      </w:pPr>
      <w:r w:rsidRPr="001263D3">
        <w:t>soluong:""</w:t>
      </w:r>
    </w:p>
    <w:p w14:paraId="066E2EB7" w14:textId="77777777" w:rsidR="00A51CC8" w:rsidRPr="001263D3" w:rsidRDefault="00A51CC8" w:rsidP="008F2B45">
      <w:pPr>
        <w:pStyle w:val="manguon"/>
      </w:pPr>
      <w:r w:rsidRPr="001263D3">
        <w:t>}</w:t>
      </w:r>
    </w:p>
    <w:p w14:paraId="4C02CACB" w14:textId="0D3D10A3" w:rsidR="00A51CC8" w:rsidRPr="001263D3" w:rsidRDefault="00A51CC8" w:rsidP="008F2B45">
      <w:pPr>
        <w:pStyle w:val="manguon"/>
      </w:pPr>
      <w:r w:rsidRPr="001263D3">
        <w:t>]</w:t>
      </w:r>
    </w:p>
    <w:p w14:paraId="07EC7FD8" w14:textId="226108AD" w:rsidR="000B5DE8" w:rsidRPr="001263D3" w:rsidRDefault="000B5DE8" w:rsidP="008F2B45">
      <w:pPr>
        <w:pStyle w:val="noidung"/>
        <w:rPr>
          <w:rFonts w:eastAsia="Times New Roman" w:cs="Times New Roman"/>
          <w:szCs w:val="26"/>
        </w:rPr>
      </w:pPr>
      <w:r w:rsidRPr="000B5DE8">
        <w:rPr>
          <w:rFonts w:eastAsia="Times New Roman" w:cs="Times New Roman"/>
          <w:szCs w:val="26"/>
        </w:rPr>
        <w:t>Việc lựa chọn LocalStorage giúp hệ thống hoạt động hoàn toàn ở phía người dùng mà không cần sử dụng cơ sở dữ liệu hay máy chủ lưu trữ, từ đó giảm độ phức tạp trong quá trình phát triển và triển khai website.</w:t>
      </w:r>
    </w:p>
    <w:p w14:paraId="78104884" w14:textId="2C7A8A0E" w:rsidR="002D378E" w:rsidRPr="000F7250" w:rsidRDefault="004553D9">
      <w:pPr>
        <w:pStyle w:val="Heading3"/>
        <w:numPr>
          <w:ilvl w:val="2"/>
          <w:numId w:val="2"/>
        </w:numPr>
        <w:rPr>
          <w:rFonts w:cs="Times New Roman"/>
          <w:szCs w:val="26"/>
        </w:rPr>
      </w:pPr>
      <w:bookmarkStart w:id="74" w:name="_Toc230160118"/>
      <w:bookmarkStart w:id="75" w:name="_Toc232108634"/>
      <w:r w:rsidRPr="001349EC">
        <w:rPr>
          <w:rFonts w:cs="Times New Roman"/>
          <w:szCs w:val="26"/>
        </w:rPr>
        <w:t>Đặc tả chi tiết</w:t>
      </w:r>
      <w:bookmarkEnd w:id="74"/>
      <w:bookmarkEnd w:id="75"/>
    </w:p>
    <w:p w14:paraId="6B587FDB" w14:textId="1BF7875D" w:rsidR="000F7250" w:rsidRDefault="000F7250" w:rsidP="000F7250">
      <w:pPr>
        <w:pStyle w:val="Caption"/>
        <w:keepNext/>
      </w:pPr>
      <w:bookmarkStart w:id="76" w:name="_Toc231851043"/>
      <w:bookmarkStart w:id="77" w:name="_Toc231852967"/>
      <w:bookmarkStart w:id="78" w:name="_Toc231981434"/>
      <w:bookmarkStart w:id="79" w:name="_Toc231982605"/>
      <w:r>
        <w:t xml:space="preserve">Bảng </w:t>
      </w:r>
      <w:fldSimple w:instr=" SEQ Bảng \* ARABIC ">
        <w:r w:rsidR="008E50B6">
          <w:rPr>
            <w:noProof/>
          </w:rPr>
          <w:t>1</w:t>
        </w:r>
      </w:fldSimple>
      <w:r w:rsidR="00450A10">
        <w:t>.3.2</w:t>
      </w:r>
      <w:r>
        <w:t xml:space="preserve"> Cấu trúc sản phẩm</w:t>
      </w:r>
      <w:bookmarkEnd w:id="76"/>
      <w:bookmarkEnd w:id="77"/>
      <w:bookmarkEnd w:id="78"/>
      <w:bookmarkEnd w:id="79"/>
    </w:p>
    <w:tbl>
      <w:tblPr>
        <w:tblStyle w:val="myTable"/>
        <w:tblW w:w="0" w:type="auto"/>
        <w:tblLook w:val="04A0" w:firstRow="1" w:lastRow="0" w:firstColumn="1" w:lastColumn="0" w:noHBand="0" w:noVBand="1"/>
      </w:tblPr>
      <w:tblGrid>
        <w:gridCol w:w="1754"/>
        <w:gridCol w:w="2106"/>
        <w:gridCol w:w="2250"/>
        <w:gridCol w:w="2160"/>
      </w:tblGrid>
      <w:tr w:rsidR="00A51CC8" w:rsidRPr="001263D3" w14:paraId="0AC5A9FB" w14:textId="77777777" w:rsidTr="00A5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23BAF481" w14:textId="77777777" w:rsidR="00A51CC8" w:rsidRPr="001263D3" w:rsidRDefault="00A51CC8" w:rsidP="0090168F">
            <w:pPr>
              <w:rPr>
                <w:szCs w:val="26"/>
              </w:rPr>
            </w:pPr>
            <w:r w:rsidRPr="001263D3">
              <w:rPr>
                <w:szCs w:val="26"/>
              </w:rPr>
              <w:t>STT</w:t>
            </w:r>
          </w:p>
        </w:tc>
        <w:tc>
          <w:tcPr>
            <w:tcW w:w="2106" w:type="dxa"/>
          </w:tcPr>
          <w:p w14:paraId="5642B8C7" w14:textId="51A0CC4F" w:rsidR="00A51CC8" w:rsidRPr="001263D3" w:rsidRDefault="00A51CC8" w:rsidP="0090168F">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Thuộc tính</w:t>
            </w:r>
          </w:p>
        </w:tc>
        <w:tc>
          <w:tcPr>
            <w:tcW w:w="2250" w:type="dxa"/>
          </w:tcPr>
          <w:p w14:paraId="58B781CF" w14:textId="606125BE" w:rsidR="00A51CC8" w:rsidRPr="001263D3" w:rsidRDefault="00A51CC8" w:rsidP="0090168F">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Kiểu dữ liệu</w:t>
            </w:r>
          </w:p>
        </w:tc>
        <w:tc>
          <w:tcPr>
            <w:tcW w:w="2160" w:type="dxa"/>
          </w:tcPr>
          <w:p w14:paraId="12FBC209" w14:textId="11F5B0F5" w:rsidR="00A51CC8" w:rsidRPr="001263D3" w:rsidRDefault="00A51CC8" w:rsidP="0090168F">
            <w:pPr>
              <w:cnfStyle w:val="100000000000" w:firstRow="1" w:lastRow="0" w:firstColumn="0" w:lastColumn="0" w:oddVBand="0" w:evenVBand="0" w:oddHBand="0" w:evenHBand="0" w:firstRowFirstColumn="0" w:firstRowLastColumn="0" w:lastRowFirstColumn="0" w:lastRowLastColumn="0"/>
              <w:rPr>
                <w:szCs w:val="26"/>
              </w:rPr>
            </w:pPr>
            <w:r w:rsidRPr="001263D3">
              <w:rPr>
                <w:szCs w:val="26"/>
              </w:rPr>
              <w:t>Ý nghĩa</w:t>
            </w:r>
          </w:p>
        </w:tc>
      </w:tr>
      <w:tr w:rsidR="00A51CC8" w:rsidRPr="001263D3" w14:paraId="54131A52"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5C16C804" w14:textId="50915043" w:rsidR="00A51CC8" w:rsidRPr="001263D3" w:rsidRDefault="00A51CC8" w:rsidP="0090168F">
            <w:pPr>
              <w:rPr>
                <w:szCs w:val="26"/>
              </w:rPr>
            </w:pPr>
            <w:r w:rsidRPr="001263D3">
              <w:rPr>
                <w:szCs w:val="26"/>
              </w:rPr>
              <w:t>01</w:t>
            </w:r>
          </w:p>
        </w:tc>
        <w:tc>
          <w:tcPr>
            <w:tcW w:w="2106" w:type="dxa"/>
          </w:tcPr>
          <w:p w14:paraId="71042661" w14:textId="4F7555F8"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id</w:t>
            </w:r>
          </w:p>
        </w:tc>
        <w:tc>
          <w:tcPr>
            <w:tcW w:w="2250" w:type="dxa"/>
          </w:tcPr>
          <w:p w14:paraId="47414AC7" w14:textId="0051A4A7"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2EDE91BB" w14:textId="0EA313F7"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Mã sản phẩm</w:t>
            </w:r>
          </w:p>
        </w:tc>
      </w:tr>
      <w:tr w:rsidR="00A51CC8" w:rsidRPr="001263D3" w14:paraId="4C78554F"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7BE59BFE" w14:textId="14B76872" w:rsidR="00A51CC8" w:rsidRPr="001263D3" w:rsidRDefault="00A51CC8" w:rsidP="0090168F">
            <w:pPr>
              <w:rPr>
                <w:szCs w:val="26"/>
              </w:rPr>
            </w:pPr>
            <w:r w:rsidRPr="001263D3">
              <w:rPr>
                <w:szCs w:val="26"/>
              </w:rPr>
              <w:t>02</w:t>
            </w:r>
          </w:p>
        </w:tc>
        <w:tc>
          <w:tcPr>
            <w:tcW w:w="2106" w:type="dxa"/>
          </w:tcPr>
          <w:p w14:paraId="329E682B" w14:textId="2932C5A1"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ten</w:t>
            </w:r>
          </w:p>
        </w:tc>
        <w:tc>
          <w:tcPr>
            <w:tcW w:w="2250" w:type="dxa"/>
          </w:tcPr>
          <w:p w14:paraId="020F0E12" w14:textId="4436F521"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169B70DA" w14:textId="01B72CC5" w:rsidR="00A51CC8" w:rsidRPr="001263D3" w:rsidRDefault="00A51CC8"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Tên sản phẩm</w:t>
            </w:r>
          </w:p>
        </w:tc>
      </w:tr>
      <w:tr w:rsidR="00855C1C" w:rsidRPr="001263D3" w14:paraId="26732B43"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1D4FA7A" w14:textId="45C48141" w:rsidR="00855C1C" w:rsidRPr="001263D3" w:rsidRDefault="00855C1C" w:rsidP="0090168F">
            <w:pPr>
              <w:rPr>
                <w:szCs w:val="26"/>
              </w:rPr>
            </w:pPr>
            <w:r w:rsidRPr="001263D3">
              <w:rPr>
                <w:szCs w:val="26"/>
              </w:rPr>
              <w:t>03</w:t>
            </w:r>
          </w:p>
        </w:tc>
        <w:tc>
          <w:tcPr>
            <w:tcW w:w="2106" w:type="dxa"/>
          </w:tcPr>
          <w:p w14:paraId="2299FB21" w14:textId="65DB4820"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loai</w:t>
            </w:r>
          </w:p>
        </w:tc>
        <w:tc>
          <w:tcPr>
            <w:tcW w:w="2250" w:type="dxa"/>
          </w:tcPr>
          <w:p w14:paraId="0843EE8B" w14:textId="5E082F20"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3122FDE6" w14:textId="095ED468"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Loại sản phẩm</w:t>
            </w:r>
          </w:p>
        </w:tc>
      </w:tr>
      <w:tr w:rsidR="00855C1C" w:rsidRPr="001263D3" w14:paraId="49E06568"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2B4F607D" w14:textId="2FFDDC3B" w:rsidR="00855C1C" w:rsidRPr="001263D3" w:rsidRDefault="00855C1C" w:rsidP="0090168F">
            <w:pPr>
              <w:rPr>
                <w:szCs w:val="26"/>
              </w:rPr>
            </w:pPr>
            <w:r w:rsidRPr="001263D3">
              <w:rPr>
                <w:szCs w:val="26"/>
              </w:rPr>
              <w:t>04</w:t>
            </w:r>
          </w:p>
        </w:tc>
        <w:tc>
          <w:tcPr>
            <w:tcW w:w="2106" w:type="dxa"/>
          </w:tcPr>
          <w:p w14:paraId="1F356943" w14:textId="4DA799D6"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gia</w:t>
            </w:r>
          </w:p>
        </w:tc>
        <w:tc>
          <w:tcPr>
            <w:tcW w:w="2250" w:type="dxa"/>
          </w:tcPr>
          <w:p w14:paraId="5F13FE9D" w14:textId="4ECFEB79"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Number</w:t>
            </w:r>
          </w:p>
        </w:tc>
        <w:tc>
          <w:tcPr>
            <w:tcW w:w="2160" w:type="dxa"/>
          </w:tcPr>
          <w:p w14:paraId="1D1BAD9F" w14:textId="192CD799"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Giá bán</w:t>
            </w:r>
          </w:p>
        </w:tc>
      </w:tr>
      <w:tr w:rsidR="00855C1C" w:rsidRPr="001263D3" w14:paraId="72C7E205"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09F2CE9" w14:textId="08522313" w:rsidR="00855C1C" w:rsidRPr="001263D3" w:rsidRDefault="00855C1C" w:rsidP="0090168F">
            <w:pPr>
              <w:rPr>
                <w:szCs w:val="26"/>
              </w:rPr>
            </w:pPr>
            <w:r w:rsidRPr="001263D3">
              <w:rPr>
                <w:szCs w:val="26"/>
              </w:rPr>
              <w:t>05</w:t>
            </w:r>
          </w:p>
        </w:tc>
        <w:tc>
          <w:tcPr>
            <w:tcW w:w="2106" w:type="dxa"/>
          </w:tcPr>
          <w:p w14:paraId="358AB03A" w14:textId="5D182CF8"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anh</w:t>
            </w:r>
          </w:p>
        </w:tc>
        <w:tc>
          <w:tcPr>
            <w:tcW w:w="2250" w:type="dxa"/>
          </w:tcPr>
          <w:p w14:paraId="249762C9" w14:textId="46D28B94"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5EB577F5" w14:textId="073A06A7"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Đường dẫn hình ảnh</w:t>
            </w:r>
          </w:p>
        </w:tc>
      </w:tr>
      <w:tr w:rsidR="00855C1C" w:rsidRPr="001263D3" w14:paraId="55C016A7"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34AB5459" w14:textId="3BD3880D" w:rsidR="00855C1C" w:rsidRPr="001263D3" w:rsidRDefault="00855C1C" w:rsidP="0090168F">
            <w:pPr>
              <w:rPr>
                <w:szCs w:val="26"/>
              </w:rPr>
            </w:pPr>
            <w:r w:rsidRPr="001263D3">
              <w:rPr>
                <w:szCs w:val="26"/>
              </w:rPr>
              <w:t>06</w:t>
            </w:r>
          </w:p>
        </w:tc>
        <w:tc>
          <w:tcPr>
            <w:tcW w:w="2106" w:type="dxa"/>
          </w:tcPr>
          <w:p w14:paraId="2BCF98E6" w14:textId="1E53287F"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mota</w:t>
            </w:r>
          </w:p>
        </w:tc>
        <w:tc>
          <w:tcPr>
            <w:tcW w:w="2250" w:type="dxa"/>
          </w:tcPr>
          <w:p w14:paraId="56297CBB" w14:textId="6E2883D3"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10A2EF39" w14:textId="38635319"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Mô tả ngắn</w:t>
            </w:r>
          </w:p>
        </w:tc>
      </w:tr>
      <w:tr w:rsidR="00855C1C" w:rsidRPr="001263D3" w14:paraId="0EE575B1"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4531E04E" w14:textId="6B2D9362" w:rsidR="00855C1C" w:rsidRPr="001263D3" w:rsidRDefault="00855C1C" w:rsidP="0090168F">
            <w:pPr>
              <w:rPr>
                <w:szCs w:val="26"/>
              </w:rPr>
            </w:pPr>
            <w:r w:rsidRPr="001263D3">
              <w:rPr>
                <w:szCs w:val="26"/>
              </w:rPr>
              <w:t>07</w:t>
            </w:r>
          </w:p>
        </w:tc>
        <w:tc>
          <w:tcPr>
            <w:tcW w:w="2106" w:type="dxa"/>
          </w:tcPr>
          <w:p w14:paraId="2576EFCC" w14:textId="51993737"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huongvi</w:t>
            </w:r>
          </w:p>
        </w:tc>
        <w:tc>
          <w:tcPr>
            <w:tcW w:w="2250" w:type="dxa"/>
          </w:tcPr>
          <w:p w14:paraId="5EDA2852" w14:textId="2EA57DE9"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7249A901" w14:textId="190D6157"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Hương vị sản phẩm</w:t>
            </w:r>
          </w:p>
        </w:tc>
      </w:tr>
      <w:tr w:rsidR="00855C1C" w:rsidRPr="001263D3" w14:paraId="59E72CEE" w14:textId="77777777" w:rsidTr="00A51CC8">
        <w:tc>
          <w:tcPr>
            <w:cnfStyle w:val="001000000000" w:firstRow="0" w:lastRow="0" w:firstColumn="1" w:lastColumn="0" w:oddVBand="0" w:evenVBand="0" w:oddHBand="0" w:evenHBand="0" w:firstRowFirstColumn="0" w:firstRowLastColumn="0" w:lastRowFirstColumn="0" w:lastRowLastColumn="0"/>
            <w:tcW w:w="1754" w:type="dxa"/>
          </w:tcPr>
          <w:p w14:paraId="13E0B130" w14:textId="02274134" w:rsidR="00855C1C" w:rsidRPr="001263D3" w:rsidRDefault="00855C1C" w:rsidP="0090168F">
            <w:pPr>
              <w:rPr>
                <w:szCs w:val="26"/>
              </w:rPr>
            </w:pPr>
            <w:r w:rsidRPr="001263D3">
              <w:rPr>
                <w:szCs w:val="26"/>
              </w:rPr>
              <w:t>08</w:t>
            </w:r>
          </w:p>
        </w:tc>
        <w:tc>
          <w:tcPr>
            <w:tcW w:w="2106" w:type="dxa"/>
          </w:tcPr>
          <w:p w14:paraId="2DFA4685" w14:textId="79D22109"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chitiet</w:t>
            </w:r>
          </w:p>
        </w:tc>
        <w:tc>
          <w:tcPr>
            <w:tcW w:w="2250" w:type="dxa"/>
          </w:tcPr>
          <w:p w14:paraId="75702C1D" w14:textId="20314E27"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String</w:t>
            </w:r>
          </w:p>
        </w:tc>
        <w:tc>
          <w:tcPr>
            <w:tcW w:w="2160" w:type="dxa"/>
          </w:tcPr>
          <w:p w14:paraId="6B593F88" w14:textId="40A912E1" w:rsidR="00855C1C" w:rsidRPr="001263D3" w:rsidRDefault="00855C1C" w:rsidP="0090168F">
            <w:pPr>
              <w:jc w:val="cente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Mô tả chi tiết</w:t>
            </w:r>
          </w:p>
        </w:tc>
      </w:tr>
    </w:tbl>
    <w:p w14:paraId="3F6D91C3" w14:textId="77777777" w:rsidR="002D378E" w:rsidRPr="001263D3" w:rsidRDefault="002D378E" w:rsidP="002D378E">
      <w:pPr>
        <w:rPr>
          <w:szCs w:val="26"/>
        </w:rPr>
      </w:pPr>
    </w:p>
    <w:p w14:paraId="697DCC6A" w14:textId="1D904B0E" w:rsidR="004553D9" w:rsidRPr="001263D3" w:rsidRDefault="00FC25B2" w:rsidP="00FC25B2">
      <w:pPr>
        <w:pStyle w:val="Heading2"/>
        <w:numPr>
          <w:ilvl w:val="0"/>
          <w:numId w:val="0"/>
        </w:numPr>
        <w:rPr>
          <w:szCs w:val="28"/>
        </w:rPr>
      </w:pPr>
      <w:bookmarkStart w:id="80" w:name="_Toc230160119"/>
      <w:bookmarkStart w:id="81" w:name="_Toc232108635"/>
      <w:r w:rsidRPr="00B41681">
        <w:rPr>
          <w:szCs w:val="28"/>
        </w:rPr>
        <w:t>3.4.</w:t>
      </w:r>
      <w:r w:rsidRPr="001263D3">
        <w:rPr>
          <w:szCs w:val="28"/>
        </w:rPr>
        <w:t xml:space="preserve"> </w:t>
      </w:r>
      <w:r w:rsidR="004553D9" w:rsidRPr="001263D3">
        <w:rPr>
          <w:szCs w:val="28"/>
        </w:rPr>
        <w:t>Thiết kế chức năng</w:t>
      </w:r>
      <w:bookmarkEnd w:id="80"/>
      <w:bookmarkEnd w:id="81"/>
    </w:p>
    <w:p w14:paraId="739AF60B" w14:textId="77777777" w:rsidR="00855C1C" w:rsidRPr="001263D3" w:rsidRDefault="00855C1C" w:rsidP="008F2B45">
      <w:pPr>
        <w:pStyle w:val="noidung"/>
      </w:pPr>
      <w:r w:rsidRPr="001263D3">
        <w:t>Hệ thống được chia thành các nhóm chức năng chính như sau:</w:t>
      </w:r>
    </w:p>
    <w:p w14:paraId="1ADE09BF" w14:textId="3440C29B" w:rsidR="00855C1C" w:rsidRPr="002F2E1A" w:rsidRDefault="00855C1C" w:rsidP="002F2E1A">
      <w:pPr>
        <w:pStyle w:val="noidung"/>
      </w:pPr>
      <w:r w:rsidRPr="002F2E1A">
        <w:t>Nhóm chức năng quản lý sản phẩm</w:t>
      </w:r>
      <w:r w:rsidR="002F2E1A">
        <w:t>:</w:t>
      </w:r>
    </w:p>
    <w:p w14:paraId="5328A0B4" w14:textId="77777777" w:rsidR="00855C1C" w:rsidRPr="001263D3" w:rsidRDefault="00855C1C">
      <w:pPr>
        <w:pStyle w:val="noidung"/>
        <w:numPr>
          <w:ilvl w:val="0"/>
          <w:numId w:val="44"/>
        </w:numPr>
      </w:pPr>
      <w:r w:rsidRPr="001263D3">
        <w:t>Hiển thị sản phẩm.</w:t>
      </w:r>
    </w:p>
    <w:p w14:paraId="58A9FBB2" w14:textId="77777777" w:rsidR="00855C1C" w:rsidRPr="001263D3" w:rsidRDefault="00855C1C">
      <w:pPr>
        <w:pStyle w:val="noidung"/>
        <w:numPr>
          <w:ilvl w:val="0"/>
          <w:numId w:val="44"/>
        </w:numPr>
      </w:pPr>
      <w:r w:rsidRPr="001263D3">
        <w:t>Tìm kiếm sản phẩm.</w:t>
      </w:r>
    </w:p>
    <w:p w14:paraId="0C29C17F" w14:textId="77777777" w:rsidR="00855C1C" w:rsidRPr="001263D3" w:rsidRDefault="00855C1C">
      <w:pPr>
        <w:pStyle w:val="noidung"/>
        <w:numPr>
          <w:ilvl w:val="0"/>
          <w:numId w:val="44"/>
        </w:numPr>
      </w:pPr>
      <w:r w:rsidRPr="001263D3">
        <w:t>Lọc sản phẩm.</w:t>
      </w:r>
    </w:p>
    <w:p w14:paraId="38F0D2D8" w14:textId="77777777" w:rsidR="00855C1C" w:rsidRPr="001263D3" w:rsidRDefault="00855C1C">
      <w:pPr>
        <w:pStyle w:val="noidung"/>
        <w:numPr>
          <w:ilvl w:val="0"/>
          <w:numId w:val="44"/>
        </w:numPr>
      </w:pPr>
      <w:r w:rsidRPr="001263D3">
        <w:t>Xem chi tiết sản phẩm.</w:t>
      </w:r>
    </w:p>
    <w:p w14:paraId="09D57AAB" w14:textId="458BB527" w:rsidR="00855C1C" w:rsidRPr="002F2E1A" w:rsidRDefault="00855C1C" w:rsidP="002F2E1A">
      <w:pPr>
        <w:pStyle w:val="noidung"/>
      </w:pPr>
      <w:r w:rsidRPr="002F2E1A">
        <w:t>Nhóm chức năng giỏ hàng</w:t>
      </w:r>
      <w:r w:rsidR="002F2E1A">
        <w:t>:</w:t>
      </w:r>
    </w:p>
    <w:p w14:paraId="5DCFAF90" w14:textId="77777777" w:rsidR="00855C1C" w:rsidRPr="001263D3" w:rsidRDefault="00855C1C">
      <w:pPr>
        <w:pStyle w:val="noidung"/>
        <w:numPr>
          <w:ilvl w:val="0"/>
          <w:numId w:val="45"/>
        </w:numPr>
      </w:pPr>
      <w:r w:rsidRPr="001263D3">
        <w:t>Thêm sản phẩm.</w:t>
      </w:r>
    </w:p>
    <w:p w14:paraId="038EFF0F" w14:textId="77777777" w:rsidR="00855C1C" w:rsidRPr="001263D3" w:rsidRDefault="00855C1C">
      <w:pPr>
        <w:pStyle w:val="noidung"/>
        <w:numPr>
          <w:ilvl w:val="0"/>
          <w:numId w:val="45"/>
        </w:numPr>
      </w:pPr>
      <w:r w:rsidRPr="001263D3">
        <w:t>Cập nhật số lượng.</w:t>
      </w:r>
    </w:p>
    <w:p w14:paraId="1FDB8A77" w14:textId="77777777" w:rsidR="00855C1C" w:rsidRPr="001263D3" w:rsidRDefault="00855C1C">
      <w:pPr>
        <w:pStyle w:val="noidung"/>
        <w:numPr>
          <w:ilvl w:val="0"/>
          <w:numId w:val="45"/>
        </w:numPr>
      </w:pPr>
      <w:r w:rsidRPr="001263D3">
        <w:t>Xóa sản phẩm.</w:t>
      </w:r>
    </w:p>
    <w:p w14:paraId="445BAA8E" w14:textId="77777777" w:rsidR="00855C1C" w:rsidRPr="001263D3" w:rsidRDefault="00855C1C">
      <w:pPr>
        <w:pStyle w:val="noidung"/>
        <w:numPr>
          <w:ilvl w:val="0"/>
          <w:numId w:val="45"/>
        </w:numPr>
      </w:pPr>
      <w:r w:rsidRPr="001263D3">
        <w:t>Tính tổng tiền.</w:t>
      </w:r>
    </w:p>
    <w:p w14:paraId="0BAAF3B0" w14:textId="77777777" w:rsidR="00855C1C" w:rsidRPr="001263D3" w:rsidRDefault="00855C1C">
      <w:pPr>
        <w:pStyle w:val="noidung"/>
        <w:numPr>
          <w:ilvl w:val="0"/>
          <w:numId w:val="45"/>
        </w:numPr>
      </w:pPr>
      <w:r w:rsidRPr="001263D3">
        <w:t>Thanh toán.</w:t>
      </w:r>
    </w:p>
    <w:p w14:paraId="38536235" w14:textId="61B3A0D4" w:rsidR="00855C1C" w:rsidRPr="002F2E1A" w:rsidRDefault="00855C1C" w:rsidP="002F2E1A">
      <w:pPr>
        <w:pStyle w:val="noidung"/>
      </w:pPr>
      <w:r w:rsidRPr="002F2E1A">
        <w:t>Nhóm chức năng liên hệ</w:t>
      </w:r>
      <w:r w:rsidR="002F2E1A">
        <w:t>:</w:t>
      </w:r>
    </w:p>
    <w:p w14:paraId="71EB58BA" w14:textId="77777777" w:rsidR="00855C1C" w:rsidRPr="001263D3" w:rsidRDefault="00855C1C">
      <w:pPr>
        <w:pStyle w:val="noidung"/>
        <w:numPr>
          <w:ilvl w:val="0"/>
          <w:numId w:val="46"/>
        </w:numPr>
      </w:pPr>
      <w:r w:rsidRPr="001263D3">
        <w:t>Nhập thông tin.</w:t>
      </w:r>
    </w:p>
    <w:p w14:paraId="6CB7D0BA" w14:textId="77777777" w:rsidR="00855C1C" w:rsidRPr="001263D3" w:rsidRDefault="00855C1C">
      <w:pPr>
        <w:pStyle w:val="noidung"/>
        <w:numPr>
          <w:ilvl w:val="0"/>
          <w:numId w:val="46"/>
        </w:numPr>
      </w:pPr>
      <w:r w:rsidRPr="001263D3">
        <w:t>Gửi thông tin liên hệ.</w:t>
      </w:r>
    </w:p>
    <w:p w14:paraId="62CF64D5" w14:textId="2622CA11" w:rsidR="00855C1C" w:rsidRPr="002F2E1A" w:rsidRDefault="00855C1C" w:rsidP="002F2E1A">
      <w:pPr>
        <w:pStyle w:val="noidung"/>
      </w:pPr>
      <w:r w:rsidRPr="002F2E1A">
        <w:t>Nhóm chức năng điều hướng</w:t>
      </w:r>
      <w:r w:rsidR="002F2E1A">
        <w:t>:</w:t>
      </w:r>
    </w:p>
    <w:p w14:paraId="495C238F" w14:textId="77777777" w:rsidR="00855C1C" w:rsidRPr="001263D3" w:rsidRDefault="00855C1C">
      <w:pPr>
        <w:pStyle w:val="noidung"/>
        <w:numPr>
          <w:ilvl w:val="0"/>
          <w:numId w:val="47"/>
        </w:numPr>
      </w:pPr>
      <w:r w:rsidRPr="001263D3">
        <w:t>Chuyển trang chủ.</w:t>
      </w:r>
    </w:p>
    <w:p w14:paraId="6ECCF92B" w14:textId="77777777" w:rsidR="00855C1C" w:rsidRPr="001263D3" w:rsidRDefault="00855C1C">
      <w:pPr>
        <w:pStyle w:val="noidung"/>
        <w:numPr>
          <w:ilvl w:val="0"/>
          <w:numId w:val="47"/>
        </w:numPr>
      </w:pPr>
      <w:r w:rsidRPr="001263D3">
        <w:t>Chuyển trang sản phẩm.</w:t>
      </w:r>
    </w:p>
    <w:p w14:paraId="487FC6C1" w14:textId="77777777" w:rsidR="00855C1C" w:rsidRPr="001263D3" w:rsidRDefault="00855C1C">
      <w:pPr>
        <w:pStyle w:val="noidung"/>
        <w:numPr>
          <w:ilvl w:val="0"/>
          <w:numId w:val="47"/>
        </w:numPr>
      </w:pPr>
      <w:r w:rsidRPr="001263D3">
        <w:t>Chuyển trang giới thiệu.</w:t>
      </w:r>
    </w:p>
    <w:p w14:paraId="68F8B5C0" w14:textId="77777777" w:rsidR="00855C1C" w:rsidRPr="001263D3" w:rsidRDefault="00855C1C">
      <w:pPr>
        <w:pStyle w:val="noidung"/>
        <w:numPr>
          <w:ilvl w:val="0"/>
          <w:numId w:val="47"/>
        </w:numPr>
      </w:pPr>
      <w:r w:rsidRPr="001263D3">
        <w:t>Chuyển trang liên hệ.</w:t>
      </w:r>
    </w:p>
    <w:p w14:paraId="28616636" w14:textId="77777777" w:rsidR="00855C1C" w:rsidRPr="001263D3" w:rsidRDefault="00855C1C">
      <w:pPr>
        <w:pStyle w:val="noidung"/>
        <w:numPr>
          <w:ilvl w:val="0"/>
          <w:numId w:val="47"/>
        </w:numPr>
      </w:pPr>
      <w:r w:rsidRPr="001263D3">
        <w:t>Chuyển trang giỏ hàng.</w:t>
      </w:r>
    </w:p>
    <w:p w14:paraId="48C93062" w14:textId="06F28BB6" w:rsidR="00F70E83" w:rsidRPr="001263D3" w:rsidRDefault="00855C1C" w:rsidP="008F2B45">
      <w:pPr>
        <w:pStyle w:val="noidung"/>
      </w:pPr>
      <w:r w:rsidRPr="001263D3">
        <w:t>Luồng xử lý chính:</w:t>
      </w:r>
      <w:r w:rsidR="00F70E83" w:rsidRPr="001263D3">
        <w:t xml:space="preserve"> Người dùng → Xem sản phẩm → Chọn sản phẩm → Xem chi tiết → Thêm vào giỏ hàng → Quản lý giỏ hàng → Thanh toán.</w:t>
      </w:r>
    </w:p>
    <w:p w14:paraId="1A17F1E6" w14:textId="20AFEB0F" w:rsidR="004553D9" w:rsidRPr="001263D3" w:rsidRDefault="00FC25B2" w:rsidP="00FC25B2">
      <w:pPr>
        <w:pStyle w:val="Heading2"/>
        <w:numPr>
          <w:ilvl w:val="0"/>
          <w:numId w:val="0"/>
        </w:numPr>
        <w:rPr>
          <w:szCs w:val="28"/>
        </w:rPr>
      </w:pPr>
      <w:bookmarkStart w:id="82" w:name="_Toc230160120"/>
      <w:bookmarkStart w:id="83" w:name="_Toc232108636"/>
      <w:r w:rsidRPr="00B41681">
        <w:rPr>
          <w:szCs w:val="28"/>
        </w:rPr>
        <w:lastRenderedPageBreak/>
        <w:t>3.5.</w:t>
      </w:r>
      <w:r w:rsidRPr="001263D3">
        <w:rPr>
          <w:szCs w:val="28"/>
        </w:rPr>
        <w:t xml:space="preserve"> </w:t>
      </w:r>
      <w:r w:rsidR="004553D9" w:rsidRPr="001263D3">
        <w:rPr>
          <w:szCs w:val="28"/>
        </w:rPr>
        <w:t>Thiết kế giao diện</w:t>
      </w:r>
      <w:bookmarkEnd w:id="82"/>
      <w:bookmarkEnd w:id="83"/>
    </w:p>
    <w:p w14:paraId="328778DF" w14:textId="6AF165E9" w:rsidR="000F1729" w:rsidRPr="00F12750" w:rsidRDefault="004553D9">
      <w:pPr>
        <w:pStyle w:val="Heading3"/>
        <w:numPr>
          <w:ilvl w:val="2"/>
          <w:numId w:val="3"/>
        </w:numPr>
        <w:rPr>
          <w:rFonts w:cs="Times New Roman"/>
          <w:szCs w:val="26"/>
        </w:rPr>
      </w:pPr>
      <w:bookmarkStart w:id="84" w:name="_Toc230160121"/>
      <w:bookmarkStart w:id="85" w:name="_Toc232108637"/>
      <w:r w:rsidRPr="001349EC">
        <w:rPr>
          <w:rFonts w:cs="Times New Roman"/>
          <w:szCs w:val="26"/>
        </w:rPr>
        <w:t>Sơ đồ website</w:t>
      </w:r>
      <w:bookmarkEnd w:id="84"/>
      <w:bookmarkEnd w:id="85"/>
    </w:p>
    <w:p w14:paraId="03CE6812" w14:textId="42E7045A" w:rsidR="000F1729" w:rsidRDefault="000F1729" w:rsidP="000F1729">
      <w:pPr>
        <w:pStyle w:val="Caption"/>
        <w:rPr>
          <w:szCs w:val="26"/>
        </w:rPr>
      </w:pPr>
      <w:bookmarkStart w:id="86" w:name="_Toc231846917"/>
      <w:r>
        <w:t>Hình 3.5.1 Sơ đồ cấu trúc website</w:t>
      </w:r>
      <w:bookmarkEnd w:id="86"/>
    </w:p>
    <w:p w14:paraId="431DDE61" w14:textId="77777777" w:rsidR="000F1729" w:rsidRDefault="009467D1" w:rsidP="00F12750">
      <w:pPr>
        <w:pStyle w:val="noidung"/>
        <w:keepNext/>
        <w:jc w:val="center"/>
      </w:pPr>
      <w:r w:rsidRPr="001263D3">
        <w:rPr>
          <w:noProof/>
          <w:szCs w:val="26"/>
        </w:rPr>
        <w:drawing>
          <wp:inline distT="0" distB="0" distL="0" distR="0" wp14:anchorId="2FE30073" wp14:editId="047CB314">
            <wp:extent cx="5346700" cy="4860636"/>
            <wp:effectExtent l="0" t="0" r="6350" b="0"/>
            <wp:docPr id="2146763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310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353479" cy="4866798"/>
                    </a:xfrm>
                    <a:prstGeom prst="rect">
                      <a:avLst/>
                    </a:prstGeom>
                  </pic:spPr>
                </pic:pic>
              </a:graphicData>
            </a:graphic>
          </wp:inline>
        </w:drawing>
      </w:r>
    </w:p>
    <w:p w14:paraId="297AE239" w14:textId="06B51402" w:rsidR="002D378E" w:rsidRPr="001263D3" w:rsidRDefault="00D74F62" w:rsidP="00D74F62">
      <w:pPr>
        <w:rPr>
          <w:szCs w:val="26"/>
        </w:rPr>
      </w:pPr>
      <w:r w:rsidRPr="001263D3">
        <w:rPr>
          <w:szCs w:val="26"/>
        </w:rPr>
        <w:br w:type="page"/>
      </w:r>
    </w:p>
    <w:p w14:paraId="26D96594" w14:textId="33E7DF9A" w:rsidR="009112B1" w:rsidRPr="001349EC" w:rsidRDefault="009112B1">
      <w:pPr>
        <w:pStyle w:val="Heading3"/>
        <w:numPr>
          <w:ilvl w:val="2"/>
          <w:numId w:val="3"/>
        </w:numPr>
        <w:rPr>
          <w:rFonts w:cs="Times New Roman"/>
          <w:szCs w:val="26"/>
        </w:rPr>
      </w:pPr>
      <w:bookmarkStart w:id="87" w:name="_Toc232108638"/>
      <w:r w:rsidRPr="001349EC">
        <w:rPr>
          <w:rFonts w:cs="Times New Roman"/>
          <w:szCs w:val="26"/>
        </w:rPr>
        <w:lastRenderedPageBreak/>
        <w:t>Giao diện trang chủ</w:t>
      </w:r>
      <w:bookmarkEnd w:id="87"/>
    </w:p>
    <w:p w14:paraId="0305E52F" w14:textId="4DE47A72" w:rsidR="0052099B" w:rsidRPr="001263D3" w:rsidRDefault="0052099B" w:rsidP="0052099B">
      <w:pPr>
        <w:pStyle w:val="Caption"/>
        <w:ind w:left="600"/>
        <w:rPr>
          <w:szCs w:val="26"/>
        </w:rPr>
      </w:pPr>
      <w:bookmarkStart w:id="88" w:name="_Toc231594356"/>
      <w:bookmarkStart w:id="89" w:name="_Toc231846918"/>
      <w:r w:rsidRPr="001263D3">
        <w:rPr>
          <w:szCs w:val="26"/>
        </w:rPr>
        <w:t xml:space="preserve">Hình </w:t>
      </w:r>
      <w:r w:rsidR="000F1729">
        <w:rPr>
          <w:szCs w:val="26"/>
        </w:rPr>
        <w:t>3.5.2</w:t>
      </w:r>
      <w:r w:rsidRPr="001263D3">
        <w:rPr>
          <w:szCs w:val="26"/>
        </w:rPr>
        <w:t xml:space="preserve"> Giao diện</w:t>
      </w:r>
      <w:r w:rsidR="004F4845" w:rsidRPr="001263D3">
        <w:rPr>
          <w:szCs w:val="26"/>
        </w:rPr>
        <w:t xml:space="preserve"> phác thảo</w:t>
      </w:r>
      <w:r w:rsidRPr="001263D3">
        <w:rPr>
          <w:szCs w:val="26"/>
        </w:rPr>
        <w:t xml:space="preserve"> trang chủ</w:t>
      </w:r>
      <w:bookmarkEnd w:id="88"/>
      <w:bookmarkEnd w:id="89"/>
    </w:p>
    <w:p w14:paraId="3A2C0E2E" w14:textId="68653922" w:rsidR="001C6FDB" w:rsidRPr="001263D3" w:rsidRDefault="009112B1" w:rsidP="00186638">
      <w:pPr>
        <w:pStyle w:val="Caption"/>
        <w:keepNext/>
        <w:rPr>
          <w:szCs w:val="26"/>
        </w:rPr>
      </w:pPr>
      <w:r w:rsidRPr="001263D3">
        <w:rPr>
          <w:noProof/>
          <w:szCs w:val="26"/>
        </w:rPr>
        <w:drawing>
          <wp:inline distT="0" distB="0" distL="0" distR="0" wp14:anchorId="2F6C49BC" wp14:editId="37135E66">
            <wp:extent cx="5604510" cy="4182386"/>
            <wp:effectExtent l="0" t="0" r="0" b="8890"/>
            <wp:docPr id="1470604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4018"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5642939" cy="4211064"/>
                    </a:xfrm>
                    <a:prstGeom prst="rect">
                      <a:avLst/>
                    </a:prstGeom>
                  </pic:spPr>
                </pic:pic>
              </a:graphicData>
            </a:graphic>
          </wp:inline>
        </w:drawing>
      </w:r>
    </w:p>
    <w:p w14:paraId="0A69568A" w14:textId="77777777" w:rsidR="001C6FDB" w:rsidRPr="001349EC" w:rsidRDefault="001C6FDB">
      <w:pPr>
        <w:pStyle w:val="Heading3"/>
        <w:numPr>
          <w:ilvl w:val="2"/>
          <w:numId w:val="3"/>
        </w:numPr>
        <w:rPr>
          <w:rFonts w:cs="Times New Roman"/>
          <w:szCs w:val="26"/>
        </w:rPr>
      </w:pPr>
      <w:bookmarkStart w:id="90" w:name="_Toc232108639"/>
      <w:r w:rsidRPr="001349EC">
        <w:rPr>
          <w:rFonts w:cs="Times New Roman"/>
          <w:szCs w:val="26"/>
        </w:rPr>
        <w:t>Giao diện trang giới thiệu</w:t>
      </w:r>
      <w:bookmarkEnd w:id="90"/>
    </w:p>
    <w:p w14:paraId="07097460" w14:textId="3A4DE37D" w:rsidR="00B50849" w:rsidRPr="001263D3" w:rsidRDefault="0052099B" w:rsidP="007A2170">
      <w:pPr>
        <w:pStyle w:val="Caption"/>
        <w:ind w:left="600"/>
        <w:rPr>
          <w:szCs w:val="26"/>
        </w:rPr>
      </w:pPr>
      <w:bookmarkStart w:id="91" w:name="_Toc231594357"/>
      <w:bookmarkStart w:id="92" w:name="_Toc231846919"/>
      <w:r w:rsidRPr="001263D3">
        <w:rPr>
          <w:szCs w:val="26"/>
        </w:rPr>
        <w:t xml:space="preserve">Hình </w:t>
      </w:r>
      <w:r w:rsidR="000F1729">
        <w:rPr>
          <w:szCs w:val="26"/>
        </w:rPr>
        <w:t>3.5.3</w:t>
      </w:r>
      <w:r w:rsidRPr="001263D3">
        <w:rPr>
          <w:szCs w:val="26"/>
        </w:rPr>
        <w:t xml:space="preserve"> Giao diện </w:t>
      </w:r>
      <w:r w:rsidR="004F4845" w:rsidRPr="001263D3">
        <w:rPr>
          <w:szCs w:val="26"/>
        </w:rPr>
        <w:t xml:space="preserve">phác thảo </w:t>
      </w:r>
      <w:r w:rsidRPr="001263D3">
        <w:rPr>
          <w:szCs w:val="26"/>
        </w:rPr>
        <w:t>trang giới thiệu</w:t>
      </w:r>
      <w:bookmarkEnd w:id="91"/>
      <w:bookmarkEnd w:id="92"/>
      <w:r w:rsidR="00186638" w:rsidRPr="001263D3">
        <w:rPr>
          <w:noProof/>
          <w:szCs w:val="26"/>
        </w:rPr>
        <w:drawing>
          <wp:inline distT="0" distB="0" distL="0" distR="0" wp14:anchorId="2859ADA7" wp14:editId="320987AA">
            <wp:extent cx="5199380" cy="3122884"/>
            <wp:effectExtent l="0" t="0" r="1270" b="1905"/>
            <wp:docPr id="1220064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4059" name="Picture 9"/>
                    <pic:cNvPicPr/>
                  </pic:nvPicPr>
                  <pic:blipFill>
                    <a:blip r:embed="rId26" cstate="print">
                      <a:extLst>
                        <a:ext uri="{28A0092B-C50C-407E-A947-70E740481C1C}">
                          <a14:useLocalDpi xmlns:a14="http://schemas.microsoft.com/office/drawing/2010/main" val="0"/>
                        </a:ext>
                      </a:extLst>
                    </a:blip>
                    <a:srcRect t="1624" b="1624"/>
                    <a:stretch>
                      <a:fillRect/>
                    </a:stretch>
                  </pic:blipFill>
                  <pic:spPr bwMode="auto">
                    <a:xfrm>
                      <a:off x="0" y="0"/>
                      <a:ext cx="5219902" cy="3135210"/>
                    </a:xfrm>
                    <a:prstGeom prst="rect">
                      <a:avLst/>
                    </a:prstGeom>
                    <a:ln>
                      <a:noFill/>
                    </a:ln>
                    <a:extLst>
                      <a:ext uri="{53640926-AAD7-44D8-BBD7-CCE9431645EC}">
                        <a14:shadowObscured xmlns:a14="http://schemas.microsoft.com/office/drawing/2010/main"/>
                      </a:ext>
                    </a:extLst>
                  </pic:spPr>
                </pic:pic>
              </a:graphicData>
            </a:graphic>
          </wp:inline>
        </w:drawing>
      </w:r>
    </w:p>
    <w:p w14:paraId="37A4BFC7" w14:textId="04B2B9A4" w:rsidR="001C6FDB" w:rsidRPr="001349EC" w:rsidRDefault="001C6FDB">
      <w:pPr>
        <w:pStyle w:val="Heading3"/>
        <w:numPr>
          <w:ilvl w:val="2"/>
          <w:numId w:val="3"/>
        </w:numPr>
        <w:rPr>
          <w:rFonts w:cs="Times New Roman"/>
          <w:szCs w:val="26"/>
        </w:rPr>
      </w:pPr>
      <w:bookmarkStart w:id="93" w:name="_Toc232108640"/>
      <w:r w:rsidRPr="001349EC">
        <w:rPr>
          <w:rFonts w:cs="Times New Roman"/>
          <w:szCs w:val="26"/>
        </w:rPr>
        <w:lastRenderedPageBreak/>
        <w:t>Giao diện trang sản phẩm</w:t>
      </w:r>
      <w:bookmarkEnd w:id="93"/>
    </w:p>
    <w:p w14:paraId="7318337D" w14:textId="31A5A6D2" w:rsidR="0052099B" w:rsidRPr="001263D3" w:rsidRDefault="0052099B" w:rsidP="0052099B">
      <w:pPr>
        <w:pStyle w:val="Caption"/>
        <w:ind w:left="600"/>
        <w:rPr>
          <w:szCs w:val="26"/>
        </w:rPr>
      </w:pPr>
      <w:bookmarkStart w:id="94" w:name="_Toc231594358"/>
      <w:bookmarkStart w:id="95" w:name="_Toc231846920"/>
      <w:r w:rsidRPr="001263D3">
        <w:rPr>
          <w:szCs w:val="26"/>
        </w:rPr>
        <w:t xml:space="preserve">Hình </w:t>
      </w:r>
      <w:r w:rsidR="000F1729">
        <w:rPr>
          <w:szCs w:val="26"/>
        </w:rPr>
        <w:t>3.5.4</w:t>
      </w:r>
      <w:r w:rsidRPr="001263D3">
        <w:rPr>
          <w:szCs w:val="26"/>
        </w:rPr>
        <w:t xml:space="preserve"> Giao </w:t>
      </w:r>
      <w:r w:rsidR="004F4845" w:rsidRPr="001263D3">
        <w:rPr>
          <w:szCs w:val="26"/>
        </w:rPr>
        <w:t>diện phác thảo</w:t>
      </w:r>
      <w:r w:rsidRPr="001263D3">
        <w:rPr>
          <w:szCs w:val="26"/>
        </w:rPr>
        <w:t xml:space="preserve"> trang sản phẩm</w:t>
      </w:r>
      <w:bookmarkEnd w:id="94"/>
      <w:bookmarkEnd w:id="95"/>
    </w:p>
    <w:p w14:paraId="2BEEE108" w14:textId="587E0B5B" w:rsidR="001C6FDB" w:rsidRPr="001263D3" w:rsidRDefault="001C6FDB" w:rsidP="00BF5472">
      <w:pPr>
        <w:keepNext/>
        <w:jc w:val="center"/>
        <w:rPr>
          <w:szCs w:val="26"/>
        </w:rPr>
      </w:pPr>
      <w:r w:rsidRPr="001263D3">
        <w:rPr>
          <w:noProof/>
          <w:szCs w:val="26"/>
        </w:rPr>
        <w:drawing>
          <wp:inline distT="0" distB="0" distL="0" distR="0" wp14:anchorId="264675AF" wp14:editId="28D5ED9E">
            <wp:extent cx="5040933" cy="3089799"/>
            <wp:effectExtent l="0" t="0" r="7620" b="0"/>
            <wp:docPr id="45879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187"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61846" cy="3102617"/>
                    </a:xfrm>
                    <a:prstGeom prst="rect">
                      <a:avLst/>
                    </a:prstGeom>
                  </pic:spPr>
                </pic:pic>
              </a:graphicData>
            </a:graphic>
          </wp:inline>
        </w:drawing>
      </w:r>
    </w:p>
    <w:p w14:paraId="4B16D77F" w14:textId="4D1788A2" w:rsidR="00D724C7" w:rsidRPr="001349EC" w:rsidRDefault="009112B1">
      <w:pPr>
        <w:pStyle w:val="Heading3"/>
        <w:numPr>
          <w:ilvl w:val="2"/>
          <w:numId w:val="3"/>
        </w:numPr>
        <w:rPr>
          <w:rFonts w:cs="Times New Roman"/>
          <w:szCs w:val="26"/>
        </w:rPr>
      </w:pPr>
      <w:bookmarkStart w:id="96" w:name="_Toc232108641"/>
      <w:r w:rsidRPr="001349EC">
        <w:rPr>
          <w:rFonts w:cs="Times New Roman"/>
          <w:szCs w:val="26"/>
        </w:rPr>
        <w:t>Giao diện trang giỏ hàng</w:t>
      </w:r>
      <w:bookmarkEnd w:id="96"/>
    </w:p>
    <w:p w14:paraId="5397C395" w14:textId="2779EBE2" w:rsidR="0052099B" w:rsidRPr="001263D3" w:rsidRDefault="0052099B" w:rsidP="0052099B">
      <w:pPr>
        <w:pStyle w:val="Caption"/>
        <w:ind w:left="600"/>
        <w:rPr>
          <w:szCs w:val="26"/>
        </w:rPr>
      </w:pPr>
      <w:bookmarkStart w:id="97" w:name="_Toc231594359"/>
      <w:bookmarkStart w:id="98" w:name="_Toc231846921"/>
      <w:r w:rsidRPr="001263D3">
        <w:rPr>
          <w:szCs w:val="26"/>
        </w:rPr>
        <w:t xml:space="preserve">Hình </w:t>
      </w:r>
      <w:r w:rsidR="000F1729">
        <w:rPr>
          <w:szCs w:val="26"/>
        </w:rPr>
        <w:t>3.5.5</w:t>
      </w:r>
      <w:r w:rsidRPr="001263D3">
        <w:rPr>
          <w:noProof/>
          <w:szCs w:val="26"/>
        </w:rPr>
        <w:t xml:space="preserve"> Giao </w:t>
      </w:r>
      <w:r w:rsidR="004F4845" w:rsidRPr="001263D3">
        <w:rPr>
          <w:noProof/>
          <w:szCs w:val="26"/>
        </w:rPr>
        <w:t>diện phác thảo</w:t>
      </w:r>
      <w:r w:rsidRPr="001263D3">
        <w:rPr>
          <w:noProof/>
          <w:szCs w:val="26"/>
        </w:rPr>
        <w:t xml:space="preserve"> trang giỏ hàng</w:t>
      </w:r>
      <w:bookmarkEnd w:id="97"/>
      <w:bookmarkEnd w:id="98"/>
    </w:p>
    <w:p w14:paraId="71D513E6" w14:textId="77777777" w:rsidR="007C1A8B" w:rsidRPr="001263D3" w:rsidRDefault="009112B1" w:rsidP="007C1A8B">
      <w:pPr>
        <w:keepNext/>
        <w:rPr>
          <w:szCs w:val="26"/>
        </w:rPr>
      </w:pPr>
      <w:r w:rsidRPr="001263D3">
        <w:rPr>
          <w:noProof/>
          <w:szCs w:val="26"/>
        </w:rPr>
        <w:drawing>
          <wp:inline distT="0" distB="0" distL="0" distR="0" wp14:anchorId="628E4933" wp14:editId="01B761A9">
            <wp:extent cx="5528073" cy="3685382"/>
            <wp:effectExtent l="0" t="0" r="0" b="0"/>
            <wp:docPr id="972910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0364"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8073" cy="3685382"/>
                    </a:xfrm>
                    <a:prstGeom prst="rect">
                      <a:avLst/>
                    </a:prstGeom>
                  </pic:spPr>
                </pic:pic>
              </a:graphicData>
            </a:graphic>
          </wp:inline>
        </w:drawing>
      </w:r>
    </w:p>
    <w:p w14:paraId="7DD69F8F" w14:textId="0D323BBD" w:rsidR="009112B1" w:rsidRPr="001263D3" w:rsidRDefault="00D74F62" w:rsidP="00AE636C">
      <w:pPr>
        <w:rPr>
          <w:szCs w:val="26"/>
        </w:rPr>
      </w:pPr>
      <w:r w:rsidRPr="001263D3">
        <w:rPr>
          <w:szCs w:val="26"/>
        </w:rPr>
        <w:br w:type="page"/>
      </w:r>
    </w:p>
    <w:p w14:paraId="641C5977" w14:textId="365A5B02" w:rsidR="00CD10ED" w:rsidRPr="001349EC" w:rsidRDefault="00CD10ED">
      <w:pPr>
        <w:pStyle w:val="Heading3"/>
        <w:numPr>
          <w:ilvl w:val="2"/>
          <w:numId w:val="3"/>
        </w:numPr>
        <w:rPr>
          <w:rFonts w:cs="Times New Roman"/>
          <w:szCs w:val="26"/>
        </w:rPr>
      </w:pPr>
      <w:bookmarkStart w:id="99" w:name="_Toc232108642"/>
      <w:r w:rsidRPr="001349EC">
        <w:rPr>
          <w:rFonts w:cs="Times New Roman"/>
          <w:szCs w:val="26"/>
        </w:rPr>
        <w:lastRenderedPageBreak/>
        <w:t>Giao diện trang liên hệ</w:t>
      </w:r>
      <w:bookmarkEnd w:id="99"/>
    </w:p>
    <w:p w14:paraId="652FB4A9" w14:textId="49A1BDAC" w:rsidR="0052099B" w:rsidRPr="001263D3" w:rsidRDefault="0052099B" w:rsidP="0052099B">
      <w:pPr>
        <w:pStyle w:val="Caption"/>
        <w:ind w:left="600"/>
        <w:rPr>
          <w:szCs w:val="26"/>
        </w:rPr>
      </w:pPr>
      <w:bookmarkStart w:id="100" w:name="_Toc231594360"/>
      <w:bookmarkStart w:id="101" w:name="_Toc231846922"/>
      <w:r w:rsidRPr="001263D3">
        <w:rPr>
          <w:szCs w:val="26"/>
        </w:rPr>
        <w:t xml:space="preserve">Hình </w:t>
      </w:r>
      <w:r w:rsidR="000F1729">
        <w:rPr>
          <w:szCs w:val="26"/>
        </w:rPr>
        <w:t>3.5.6</w:t>
      </w:r>
      <w:r w:rsidRPr="001263D3">
        <w:rPr>
          <w:szCs w:val="26"/>
        </w:rPr>
        <w:t xml:space="preserve"> Giao </w:t>
      </w:r>
      <w:r w:rsidR="004F4845" w:rsidRPr="001263D3">
        <w:rPr>
          <w:szCs w:val="26"/>
        </w:rPr>
        <w:t>diện phác thảo</w:t>
      </w:r>
      <w:r w:rsidRPr="001263D3">
        <w:rPr>
          <w:szCs w:val="26"/>
        </w:rPr>
        <w:t xml:space="preserve"> trang liên hệ</w:t>
      </w:r>
      <w:bookmarkEnd w:id="100"/>
      <w:bookmarkEnd w:id="101"/>
    </w:p>
    <w:p w14:paraId="3FE22C8D" w14:textId="77777777" w:rsidR="007C1A8B" w:rsidRPr="001263D3" w:rsidRDefault="00CD10ED" w:rsidP="007C1A8B">
      <w:pPr>
        <w:keepNext/>
        <w:rPr>
          <w:szCs w:val="26"/>
        </w:rPr>
      </w:pPr>
      <w:r w:rsidRPr="001263D3">
        <w:rPr>
          <w:noProof/>
          <w:szCs w:val="26"/>
        </w:rPr>
        <w:drawing>
          <wp:inline distT="0" distB="0" distL="0" distR="0" wp14:anchorId="03D16E77" wp14:editId="445B6826">
            <wp:extent cx="5447221" cy="3631481"/>
            <wp:effectExtent l="0" t="0" r="1270" b="7620"/>
            <wp:docPr id="1242908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8236"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47221" cy="3631481"/>
                    </a:xfrm>
                    <a:prstGeom prst="rect">
                      <a:avLst/>
                    </a:prstGeom>
                  </pic:spPr>
                </pic:pic>
              </a:graphicData>
            </a:graphic>
          </wp:inline>
        </w:drawing>
      </w:r>
    </w:p>
    <w:p w14:paraId="38CD707C" w14:textId="4EF971EC" w:rsidR="00AE636C" w:rsidRPr="006007FE" w:rsidRDefault="001224E3">
      <w:pPr>
        <w:pStyle w:val="Heading3"/>
        <w:numPr>
          <w:ilvl w:val="2"/>
          <w:numId w:val="3"/>
        </w:numPr>
      </w:pPr>
      <w:bookmarkStart w:id="102" w:name="_Toc232108643"/>
      <w:r>
        <w:t>Giao diện trang đăng nhập</w:t>
      </w:r>
      <w:bookmarkEnd w:id="102"/>
    </w:p>
    <w:p w14:paraId="4A2F3D3D" w14:textId="08B44E4A" w:rsidR="006007FE" w:rsidRDefault="006007FE" w:rsidP="006007FE">
      <w:pPr>
        <w:pStyle w:val="Caption"/>
        <w:keepNext/>
      </w:pPr>
      <w:bookmarkStart w:id="103" w:name="_Toc231980586"/>
      <w:r>
        <w:t xml:space="preserve">Hình </w:t>
      </w:r>
      <w:r w:rsidR="000C3F8D">
        <w:t>3.5.7</w:t>
      </w:r>
      <w:r>
        <w:t xml:space="preserve"> Giao diện phác thảo trang đăng nhập</w:t>
      </w:r>
      <w:bookmarkEnd w:id="103"/>
    </w:p>
    <w:p w14:paraId="70310FA6" w14:textId="735B7968" w:rsidR="00D74F62" w:rsidRPr="001263D3" w:rsidRDefault="00C955FD" w:rsidP="00AE636C">
      <w:pPr>
        <w:rPr>
          <w:szCs w:val="26"/>
        </w:rPr>
      </w:pPr>
      <w:r>
        <w:rPr>
          <w:noProof/>
          <w:szCs w:val="26"/>
        </w:rPr>
        <w:drawing>
          <wp:inline distT="0" distB="0" distL="0" distR="0" wp14:anchorId="174D8897" wp14:editId="39505CA7">
            <wp:extent cx="5446430" cy="3657600"/>
            <wp:effectExtent l="0" t="0" r="1905" b="0"/>
            <wp:docPr id="38416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94961" cy="3690192"/>
                    </a:xfrm>
                    <a:prstGeom prst="rect">
                      <a:avLst/>
                    </a:prstGeom>
                    <a:noFill/>
                  </pic:spPr>
                </pic:pic>
              </a:graphicData>
            </a:graphic>
          </wp:inline>
        </w:drawing>
      </w:r>
      <w:r w:rsidR="00D74F62" w:rsidRPr="001263D3">
        <w:rPr>
          <w:szCs w:val="26"/>
        </w:rPr>
        <w:br w:type="page"/>
      </w:r>
    </w:p>
    <w:p w14:paraId="6DE4DCD3" w14:textId="0E6F80F9" w:rsidR="0035699F" w:rsidRPr="001263D3" w:rsidRDefault="003E6F12" w:rsidP="003E6F12">
      <w:pPr>
        <w:pStyle w:val="Heading1"/>
        <w:rPr>
          <w:szCs w:val="30"/>
        </w:rPr>
      </w:pPr>
      <w:bookmarkStart w:id="104" w:name="_Toc232108644"/>
      <w:r w:rsidRPr="001263D3">
        <w:rPr>
          <w:szCs w:val="30"/>
        </w:rPr>
        <w:lastRenderedPageBreak/>
        <w:t>Kết quả thực nghiệm</w:t>
      </w:r>
      <w:bookmarkEnd w:id="104"/>
    </w:p>
    <w:p w14:paraId="7FF87127" w14:textId="659218E4" w:rsidR="00D724C7" w:rsidRPr="001263D3" w:rsidRDefault="00FC25B2" w:rsidP="00FC25B2">
      <w:pPr>
        <w:pStyle w:val="Heading2"/>
        <w:numPr>
          <w:ilvl w:val="0"/>
          <w:numId w:val="0"/>
        </w:numPr>
        <w:rPr>
          <w:szCs w:val="28"/>
        </w:rPr>
      </w:pPr>
      <w:bookmarkStart w:id="105" w:name="_Toc230160125"/>
      <w:bookmarkStart w:id="106" w:name="_Toc232108645"/>
      <w:r w:rsidRPr="00B41681">
        <w:rPr>
          <w:szCs w:val="28"/>
        </w:rPr>
        <w:t>4.1.</w:t>
      </w:r>
      <w:r w:rsidRPr="001263D3">
        <w:rPr>
          <w:szCs w:val="28"/>
        </w:rPr>
        <w:t xml:space="preserve"> </w:t>
      </w:r>
      <w:r w:rsidR="008759C1" w:rsidRPr="001263D3">
        <w:rPr>
          <w:szCs w:val="28"/>
        </w:rPr>
        <w:t>Dữ liệu thử nghiệm</w:t>
      </w:r>
      <w:bookmarkEnd w:id="105"/>
      <w:bookmarkEnd w:id="106"/>
    </w:p>
    <w:p w14:paraId="2491E7B4" w14:textId="201479A4" w:rsidR="00A81074" w:rsidRPr="001263D3" w:rsidRDefault="00A81074" w:rsidP="00194DA0">
      <w:pPr>
        <w:pStyle w:val="noidung"/>
      </w:pPr>
      <w:r w:rsidRPr="001263D3">
        <w:t>Để kiểm tra và đánh giá hoạt động của hệ thống, dữ liệu thử nghiệm được xây dựng dưới dạng danh sách các sản phẩm ăn vặt tuổi thơ. Dữ liệu được lưu trữ trong tệp JavaScript dưới dạng mảng đối tượng và được sử dụng để hiển thị danh sách sản phẩm, tìm kiếm, lọc sản phẩm, xem chi tiết sản phẩm và quản lý giỏ hàng.</w:t>
      </w:r>
    </w:p>
    <w:p w14:paraId="3F5A04E2" w14:textId="77777777" w:rsidR="00F06D4F" w:rsidRPr="001263D3" w:rsidRDefault="00F06D4F" w:rsidP="00194DA0">
      <w:pPr>
        <w:pStyle w:val="noidung"/>
      </w:pPr>
      <w:r w:rsidRPr="001263D3">
        <w:t>Các sản phẩm thử nghiệm bao gồm:</w:t>
      </w:r>
    </w:p>
    <w:p w14:paraId="4869F8EF" w14:textId="4C2D1BA5" w:rsidR="000F7250" w:rsidRDefault="000F7250" w:rsidP="000F7250">
      <w:pPr>
        <w:pStyle w:val="Caption"/>
        <w:keepNext/>
      </w:pPr>
      <w:bookmarkStart w:id="107" w:name="_Toc231851044"/>
      <w:bookmarkStart w:id="108" w:name="_Toc231852968"/>
      <w:bookmarkStart w:id="109" w:name="_Toc231981435"/>
      <w:bookmarkStart w:id="110" w:name="_Toc231982606"/>
      <w:r>
        <w:t xml:space="preserve">Bảng </w:t>
      </w:r>
      <w:fldSimple w:instr=" SEQ Bảng \* ARABIC ">
        <w:r w:rsidR="008E50B6">
          <w:rPr>
            <w:noProof/>
          </w:rPr>
          <w:t>2</w:t>
        </w:r>
      </w:fldSimple>
      <w:r w:rsidR="00450A10">
        <w:t>.1</w:t>
      </w:r>
      <w:r>
        <w:t xml:space="preserve"> Thông tin sản phẩm</w:t>
      </w:r>
      <w:bookmarkEnd w:id="107"/>
      <w:bookmarkEnd w:id="108"/>
      <w:bookmarkEnd w:id="109"/>
      <w:bookmarkEnd w:id="110"/>
    </w:p>
    <w:tbl>
      <w:tblPr>
        <w:tblStyle w:val="myTable"/>
        <w:tblW w:w="0" w:type="auto"/>
        <w:jc w:val="center"/>
        <w:tblLook w:val="04A0" w:firstRow="1" w:lastRow="0" w:firstColumn="1" w:lastColumn="0" w:noHBand="0" w:noVBand="1"/>
      </w:tblPr>
      <w:tblGrid>
        <w:gridCol w:w="708"/>
        <w:gridCol w:w="2600"/>
        <w:gridCol w:w="1864"/>
        <w:gridCol w:w="1105"/>
      </w:tblGrid>
      <w:tr w:rsidR="00F06D4F" w:rsidRPr="001263D3" w14:paraId="78CB5278" w14:textId="77777777" w:rsidTr="00194D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A28F1" w14:textId="77777777" w:rsidR="00F06D4F" w:rsidRPr="001263D3" w:rsidRDefault="00F06D4F" w:rsidP="0090168F">
            <w:pPr>
              <w:rPr>
                <w:b w:val="0"/>
                <w:bCs/>
                <w:szCs w:val="26"/>
              </w:rPr>
            </w:pPr>
            <w:r w:rsidRPr="001263D3">
              <w:rPr>
                <w:bCs/>
                <w:szCs w:val="26"/>
              </w:rPr>
              <w:t>STT</w:t>
            </w:r>
          </w:p>
        </w:tc>
        <w:tc>
          <w:tcPr>
            <w:tcW w:w="0" w:type="auto"/>
            <w:hideMark/>
          </w:tcPr>
          <w:p w14:paraId="18819366" w14:textId="77777777" w:rsidR="00F06D4F" w:rsidRPr="001263D3" w:rsidRDefault="00F06D4F"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Tên sản phẩm</w:t>
            </w:r>
          </w:p>
        </w:tc>
        <w:tc>
          <w:tcPr>
            <w:tcW w:w="0" w:type="auto"/>
            <w:hideMark/>
          </w:tcPr>
          <w:p w14:paraId="3E006E9F" w14:textId="77777777" w:rsidR="00F06D4F" w:rsidRPr="001263D3" w:rsidRDefault="00F06D4F"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Loại sản phẩm</w:t>
            </w:r>
          </w:p>
        </w:tc>
        <w:tc>
          <w:tcPr>
            <w:tcW w:w="0" w:type="auto"/>
            <w:hideMark/>
          </w:tcPr>
          <w:p w14:paraId="31A096F0" w14:textId="77777777" w:rsidR="00F06D4F" w:rsidRPr="001263D3" w:rsidRDefault="00F06D4F"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1263D3">
              <w:rPr>
                <w:bCs/>
                <w:szCs w:val="26"/>
              </w:rPr>
              <w:t>Giá bán</w:t>
            </w:r>
          </w:p>
        </w:tc>
      </w:tr>
      <w:tr w:rsidR="00F06D4F" w:rsidRPr="001263D3" w14:paraId="7FBF482E"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27CB44" w14:textId="77777777" w:rsidR="00F06D4F" w:rsidRPr="001263D3" w:rsidRDefault="00F06D4F" w:rsidP="0090168F">
            <w:pPr>
              <w:rPr>
                <w:szCs w:val="26"/>
              </w:rPr>
            </w:pPr>
            <w:r w:rsidRPr="001263D3">
              <w:rPr>
                <w:szCs w:val="26"/>
              </w:rPr>
              <w:t>1</w:t>
            </w:r>
          </w:p>
        </w:tc>
        <w:tc>
          <w:tcPr>
            <w:tcW w:w="0" w:type="auto"/>
            <w:hideMark/>
          </w:tcPr>
          <w:p w14:paraId="30ADCB57"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Chỉ</w:t>
            </w:r>
          </w:p>
        </w:tc>
        <w:tc>
          <w:tcPr>
            <w:tcW w:w="0" w:type="auto"/>
            <w:hideMark/>
          </w:tcPr>
          <w:p w14:paraId="165EA811"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48625763"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8.000đ</w:t>
            </w:r>
          </w:p>
        </w:tc>
      </w:tr>
      <w:tr w:rsidR="00F06D4F" w:rsidRPr="001263D3" w14:paraId="5FB8A831"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0F708" w14:textId="77777777" w:rsidR="00F06D4F" w:rsidRPr="001263D3" w:rsidRDefault="00F06D4F" w:rsidP="0090168F">
            <w:pPr>
              <w:rPr>
                <w:szCs w:val="26"/>
              </w:rPr>
            </w:pPr>
            <w:r w:rsidRPr="001263D3">
              <w:rPr>
                <w:szCs w:val="26"/>
              </w:rPr>
              <w:t>2</w:t>
            </w:r>
          </w:p>
        </w:tc>
        <w:tc>
          <w:tcPr>
            <w:tcW w:w="0" w:type="auto"/>
            <w:hideMark/>
          </w:tcPr>
          <w:p w14:paraId="1F51E485"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Kéo</w:t>
            </w:r>
          </w:p>
        </w:tc>
        <w:tc>
          <w:tcPr>
            <w:tcW w:w="0" w:type="auto"/>
            <w:hideMark/>
          </w:tcPr>
          <w:p w14:paraId="23B88A66"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79A23ADA"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10.000đ</w:t>
            </w:r>
          </w:p>
        </w:tc>
      </w:tr>
      <w:tr w:rsidR="00F06D4F" w:rsidRPr="001263D3" w14:paraId="3EC23DE9"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94853" w14:textId="77777777" w:rsidR="00F06D4F" w:rsidRPr="001263D3" w:rsidRDefault="00F06D4F" w:rsidP="0090168F">
            <w:pPr>
              <w:rPr>
                <w:szCs w:val="26"/>
              </w:rPr>
            </w:pPr>
            <w:r w:rsidRPr="001263D3">
              <w:rPr>
                <w:szCs w:val="26"/>
              </w:rPr>
              <w:t>3</w:t>
            </w:r>
          </w:p>
        </w:tc>
        <w:tc>
          <w:tcPr>
            <w:tcW w:w="0" w:type="auto"/>
            <w:hideMark/>
          </w:tcPr>
          <w:p w14:paraId="46F880E7"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Bông Gòn</w:t>
            </w:r>
          </w:p>
        </w:tc>
        <w:tc>
          <w:tcPr>
            <w:tcW w:w="0" w:type="auto"/>
            <w:hideMark/>
          </w:tcPr>
          <w:p w14:paraId="4675F536"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364CE38C"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12.000đ</w:t>
            </w:r>
          </w:p>
        </w:tc>
      </w:tr>
      <w:tr w:rsidR="00F06D4F" w:rsidRPr="001263D3" w14:paraId="03FD66F0"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CDFB7F" w14:textId="77777777" w:rsidR="00F06D4F" w:rsidRPr="001263D3" w:rsidRDefault="00F06D4F" w:rsidP="0090168F">
            <w:pPr>
              <w:rPr>
                <w:szCs w:val="26"/>
              </w:rPr>
            </w:pPr>
            <w:r w:rsidRPr="001263D3">
              <w:rPr>
                <w:szCs w:val="26"/>
              </w:rPr>
              <w:t>4</w:t>
            </w:r>
          </w:p>
        </w:tc>
        <w:tc>
          <w:tcPr>
            <w:tcW w:w="0" w:type="auto"/>
            <w:hideMark/>
          </w:tcPr>
          <w:p w14:paraId="45360789"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Cao Su Big Babol</w:t>
            </w:r>
          </w:p>
        </w:tc>
        <w:tc>
          <w:tcPr>
            <w:tcW w:w="0" w:type="auto"/>
            <w:hideMark/>
          </w:tcPr>
          <w:p w14:paraId="44CBE8CA"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Kẹo tuổi thơ</w:t>
            </w:r>
          </w:p>
        </w:tc>
        <w:tc>
          <w:tcPr>
            <w:tcW w:w="0" w:type="auto"/>
            <w:hideMark/>
          </w:tcPr>
          <w:p w14:paraId="5DAE54F0"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5.000đ</w:t>
            </w:r>
          </w:p>
        </w:tc>
      </w:tr>
      <w:tr w:rsidR="00F06D4F" w:rsidRPr="001263D3" w14:paraId="428F4720"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2C04F" w14:textId="77777777" w:rsidR="00F06D4F" w:rsidRPr="001263D3" w:rsidRDefault="00F06D4F" w:rsidP="0090168F">
            <w:pPr>
              <w:rPr>
                <w:szCs w:val="26"/>
              </w:rPr>
            </w:pPr>
            <w:r w:rsidRPr="001263D3">
              <w:rPr>
                <w:szCs w:val="26"/>
              </w:rPr>
              <w:t>5</w:t>
            </w:r>
          </w:p>
        </w:tc>
        <w:tc>
          <w:tcPr>
            <w:tcW w:w="0" w:type="auto"/>
            <w:hideMark/>
          </w:tcPr>
          <w:p w14:paraId="0678563E"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Mì Trẻ Em</w:t>
            </w:r>
          </w:p>
        </w:tc>
        <w:tc>
          <w:tcPr>
            <w:tcW w:w="0" w:type="auto"/>
            <w:hideMark/>
          </w:tcPr>
          <w:p w14:paraId="51913D33"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vặt mặn</w:t>
            </w:r>
          </w:p>
        </w:tc>
        <w:tc>
          <w:tcPr>
            <w:tcW w:w="0" w:type="auto"/>
            <w:hideMark/>
          </w:tcPr>
          <w:p w14:paraId="4BE59B9A"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4.000đ</w:t>
            </w:r>
          </w:p>
        </w:tc>
      </w:tr>
      <w:tr w:rsidR="00F06D4F" w:rsidRPr="001263D3" w14:paraId="0D58E82E"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86AD9" w14:textId="77777777" w:rsidR="00F06D4F" w:rsidRPr="001263D3" w:rsidRDefault="00F06D4F" w:rsidP="0090168F">
            <w:pPr>
              <w:rPr>
                <w:szCs w:val="26"/>
              </w:rPr>
            </w:pPr>
            <w:r w:rsidRPr="001263D3">
              <w:rPr>
                <w:szCs w:val="26"/>
              </w:rPr>
              <w:t>6</w:t>
            </w:r>
          </w:p>
        </w:tc>
        <w:tc>
          <w:tcPr>
            <w:tcW w:w="0" w:type="auto"/>
            <w:hideMark/>
          </w:tcPr>
          <w:p w14:paraId="1117C09B"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Bim Bim Cua</w:t>
            </w:r>
          </w:p>
        </w:tc>
        <w:tc>
          <w:tcPr>
            <w:tcW w:w="0" w:type="auto"/>
            <w:hideMark/>
          </w:tcPr>
          <w:p w14:paraId="5744AF82"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vặt mặn</w:t>
            </w:r>
          </w:p>
        </w:tc>
        <w:tc>
          <w:tcPr>
            <w:tcW w:w="0" w:type="auto"/>
            <w:hideMark/>
          </w:tcPr>
          <w:p w14:paraId="010DE6B9"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6.000đ</w:t>
            </w:r>
          </w:p>
        </w:tc>
      </w:tr>
      <w:tr w:rsidR="00F06D4F" w:rsidRPr="001263D3" w14:paraId="425E1636"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CFDD31" w14:textId="77777777" w:rsidR="00F06D4F" w:rsidRPr="001263D3" w:rsidRDefault="00F06D4F" w:rsidP="0090168F">
            <w:pPr>
              <w:rPr>
                <w:szCs w:val="26"/>
              </w:rPr>
            </w:pPr>
            <w:r w:rsidRPr="001263D3">
              <w:rPr>
                <w:szCs w:val="26"/>
              </w:rPr>
              <w:t>7</w:t>
            </w:r>
          </w:p>
        </w:tc>
        <w:tc>
          <w:tcPr>
            <w:tcW w:w="0" w:type="auto"/>
            <w:hideMark/>
          </w:tcPr>
          <w:p w14:paraId="0F6573CA"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Kem Kí</w:t>
            </w:r>
          </w:p>
        </w:tc>
        <w:tc>
          <w:tcPr>
            <w:tcW w:w="0" w:type="auto"/>
            <w:hideMark/>
          </w:tcPr>
          <w:p w14:paraId="4217B315"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Đồ ăn lạnh</w:t>
            </w:r>
          </w:p>
        </w:tc>
        <w:tc>
          <w:tcPr>
            <w:tcW w:w="0" w:type="auto"/>
            <w:hideMark/>
          </w:tcPr>
          <w:p w14:paraId="223E12A5"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15.000đ</w:t>
            </w:r>
          </w:p>
        </w:tc>
      </w:tr>
      <w:tr w:rsidR="00F06D4F" w:rsidRPr="001263D3" w14:paraId="61F4019C" w14:textId="77777777" w:rsidTr="00194D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70064" w14:textId="77777777" w:rsidR="00F06D4F" w:rsidRPr="001263D3" w:rsidRDefault="00F06D4F" w:rsidP="0090168F">
            <w:pPr>
              <w:rPr>
                <w:szCs w:val="26"/>
              </w:rPr>
            </w:pPr>
            <w:r w:rsidRPr="001263D3">
              <w:rPr>
                <w:szCs w:val="26"/>
              </w:rPr>
              <w:t>8</w:t>
            </w:r>
          </w:p>
        </w:tc>
        <w:tc>
          <w:tcPr>
            <w:tcW w:w="0" w:type="auto"/>
            <w:hideMark/>
          </w:tcPr>
          <w:p w14:paraId="0C26CFF4"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Xí Muội</w:t>
            </w:r>
          </w:p>
        </w:tc>
        <w:tc>
          <w:tcPr>
            <w:tcW w:w="0" w:type="auto"/>
            <w:hideMark/>
          </w:tcPr>
          <w:p w14:paraId="48046C07"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Ô mai - trái cây</w:t>
            </w:r>
          </w:p>
        </w:tc>
        <w:tc>
          <w:tcPr>
            <w:tcW w:w="0" w:type="auto"/>
            <w:hideMark/>
          </w:tcPr>
          <w:p w14:paraId="6CB11EB5" w14:textId="77777777" w:rsidR="00F06D4F" w:rsidRPr="001263D3" w:rsidRDefault="00F06D4F" w:rsidP="0090168F">
            <w:pPr>
              <w:cnfStyle w:val="000000000000" w:firstRow="0" w:lastRow="0" w:firstColumn="0" w:lastColumn="0" w:oddVBand="0" w:evenVBand="0" w:oddHBand="0" w:evenHBand="0" w:firstRowFirstColumn="0" w:firstRowLastColumn="0" w:lastRowFirstColumn="0" w:lastRowLastColumn="0"/>
              <w:rPr>
                <w:szCs w:val="26"/>
              </w:rPr>
            </w:pPr>
            <w:r w:rsidRPr="001263D3">
              <w:rPr>
                <w:szCs w:val="26"/>
              </w:rPr>
              <w:t>7.000đ</w:t>
            </w:r>
          </w:p>
        </w:tc>
      </w:tr>
    </w:tbl>
    <w:p w14:paraId="68EEA140" w14:textId="77777777" w:rsidR="00F06D4F" w:rsidRPr="001263D3" w:rsidRDefault="00F06D4F" w:rsidP="00194DA0">
      <w:pPr>
        <w:pStyle w:val="noidung"/>
      </w:pPr>
      <w:r w:rsidRPr="001263D3">
        <w:t>Ngoài các thông tin cơ bản như tên sản phẩm, giá bán và loại sản phẩm, mỗi sản phẩm còn được bổ sung hình ảnh, mô tả ngắn, hương vị và mô tả chi tiết nhằm phục vụ chức năng xem chi tiết sản phẩm.</w:t>
      </w:r>
    </w:p>
    <w:p w14:paraId="462FFD54" w14:textId="052B6968" w:rsidR="00F06D4F" w:rsidRPr="001263D3" w:rsidRDefault="00F06D4F" w:rsidP="00194DA0">
      <w:pPr>
        <w:pStyle w:val="noidung"/>
        <w:rPr>
          <w:b/>
          <w:bCs/>
        </w:rPr>
      </w:pPr>
      <w:r w:rsidRPr="001263D3">
        <w:rPr>
          <w:b/>
          <w:bCs/>
        </w:rPr>
        <w:t>Nguồn dữ liệu</w:t>
      </w:r>
    </w:p>
    <w:p w14:paraId="3A1661F9" w14:textId="77777777" w:rsidR="00F06D4F" w:rsidRPr="001263D3" w:rsidRDefault="00F06D4F" w:rsidP="00194DA0">
      <w:pPr>
        <w:pStyle w:val="noidung"/>
      </w:pPr>
      <w:r w:rsidRPr="001263D3">
        <w:t>Dữ liệu sản phẩm được xây dựng thủ công dựa trên các món ăn vặt quen thuộc gắn liền với tuổi thơ của học sinh Việt Nam. Thông tin mô tả sản phẩm được tham khảo từ kiến thức thực tế kết hợp với nội dung do công cụ AI tạo sinh hỗ trợ xây dựng.</w:t>
      </w:r>
    </w:p>
    <w:p w14:paraId="07B95ADD" w14:textId="77777777" w:rsidR="00F06D4F" w:rsidRPr="001263D3" w:rsidRDefault="00F06D4F" w:rsidP="00194DA0">
      <w:pPr>
        <w:pStyle w:val="noidung"/>
        <w:rPr>
          <w:b/>
          <w:bCs/>
        </w:rPr>
      </w:pPr>
      <w:r w:rsidRPr="001263D3">
        <w:rPr>
          <w:b/>
          <w:bCs/>
        </w:rPr>
        <w:t>Sử dụng AI tạo sinh</w:t>
      </w:r>
    </w:p>
    <w:p w14:paraId="6CDF75BF" w14:textId="77777777" w:rsidR="00F06D4F" w:rsidRPr="001263D3" w:rsidRDefault="00F06D4F" w:rsidP="00194DA0">
      <w:pPr>
        <w:pStyle w:val="noidung"/>
      </w:pPr>
      <w:r w:rsidRPr="001263D3">
        <w:t>Trong quá trình xây dựng dữ liệu mô tả sản phẩm, công cụ ChatGPT được sử dụng để hỗ trợ tạo nội dung mô tả.</w:t>
      </w:r>
    </w:p>
    <w:p w14:paraId="53B519B2" w14:textId="77777777" w:rsidR="00F06D4F" w:rsidRPr="001263D3" w:rsidRDefault="00F06D4F" w:rsidP="00194DA0">
      <w:pPr>
        <w:pStyle w:val="noidung"/>
      </w:pPr>
      <w:r w:rsidRPr="001263D3">
        <w:lastRenderedPageBreak/>
        <w:t>Prompt sử dụng:</w:t>
      </w:r>
    </w:p>
    <w:p w14:paraId="65A79E80" w14:textId="77777777" w:rsidR="00F06D4F" w:rsidRPr="001263D3" w:rsidRDefault="00F06D4F" w:rsidP="00194DA0">
      <w:pPr>
        <w:pStyle w:val="noidung"/>
      </w:pPr>
      <w:r w:rsidRPr="001263D3">
        <w:t>"Tạo mô tả chi tiết cho các món ăn vặt tuổi thơ Việt Nam gồm: Kẹo Chỉ, Kẹo Kéo, Kẹo Bông Gòn, Kẹo Cao Su Big Babol, Mì Trẻ Em, Bim Bim Cua, Kem Kí và Xí Muội. Nội dung ngắn gọn, gần gũi, phù hợp với website bán đồ ăn vặt tuổi thơ."</w:t>
      </w:r>
    </w:p>
    <w:p w14:paraId="21339830" w14:textId="61826FCF" w:rsidR="00F06D4F" w:rsidRPr="001263D3" w:rsidRDefault="00F06D4F" w:rsidP="00194DA0">
      <w:pPr>
        <w:pStyle w:val="noidung"/>
      </w:pPr>
      <w:r w:rsidRPr="001263D3">
        <w:t>Kết quả tạo sinh được chỉnh sửa lại để phù hợp với nội dung và mục tiêu của website.</w:t>
      </w:r>
    </w:p>
    <w:p w14:paraId="35B2E18A" w14:textId="642590CC" w:rsidR="00A81074" w:rsidRPr="001263D3" w:rsidRDefault="00FC25B2" w:rsidP="00FC25B2">
      <w:pPr>
        <w:pStyle w:val="Heading2"/>
        <w:numPr>
          <w:ilvl w:val="0"/>
          <w:numId w:val="0"/>
        </w:numPr>
        <w:rPr>
          <w:szCs w:val="28"/>
        </w:rPr>
      </w:pPr>
      <w:bookmarkStart w:id="111" w:name="_Toc232108646"/>
      <w:r w:rsidRPr="00B41681">
        <w:rPr>
          <w:szCs w:val="28"/>
        </w:rPr>
        <w:t>4.2.</w:t>
      </w:r>
      <w:r w:rsidRPr="001263D3">
        <w:rPr>
          <w:szCs w:val="28"/>
        </w:rPr>
        <w:t xml:space="preserve"> </w:t>
      </w:r>
      <w:r w:rsidR="00A81074" w:rsidRPr="001263D3">
        <w:rPr>
          <w:szCs w:val="28"/>
        </w:rPr>
        <w:t>Kết quả thực nghiệm</w:t>
      </w:r>
      <w:bookmarkEnd w:id="111"/>
    </w:p>
    <w:p w14:paraId="2A833816" w14:textId="77777777" w:rsidR="00A81074" w:rsidRPr="001263D3" w:rsidRDefault="00A81074" w:rsidP="00194DA0">
      <w:pPr>
        <w:pStyle w:val="noidung"/>
      </w:pPr>
      <w:r w:rsidRPr="001263D3">
        <w:t>Sau khi hoàn thành quá trình thiết kế và xây dựng website "Tiệm Ăn Vặt Tuổi Thơ", hệ thống đã được tiến hành kiểm thử trên trình duyệt Google Chrome và Microsoft Edge nhằm đánh giá tính chính xác và khả năng hoạt động của các chức năng.</w:t>
      </w:r>
    </w:p>
    <w:p w14:paraId="070B6C60" w14:textId="426A1D4E" w:rsidR="00A81074" w:rsidRPr="001349EC" w:rsidRDefault="00A81074">
      <w:pPr>
        <w:pStyle w:val="Heading3"/>
        <w:numPr>
          <w:ilvl w:val="2"/>
          <w:numId w:val="4"/>
        </w:numPr>
        <w:rPr>
          <w:rFonts w:cs="Times New Roman"/>
          <w:szCs w:val="26"/>
        </w:rPr>
      </w:pPr>
      <w:bookmarkStart w:id="112" w:name="_Toc232108647"/>
      <w:r w:rsidRPr="001349EC">
        <w:rPr>
          <w:rFonts w:cs="Times New Roman"/>
          <w:szCs w:val="26"/>
        </w:rPr>
        <w:t>Kiểm thử chức năng tìm kiếm sản phẩm</w:t>
      </w:r>
      <w:bookmarkEnd w:id="112"/>
    </w:p>
    <w:p w14:paraId="47F57E0F" w14:textId="7BEF68C6" w:rsidR="00A81074" w:rsidRDefault="00194DA0" w:rsidP="00194DA0">
      <w:pPr>
        <w:pStyle w:val="noidung"/>
        <w:jc w:val="left"/>
      </w:pPr>
      <w:r>
        <w:t>Mục đích</w:t>
      </w:r>
      <w:r w:rsidR="00A81074" w:rsidRPr="001263D3">
        <w:t>:</w:t>
      </w:r>
      <w:r w:rsidR="00A81074" w:rsidRPr="001263D3">
        <w:br/>
        <w:t>Kiểm tra khả năng tìm kiếm sản phẩm theo tên.</w:t>
      </w:r>
    </w:p>
    <w:p w14:paraId="2DCAD985" w14:textId="7B45C2FA" w:rsidR="000F7250" w:rsidRDefault="000F7250" w:rsidP="000F7250">
      <w:pPr>
        <w:pStyle w:val="Caption"/>
        <w:keepNext/>
      </w:pPr>
      <w:bookmarkStart w:id="113" w:name="_Toc231851045"/>
      <w:r>
        <w:t xml:space="preserve">Bảng </w:t>
      </w:r>
      <w:r w:rsidR="00450A10">
        <w:t>4.2.1</w:t>
      </w:r>
      <w:r>
        <w:t xml:space="preserve"> Kiểm thử chức năng tìm kiếm sản phẩm</w:t>
      </w:r>
      <w:bookmarkEnd w:id="113"/>
    </w:p>
    <w:tbl>
      <w:tblPr>
        <w:tblStyle w:val="myTable"/>
        <w:tblW w:w="0" w:type="auto"/>
        <w:tblLook w:val="04A0" w:firstRow="1" w:lastRow="0" w:firstColumn="1" w:lastColumn="0" w:noHBand="0" w:noVBand="1"/>
      </w:tblPr>
      <w:tblGrid>
        <w:gridCol w:w="2128"/>
        <w:gridCol w:w="6640"/>
      </w:tblGrid>
      <w:tr w:rsidR="00B9217E" w:rsidRPr="00B9217E" w14:paraId="278DAE41" w14:textId="77777777" w:rsidTr="005F1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05510" w14:textId="77777777" w:rsidR="00B9217E" w:rsidRPr="00B9217E" w:rsidRDefault="00B9217E" w:rsidP="0090168F">
            <w:pPr>
              <w:pStyle w:val="NormalWeb"/>
              <w:spacing w:before="0" w:beforeAutospacing="0" w:after="0" w:afterAutospacing="0"/>
              <w:rPr>
                <w:b w:val="0"/>
                <w:bCs/>
                <w:sz w:val="26"/>
                <w:szCs w:val="26"/>
              </w:rPr>
            </w:pPr>
            <w:r w:rsidRPr="00B9217E">
              <w:rPr>
                <w:bCs/>
                <w:sz w:val="26"/>
                <w:szCs w:val="26"/>
              </w:rPr>
              <w:t>Nội dung</w:t>
            </w:r>
          </w:p>
        </w:tc>
        <w:tc>
          <w:tcPr>
            <w:tcW w:w="0" w:type="auto"/>
            <w:hideMark/>
          </w:tcPr>
          <w:p w14:paraId="3DEC267F" w14:textId="77777777" w:rsidR="00B9217E" w:rsidRPr="00B9217E" w:rsidRDefault="00B9217E"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 w:val="26"/>
                <w:szCs w:val="26"/>
              </w:rPr>
            </w:pPr>
            <w:r w:rsidRPr="00B9217E">
              <w:rPr>
                <w:bCs/>
                <w:sz w:val="26"/>
                <w:szCs w:val="26"/>
              </w:rPr>
              <w:t>Mô tả</w:t>
            </w:r>
          </w:p>
        </w:tc>
      </w:tr>
      <w:tr w:rsidR="00B9217E" w:rsidRPr="00B9217E" w14:paraId="449FC6D2" w14:textId="77777777" w:rsidTr="005F19A7">
        <w:tc>
          <w:tcPr>
            <w:cnfStyle w:val="001000000000" w:firstRow="0" w:lastRow="0" w:firstColumn="1" w:lastColumn="0" w:oddVBand="0" w:evenVBand="0" w:oddHBand="0" w:evenHBand="0" w:firstRowFirstColumn="0" w:firstRowLastColumn="0" w:lastRowFirstColumn="0" w:lastRowLastColumn="0"/>
            <w:tcW w:w="0" w:type="auto"/>
            <w:hideMark/>
          </w:tcPr>
          <w:p w14:paraId="0162BE79" w14:textId="77777777" w:rsidR="00B9217E" w:rsidRPr="00B9217E" w:rsidRDefault="00B9217E" w:rsidP="0090168F">
            <w:pPr>
              <w:pStyle w:val="NormalWeb"/>
              <w:spacing w:before="0" w:beforeAutospacing="0" w:after="0" w:afterAutospacing="0"/>
              <w:rPr>
                <w:sz w:val="26"/>
                <w:szCs w:val="26"/>
              </w:rPr>
            </w:pPr>
            <w:r w:rsidRPr="00B9217E">
              <w:rPr>
                <w:sz w:val="26"/>
                <w:szCs w:val="26"/>
              </w:rPr>
              <w:t>Chức năng</w:t>
            </w:r>
          </w:p>
        </w:tc>
        <w:tc>
          <w:tcPr>
            <w:tcW w:w="0" w:type="auto"/>
            <w:hideMark/>
          </w:tcPr>
          <w:p w14:paraId="4431C6AD" w14:textId="77777777" w:rsidR="00B9217E" w:rsidRPr="00B9217E" w:rsidRDefault="00B9217E"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Tìm kiếm sản phẩm</w:t>
            </w:r>
          </w:p>
        </w:tc>
      </w:tr>
      <w:tr w:rsidR="00B9217E" w:rsidRPr="00B9217E" w14:paraId="25BE5D61" w14:textId="77777777" w:rsidTr="005F19A7">
        <w:tc>
          <w:tcPr>
            <w:cnfStyle w:val="001000000000" w:firstRow="0" w:lastRow="0" w:firstColumn="1" w:lastColumn="0" w:oddVBand="0" w:evenVBand="0" w:oddHBand="0" w:evenHBand="0" w:firstRowFirstColumn="0" w:firstRowLastColumn="0" w:lastRowFirstColumn="0" w:lastRowLastColumn="0"/>
            <w:tcW w:w="0" w:type="auto"/>
            <w:hideMark/>
          </w:tcPr>
          <w:p w14:paraId="409B41C7" w14:textId="77777777" w:rsidR="00B9217E" w:rsidRPr="00B9217E" w:rsidRDefault="00B9217E" w:rsidP="0090168F">
            <w:pPr>
              <w:pStyle w:val="NormalWeb"/>
              <w:spacing w:before="0" w:beforeAutospacing="0" w:after="0" w:afterAutospacing="0"/>
              <w:rPr>
                <w:sz w:val="26"/>
                <w:szCs w:val="26"/>
              </w:rPr>
            </w:pPr>
            <w:r w:rsidRPr="00B9217E">
              <w:rPr>
                <w:sz w:val="26"/>
                <w:szCs w:val="26"/>
              </w:rPr>
              <w:t>Dữ liệu thử nghiệm</w:t>
            </w:r>
          </w:p>
        </w:tc>
        <w:tc>
          <w:tcPr>
            <w:tcW w:w="0" w:type="auto"/>
            <w:hideMark/>
          </w:tcPr>
          <w:p w14:paraId="1F3740D1" w14:textId="77777777" w:rsidR="00B9217E" w:rsidRPr="00B9217E" w:rsidRDefault="00B9217E"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Nhập từ khóa "kẹo"</w:t>
            </w:r>
          </w:p>
        </w:tc>
      </w:tr>
      <w:tr w:rsidR="00B9217E" w:rsidRPr="00B9217E" w14:paraId="60664F7F" w14:textId="77777777" w:rsidTr="005F19A7">
        <w:tc>
          <w:tcPr>
            <w:cnfStyle w:val="001000000000" w:firstRow="0" w:lastRow="0" w:firstColumn="1" w:lastColumn="0" w:oddVBand="0" w:evenVBand="0" w:oddHBand="0" w:evenHBand="0" w:firstRowFirstColumn="0" w:firstRowLastColumn="0" w:lastRowFirstColumn="0" w:lastRowLastColumn="0"/>
            <w:tcW w:w="0" w:type="auto"/>
            <w:hideMark/>
          </w:tcPr>
          <w:p w14:paraId="131128B5" w14:textId="77777777" w:rsidR="00B9217E" w:rsidRPr="00B9217E" w:rsidRDefault="00B9217E" w:rsidP="0090168F">
            <w:pPr>
              <w:pStyle w:val="NormalWeb"/>
              <w:spacing w:before="0" w:beforeAutospacing="0" w:after="0" w:afterAutospacing="0"/>
              <w:rPr>
                <w:sz w:val="26"/>
                <w:szCs w:val="26"/>
              </w:rPr>
            </w:pPr>
            <w:r w:rsidRPr="00B9217E">
              <w:rPr>
                <w:sz w:val="26"/>
                <w:szCs w:val="26"/>
              </w:rPr>
              <w:t>Kết quả mong đợi</w:t>
            </w:r>
          </w:p>
        </w:tc>
        <w:tc>
          <w:tcPr>
            <w:tcW w:w="0" w:type="auto"/>
            <w:hideMark/>
          </w:tcPr>
          <w:p w14:paraId="145372C3" w14:textId="77777777" w:rsidR="00B9217E" w:rsidRPr="00B9217E" w:rsidRDefault="00B9217E"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Hiển thị các sản phẩm có chứa từ "kẹo"</w:t>
            </w:r>
          </w:p>
        </w:tc>
      </w:tr>
      <w:tr w:rsidR="00B9217E" w:rsidRPr="00B9217E" w14:paraId="703EB0BA" w14:textId="77777777" w:rsidTr="005F19A7">
        <w:tc>
          <w:tcPr>
            <w:cnfStyle w:val="001000000000" w:firstRow="0" w:lastRow="0" w:firstColumn="1" w:lastColumn="0" w:oddVBand="0" w:evenVBand="0" w:oddHBand="0" w:evenHBand="0" w:firstRowFirstColumn="0" w:firstRowLastColumn="0" w:lastRowFirstColumn="0" w:lastRowLastColumn="0"/>
            <w:tcW w:w="0" w:type="auto"/>
            <w:hideMark/>
          </w:tcPr>
          <w:p w14:paraId="50049EDE" w14:textId="77777777" w:rsidR="00B9217E" w:rsidRPr="00B9217E" w:rsidRDefault="00B9217E" w:rsidP="0090168F">
            <w:pPr>
              <w:pStyle w:val="NormalWeb"/>
              <w:spacing w:before="0" w:beforeAutospacing="0" w:after="0" w:afterAutospacing="0"/>
              <w:rPr>
                <w:sz w:val="26"/>
                <w:szCs w:val="26"/>
              </w:rPr>
            </w:pPr>
            <w:r w:rsidRPr="00B9217E">
              <w:rPr>
                <w:sz w:val="26"/>
                <w:szCs w:val="26"/>
              </w:rPr>
              <w:t>Kết quả thực tế</w:t>
            </w:r>
          </w:p>
        </w:tc>
        <w:tc>
          <w:tcPr>
            <w:tcW w:w="0" w:type="auto"/>
            <w:hideMark/>
          </w:tcPr>
          <w:p w14:paraId="5C4F7B6B" w14:textId="77777777" w:rsidR="00B9217E" w:rsidRPr="00B9217E" w:rsidRDefault="00B9217E"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Hiển thị Kẹo Chỉ, Kẹo Kéo, Kẹo Bông Gòn, Kẹo Cao Su Big Babol</w:t>
            </w:r>
          </w:p>
        </w:tc>
      </w:tr>
      <w:tr w:rsidR="00B9217E" w:rsidRPr="00B9217E" w14:paraId="5FA7F819" w14:textId="77777777" w:rsidTr="005F19A7">
        <w:tc>
          <w:tcPr>
            <w:cnfStyle w:val="001000000000" w:firstRow="0" w:lastRow="0" w:firstColumn="1" w:lastColumn="0" w:oddVBand="0" w:evenVBand="0" w:oddHBand="0" w:evenHBand="0" w:firstRowFirstColumn="0" w:firstRowLastColumn="0" w:lastRowFirstColumn="0" w:lastRowLastColumn="0"/>
            <w:tcW w:w="0" w:type="auto"/>
            <w:hideMark/>
          </w:tcPr>
          <w:p w14:paraId="300ECF40" w14:textId="77777777" w:rsidR="00B9217E" w:rsidRPr="00B9217E" w:rsidRDefault="00B9217E" w:rsidP="0090168F">
            <w:pPr>
              <w:pStyle w:val="NormalWeb"/>
              <w:spacing w:before="0" w:beforeAutospacing="0" w:after="0" w:afterAutospacing="0"/>
              <w:rPr>
                <w:sz w:val="26"/>
                <w:szCs w:val="26"/>
              </w:rPr>
            </w:pPr>
            <w:r w:rsidRPr="00B9217E">
              <w:rPr>
                <w:sz w:val="26"/>
                <w:szCs w:val="26"/>
              </w:rPr>
              <w:t>Đánh giá</w:t>
            </w:r>
          </w:p>
        </w:tc>
        <w:tc>
          <w:tcPr>
            <w:tcW w:w="0" w:type="auto"/>
            <w:hideMark/>
          </w:tcPr>
          <w:p w14:paraId="43319182" w14:textId="77777777" w:rsidR="00B9217E" w:rsidRPr="00B9217E" w:rsidRDefault="00B9217E"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6"/>
                <w:szCs w:val="26"/>
              </w:rPr>
            </w:pPr>
            <w:r w:rsidRPr="00B9217E">
              <w:rPr>
                <w:sz w:val="26"/>
                <w:szCs w:val="26"/>
              </w:rPr>
              <w:t>Đạt</w:t>
            </w:r>
          </w:p>
        </w:tc>
      </w:tr>
    </w:tbl>
    <w:p w14:paraId="4BD43E5A" w14:textId="77777777" w:rsidR="009D6E5A" w:rsidRPr="009D6E5A" w:rsidRDefault="009D6E5A" w:rsidP="009D6E5A">
      <w:bookmarkStart w:id="114" w:name="_Toc232108648"/>
    </w:p>
    <w:p w14:paraId="5948EC4B" w14:textId="77777777" w:rsidR="009D6E5A" w:rsidRDefault="009D6E5A">
      <w:pPr>
        <w:rPr>
          <w:rFonts w:eastAsiaTheme="majorEastAsia" w:cs="Times New Roman"/>
          <w:b/>
          <w:color w:val="000000" w:themeColor="text1"/>
          <w:szCs w:val="26"/>
        </w:rPr>
      </w:pPr>
      <w:r>
        <w:rPr>
          <w:rFonts w:cs="Times New Roman"/>
          <w:szCs w:val="26"/>
        </w:rPr>
        <w:br w:type="page"/>
      </w:r>
    </w:p>
    <w:p w14:paraId="2FF1D7CC" w14:textId="2868D891" w:rsidR="00A81074" w:rsidRPr="001349EC" w:rsidRDefault="00A81074">
      <w:pPr>
        <w:pStyle w:val="Heading3"/>
        <w:numPr>
          <w:ilvl w:val="2"/>
          <w:numId w:val="4"/>
        </w:numPr>
        <w:rPr>
          <w:rFonts w:cs="Times New Roman"/>
          <w:szCs w:val="26"/>
        </w:rPr>
      </w:pPr>
      <w:r w:rsidRPr="001349EC">
        <w:rPr>
          <w:rFonts w:cs="Times New Roman"/>
          <w:szCs w:val="26"/>
        </w:rPr>
        <w:lastRenderedPageBreak/>
        <w:t>Kiểm thử chức năng lọc sản phẩm</w:t>
      </w:r>
      <w:bookmarkEnd w:id="114"/>
    </w:p>
    <w:p w14:paraId="6BF0787C" w14:textId="77777777" w:rsidR="00A81074" w:rsidRDefault="00A81074" w:rsidP="00194DA0">
      <w:pPr>
        <w:pStyle w:val="noidung"/>
        <w:jc w:val="left"/>
      </w:pPr>
      <w:r w:rsidRPr="001263D3">
        <w:t>Mục đích:</w:t>
      </w:r>
      <w:r w:rsidRPr="001263D3">
        <w:br/>
        <w:t>Kiểm tra khả năng lọc sản phẩm theo loại.</w:t>
      </w:r>
    </w:p>
    <w:p w14:paraId="25D51E4D" w14:textId="10A72384" w:rsidR="000F7250" w:rsidRDefault="000F7250" w:rsidP="000F7250">
      <w:pPr>
        <w:pStyle w:val="Caption"/>
        <w:keepNext/>
      </w:pPr>
      <w:bookmarkStart w:id="115" w:name="_Toc231851046"/>
      <w:r>
        <w:t xml:space="preserve">Bảng </w:t>
      </w:r>
      <w:r w:rsidR="00450A10">
        <w:t>4.2.2</w:t>
      </w:r>
      <w:r>
        <w:t xml:space="preserve"> </w:t>
      </w:r>
      <w:r w:rsidRPr="00FF5061">
        <w:t>Kiểm thử chức năng lọc sản phẩm</w:t>
      </w:r>
      <w:bookmarkEnd w:id="115"/>
    </w:p>
    <w:tbl>
      <w:tblPr>
        <w:tblStyle w:val="myTable"/>
        <w:tblW w:w="8696" w:type="dxa"/>
        <w:tblLook w:val="04A0" w:firstRow="1" w:lastRow="0" w:firstColumn="1" w:lastColumn="0" w:noHBand="0" w:noVBand="1"/>
      </w:tblPr>
      <w:tblGrid>
        <w:gridCol w:w="2442"/>
        <w:gridCol w:w="6254"/>
      </w:tblGrid>
      <w:tr w:rsidR="000F7250" w:rsidRPr="000F7250" w14:paraId="3B8D8F4C" w14:textId="77777777" w:rsidTr="0059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1FE86" w14:textId="77777777" w:rsidR="000F7250" w:rsidRPr="000F7250" w:rsidRDefault="000F7250" w:rsidP="0090168F">
            <w:pPr>
              <w:pStyle w:val="NormalWeb"/>
              <w:spacing w:before="0" w:beforeAutospacing="0" w:after="0" w:afterAutospacing="0"/>
              <w:rPr>
                <w:b w:val="0"/>
                <w:bCs/>
                <w:szCs w:val="26"/>
              </w:rPr>
            </w:pPr>
            <w:r w:rsidRPr="000F7250">
              <w:rPr>
                <w:bCs/>
                <w:szCs w:val="26"/>
              </w:rPr>
              <w:t>Nội dung</w:t>
            </w:r>
          </w:p>
        </w:tc>
        <w:tc>
          <w:tcPr>
            <w:tcW w:w="0" w:type="auto"/>
            <w:hideMark/>
          </w:tcPr>
          <w:p w14:paraId="18CE4083" w14:textId="77777777" w:rsidR="000F7250" w:rsidRPr="000F7250" w:rsidRDefault="000F7250"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0F7250">
              <w:rPr>
                <w:bCs/>
                <w:szCs w:val="26"/>
              </w:rPr>
              <w:t>Mô tả</w:t>
            </w:r>
          </w:p>
        </w:tc>
      </w:tr>
      <w:tr w:rsidR="000F7250" w:rsidRPr="000F7250" w14:paraId="47754D52"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40BF28CE" w14:textId="77777777" w:rsidR="000F7250" w:rsidRPr="000F7250" w:rsidRDefault="000F7250" w:rsidP="0090168F">
            <w:pPr>
              <w:pStyle w:val="NormalWeb"/>
              <w:spacing w:before="0" w:beforeAutospacing="0" w:after="0" w:afterAutospacing="0"/>
              <w:rPr>
                <w:szCs w:val="26"/>
              </w:rPr>
            </w:pPr>
            <w:r w:rsidRPr="000F7250">
              <w:rPr>
                <w:szCs w:val="26"/>
              </w:rPr>
              <w:t>Chức năng</w:t>
            </w:r>
          </w:p>
        </w:tc>
        <w:tc>
          <w:tcPr>
            <w:tcW w:w="0" w:type="auto"/>
            <w:hideMark/>
          </w:tcPr>
          <w:p w14:paraId="008D4AA5"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Lọc sản phẩm</w:t>
            </w:r>
          </w:p>
        </w:tc>
      </w:tr>
      <w:tr w:rsidR="000F7250" w:rsidRPr="000F7250" w14:paraId="00136761"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7A241129" w14:textId="77777777" w:rsidR="000F7250" w:rsidRPr="000F7250" w:rsidRDefault="000F7250" w:rsidP="0090168F">
            <w:pPr>
              <w:pStyle w:val="NormalWeb"/>
              <w:spacing w:before="0" w:beforeAutospacing="0" w:after="0" w:afterAutospacing="0"/>
              <w:rPr>
                <w:szCs w:val="26"/>
              </w:rPr>
            </w:pPr>
            <w:r w:rsidRPr="000F7250">
              <w:rPr>
                <w:szCs w:val="26"/>
              </w:rPr>
              <w:t>Dữ liệu thử nghiệm</w:t>
            </w:r>
          </w:p>
        </w:tc>
        <w:tc>
          <w:tcPr>
            <w:tcW w:w="0" w:type="auto"/>
            <w:hideMark/>
          </w:tcPr>
          <w:p w14:paraId="54B35D69"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Chọn loại "Đồ ăn vặt mặn"</w:t>
            </w:r>
          </w:p>
        </w:tc>
      </w:tr>
      <w:tr w:rsidR="000F7250" w:rsidRPr="000F7250" w14:paraId="03DA1AE4"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0371ACBD" w14:textId="77777777" w:rsidR="000F7250" w:rsidRPr="000F7250" w:rsidRDefault="000F7250" w:rsidP="0090168F">
            <w:pPr>
              <w:pStyle w:val="NormalWeb"/>
              <w:spacing w:before="0" w:beforeAutospacing="0" w:after="0" w:afterAutospacing="0"/>
              <w:rPr>
                <w:szCs w:val="26"/>
              </w:rPr>
            </w:pPr>
            <w:r w:rsidRPr="000F7250">
              <w:rPr>
                <w:szCs w:val="26"/>
              </w:rPr>
              <w:t>Kết quả mong đợi</w:t>
            </w:r>
          </w:p>
        </w:tc>
        <w:tc>
          <w:tcPr>
            <w:tcW w:w="0" w:type="auto"/>
            <w:hideMark/>
          </w:tcPr>
          <w:p w14:paraId="3AFC807D"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Chỉ hiển thị các sản phẩm thuộc nhóm Đồ ăn vặt mặn</w:t>
            </w:r>
          </w:p>
        </w:tc>
      </w:tr>
      <w:tr w:rsidR="000F7250" w:rsidRPr="000F7250" w14:paraId="4A669EA3"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6146582B" w14:textId="77777777" w:rsidR="000F7250" w:rsidRPr="000F7250" w:rsidRDefault="000F7250" w:rsidP="0090168F">
            <w:pPr>
              <w:pStyle w:val="NormalWeb"/>
              <w:spacing w:before="0" w:beforeAutospacing="0" w:after="0" w:afterAutospacing="0"/>
              <w:rPr>
                <w:szCs w:val="26"/>
              </w:rPr>
            </w:pPr>
            <w:r w:rsidRPr="000F7250">
              <w:rPr>
                <w:szCs w:val="26"/>
              </w:rPr>
              <w:t>Kết quả thực tế</w:t>
            </w:r>
          </w:p>
        </w:tc>
        <w:tc>
          <w:tcPr>
            <w:tcW w:w="0" w:type="auto"/>
            <w:hideMark/>
          </w:tcPr>
          <w:p w14:paraId="62B1646D"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Hiển thị Mì Trẻ Em và Bim Bim Cua</w:t>
            </w:r>
          </w:p>
        </w:tc>
      </w:tr>
      <w:tr w:rsidR="000F7250" w:rsidRPr="000F7250" w14:paraId="23630665"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5DE0A26A" w14:textId="77777777" w:rsidR="000F7250" w:rsidRPr="000F7250" w:rsidRDefault="000F7250" w:rsidP="0090168F">
            <w:pPr>
              <w:pStyle w:val="NormalWeb"/>
              <w:spacing w:before="0" w:beforeAutospacing="0" w:after="0" w:afterAutospacing="0"/>
              <w:rPr>
                <w:szCs w:val="26"/>
              </w:rPr>
            </w:pPr>
            <w:r w:rsidRPr="000F7250">
              <w:rPr>
                <w:szCs w:val="26"/>
              </w:rPr>
              <w:t>Đánh giá</w:t>
            </w:r>
          </w:p>
        </w:tc>
        <w:tc>
          <w:tcPr>
            <w:tcW w:w="0" w:type="auto"/>
            <w:hideMark/>
          </w:tcPr>
          <w:p w14:paraId="0DC39620"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Đạt</w:t>
            </w:r>
          </w:p>
        </w:tc>
      </w:tr>
    </w:tbl>
    <w:p w14:paraId="4CEAE5BB" w14:textId="10E18643" w:rsidR="00A81074" w:rsidRPr="001349EC" w:rsidRDefault="00A81074">
      <w:pPr>
        <w:pStyle w:val="Heading3"/>
        <w:numPr>
          <w:ilvl w:val="2"/>
          <w:numId w:val="4"/>
        </w:numPr>
        <w:rPr>
          <w:rFonts w:cs="Times New Roman"/>
          <w:szCs w:val="26"/>
        </w:rPr>
      </w:pPr>
      <w:bookmarkStart w:id="116" w:name="_Toc232108649"/>
      <w:r w:rsidRPr="001349EC">
        <w:rPr>
          <w:rFonts w:cs="Times New Roman"/>
          <w:szCs w:val="26"/>
        </w:rPr>
        <w:t>Kiểm thử chức năng xem chi tiết sản phẩm</w:t>
      </w:r>
      <w:bookmarkEnd w:id="116"/>
    </w:p>
    <w:p w14:paraId="6A7C096D" w14:textId="77777777" w:rsidR="00A81074" w:rsidRDefault="00A81074" w:rsidP="00194DA0">
      <w:pPr>
        <w:pStyle w:val="noidung"/>
        <w:jc w:val="left"/>
      </w:pPr>
      <w:r w:rsidRPr="001263D3">
        <w:t>Mục đích:</w:t>
      </w:r>
      <w:r w:rsidRPr="001263D3">
        <w:br/>
        <w:t>Kiểm tra khả năng hiển thị thông tin chi tiết.</w:t>
      </w:r>
    </w:p>
    <w:p w14:paraId="043791F4" w14:textId="77A8E134" w:rsidR="009459E7" w:rsidRDefault="009459E7" w:rsidP="009459E7">
      <w:pPr>
        <w:pStyle w:val="Caption"/>
        <w:keepNext/>
      </w:pPr>
      <w:bookmarkStart w:id="117" w:name="_Toc231851047"/>
      <w:r>
        <w:t xml:space="preserve">Bảng </w:t>
      </w:r>
      <w:r w:rsidR="00450A10">
        <w:t>4.2.3</w:t>
      </w:r>
      <w:r>
        <w:t xml:space="preserve"> </w:t>
      </w:r>
      <w:r w:rsidRPr="00E54D17">
        <w:t>Kiểm thử chức năng xem chi tiết sản phẩm</w:t>
      </w:r>
      <w:bookmarkEnd w:id="117"/>
    </w:p>
    <w:tbl>
      <w:tblPr>
        <w:tblStyle w:val="myTable"/>
        <w:tblW w:w="8680" w:type="dxa"/>
        <w:jc w:val="center"/>
        <w:tblLook w:val="04A0" w:firstRow="1" w:lastRow="0" w:firstColumn="1" w:lastColumn="0" w:noHBand="0" w:noVBand="1"/>
      </w:tblPr>
      <w:tblGrid>
        <w:gridCol w:w="2215"/>
        <w:gridCol w:w="6465"/>
      </w:tblGrid>
      <w:tr w:rsidR="000F7250" w:rsidRPr="000F7250" w14:paraId="78F03763"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D03F6" w14:textId="77777777" w:rsidR="000F7250" w:rsidRPr="000F7250" w:rsidRDefault="000F7250" w:rsidP="0090168F">
            <w:pPr>
              <w:pStyle w:val="NormalWeb"/>
              <w:spacing w:before="0" w:beforeAutospacing="0" w:after="0" w:afterAutospacing="0"/>
              <w:rPr>
                <w:b w:val="0"/>
                <w:bCs/>
                <w:szCs w:val="26"/>
              </w:rPr>
            </w:pPr>
            <w:r w:rsidRPr="000F7250">
              <w:rPr>
                <w:bCs/>
                <w:szCs w:val="26"/>
              </w:rPr>
              <w:t>Nội dung</w:t>
            </w:r>
          </w:p>
        </w:tc>
        <w:tc>
          <w:tcPr>
            <w:tcW w:w="0" w:type="auto"/>
            <w:hideMark/>
          </w:tcPr>
          <w:p w14:paraId="1D7DAA05" w14:textId="77777777" w:rsidR="000F7250" w:rsidRPr="000F7250" w:rsidRDefault="000F7250"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0F7250">
              <w:rPr>
                <w:bCs/>
                <w:szCs w:val="26"/>
              </w:rPr>
              <w:t>Mô tả</w:t>
            </w:r>
          </w:p>
        </w:tc>
      </w:tr>
      <w:tr w:rsidR="000F7250" w:rsidRPr="000F7250" w14:paraId="29B0637C"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89CC4C" w14:textId="77777777" w:rsidR="000F7250" w:rsidRPr="000F7250" w:rsidRDefault="000F7250" w:rsidP="0090168F">
            <w:pPr>
              <w:pStyle w:val="NormalWeb"/>
              <w:spacing w:before="0" w:beforeAutospacing="0" w:after="0" w:afterAutospacing="0"/>
              <w:rPr>
                <w:szCs w:val="26"/>
              </w:rPr>
            </w:pPr>
            <w:r w:rsidRPr="000F7250">
              <w:rPr>
                <w:szCs w:val="26"/>
              </w:rPr>
              <w:t>Chức năng</w:t>
            </w:r>
          </w:p>
        </w:tc>
        <w:tc>
          <w:tcPr>
            <w:tcW w:w="0" w:type="auto"/>
            <w:hideMark/>
          </w:tcPr>
          <w:p w14:paraId="6B6F58D9"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Xem chi tiết sản phẩm</w:t>
            </w:r>
          </w:p>
        </w:tc>
      </w:tr>
      <w:tr w:rsidR="000F7250" w:rsidRPr="000F7250" w14:paraId="7A9FB38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E56030" w14:textId="77777777" w:rsidR="000F7250" w:rsidRPr="000F7250" w:rsidRDefault="000F7250" w:rsidP="0090168F">
            <w:pPr>
              <w:pStyle w:val="NormalWeb"/>
              <w:spacing w:before="0" w:beforeAutospacing="0" w:after="0" w:afterAutospacing="0"/>
              <w:rPr>
                <w:szCs w:val="26"/>
              </w:rPr>
            </w:pPr>
            <w:r w:rsidRPr="000F7250">
              <w:rPr>
                <w:szCs w:val="26"/>
              </w:rPr>
              <w:t>Dữ liệu thử nghiệm</w:t>
            </w:r>
          </w:p>
        </w:tc>
        <w:tc>
          <w:tcPr>
            <w:tcW w:w="0" w:type="auto"/>
            <w:hideMark/>
          </w:tcPr>
          <w:p w14:paraId="70A810F6"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Chọn sản phẩm Kẹo Chỉ</w:t>
            </w:r>
          </w:p>
        </w:tc>
      </w:tr>
      <w:tr w:rsidR="000F7250" w:rsidRPr="000F7250" w14:paraId="585E096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88170" w14:textId="77777777" w:rsidR="000F7250" w:rsidRPr="000F7250" w:rsidRDefault="000F7250" w:rsidP="0090168F">
            <w:pPr>
              <w:pStyle w:val="NormalWeb"/>
              <w:spacing w:before="0" w:beforeAutospacing="0" w:after="0" w:afterAutospacing="0"/>
              <w:rPr>
                <w:szCs w:val="26"/>
              </w:rPr>
            </w:pPr>
            <w:r w:rsidRPr="000F7250">
              <w:rPr>
                <w:szCs w:val="26"/>
              </w:rPr>
              <w:t>Kết quả mong đợi</w:t>
            </w:r>
          </w:p>
        </w:tc>
        <w:tc>
          <w:tcPr>
            <w:tcW w:w="0" w:type="auto"/>
            <w:hideMark/>
          </w:tcPr>
          <w:p w14:paraId="504A95B4"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Hiển thị đầy đủ thông tin sản phẩm</w:t>
            </w:r>
          </w:p>
        </w:tc>
      </w:tr>
      <w:tr w:rsidR="000F7250" w:rsidRPr="000F7250" w14:paraId="2CCEC223"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9CC882" w14:textId="77777777" w:rsidR="000F7250" w:rsidRPr="000F7250" w:rsidRDefault="000F7250" w:rsidP="0090168F">
            <w:pPr>
              <w:pStyle w:val="NormalWeb"/>
              <w:spacing w:before="0" w:beforeAutospacing="0" w:after="0" w:afterAutospacing="0"/>
              <w:rPr>
                <w:szCs w:val="26"/>
              </w:rPr>
            </w:pPr>
            <w:r w:rsidRPr="000F7250">
              <w:rPr>
                <w:szCs w:val="26"/>
              </w:rPr>
              <w:t>Kết quả thực tế</w:t>
            </w:r>
          </w:p>
        </w:tc>
        <w:tc>
          <w:tcPr>
            <w:tcW w:w="0" w:type="auto"/>
            <w:hideMark/>
          </w:tcPr>
          <w:p w14:paraId="5BC4ED41"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Hình ảnh, tên, giá, hương vị và mô tả được hiển thị chính xác</w:t>
            </w:r>
          </w:p>
        </w:tc>
      </w:tr>
      <w:tr w:rsidR="000F7250" w:rsidRPr="000F7250" w14:paraId="1A073DB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FA854B" w14:textId="77777777" w:rsidR="000F7250" w:rsidRPr="000F7250" w:rsidRDefault="000F7250" w:rsidP="0090168F">
            <w:pPr>
              <w:pStyle w:val="NormalWeb"/>
              <w:spacing w:before="0" w:beforeAutospacing="0" w:after="0" w:afterAutospacing="0"/>
              <w:rPr>
                <w:szCs w:val="26"/>
              </w:rPr>
            </w:pPr>
            <w:r w:rsidRPr="000F7250">
              <w:rPr>
                <w:szCs w:val="26"/>
              </w:rPr>
              <w:t>Đánh giá</w:t>
            </w:r>
          </w:p>
        </w:tc>
        <w:tc>
          <w:tcPr>
            <w:tcW w:w="0" w:type="auto"/>
            <w:hideMark/>
          </w:tcPr>
          <w:p w14:paraId="2FD85A26" w14:textId="77777777" w:rsidR="000F7250" w:rsidRPr="000F7250" w:rsidRDefault="000F7250"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0F7250">
              <w:rPr>
                <w:szCs w:val="26"/>
              </w:rPr>
              <w:t>Đạt</w:t>
            </w:r>
          </w:p>
        </w:tc>
      </w:tr>
    </w:tbl>
    <w:p w14:paraId="3068FCF2" w14:textId="77777777" w:rsidR="009D6E5A" w:rsidRPr="009D6E5A" w:rsidRDefault="009D6E5A" w:rsidP="009D6E5A">
      <w:bookmarkStart w:id="118" w:name="_Toc232108650"/>
    </w:p>
    <w:p w14:paraId="4D7BB1C9" w14:textId="77777777" w:rsidR="009D6E5A" w:rsidRDefault="009D6E5A">
      <w:pPr>
        <w:rPr>
          <w:rFonts w:eastAsiaTheme="majorEastAsia" w:cs="Times New Roman"/>
          <w:b/>
          <w:color w:val="000000" w:themeColor="text1"/>
          <w:szCs w:val="26"/>
        </w:rPr>
      </w:pPr>
      <w:r>
        <w:rPr>
          <w:rFonts w:cs="Times New Roman"/>
          <w:szCs w:val="26"/>
        </w:rPr>
        <w:br w:type="page"/>
      </w:r>
    </w:p>
    <w:p w14:paraId="407DFC72" w14:textId="46BCA110" w:rsidR="00A81074" w:rsidRPr="001349EC" w:rsidRDefault="00A81074">
      <w:pPr>
        <w:pStyle w:val="Heading3"/>
        <w:numPr>
          <w:ilvl w:val="2"/>
          <w:numId w:val="4"/>
        </w:numPr>
        <w:rPr>
          <w:rFonts w:cs="Times New Roman"/>
          <w:szCs w:val="26"/>
        </w:rPr>
      </w:pPr>
      <w:r w:rsidRPr="001349EC">
        <w:rPr>
          <w:rFonts w:cs="Times New Roman"/>
          <w:szCs w:val="26"/>
        </w:rPr>
        <w:lastRenderedPageBreak/>
        <w:t>Kiểm thử chức năng thêm vào giỏ hàng</w:t>
      </w:r>
      <w:bookmarkEnd w:id="118"/>
    </w:p>
    <w:p w14:paraId="3C4A752F" w14:textId="09E369C5" w:rsidR="00194DA0" w:rsidRDefault="00A81074" w:rsidP="00194DA0">
      <w:pPr>
        <w:pStyle w:val="noidung"/>
        <w:jc w:val="left"/>
      </w:pPr>
      <w:r w:rsidRPr="001263D3">
        <w:t>Mục đích:</w:t>
      </w:r>
      <w:r w:rsidRPr="001263D3">
        <w:br/>
        <w:t>Kiểm tra khả năng thêm sản phẩm vào giỏ hàng.</w:t>
      </w:r>
    </w:p>
    <w:p w14:paraId="0DCC4D0D" w14:textId="32ACDF51" w:rsidR="009459E7" w:rsidRDefault="009459E7" w:rsidP="009459E7">
      <w:pPr>
        <w:pStyle w:val="Caption"/>
        <w:keepNext/>
      </w:pPr>
      <w:bookmarkStart w:id="119" w:name="_Toc231851048"/>
      <w:r>
        <w:t xml:space="preserve">Bảng </w:t>
      </w:r>
      <w:r w:rsidR="00450A10">
        <w:t>4.2.4</w:t>
      </w:r>
      <w:r>
        <w:t xml:space="preserve"> </w:t>
      </w:r>
      <w:r w:rsidRPr="0090396C">
        <w:t>Kiểm thử chức năng thêm vào giỏ hàng</w:t>
      </w:r>
      <w:bookmarkEnd w:id="119"/>
    </w:p>
    <w:tbl>
      <w:tblPr>
        <w:tblStyle w:val="myTable"/>
        <w:tblW w:w="8620" w:type="dxa"/>
        <w:jc w:val="center"/>
        <w:tblLook w:val="04A0" w:firstRow="1" w:lastRow="0" w:firstColumn="1" w:lastColumn="0" w:noHBand="0" w:noVBand="1"/>
      </w:tblPr>
      <w:tblGrid>
        <w:gridCol w:w="2264"/>
        <w:gridCol w:w="6356"/>
      </w:tblGrid>
      <w:tr w:rsidR="009459E7" w:rsidRPr="009459E7" w14:paraId="5732F70B"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0F923" w14:textId="77777777" w:rsidR="009459E7" w:rsidRPr="009459E7" w:rsidRDefault="009459E7" w:rsidP="0090168F">
            <w:pPr>
              <w:pStyle w:val="NormalWeb"/>
              <w:spacing w:before="0" w:beforeAutospacing="0" w:after="0" w:afterAutospacing="0"/>
              <w:rPr>
                <w:b w:val="0"/>
                <w:bCs/>
                <w:szCs w:val="26"/>
              </w:rPr>
            </w:pPr>
            <w:r w:rsidRPr="009459E7">
              <w:rPr>
                <w:bCs/>
                <w:szCs w:val="26"/>
              </w:rPr>
              <w:t>Nội dung</w:t>
            </w:r>
          </w:p>
        </w:tc>
        <w:tc>
          <w:tcPr>
            <w:tcW w:w="0" w:type="auto"/>
            <w:hideMark/>
          </w:tcPr>
          <w:p w14:paraId="5B228AC8" w14:textId="77777777" w:rsidR="009459E7" w:rsidRPr="009459E7" w:rsidRDefault="009459E7"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41FEE0FA"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3C3969" w14:textId="77777777" w:rsidR="009459E7" w:rsidRPr="009459E7" w:rsidRDefault="009459E7" w:rsidP="0090168F">
            <w:pPr>
              <w:pStyle w:val="NormalWeb"/>
              <w:spacing w:before="0" w:beforeAutospacing="0" w:after="0" w:afterAutospacing="0"/>
              <w:rPr>
                <w:szCs w:val="26"/>
              </w:rPr>
            </w:pPr>
            <w:r w:rsidRPr="009459E7">
              <w:rPr>
                <w:szCs w:val="26"/>
              </w:rPr>
              <w:t>Chức năng</w:t>
            </w:r>
          </w:p>
        </w:tc>
        <w:tc>
          <w:tcPr>
            <w:tcW w:w="0" w:type="auto"/>
            <w:hideMark/>
          </w:tcPr>
          <w:p w14:paraId="767357DE"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vào giỏ hàng</w:t>
            </w:r>
          </w:p>
        </w:tc>
      </w:tr>
      <w:tr w:rsidR="009459E7" w:rsidRPr="009459E7" w14:paraId="05BD71A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99E13" w14:textId="77777777" w:rsidR="009459E7" w:rsidRPr="009459E7" w:rsidRDefault="009459E7" w:rsidP="0090168F">
            <w:pPr>
              <w:pStyle w:val="NormalWeb"/>
              <w:spacing w:before="0" w:beforeAutospacing="0" w:after="0" w:afterAutospacing="0"/>
              <w:rPr>
                <w:szCs w:val="26"/>
              </w:rPr>
            </w:pPr>
            <w:r w:rsidRPr="009459E7">
              <w:rPr>
                <w:szCs w:val="26"/>
              </w:rPr>
              <w:t>Dữ liệu thử nghiệm</w:t>
            </w:r>
          </w:p>
        </w:tc>
        <w:tc>
          <w:tcPr>
            <w:tcW w:w="0" w:type="auto"/>
            <w:hideMark/>
          </w:tcPr>
          <w:p w14:paraId="0E023524"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Kẹo Chỉ vào giỏ hàng</w:t>
            </w:r>
          </w:p>
        </w:tc>
      </w:tr>
      <w:tr w:rsidR="009459E7" w:rsidRPr="009459E7" w14:paraId="7EDDCCA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F049D" w14:textId="77777777" w:rsidR="009459E7" w:rsidRPr="009459E7" w:rsidRDefault="009459E7" w:rsidP="0090168F">
            <w:pPr>
              <w:pStyle w:val="NormalWeb"/>
              <w:spacing w:before="0" w:beforeAutospacing="0" w:after="0" w:afterAutospacing="0"/>
              <w:rPr>
                <w:szCs w:val="26"/>
              </w:rPr>
            </w:pPr>
            <w:r w:rsidRPr="009459E7">
              <w:rPr>
                <w:szCs w:val="26"/>
              </w:rPr>
              <w:t>Kết quả mong đợi</w:t>
            </w:r>
          </w:p>
        </w:tc>
        <w:tc>
          <w:tcPr>
            <w:tcW w:w="0" w:type="auto"/>
            <w:hideMark/>
          </w:tcPr>
          <w:p w14:paraId="6E20E428"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xuất hiện trong giỏ hàng</w:t>
            </w:r>
          </w:p>
        </w:tc>
      </w:tr>
      <w:tr w:rsidR="009459E7" w:rsidRPr="009459E7" w14:paraId="6F838C7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17299" w14:textId="77777777" w:rsidR="009459E7" w:rsidRPr="009459E7" w:rsidRDefault="009459E7" w:rsidP="0090168F">
            <w:pPr>
              <w:pStyle w:val="NormalWeb"/>
              <w:spacing w:before="0" w:beforeAutospacing="0" w:after="0" w:afterAutospacing="0"/>
              <w:rPr>
                <w:szCs w:val="26"/>
              </w:rPr>
            </w:pPr>
            <w:r w:rsidRPr="009459E7">
              <w:rPr>
                <w:szCs w:val="26"/>
              </w:rPr>
              <w:t>Kết quả thực tế</w:t>
            </w:r>
          </w:p>
        </w:tc>
        <w:tc>
          <w:tcPr>
            <w:tcW w:w="0" w:type="auto"/>
            <w:hideMark/>
          </w:tcPr>
          <w:p w14:paraId="38960D28"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được thêm thành công và số lượng hiển thị đúng</w:t>
            </w:r>
          </w:p>
        </w:tc>
      </w:tr>
      <w:tr w:rsidR="009459E7" w:rsidRPr="009459E7" w14:paraId="3C40CD26"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1E397" w14:textId="77777777" w:rsidR="009459E7" w:rsidRPr="009459E7" w:rsidRDefault="009459E7" w:rsidP="0090168F">
            <w:pPr>
              <w:pStyle w:val="NormalWeb"/>
              <w:spacing w:before="0" w:beforeAutospacing="0" w:after="0" w:afterAutospacing="0"/>
              <w:rPr>
                <w:szCs w:val="26"/>
              </w:rPr>
            </w:pPr>
            <w:r w:rsidRPr="009459E7">
              <w:rPr>
                <w:szCs w:val="26"/>
              </w:rPr>
              <w:t>Đánh giá</w:t>
            </w:r>
          </w:p>
        </w:tc>
        <w:tc>
          <w:tcPr>
            <w:tcW w:w="0" w:type="auto"/>
            <w:hideMark/>
          </w:tcPr>
          <w:p w14:paraId="5774F0A5"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64B87EF9" w14:textId="0F15303D" w:rsidR="00A81074" w:rsidRPr="001349EC" w:rsidRDefault="00A81074">
      <w:pPr>
        <w:pStyle w:val="Heading3"/>
        <w:numPr>
          <w:ilvl w:val="2"/>
          <w:numId w:val="4"/>
        </w:numPr>
        <w:rPr>
          <w:rFonts w:cs="Times New Roman"/>
          <w:szCs w:val="26"/>
        </w:rPr>
      </w:pPr>
      <w:bookmarkStart w:id="120" w:name="_Toc232108651"/>
      <w:r w:rsidRPr="001349EC">
        <w:rPr>
          <w:rFonts w:cs="Times New Roman"/>
          <w:szCs w:val="26"/>
        </w:rPr>
        <w:t>Kiểm thử chức năng cập nhật số lượng sản phẩm</w:t>
      </w:r>
      <w:bookmarkEnd w:id="120"/>
    </w:p>
    <w:p w14:paraId="14EBF22C" w14:textId="77777777" w:rsidR="00A81074" w:rsidRDefault="00A81074" w:rsidP="00194DA0">
      <w:pPr>
        <w:pStyle w:val="noidung"/>
        <w:jc w:val="left"/>
      </w:pPr>
      <w:r w:rsidRPr="001263D3">
        <w:t>Mục đích:</w:t>
      </w:r>
      <w:r w:rsidRPr="001263D3">
        <w:br/>
        <w:t>Kiểm tra khả năng tăng và giảm số lượng sản phẩm.</w:t>
      </w:r>
    </w:p>
    <w:p w14:paraId="212077D9" w14:textId="029024A3" w:rsidR="009459E7" w:rsidRDefault="009459E7" w:rsidP="009459E7">
      <w:pPr>
        <w:pStyle w:val="Caption"/>
        <w:keepNext/>
      </w:pPr>
      <w:bookmarkStart w:id="121" w:name="_Toc231851049"/>
      <w:r>
        <w:t xml:space="preserve">Bảng </w:t>
      </w:r>
      <w:r w:rsidR="00450A10">
        <w:t>4.2.5</w:t>
      </w:r>
      <w:r>
        <w:t xml:space="preserve"> </w:t>
      </w:r>
      <w:r w:rsidRPr="004D514C">
        <w:t>Kiểm thử chức năng cập nhật số lượng sản phẩm</w:t>
      </w:r>
      <w:bookmarkEnd w:id="121"/>
    </w:p>
    <w:tbl>
      <w:tblPr>
        <w:tblStyle w:val="myTable"/>
        <w:tblW w:w="8617" w:type="dxa"/>
        <w:jc w:val="center"/>
        <w:tblLook w:val="04A0" w:firstRow="1" w:lastRow="0" w:firstColumn="1" w:lastColumn="0" w:noHBand="0" w:noVBand="1"/>
      </w:tblPr>
      <w:tblGrid>
        <w:gridCol w:w="2878"/>
        <w:gridCol w:w="5739"/>
      </w:tblGrid>
      <w:tr w:rsidR="009459E7" w:rsidRPr="009459E7" w14:paraId="67AA6191"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D604FC" w14:textId="77777777" w:rsidR="009459E7" w:rsidRPr="009459E7" w:rsidRDefault="009459E7" w:rsidP="0090168F">
            <w:pPr>
              <w:pStyle w:val="NormalWeb"/>
              <w:spacing w:before="0" w:beforeAutospacing="0" w:after="0" w:afterAutospacing="0"/>
              <w:rPr>
                <w:b w:val="0"/>
                <w:bCs/>
                <w:szCs w:val="26"/>
              </w:rPr>
            </w:pPr>
            <w:r w:rsidRPr="009459E7">
              <w:rPr>
                <w:bCs/>
                <w:szCs w:val="26"/>
              </w:rPr>
              <w:t>Nội dung</w:t>
            </w:r>
          </w:p>
        </w:tc>
        <w:tc>
          <w:tcPr>
            <w:tcW w:w="0" w:type="auto"/>
            <w:hideMark/>
          </w:tcPr>
          <w:p w14:paraId="418A09E5" w14:textId="77777777" w:rsidR="009459E7" w:rsidRPr="009459E7" w:rsidRDefault="009459E7"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3E17349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DED8B" w14:textId="77777777" w:rsidR="009459E7" w:rsidRPr="009459E7" w:rsidRDefault="009459E7" w:rsidP="0090168F">
            <w:pPr>
              <w:pStyle w:val="NormalWeb"/>
              <w:spacing w:before="0" w:beforeAutospacing="0" w:after="0" w:afterAutospacing="0"/>
              <w:rPr>
                <w:szCs w:val="26"/>
              </w:rPr>
            </w:pPr>
            <w:r w:rsidRPr="009459E7">
              <w:rPr>
                <w:szCs w:val="26"/>
              </w:rPr>
              <w:t>Chức năng</w:t>
            </w:r>
          </w:p>
        </w:tc>
        <w:tc>
          <w:tcPr>
            <w:tcW w:w="0" w:type="auto"/>
            <w:hideMark/>
          </w:tcPr>
          <w:p w14:paraId="2A3E9642"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Cập nhật số lượng</w:t>
            </w:r>
          </w:p>
        </w:tc>
      </w:tr>
      <w:tr w:rsidR="009459E7" w:rsidRPr="009459E7" w14:paraId="10019B38"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A9F04" w14:textId="77777777" w:rsidR="009459E7" w:rsidRPr="009459E7" w:rsidRDefault="009459E7" w:rsidP="0090168F">
            <w:pPr>
              <w:pStyle w:val="NormalWeb"/>
              <w:spacing w:before="0" w:beforeAutospacing="0" w:after="0" w:afterAutospacing="0"/>
              <w:rPr>
                <w:szCs w:val="26"/>
              </w:rPr>
            </w:pPr>
            <w:r w:rsidRPr="009459E7">
              <w:rPr>
                <w:szCs w:val="26"/>
              </w:rPr>
              <w:t>Dữ liệu thử nghiệm</w:t>
            </w:r>
          </w:p>
        </w:tc>
        <w:tc>
          <w:tcPr>
            <w:tcW w:w="0" w:type="auto"/>
            <w:hideMark/>
          </w:tcPr>
          <w:p w14:paraId="18C31B78"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Tăng số lượng Kẹo Chỉ từ 1 lên 3</w:t>
            </w:r>
          </w:p>
        </w:tc>
      </w:tr>
      <w:tr w:rsidR="009459E7" w:rsidRPr="009459E7" w14:paraId="147EA0D5"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C77E8" w14:textId="77777777" w:rsidR="009459E7" w:rsidRPr="009459E7" w:rsidRDefault="009459E7" w:rsidP="0090168F">
            <w:pPr>
              <w:pStyle w:val="NormalWeb"/>
              <w:spacing w:before="0" w:beforeAutospacing="0" w:after="0" w:afterAutospacing="0"/>
              <w:rPr>
                <w:szCs w:val="26"/>
              </w:rPr>
            </w:pPr>
            <w:r w:rsidRPr="009459E7">
              <w:rPr>
                <w:szCs w:val="26"/>
              </w:rPr>
              <w:t>Kết quả mong đợi</w:t>
            </w:r>
          </w:p>
        </w:tc>
        <w:tc>
          <w:tcPr>
            <w:tcW w:w="0" w:type="auto"/>
            <w:hideMark/>
          </w:tcPr>
          <w:p w14:paraId="7B80BA79"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Số lượng và tổng tiền thay đổi tương ứng</w:t>
            </w:r>
          </w:p>
        </w:tc>
      </w:tr>
      <w:tr w:rsidR="009459E7" w:rsidRPr="009459E7" w14:paraId="3E8F5DFA"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CBC02" w14:textId="77777777" w:rsidR="009459E7" w:rsidRPr="009459E7" w:rsidRDefault="009459E7" w:rsidP="0090168F">
            <w:pPr>
              <w:pStyle w:val="NormalWeb"/>
              <w:spacing w:before="0" w:beforeAutospacing="0" w:after="0" w:afterAutospacing="0"/>
              <w:rPr>
                <w:szCs w:val="26"/>
              </w:rPr>
            </w:pPr>
            <w:r w:rsidRPr="009459E7">
              <w:rPr>
                <w:szCs w:val="26"/>
              </w:rPr>
              <w:t>Kết quả thực tế</w:t>
            </w:r>
          </w:p>
        </w:tc>
        <w:tc>
          <w:tcPr>
            <w:tcW w:w="0" w:type="auto"/>
            <w:hideMark/>
          </w:tcPr>
          <w:p w14:paraId="0CF56E26"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Dữ liệu được cập nhật chính xác</w:t>
            </w:r>
          </w:p>
        </w:tc>
      </w:tr>
      <w:tr w:rsidR="009459E7" w:rsidRPr="009459E7" w14:paraId="215D8B4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15262D" w14:textId="77777777" w:rsidR="009459E7" w:rsidRPr="009459E7" w:rsidRDefault="009459E7" w:rsidP="0090168F">
            <w:pPr>
              <w:pStyle w:val="NormalWeb"/>
              <w:spacing w:before="0" w:beforeAutospacing="0" w:after="0" w:afterAutospacing="0"/>
              <w:rPr>
                <w:szCs w:val="26"/>
              </w:rPr>
            </w:pPr>
            <w:r w:rsidRPr="009459E7">
              <w:rPr>
                <w:szCs w:val="26"/>
              </w:rPr>
              <w:t>Đánh giá</w:t>
            </w:r>
          </w:p>
        </w:tc>
        <w:tc>
          <w:tcPr>
            <w:tcW w:w="0" w:type="auto"/>
            <w:hideMark/>
          </w:tcPr>
          <w:p w14:paraId="4F664478"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44E46D6B" w14:textId="3AE83D72" w:rsidR="00A81074" w:rsidRPr="001349EC" w:rsidRDefault="00A81074">
      <w:pPr>
        <w:pStyle w:val="Heading3"/>
        <w:numPr>
          <w:ilvl w:val="2"/>
          <w:numId w:val="4"/>
        </w:numPr>
        <w:rPr>
          <w:rFonts w:cs="Times New Roman"/>
          <w:szCs w:val="26"/>
        </w:rPr>
      </w:pPr>
      <w:bookmarkStart w:id="122" w:name="_Toc232108652"/>
      <w:r w:rsidRPr="001349EC">
        <w:rPr>
          <w:rFonts w:cs="Times New Roman"/>
          <w:szCs w:val="26"/>
        </w:rPr>
        <w:t>Kiểm thử chức năng xóa sản phẩm</w:t>
      </w:r>
      <w:bookmarkEnd w:id="122"/>
    </w:p>
    <w:p w14:paraId="0A468AED" w14:textId="75082B03" w:rsidR="00194DA0" w:rsidRDefault="00A81074" w:rsidP="00194DA0">
      <w:pPr>
        <w:pStyle w:val="noidung"/>
        <w:jc w:val="left"/>
      </w:pPr>
      <w:r w:rsidRPr="001263D3">
        <w:t>Mục đích:</w:t>
      </w:r>
      <w:r w:rsidRPr="001263D3">
        <w:br/>
        <w:t>Kiểm tra khả năng xóa sản phẩm khỏi giỏ hàng.</w:t>
      </w:r>
    </w:p>
    <w:p w14:paraId="147F5C64" w14:textId="6C416F7E" w:rsidR="00A81074" w:rsidRDefault="00194DA0" w:rsidP="00194DA0">
      <w:r>
        <w:br w:type="page"/>
      </w:r>
    </w:p>
    <w:p w14:paraId="2FFB9956" w14:textId="2EB4D9D9" w:rsidR="009459E7" w:rsidRDefault="009459E7" w:rsidP="009459E7">
      <w:pPr>
        <w:pStyle w:val="Caption"/>
        <w:keepNext/>
      </w:pPr>
      <w:bookmarkStart w:id="123" w:name="_Toc231851050"/>
      <w:r>
        <w:lastRenderedPageBreak/>
        <w:t xml:space="preserve">Bảng </w:t>
      </w:r>
      <w:r w:rsidR="00450A10">
        <w:t>4.2.6</w:t>
      </w:r>
      <w:r>
        <w:t xml:space="preserve"> </w:t>
      </w:r>
      <w:r w:rsidRPr="00621E9D">
        <w:t>Kiểm thử chức năng xóa sản phẩm</w:t>
      </w:r>
      <w:bookmarkEnd w:id="123"/>
    </w:p>
    <w:tbl>
      <w:tblPr>
        <w:tblStyle w:val="myTable"/>
        <w:tblW w:w="8670" w:type="dxa"/>
        <w:jc w:val="center"/>
        <w:tblLook w:val="04A0" w:firstRow="1" w:lastRow="0" w:firstColumn="1" w:lastColumn="0" w:noHBand="0" w:noVBand="1"/>
      </w:tblPr>
      <w:tblGrid>
        <w:gridCol w:w="3345"/>
        <w:gridCol w:w="5325"/>
      </w:tblGrid>
      <w:tr w:rsidR="009459E7" w:rsidRPr="009459E7" w14:paraId="57F4BDB3"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FBBB65" w14:textId="77777777" w:rsidR="009459E7" w:rsidRPr="009459E7" w:rsidRDefault="009459E7" w:rsidP="0090168F">
            <w:pPr>
              <w:pStyle w:val="NormalWeb"/>
              <w:spacing w:before="0" w:beforeAutospacing="0" w:after="0" w:afterAutospacing="0"/>
              <w:rPr>
                <w:b w:val="0"/>
                <w:bCs/>
                <w:szCs w:val="26"/>
              </w:rPr>
            </w:pPr>
            <w:r w:rsidRPr="009459E7">
              <w:rPr>
                <w:bCs/>
                <w:szCs w:val="26"/>
              </w:rPr>
              <w:t>Nội dung</w:t>
            </w:r>
          </w:p>
        </w:tc>
        <w:tc>
          <w:tcPr>
            <w:tcW w:w="0" w:type="auto"/>
            <w:hideMark/>
          </w:tcPr>
          <w:p w14:paraId="785109E0" w14:textId="77777777" w:rsidR="009459E7" w:rsidRPr="009459E7" w:rsidRDefault="009459E7"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48E37310"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E6872" w14:textId="77777777" w:rsidR="009459E7" w:rsidRPr="009459E7" w:rsidRDefault="009459E7" w:rsidP="0090168F">
            <w:pPr>
              <w:pStyle w:val="NormalWeb"/>
              <w:spacing w:before="0" w:beforeAutospacing="0" w:after="0" w:afterAutospacing="0"/>
              <w:rPr>
                <w:szCs w:val="26"/>
              </w:rPr>
            </w:pPr>
            <w:r w:rsidRPr="009459E7">
              <w:rPr>
                <w:szCs w:val="26"/>
              </w:rPr>
              <w:t>Chức năng</w:t>
            </w:r>
          </w:p>
        </w:tc>
        <w:tc>
          <w:tcPr>
            <w:tcW w:w="0" w:type="auto"/>
            <w:hideMark/>
          </w:tcPr>
          <w:p w14:paraId="2099D740"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sản phẩm</w:t>
            </w:r>
          </w:p>
        </w:tc>
      </w:tr>
      <w:tr w:rsidR="009459E7" w:rsidRPr="009459E7" w14:paraId="45754C53"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20B39" w14:textId="77777777" w:rsidR="009459E7" w:rsidRPr="009459E7" w:rsidRDefault="009459E7" w:rsidP="0090168F">
            <w:pPr>
              <w:pStyle w:val="NormalWeb"/>
              <w:spacing w:before="0" w:beforeAutospacing="0" w:after="0" w:afterAutospacing="0"/>
              <w:rPr>
                <w:szCs w:val="26"/>
              </w:rPr>
            </w:pPr>
            <w:r w:rsidRPr="009459E7">
              <w:rPr>
                <w:szCs w:val="26"/>
              </w:rPr>
              <w:t>Dữ liệu thử nghiệm</w:t>
            </w:r>
          </w:p>
        </w:tc>
        <w:tc>
          <w:tcPr>
            <w:tcW w:w="0" w:type="auto"/>
            <w:hideMark/>
          </w:tcPr>
          <w:p w14:paraId="27355E74"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Kẹo Chỉ khỏi giỏ hàng</w:t>
            </w:r>
          </w:p>
        </w:tc>
      </w:tr>
      <w:tr w:rsidR="009459E7" w:rsidRPr="009459E7" w14:paraId="32BEB2E7"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FDF13B" w14:textId="77777777" w:rsidR="009459E7" w:rsidRPr="009459E7" w:rsidRDefault="009459E7" w:rsidP="0090168F">
            <w:pPr>
              <w:pStyle w:val="NormalWeb"/>
              <w:spacing w:before="0" w:beforeAutospacing="0" w:after="0" w:afterAutospacing="0"/>
              <w:rPr>
                <w:szCs w:val="26"/>
              </w:rPr>
            </w:pPr>
            <w:r w:rsidRPr="009459E7">
              <w:rPr>
                <w:szCs w:val="26"/>
              </w:rPr>
              <w:t>Kết quả mong đợi</w:t>
            </w:r>
          </w:p>
        </w:tc>
        <w:tc>
          <w:tcPr>
            <w:tcW w:w="0" w:type="auto"/>
            <w:hideMark/>
          </w:tcPr>
          <w:p w14:paraId="0C1C3F8D"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bị loại khỏi danh sách</w:t>
            </w:r>
          </w:p>
        </w:tc>
      </w:tr>
      <w:tr w:rsidR="009459E7" w:rsidRPr="009459E7" w14:paraId="4CDF9D1E"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227FA" w14:textId="77777777" w:rsidR="009459E7" w:rsidRPr="009459E7" w:rsidRDefault="009459E7" w:rsidP="0090168F">
            <w:pPr>
              <w:pStyle w:val="NormalWeb"/>
              <w:spacing w:before="0" w:beforeAutospacing="0" w:after="0" w:afterAutospacing="0"/>
              <w:rPr>
                <w:szCs w:val="26"/>
              </w:rPr>
            </w:pPr>
            <w:r w:rsidRPr="009459E7">
              <w:rPr>
                <w:szCs w:val="26"/>
              </w:rPr>
              <w:t>Kết quả thực tế</w:t>
            </w:r>
          </w:p>
        </w:tc>
        <w:tc>
          <w:tcPr>
            <w:tcW w:w="0" w:type="auto"/>
            <w:hideMark/>
          </w:tcPr>
          <w:p w14:paraId="77247669"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Sản phẩm được xóa thành công</w:t>
            </w:r>
          </w:p>
        </w:tc>
      </w:tr>
      <w:tr w:rsidR="009459E7" w:rsidRPr="009459E7" w14:paraId="64835ED7"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9B7538" w14:textId="77777777" w:rsidR="009459E7" w:rsidRPr="009459E7" w:rsidRDefault="009459E7" w:rsidP="0090168F">
            <w:pPr>
              <w:pStyle w:val="NormalWeb"/>
              <w:spacing w:before="0" w:beforeAutospacing="0" w:after="0" w:afterAutospacing="0"/>
              <w:rPr>
                <w:szCs w:val="26"/>
              </w:rPr>
            </w:pPr>
            <w:r w:rsidRPr="009459E7">
              <w:rPr>
                <w:szCs w:val="26"/>
              </w:rPr>
              <w:t>Đánh giá</w:t>
            </w:r>
          </w:p>
        </w:tc>
        <w:tc>
          <w:tcPr>
            <w:tcW w:w="0" w:type="auto"/>
            <w:hideMark/>
          </w:tcPr>
          <w:p w14:paraId="1BECBFB6"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2480832F" w14:textId="32CC638C" w:rsidR="009459E7" w:rsidRPr="009459E7" w:rsidRDefault="009459E7" w:rsidP="009459E7">
      <w:pPr>
        <w:rPr>
          <w:rFonts w:eastAsia="Times New Roman" w:cs="Times New Roman"/>
          <w:szCs w:val="26"/>
        </w:rPr>
      </w:pPr>
    </w:p>
    <w:p w14:paraId="583B5C60" w14:textId="7A8A1B79" w:rsidR="00A81074" w:rsidRPr="001349EC" w:rsidRDefault="00A81074">
      <w:pPr>
        <w:pStyle w:val="Heading3"/>
        <w:numPr>
          <w:ilvl w:val="2"/>
          <w:numId w:val="4"/>
        </w:numPr>
        <w:rPr>
          <w:rFonts w:cs="Times New Roman"/>
          <w:szCs w:val="26"/>
        </w:rPr>
      </w:pPr>
      <w:bookmarkStart w:id="124" w:name="_Toc232108653"/>
      <w:r w:rsidRPr="001349EC">
        <w:rPr>
          <w:rFonts w:cs="Times New Roman"/>
          <w:szCs w:val="26"/>
        </w:rPr>
        <w:t>Kiểm thử chức năng thanh toán</w:t>
      </w:r>
      <w:bookmarkEnd w:id="124"/>
    </w:p>
    <w:p w14:paraId="7853B3BA" w14:textId="77777777" w:rsidR="00A81074" w:rsidRDefault="00A81074" w:rsidP="00194DA0">
      <w:pPr>
        <w:pStyle w:val="noidung"/>
        <w:jc w:val="left"/>
      </w:pPr>
      <w:r w:rsidRPr="001263D3">
        <w:t>Mục đích:</w:t>
      </w:r>
      <w:r w:rsidRPr="001263D3">
        <w:br/>
        <w:t>Kiểm tra quá trình thanh toán.</w:t>
      </w:r>
    </w:p>
    <w:p w14:paraId="34EF9428" w14:textId="1DC8440C" w:rsidR="009459E7" w:rsidRDefault="009459E7" w:rsidP="009459E7">
      <w:pPr>
        <w:pStyle w:val="Caption"/>
        <w:keepNext/>
      </w:pPr>
      <w:bookmarkStart w:id="125" w:name="_Toc231851051"/>
      <w:r>
        <w:t xml:space="preserve">Bảng </w:t>
      </w:r>
      <w:r w:rsidR="00450A10">
        <w:t>4.2.7</w:t>
      </w:r>
      <w:r>
        <w:t xml:space="preserve"> </w:t>
      </w:r>
      <w:r w:rsidRPr="004432A6">
        <w:t>Kiểm thử chức năng thanh toán</w:t>
      </w:r>
      <w:bookmarkEnd w:id="125"/>
    </w:p>
    <w:tbl>
      <w:tblPr>
        <w:tblStyle w:val="myTable"/>
        <w:tblW w:w="8742" w:type="dxa"/>
        <w:jc w:val="center"/>
        <w:tblLook w:val="04A0" w:firstRow="1" w:lastRow="0" w:firstColumn="1" w:lastColumn="0" w:noHBand="0" w:noVBand="1"/>
      </w:tblPr>
      <w:tblGrid>
        <w:gridCol w:w="2665"/>
        <w:gridCol w:w="6077"/>
      </w:tblGrid>
      <w:tr w:rsidR="009459E7" w:rsidRPr="009459E7" w14:paraId="45D22B53"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7412DE" w14:textId="77777777" w:rsidR="009459E7" w:rsidRPr="009459E7" w:rsidRDefault="009459E7" w:rsidP="0090168F">
            <w:pPr>
              <w:pStyle w:val="NormalWeb"/>
              <w:spacing w:before="0" w:beforeAutospacing="0" w:after="0" w:afterAutospacing="0"/>
              <w:rPr>
                <w:b w:val="0"/>
                <w:bCs/>
                <w:szCs w:val="26"/>
              </w:rPr>
            </w:pPr>
            <w:r w:rsidRPr="009459E7">
              <w:rPr>
                <w:bCs/>
                <w:szCs w:val="26"/>
              </w:rPr>
              <w:t>Nội dung</w:t>
            </w:r>
          </w:p>
        </w:tc>
        <w:tc>
          <w:tcPr>
            <w:tcW w:w="0" w:type="auto"/>
            <w:hideMark/>
          </w:tcPr>
          <w:p w14:paraId="42049B9A" w14:textId="77777777" w:rsidR="009459E7" w:rsidRPr="009459E7" w:rsidRDefault="009459E7" w:rsidP="0090168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Mô tả</w:t>
            </w:r>
          </w:p>
        </w:tc>
      </w:tr>
      <w:tr w:rsidR="009459E7" w:rsidRPr="009459E7" w14:paraId="77FB7447"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4FAD3" w14:textId="77777777" w:rsidR="009459E7" w:rsidRPr="009459E7" w:rsidRDefault="009459E7" w:rsidP="0090168F">
            <w:pPr>
              <w:pStyle w:val="NormalWeb"/>
              <w:spacing w:before="0" w:beforeAutospacing="0" w:after="0" w:afterAutospacing="0"/>
              <w:rPr>
                <w:szCs w:val="26"/>
              </w:rPr>
            </w:pPr>
            <w:r w:rsidRPr="009459E7">
              <w:rPr>
                <w:szCs w:val="26"/>
              </w:rPr>
              <w:t>Chức năng</w:t>
            </w:r>
          </w:p>
        </w:tc>
        <w:tc>
          <w:tcPr>
            <w:tcW w:w="0" w:type="auto"/>
            <w:hideMark/>
          </w:tcPr>
          <w:p w14:paraId="47A74B2A"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Thanh toán</w:t>
            </w:r>
          </w:p>
        </w:tc>
      </w:tr>
      <w:tr w:rsidR="009459E7" w:rsidRPr="009459E7" w14:paraId="094E23A2"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8C8D3" w14:textId="77777777" w:rsidR="009459E7" w:rsidRPr="009459E7" w:rsidRDefault="009459E7" w:rsidP="0090168F">
            <w:pPr>
              <w:pStyle w:val="NormalWeb"/>
              <w:spacing w:before="0" w:beforeAutospacing="0" w:after="0" w:afterAutospacing="0"/>
              <w:rPr>
                <w:szCs w:val="26"/>
              </w:rPr>
            </w:pPr>
            <w:r w:rsidRPr="009459E7">
              <w:rPr>
                <w:szCs w:val="26"/>
              </w:rPr>
              <w:t>Dữ liệu thử nghiệm</w:t>
            </w:r>
          </w:p>
        </w:tc>
        <w:tc>
          <w:tcPr>
            <w:tcW w:w="0" w:type="auto"/>
            <w:hideMark/>
          </w:tcPr>
          <w:p w14:paraId="5A2CF209"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Thực hiện thanh toán khi giỏ hàng có sản phẩm</w:t>
            </w:r>
          </w:p>
        </w:tc>
      </w:tr>
      <w:tr w:rsidR="009459E7" w:rsidRPr="009459E7" w14:paraId="7874EEC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9A198" w14:textId="77777777" w:rsidR="009459E7" w:rsidRPr="009459E7" w:rsidRDefault="009459E7" w:rsidP="0090168F">
            <w:pPr>
              <w:pStyle w:val="NormalWeb"/>
              <w:spacing w:before="0" w:beforeAutospacing="0" w:after="0" w:afterAutospacing="0"/>
              <w:rPr>
                <w:szCs w:val="26"/>
              </w:rPr>
            </w:pPr>
            <w:r w:rsidRPr="009459E7">
              <w:rPr>
                <w:szCs w:val="26"/>
              </w:rPr>
              <w:t>Kết quả mong đợi</w:t>
            </w:r>
          </w:p>
        </w:tc>
        <w:tc>
          <w:tcPr>
            <w:tcW w:w="0" w:type="auto"/>
            <w:hideMark/>
          </w:tcPr>
          <w:p w14:paraId="0D791059"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Hiển thị thông báo thành công và xóa giỏ hàng</w:t>
            </w:r>
          </w:p>
        </w:tc>
      </w:tr>
      <w:tr w:rsidR="009459E7" w:rsidRPr="009459E7" w14:paraId="4FB9AD2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987A9" w14:textId="77777777" w:rsidR="009459E7" w:rsidRPr="009459E7" w:rsidRDefault="009459E7" w:rsidP="0090168F">
            <w:pPr>
              <w:pStyle w:val="NormalWeb"/>
              <w:spacing w:before="0" w:beforeAutospacing="0" w:after="0" w:afterAutospacing="0"/>
              <w:rPr>
                <w:szCs w:val="26"/>
              </w:rPr>
            </w:pPr>
            <w:r w:rsidRPr="009459E7">
              <w:rPr>
                <w:szCs w:val="26"/>
              </w:rPr>
              <w:t>Kết quả thực tế</w:t>
            </w:r>
          </w:p>
        </w:tc>
        <w:tc>
          <w:tcPr>
            <w:tcW w:w="0" w:type="auto"/>
            <w:hideMark/>
          </w:tcPr>
          <w:p w14:paraId="57D634F0"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Hệ thống xử lý đúng yêu cầu</w:t>
            </w:r>
          </w:p>
        </w:tc>
      </w:tr>
      <w:tr w:rsidR="009459E7" w:rsidRPr="009459E7" w14:paraId="28B35773"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34CCCC" w14:textId="77777777" w:rsidR="009459E7" w:rsidRPr="009459E7" w:rsidRDefault="009459E7" w:rsidP="0090168F">
            <w:pPr>
              <w:pStyle w:val="NormalWeb"/>
              <w:spacing w:before="0" w:beforeAutospacing="0" w:after="0" w:afterAutospacing="0"/>
              <w:rPr>
                <w:szCs w:val="26"/>
              </w:rPr>
            </w:pPr>
            <w:r w:rsidRPr="009459E7">
              <w:rPr>
                <w:szCs w:val="26"/>
              </w:rPr>
              <w:t>Đánh giá</w:t>
            </w:r>
          </w:p>
        </w:tc>
        <w:tc>
          <w:tcPr>
            <w:tcW w:w="0" w:type="auto"/>
            <w:hideMark/>
          </w:tcPr>
          <w:p w14:paraId="01A16BDB" w14:textId="77777777" w:rsidR="009459E7" w:rsidRPr="009459E7" w:rsidRDefault="009459E7" w:rsidP="0090168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13B16032" w14:textId="1F4CE1BA" w:rsidR="00A81074" w:rsidRPr="001349EC" w:rsidRDefault="00A81074">
      <w:pPr>
        <w:pStyle w:val="Heading3"/>
        <w:numPr>
          <w:ilvl w:val="2"/>
          <w:numId w:val="4"/>
        </w:numPr>
        <w:rPr>
          <w:rFonts w:cs="Times New Roman"/>
          <w:szCs w:val="26"/>
        </w:rPr>
      </w:pPr>
      <w:bookmarkStart w:id="126" w:name="_Toc232108654"/>
      <w:r w:rsidRPr="001349EC">
        <w:rPr>
          <w:rFonts w:cs="Times New Roman"/>
          <w:szCs w:val="26"/>
        </w:rPr>
        <w:t>Kiểm thử chức năng gửi liên hệ</w:t>
      </w:r>
      <w:bookmarkEnd w:id="126"/>
    </w:p>
    <w:p w14:paraId="16C40C19" w14:textId="77777777" w:rsidR="00A81074" w:rsidRDefault="00A81074" w:rsidP="00194DA0">
      <w:pPr>
        <w:pStyle w:val="noidung"/>
        <w:jc w:val="left"/>
      </w:pPr>
      <w:r w:rsidRPr="001263D3">
        <w:t>Mục đích:</w:t>
      </w:r>
      <w:r w:rsidRPr="001263D3">
        <w:br/>
        <w:t>Kiểm tra biểu mẫu liên hệ.</w:t>
      </w:r>
    </w:p>
    <w:p w14:paraId="0084944C" w14:textId="4071A332" w:rsidR="009459E7" w:rsidRDefault="009459E7" w:rsidP="009459E7">
      <w:pPr>
        <w:pStyle w:val="Caption"/>
        <w:keepNext/>
      </w:pPr>
      <w:bookmarkStart w:id="127" w:name="_Toc231851052"/>
      <w:r>
        <w:t xml:space="preserve">Bảng </w:t>
      </w:r>
      <w:r w:rsidR="00450A10">
        <w:t>4.2.8</w:t>
      </w:r>
      <w:r>
        <w:t xml:space="preserve"> </w:t>
      </w:r>
      <w:r w:rsidRPr="00F616FF">
        <w:t>Kiểm thử chức năng liên hệ</w:t>
      </w:r>
      <w:bookmarkEnd w:id="127"/>
    </w:p>
    <w:tbl>
      <w:tblPr>
        <w:tblStyle w:val="myTable"/>
        <w:tblW w:w="8952" w:type="dxa"/>
        <w:jc w:val="center"/>
        <w:tblLook w:val="04A0" w:firstRow="1" w:lastRow="0" w:firstColumn="1" w:lastColumn="0" w:noHBand="0" w:noVBand="1"/>
      </w:tblPr>
      <w:tblGrid>
        <w:gridCol w:w="3337"/>
        <w:gridCol w:w="5615"/>
      </w:tblGrid>
      <w:tr w:rsidR="009459E7" w:rsidRPr="009459E7" w14:paraId="0628B953"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3595F" w14:textId="77777777" w:rsidR="009459E7" w:rsidRPr="009459E7" w:rsidRDefault="009459E7" w:rsidP="0090168F">
            <w:pPr>
              <w:pStyle w:val="noidung"/>
              <w:spacing w:before="0" w:after="0" w:line="240" w:lineRule="auto"/>
              <w:ind w:firstLine="677"/>
              <w:rPr>
                <w:b w:val="0"/>
              </w:rPr>
            </w:pPr>
            <w:r w:rsidRPr="009459E7">
              <w:t>Nội dung</w:t>
            </w:r>
          </w:p>
        </w:tc>
        <w:tc>
          <w:tcPr>
            <w:tcW w:w="0" w:type="auto"/>
            <w:hideMark/>
          </w:tcPr>
          <w:p w14:paraId="19E876F8" w14:textId="77777777" w:rsidR="009459E7" w:rsidRPr="009459E7" w:rsidRDefault="009459E7" w:rsidP="0090168F">
            <w:pPr>
              <w:pStyle w:val="noidung"/>
              <w:spacing w:before="0" w:after="0" w:line="240" w:lineRule="auto"/>
              <w:ind w:firstLine="677"/>
              <w:cnfStyle w:val="100000000000" w:firstRow="1" w:lastRow="0" w:firstColumn="0" w:lastColumn="0" w:oddVBand="0" w:evenVBand="0" w:oddHBand="0" w:evenHBand="0" w:firstRowFirstColumn="0" w:firstRowLastColumn="0" w:lastRowFirstColumn="0" w:lastRowLastColumn="0"/>
              <w:rPr>
                <w:b w:val="0"/>
              </w:rPr>
            </w:pPr>
            <w:r w:rsidRPr="009459E7">
              <w:t>Mô tả</w:t>
            </w:r>
          </w:p>
        </w:tc>
      </w:tr>
      <w:tr w:rsidR="009459E7" w:rsidRPr="009459E7" w14:paraId="55E78F5E"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A6597" w14:textId="77777777" w:rsidR="009459E7" w:rsidRPr="009459E7" w:rsidRDefault="009459E7" w:rsidP="0090168F">
            <w:pPr>
              <w:pStyle w:val="noidung"/>
              <w:spacing w:before="0" w:after="0" w:line="240" w:lineRule="auto"/>
              <w:ind w:firstLine="677"/>
            </w:pPr>
            <w:r w:rsidRPr="009459E7">
              <w:t>Chức năng</w:t>
            </w:r>
          </w:p>
        </w:tc>
        <w:tc>
          <w:tcPr>
            <w:tcW w:w="0" w:type="auto"/>
            <w:hideMark/>
          </w:tcPr>
          <w:p w14:paraId="1DF833CA" w14:textId="77777777" w:rsidR="009459E7" w:rsidRPr="009459E7" w:rsidRDefault="009459E7"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9459E7">
              <w:t>Liên hệ</w:t>
            </w:r>
          </w:p>
        </w:tc>
      </w:tr>
      <w:tr w:rsidR="009459E7" w:rsidRPr="009459E7" w14:paraId="3C9F74D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3F1D3" w14:textId="77777777" w:rsidR="009459E7" w:rsidRPr="009459E7" w:rsidRDefault="009459E7" w:rsidP="0090168F">
            <w:pPr>
              <w:pStyle w:val="noidung"/>
              <w:spacing w:before="0" w:after="0" w:line="240" w:lineRule="auto"/>
              <w:ind w:firstLine="677"/>
            </w:pPr>
            <w:r w:rsidRPr="009459E7">
              <w:t>Dữ liệu thử nghiệm</w:t>
            </w:r>
          </w:p>
        </w:tc>
        <w:tc>
          <w:tcPr>
            <w:tcW w:w="0" w:type="auto"/>
            <w:hideMark/>
          </w:tcPr>
          <w:p w14:paraId="0E10FBFB" w14:textId="77777777" w:rsidR="009459E7" w:rsidRPr="009459E7" w:rsidRDefault="009459E7"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9459E7">
              <w:t>Nhập họ tên, email và nội dung liên hệ</w:t>
            </w:r>
          </w:p>
        </w:tc>
      </w:tr>
      <w:tr w:rsidR="009459E7" w:rsidRPr="009459E7" w14:paraId="6A64A4B3"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35AB0" w14:textId="77777777" w:rsidR="009459E7" w:rsidRPr="009459E7" w:rsidRDefault="009459E7" w:rsidP="0090168F">
            <w:pPr>
              <w:pStyle w:val="noidung"/>
              <w:spacing w:before="0" w:after="0" w:line="240" w:lineRule="auto"/>
              <w:ind w:firstLine="677"/>
            </w:pPr>
            <w:r w:rsidRPr="009459E7">
              <w:t>Kết quả mong đợi</w:t>
            </w:r>
          </w:p>
        </w:tc>
        <w:tc>
          <w:tcPr>
            <w:tcW w:w="0" w:type="auto"/>
            <w:hideMark/>
          </w:tcPr>
          <w:p w14:paraId="34CAFD50" w14:textId="77777777" w:rsidR="009459E7" w:rsidRPr="009459E7" w:rsidRDefault="009459E7"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9459E7">
              <w:t>Hiển thị thông báo gửi thành công</w:t>
            </w:r>
          </w:p>
        </w:tc>
      </w:tr>
      <w:tr w:rsidR="009459E7" w:rsidRPr="009459E7" w14:paraId="7240B981"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0F6189" w14:textId="77777777" w:rsidR="009459E7" w:rsidRPr="009459E7" w:rsidRDefault="009459E7" w:rsidP="0090168F">
            <w:pPr>
              <w:pStyle w:val="noidung"/>
              <w:spacing w:before="0" w:after="0" w:line="240" w:lineRule="auto"/>
              <w:ind w:firstLine="677"/>
            </w:pPr>
            <w:r w:rsidRPr="009459E7">
              <w:t>Kết quả thực tế</w:t>
            </w:r>
          </w:p>
        </w:tc>
        <w:tc>
          <w:tcPr>
            <w:tcW w:w="0" w:type="auto"/>
            <w:hideMark/>
          </w:tcPr>
          <w:p w14:paraId="131D9DF0" w14:textId="77777777" w:rsidR="009459E7" w:rsidRPr="009459E7" w:rsidRDefault="009459E7"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9459E7">
              <w:t>Hệ thống hiển thị thông báo đúng</w:t>
            </w:r>
          </w:p>
        </w:tc>
      </w:tr>
      <w:tr w:rsidR="009459E7" w:rsidRPr="009459E7" w14:paraId="2C2BFDBD"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98858" w14:textId="77777777" w:rsidR="009459E7" w:rsidRPr="009459E7" w:rsidRDefault="009459E7" w:rsidP="0090168F">
            <w:pPr>
              <w:pStyle w:val="noidung"/>
              <w:spacing w:before="0" w:after="0" w:line="240" w:lineRule="auto"/>
              <w:ind w:firstLine="677"/>
            </w:pPr>
            <w:r w:rsidRPr="009459E7">
              <w:t>Đánh giá</w:t>
            </w:r>
          </w:p>
        </w:tc>
        <w:tc>
          <w:tcPr>
            <w:tcW w:w="0" w:type="auto"/>
            <w:hideMark/>
          </w:tcPr>
          <w:p w14:paraId="469062D2" w14:textId="77777777" w:rsidR="009459E7" w:rsidRPr="009459E7" w:rsidRDefault="009459E7" w:rsidP="0090168F">
            <w:pPr>
              <w:pStyle w:val="noidung"/>
              <w:spacing w:before="0" w:after="0" w:line="240" w:lineRule="auto"/>
              <w:ind w:firstLine="677"/>
              <w:cnfStyle w:val="000000000000" w:firstRow="0" w:lastRow="0" w:firstColumn="0" w:lastColumn="0" w:oddVBand="0" w:evenVBand="0" w:oddHBand="0" w:evenHBand="0" w:firstRowFirstColumn="0" w:firstRowLastColumn="0" w:lastRowFirstColumn="0" w:lastRowLastColumn="0"/>
            </w:pPr>
            <w:r w:rsidRPr="009459E7">
              <w:t>Đạt</w:t>
            </w:r>
          </w:p>
        </w:tc>
      </w:tr>
    </w:tbl>
    <w:p w14:paraId="7CBEF5EE" w14:textId="6613C76D" w:rsidR="009459E7" w:rsidRPr="009459E7" w:rsidRDefault="009459E7" w:rsidP="009459E7">
      <w:pPr>
        <w:rPr>
          <w:rFonts w:eastAsia="Times New Roman" w:cs="Times New Roman"/>
          <w:szCs w:val="26"/>
        </w:rPr>
      </w:pPr>
    </w:p>
    <w:p w14:paraId="6B152FEC" w14:textId="637C5E48" w:rsidR="00A81074" w:rsidRPr="001349EC" w:rsidRDefault="00A81074">
      <w:pPr>
        <w:pStyle w:val="Heading3"/>
        <w:numPr>
          <w:ilvl w:val="2"/>
          <w:numId w:val="4"/>
        </w:numPr>
        <w:rPr>
          <w:rFonts w:cs="Times New Roman"/>
          <w:szCs w:val="26"/>
        </w:rPr>
      </w:pPr>
      <w:bookmarkStart w:id="128" w:name="_Toc232108655"/>
      <w:r w:rsidRPr="001349EC">
        <w:rPr>
          <w:rFonts w:cs="Times New Roman"/>
          <w:szCs w:val="26"/>
        </w:rPr>
        <w:lastRenderedPageBreak/>
        <w:t>Đánh giá kết quả thực nghiệm</w:t>
      </w:r>
      <w:bookmarkEnd w:id="128"/>
    </w:p>
    <w:p w14:paraId="5981571B" w14:textId="79BB1565" w:rsidR="009459E7" w:rsidRDefault="009459E7" w:rsidP="009459E7">
      <w:pPr>
        <w:pStyle w:val="Caption"/>
        <w:keepNext/>
      </w:pPr>
      <w:bookmarkStart w:id="129" w:name="_Toc231851053"/>
      <w:r>
        <w:t xml:space="preserve">Bảng </w:t>
      </w:r>
      <w:r w:rsidR="00450A10">
        <w:t>4.2.9</w:t>
      </w:r>
      <w:r>
        <w:t xml:space="preserve"> </w:t>
      </w:r>
      <w:r w:rsidRPr="0063290B">
        <w:t>Tổng hợp kết quả kiểm thử</w:t>
      </w:r>
      <w:bookmarkEnd w:id="129"/>
    </w:p>
    <w:tbl>
      <w:tblPr>
        <w:tblStyle w:val="myTable"/>
        <w:tblW w:w="7314" w:type="dxa"/>
        <w:jc w:val="center"/>
        <w:tblLook w:val="04A0" w:firstRow="1" w:lastRow="0" w:firstColumn="1" w:lastColumn="0" w:noHBand="0" w:noVBand="1"/>
      </w:tblPr>
      <w:tblGrid>
        <w:gridCol w:w="1185"/>
        <w:gridCol w:w="4279"/>
        <w:gridCol w:w="1850"/>
      </w:tblGrid>
      <w:tr w:rsidR="009459E7" w:rsidRPr="009459E7" w14:paraId="66227062" w14:textId="77777777" w:rsidTr="0059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FAFB4C" w14:textId="77777777" w:rsidR="009459E7" w:rsidRPr="009459E7" w:rsidRDefault="009459E7" w:rsidP="0090168F">
            <w:pPr>
              <w:rPr>
                <w:b w:val="0"/>
                <w:bCs/>
                <w:szCs w:val="26"/>
              </w:rPr>
            </w:pPr>
            <w:r w:rsidRPr="009459E7">
              <w:rPr>
                <w:bCs/>
                <w:szCs w:val="26"/>
              </w:rPr>
              <w:t>STT</w:t>
            </w:r>
          </w:p>
        </w:tc>
        <w:tc>
          <w:tcPr>
            <w:tcW w:w="0" w:type="auto"/>
            <w:hideMark/>
          </w:tcPr>
          <w:p w14:paraId="758778BC" w14:textId="77777777" w:rsidR="009459E7" w:rsidRPr="009459E7" w:rsidRDefault="009459E7"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Chức năng</w:t>
            </w:r>
          </w:p>
        </w:tc>
        <w:tc>
          <w:tcPr>
            <w:tcW w:w="0" w:type="auto"/>
            <w:hideMark/>
          </w:tcPr>
          <w:p w14:paraId="692FB43D" w14:textId="77777777" w:rsidR="009459E7" w:rsidRPr="009459E7" w:rsidRDefault="009459E7"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9459E7">
              <w:rPr>
                <w:bCs/>
                <w:szCs w:val="26"/>
              </w:rPr>
              <w:t>Kết quả</w:t>
            </w:r>
          </w:p>
        </w:tc>
      </w:tr>
      <w:tr w:rsidR="009459E7" w:rsidRPr="009459E7" w14:paraId="1075D78C"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E52D7" w14:textId="77777777" w:rsidR="009459E7" w:rsidRPr="009459E7" w:rsidRDefault="009459E7" w:rsidP="0090168F">
            <w:pPr>
              <w:rPr>
                <w:szCs w:val="26"/>
              </w:rPr>
            </w:pPr>
            <w:r w:rsidRPr="009459E7">
              <w:rPr>
                <w:szCs w:val="26"/>
              </w:rPr>
              <w:t>1</w:t>
            </w:r>
          </w:p>
        </w:tc>
        <w:tc>
          <w:tcPr>
            <w:tcW w:w="0" w:type="auto"/>
            <w:hideMark/>
          </w:tcPr>
          <w:p w14:paraId="3BFCE9E2"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Tìm kiếm sản phẩm</w:t>
            </w:r>
          </w:p>
        </w:tc>
        <w:tc>
          <w:tcPr>
            <w:tcW w:w="0" w:type="auto"/>
            <w:hideMark/>
          </w:tcPr>
          <w:p w14:paraId="70A54C87"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07530FD0"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DADD1F" w14:textId="77777777" w:rsidR="009459E7" w:rsidRPr="009459E7" w:rsidRDefault="009459E7" w:rsidP="0090168F">
            <w:pPr>
              <w:rPr>
                <w:szCs w:val="26"/>
              </w:rPr>
            </w:pPr>
            <w:r w:rsidRPr="009459E7">
              <w:rPr>
                <w:szCs w:val="26"/>
              </w:rPr>
              <w:t>2</w:t>
            </w:r>
          </w:p>
        </w:tc>
        <w:tc>
          <w:tcPr>
            <w:tcW w:w="0" w:type="auto"/>
            <w:hideMark/>
          </w:tcPr>
          <w:p w14:paraId="4E6197C5"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Lọc sản phẩm</w:t>
            </w:r>
          </w:p>
        </w:tc>
        <w:tc>
          <w:tcPr>
            <w:tcW w:w="0" w:type="auto"/>
            <w:hideMark/>
          </w:tcPr>
          <w:p w14:paraId="11085289"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582E8F2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26154" w14:textId="77777777" w:rsidR="009459E7" w:rsidRPr="009459E7" w:rsidRDefault="009459E7" w:rsidP="0090168F">
            <w:pPr>
              <w:rPr>
                <w:szCs w:val="26"/>
              </w:rPr>
            </w:pPr>
            <w:r w:rsidRPr="009459E7">
              <w:rPr>
                <w:szCs w:val="26"/>
              </w:rPr>
              <w:t>3</w:t>
            </w:r>
          </w:p>
        </w:tc>
        <w:tc>
          <w:tcPr>
            <w:tcW w:w="0" w:type="auto"/>
            <w:hideMark/>
          </w:tcPr>
          <w:p w14:paraId="42AC80EC"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Xem chi tiết sản phẩm</w:t>
            </w:r>
          </w:p>
        </w:tc>
        <w:tc>
          <w:tcPr>
            <w:tcW w:w="0" w:type="auto"/>
            <w:hideMark/>
          </w:tcPr>
          <w:p w14:paraId="6EDABA6B"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74BFCA89"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6EE24" w14:textId="77777777" w:rsidR="009459E7" w:rsidRPr="009459E7" w:rsidRDefault="009459E7" w:rsidP="0090168F">
            <w:pPr>
              <w:rPr>
                <w:szCs w:val="26"/>
              </w:rPr>
            </w:pPr>
            <w:r w:rsidRPr="009459E7">
              <w:rPr>
                <w:szCs w:val="26"/>
              </w:rPr>
              <w:t>4</w:t>
            </w:r>
          </w:p>
        </w:tc>
        <w:tc>
          <w:tcPr>
            <w:tcW w:w="0" w:type="auto"/>
            <w:hideMark/>
          </w:tcPr>
          <w:p w14:paraId="0F5A912E"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Thêm vào giỏ hàng</w:t>
            </w:r>
          </w:p>
        </w:tc>
        <w:tc>
          <w:tcPr>
            <w:tcW w:w="0" w:type="auto"/>
            <w:hideMark/>
          </w:tcPr>
          <w:p w14:paraId="20804ABC"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3963E348"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C9EB78" w14:textId="77777777" w:rsidR="009459E7" w:rsidRPr="009459E7" w:rsidRDefault="009459E7" w:rsidP="0090168F">
            <w:pPr>
              <w:rPr>
                <w:szCs w:val="26"/>
              </w:rPr>
            </w:pPr>
            <w:r w:rsidRPr="009459E7">
              <w:rPr>
                <w:szCs w:val="26"/>
              </w:rPr>
              <w:t>5</w:t>
            </w:r>
          </w:p>
        </w:tc>
        <w:tc>
          <w:tcPr>
            <w:tcW w:w="0" w:type="auto"/>
            <w:hideMark/>
          </w:tcPr>
          <w:p w14:paraId="695B449D"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Cập nhật số lượng</w:t>
            </w:r>
          </w:p>
        </w:tc>
        <w:tc>
          <w:tcPr>
            <w:tcW w:w="0" w:type="auto"/>
            <w:hideMark/>
          </w:tcPr>
          <w:p w14:paraId="6D643C22"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6A815BC2"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30F9B" w14:textId="77777777" w:rsidR="009459E7" w:rsidRPr="009459E7" w:rsidRDefault="009459E7" w:rsidP="0090168F">
            <w:pPr>
              <w:rPr>
                <w:szCs w:val="26"/>
              </w:rPr>
            </w:pPr>
            <w:r w:rsidRPr="009459E7">
              <w:rPr>
                <w:szCs w:val="26"/>
              </w:rPr>
              <w:t>6</w:t>
            </w:r>
          </w:p>
        </w:tc>
        <w:tc>
          <w:tcPr>
            <w:tcW w:w="0" w:type="auto"/>
            <w:hideMark/>
          </w:tcPr>
          <w:p w14:paraId="1E4A8DF8"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Xóa sản phẩm</w:t>
            </w:r>
          </w:p>
        </w:tc>
        <w:tc>
          <w:tcPr>
            <w:tcW w:w="0" w:type="auto"/>
            <w:hideMark/>
          </w:tcPr>
          <w:p w14:paraId="2D3522B6"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6E0D28C0"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AA11CA" w14:textId="77777777" w:rsidR="009459E7" w:rsidRPr="009459E7" w:rsidRDefault="009459E7" w:rsidP="0090168F">
            <w:pPr>
              <w:rPr>
                <w:szCs w:val="26"/>
              </w:rPr>
            </w:pPr>
            <w:r w:rsidRPr="009459E7">
              <w:rPr>
                <w:szCs w:val="26"/>
              </w:rPr>
              <w:t>7</w:t>
            </w:r>
          </w:p>
        </w:tc>
        <w:tc>
          <w:tcPr>
            <w:tcW w:w="0" w:type="auto"/>
            <w:hideMark/>
          </w:tcPr>
          <w:p w14:paraId="3A797D4D"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Thanh toán</w:t>
            </w:r>
          </w:p>
        </w:tc>
        <w:tc>
          <w:tcPr>
            <w:tcW w:w="0" w:type="auto"/>
            <w:hideMark/>
          </w:tcPr>
          <w:p w14:paraId="61C8C3D2"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r w:rsidR="009459E7" w:rsidRPr="009459E7" w14:paraId="5E615EAF" w14:textId="77777777" w:rsidTr="00594F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E1494F" w14:textId="77777777" w:rsidR="009459E7" w:rsidRPr="009459E7" w:rsidRDefault="009459E7" w:rsidP="0090168F">
            <w:pPr>
              <w:rPr>
                <w:szCs w:val="26"/>
              </w:rPr>
            </w:pPr>
            <w:r w:rsidRPr="009459E7">
              <w:rPr>
                <w:szCs w:val="26"/>
              </w:rPr>
              <w:t>8</w:t>
            </w:r>
          </w:p>
        </w:tc>
        <w:tc>
          <w:tcPr>
            <w:tcW w:w="0" w:type="auto"/>
            <w:hideMark/>
          </w:tcPr>
          <w:p w14:paraId="22C62368"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Liên hệ</w:t>
            </w:r>
          </w:p>
        </w:tc>
        <w:tc>
          <w:tcPr>
            <w:tcW w:w="0" w:type="auto"/>
            <w:hideMark/>
          </w:tcPr>
          <w:p w14:paraId="2649201A" w14:textId="77777777" w:rsidR="009459E7" w:rsidRPr="009459E7" w:rsidRDefault="009459E7" w:rsidP="0090168F">
            <w:pPr>
              <w:cnfStyle w:val="000000000000" w:firstRow="0" w:lastRow="0" w:firstColumn="0" w:lastColumn="0" w:oddVBand="0" w:evenVBand="0" w:oddHBand="0" w:evenHBand="0" w:firstRowFirstColumn="0" w:firstRowLastColumn="0" w:lastRowFirstColumn="0" w:lastRowLastColumn="0"/>
              <w:rPr>
                <w:szCs w:val="26"/>
              </w:rPr>
            </w:pPr>
            <w:r w:rsidRPr="009459E7">
              <w:rPr>
                <w:szCs w:val="26"/>
              </w:rPr>
              <w:t>Đạt</w:t>
            </w:r>
          </w:p>
        </w:tc>
      </w:tr>
    </w:tbl>
    <w:p w14:paraId="75647412" w14:textId="77777777" w:rsidR="009459E7" w:rsidRDefault="009459E7" w:rsidP="00210A35">
      <w:pPr>
        <w:rPr>
          <w:szCs w:val="26"/>
        </w:rPr>
      </w:pPr>
    </w:p>
    <w:p w14:paraId="336C0AD2" w14:textId="79B36621" w:rsidR="00A81074" w:rsidRPr="00553DFE" w:rsidRDefault="009459E7" w:rsidP="00553DFE">
      <w:pPr>
        <w:pStyle w:val="noidung"/>
      </w:pPr>
      <w:r w:rsidRPr="009459E7">
        <w:t>Qua quá trình kiểm thử, tất cả các chức năng chính của hệ thống đều hoạt động ổn định và đáp ứng đúng yêu cầu đã đặt ra. Kết quả cho thấy website có khả năng xử lý tốt các thao tác của người dùng, giao diện thân thiện, tốc độ phản hồi nhanh và không phát sinh lỗi trong quá trình thử nghiệm. Điều này chứng minh hệ thống đáp ứng được mục tiêu nghiên cứu và có thể đưa vào sử dụng trong phạm vi đề tài.</w:t>
      </w:r>
    </w:p>
    <w:p w14:paraId="6E8A6166" w14:textId="0AB1AEDD" w:rsidR="003D4A92" w:rsidRPr="001349EC" w:rsidRDefault="00FC25B2">
      <w:pPr>
        <w:pStyle w:val="Heading3"/>
        <w:numPr>
          <w:ilvl w:val="2"/>
          <w:numId w:val="4"/>
        </w:numPr>
        <w:rPr>
          <w:rFonts w:cs="Times New Roman"/>
          <w:szCs w:val="26"/>
        </w:rPr>
      </w:pPr>
      <w:bookmarkStart w:id="130" w:name="_Toc230160127"/>
      <w:r w:rsidRPr="001349EC">
        <w:rPr>
          <w:rFonts w:cs="Times New Roman"/>
          <w:szCs w:val="26"/>
        </w:rPr>
        <w:t xml:space="preserve"> </w:t>
      </w:r>
      <w:bookmarkStart w:id="131" w:name="_Toc232108656"/>
      <w:r w:rsidR="003D4A92" w:rsidRPr="001349EC">
        <w:rPr>
          <w:rFonts w:cs="Times New Roman"/>
          <w:szCs w:val="26"/>
        </w:rPr>
        <w:t>Giao diện trang chủ</w:t>
      </w:r>
      <w:bookmarkEnd w:id="130"/>
      <w:bookmarkEnd w:id="131"/>
    </w:p>
    <w:p w14:paraId="0D427F0C" w14:textId="10FAFAA8" w:rsidR="004F4845" w:rsidRPr="001263D3" w:rsidRDefault="004F4845" w:rsidP="004F4845">
      <w:pPr>
        <w:pStyle w:val="Caption"/>
        <w:rPr>
          <w:szCs w:val="26"/>
        </w:rPr>
      </w:pPr>
      <w:bookmarkStart w:id="132" w:name="_Toc231846923"/>
      <w:r w:rsidRPr="001263D3">
        <w:rPr>
          <w:szCs w:val="26"/>
        </w:rPr>
        <w:t xml:space="preserve">Hình </w:t>
      </w:r>
      <w:r w:rsidR="000F1729">
        <w:rPr>
          <w:szCs w:val="26"/>
        </w:rPr>
        <w:t>4.2.10</w:t>
      </w:r>
      <w:r w:rsidRPr="001263D3">
        <w:rPr>
          <w:szCs w:val="26"/>
        </w:rPr>
        <w:t xml:space="preserve"> Giao diện trang chủ</w:t>
      </w:r>
      <w:bookmarkEnd w:id="132"/>
    </w:p>
    <w:p w14:paraId="44126328" w14:textId="5B782545" w:rsidR="00A53216" w:rsidRPr="00141D4E" w:rsidRDefault="00F06D4F" w:rsidP="00141D4E">
      <w:pPr>
        <w:pStyle w:val="noidung"/>
        <w:keepNext/>
        <w:jc w:val="center"/>
        <w:rPr>
          <w:szCs w:val="26"/>
        </w:rPr>
      </w:pPr>
      <w:r w:rsidRPr="001263D3">
        <w:rPr>
          <w:noProof/>
          <w:szCs w:val="26"/>
        </w:rPr>
        <w:lastRenderedPageBreak/>
        <w:drawing>
          <wp:inline distT="0" distB="0" distL="0" distR="0" wp14:anchorId="5C42BC72" wp14:editId="2BB6DD48">
            <wp:extent cx="5221734" cy="2997641"/>
            <wp:effectExtent l="0" t="0" r="0" b="0"/>
            <wp:docPr id="14243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4669"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27145" cy="3000747"/>
                    </a:xfrm>
                    <a:prstGeom prst="rect">
                      <a:avLst/>
                    </a:prstGeom>
                  </pic:spPr>
                </pic:pic>
              </a:graphicData>
            </a:graphic>
          </wp:inline>
        </w:drawing>
      </w:r>
    </w:p>
    <w:p w14:paraId="4BB0EF10" w14:textId="4B3B71F5" w:rsidR="00141D4E" w:rsidRDefault="00141D4E" w:rsidP="00141D4E">
      <w:pPr>
        <w:pStyle w:val="Caption"/>
        <w:keepNext/>
      </w:pPr>
      <w:bookmarkStart w:id="133" w:name="_Toc231852969"/>
      <w:r>
        <w:t xml:space="preserve">Bảng </w:t>
      </w:r>
      <w:r w:rsidR="00B061A6">
        <w:t>4.2.10</w:t>
      </w:r>
      <w:r>
        <w:t xml:space="preserve"> </w:t>
      </w:r>
      <w:r w:rsidRPr="00C8279E">
        <w:t>Các thành phần chính của trang chủ</w:t>
      </w:r>
      <w:bookmarkEnd w:id="133"/>
    </w:p>
    <w:tbl>
      <w:tblPr>
        <w:tblStyle w:val="myTable"/>
        <w:tblW w:w="9114" w:type="dxa"/>
        <w:tblLook w:val="04A0" w:firstRow="1" w:lastRow="0" w:firstColumn="1" w:lastColumn="0" w:noHBand="0" w:noVBand="1"/>
      </w:tblPr>
      <w:tblGrid>
        <w:gridCol w:w="3377"/>
        <w:gridCol w:w="5737"/>
      </w:tblGrid>
      <w:tr w:rsidR="00CD3D8B" w:rsidRPr="00CD3D8B" w14:paraId="5FAE5605" w14:textId="77777777" w:rsidTr="00594F20">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3377" w:type="dxa"/>
            <w:hideMark/>
          </w:tcPr>
          <w:p w14:paraId="19BBFCCA" w14:textId="77777777" w:rsidR="00CD3D8B" w:rsidRPr="00CD3D8B" w:rsidRDefault="00CD3D8B" w:rsidP="0090168F">
            <w:pPr>
              <w:pStyle w:val="noidung"/>
              <w:spacing w:before="0" w:after="0" w:line="240" w:lineRule="auto"/>
              <w:rPr>
                <w:b w:val="0"/>
                <w:bCs/>
                <w:szCs w:val="26"/>
              </w:rPr>
            </w:pPr>
            <w:r w:rsidRPr="00CD3D8B">
              <w:rPr>
                <w:bCs/>
                <w:szCs w:val="26"/>
              </w:rPr>
              <w:t>Thành phần</w:t>
            </w:r>
          </w:p>
        </w:tc>
        <w:tc>
          <w:tcPr>
            <w:tcW w:w="5737" w:type="dxa"/>
            <w:hideMark/>
          </w:tcPr>
          <w:p w14:paraId="5BDD9BC9" w14:textId="77777777" w:rsidR="00CD3D8B" w:rsidRPr="00CD3D8B" w:rsidRDefault="00CD3D8B" w:rsidP="0090168F">
            <w:pPr>
              <w:pStyle w:val="noidung"/>
              <w:spacing w:before="0" w:after="0" w:line="240" w:lineRule="auto"/>
              <w:cnfStyle w:val="100000000000" w:firstRow="1" w:lastRow="0" w:firstColumn="0" w:lastColumn="0" w:oddVBand="0" w:evenVBand="0" w:oddHBand="0" w:evenHBand="0" w:firstRowFirstColumn="0" w:firstRowLastColumn="0" w:lastRowFirstColumn="0" w:lastRowLastColumn="0"/>
              <w:rPr>
                <w:b w:val="0"/>
                <w:bCs/>
                <w:szCs w:val="26"/>
              </w:rPr>
            </w:pPr>
            <w:r w:rsidRPr="00CD3D8B">
              <w:rPr>
                <w:bCs/>
                <w:szCs w:val="26"/>
              </w:rPr>
              <w:t>Chức năng</w:t>
            </w:r>
          </w:p>
        </w:tc>
      </w:tr>
      <w:tr w:rsidR="00CD3D8B" w:rsidRPr="00CD3D8B" w14:paraId="5663B938" w14:textId="77777777" w:rsidTr="00594F20">
        <w:trPr>
          <w:trHeight w:val="127"/>
        </w:trPr>
        <w:tc>
          <w:tcPr>
            <w:cnfStyle w:val="001000000000" w:firstRow="0" w:lastRow="0" w:firstColumn="1" w:lastColumn="0" w:oddVBand="0" w:evenVBand="0" w:oddHBand="0" w:evenHBand="0" w:firstRowFirstColumn="0" w:firstRowLastColumn="0" w:lastRowFirstColumn="0" w:lastRowLastColumn="0"/>
            <w:tcW w:w="3377" w:type="dxa"/>
            <w:hideMark/>
          </w:tcPr>
          <w:p w14:paraId="3E26DC27" w14:textId="77777777" w:rsidR="00CD3D8B" w:rsidRPr="00CD3D8B" w:rsidRDefault="00CD3D8B" w:rsidP="0090168F">
            <w:pPr>
              <w:pStyle w:val="noidung"/>
              <w:spacing w:before="0" w:after="0" w:line="240" w:lineRule="auto"/>
              <w:jc w:val="center"/>
              <w:rPr>
                <w:szCs w:val="26"/>
              </w:rPr>
            </w:pPr>
            <w:r w:rsidRPr="00CD3D8B">
              <w:rPr>
                <w:szCs w:val="26"/>
              </w:rPr>
              <w:t>Thanh điều hướng</w:t>
            </w:r>
          </w:p>
        </w:tc>
        <w:tc>
          <w:tcPr>
            <w:tcW w:w="5737" w:type="dxa"/>
            <w:hideMark/>
          </w:tcPr>
          <w:p w14:paraId="73D891F1"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Điều hướng giữa các trang</w:t>
            </w:r>
          </w:p>
        </w:tc>
      </w:tr>
      <w:tr w:rsidR="00CD3D8B" w:rsidRPr="00CD3D8B" w14:paraId="101F13D1" w14:textId="77777777" w:rsidTr="00594F20">
        <w:trPr>
          <w:trHeight w:val="125"/>
        </w:trPr>
        <w:tc>
          <w:tcPr>
            <w:cnfStyle w:val="001000000000" w:firstRow="0" w:lastRow="0" w:firstColumn="1" w:lastColumn="0" w:oddVBand="0" w:evenVBand="0" w:oddHBand="0" w:evenHBand="0" w:firstRowFirstColumn="0" w:firstRowLastColumn="0" w:lastRowFirstColumn="0" w:lastRowLastColumn="0"/>
            <w:tcW w:w="3377" w:type="dxa"/>
            <w:hideMark/>
          </w:tcPr>
          <w:p w14:paraId="4AC57E1F" w14:textId="77777777" w:rsidR="00CD3D8B" w:rsidRPr="00CD3D8B" w:rsidRDefault="00CD3D8B" w:rsidP="0090168F">
            <w:pPr>
              <w:pStyle w:val="noidung"/>
              <w:spacing w:before="0" w:after="0" w:line="240" w:lineRule="auto"/>
              <w:jc w:val="center"/>
              <w:rPr>
                <w:szCs w:val="26"/>
              </w:rPr>
            </w:pPr>
            <w:r w:rsidRPr="00CD3D8B">
              <w:rPr>
                <w:szCs w:val="26"/>
              </w:rPr>
              <w:t>Banner chính</w:t>
            </w:r>
          </w:p>
        </w:tc>
        <w:tc>
          <w:tcPr>
            <w:tcW w:w="5737" w:type="dxa"/>
            <w:hideMark/>
          </w:tcPr>
          <w:p w14:paraId="158450DE"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Thu hút người dùng khi truy cập</w:t>
            </w:r>
          </w:p>
        </w:tc>
      </w:tr>
      <w:tr w:rsidR="00CD3D8B" w:rsidRPr="00CD3D8B" w14:paraId="1A0243DC" w14:textId="77777777" w:rsidTr="00594F20">
        <w:trPr>
          <w:trHeight w:val="207"/>
        </w:trPr>
        <w:tc>
          <w:tcPr>
            <w:cnfStyle w:val="001000000000" w:firstRow="0" w:lastRow="0" w:firstColumn="1" w:lastColumn="0" w:oddVBand="0" w:evenVBand="0" w:oddHBand="0" w:evenHBand="0" w:firstRowFirstColumn="0" w:firstRowLastColumn="0" w:lastRowFirstColumn="0" w:lastRowLastColumn="0"/>
            <w:tcW w:w="3377" w:type="dxa"/>
            <w:hideMark/>
          </w:tcPr>
          <w:p w14:paraId="1347F120" w14:textId="77777777" w:rsidR="00CD3D8B" w:rsidRPr="00CD3D8B" w:rsidRDefault="00CD3D8B" w:rsidP="0090168F">
            <w:pPr>
              <w:pStyle w:val="noidung"/>
              <w:spacing w:before="0" w:after="0" w:line="240" w:lineRule="auto"/>
              <w:ind w:firstLine="0"/>
              <w:jc w:val="center"/>
              <w:rPr>
                <w:szCs w:val="26"/>
              </w:rPr>
            </w:pPr>
            <w:r w:rsidRPr="00CD3D8B">
              <w:rPr>
                <w:szCs w:val="26"/>
              </w:rPr>
              <w:t>Nút Xem sản phẩm</w:t>
            </w:r>
          </w:p>
        </w:tc>
        <w:tc>
          <w:tcPr>
            <w:tcW w:w="5737" w:type="dxa"/>
            <w:hideMark/>
          </w:tcPr>
          <w:p w14:paraId="49FA14F1"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trang sản phẩm</w:t>
            </w:r>
          </w:p>
        </w:tc>
      </w:tr>
      <w:tr w:rsidR="00CD3D8B" w:rsidRPr="00CD3D8B" w14:paraId="2EB9EB78" w14:textId="77777777" w:rsidTr="00594F20">
        <w:trPr>
          <w:trHeight w:val="127"/>
        </w:trPr>
        <w:tc>
          <w:tcPr>
            <w:cnfStyle w:val="001000000000" w:firstRow="0" w:lastRow="0" w:firstColumn="1" w:lastColumn="0" w:oddVBand="0" w:evenVBand="0" w:oddHBand="0" w:evenHBand="0" w:firstRowFirstColumn="0" w:firstRowLastColumn="0" w:lastRowFirstColumn="0" w:lastRowLastColumn="0"/>
            <w:tcW w:w="3377" w:type="dxa"/>
            <w:hideMark/>
          </w:tcPr>
          <w:p w14:paraId="63F20E62" w14:textId="77777777" w:rsidR="00CD3D8B" w:rsidRPr="00CD3D8B" w:rsidRDefault="00CD3D8B" w:rsidP="0090168F">
            <w:pPr>
              <w:pStyle w:val="noidung"/>
              <w:spacing w:before="0" w:after="0" w:line="240" w:lineRule="auto"/>
              <w:jc w:val="center"/>
              <w:rPr>
                <w:szCs w:val="26"/>
              </w:rPr>
            </w:pPr>
            <w:r w:rsidRPr="00CD3D8B">
              <w:rPr>
                <w:szCs w:val="26"/>
              </w:rPr>
              <w:t>Nút Giới thiệu</w:t>
            </w:r>
          </w:p>
        </w:tc>
        <w:tc>
          <w:tcPr>
            <w:tcW w:w="5737" w:type="dxa"/>
            <w:hideMark/>
          </w:tcPr>
          <w:p w14:paraId="581EC009"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trang giới thiệu</w:t>
            </w:r>
          </w:p>
        </w:tc>
      </w:tr>
      <w:tr w:rsidR="00CD3D8B" w:rsidRPr="00CD3D8B" w14:paraId="6568E676" w14:textId="77777777" w:rsidTr="00594F20">
        <w:trPr>
          <w:trHeight w:val="207"/>
        </w:trPr>
        <w:tc>
          <w:tcPr>
            <w:cnfStyle w:val="001000000000" w:firstRow="0" w:lastRow="0" w:firstColumn="1" w:lastColumn="0" w:oddVBand="0" w:evenVBand="0" w:oddHBand="0" w:evenHBand="0" w:firstRowFirstColumn="0" w:firstRowLastColumn="0" w:lastRowFirstColumn="0" w:lastRowLastColumn="0"/>
            <w:tcW w:w="3377" w:type="dxa"/>
            <w:hideMark/>
          </w:tcPr>
          <w:p w14:paraId="2D8B1809" w14:textId="77777777" w:rsidR="00CD3D8B" w:rsidRPr="00CD3D8B" w:rsidRDefault="00CD3D8B" w:rsidP="0090168F">
            <w:pPr>
              <w:pStyle w:val="noidung"/>
              <w:spacing w:before="0" w:after="0" w:line="240" w:lineRule="auto"/>
              <w:ind w:firstLine="0"/>
              <w:jc w:val="center"/>
              <w:rPr>
                <w:szCs w:val="26"/>
              </w:rPr>
            </w:pPr>
            <w:r w:rsidRPr="00CD3D8B">
              <w:rPr>
                <w:szCs w:val="26"/>
              </w:rPr>
              <w:t>Khu vực thông tin nổi bật</w:t>
            </w:r>
          </w:p>
        </w:tc>
        <w:tc>
          <w:tcPr>
            <w:tcW w:w="5737" w:type="dxa"/>
            <w:hideMark/>
          </w:tcPr>
          <w:p w14:paraId="4C25E903"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điểm nổi bật của website</w:t>
            </w:r>
          </w:p>
        </w:tc>
      </w:tr>
      <w:tr w:rsidR="00CD3D8B" w:rsidRPr="00CD3D8B" w14:paraId="64C9F639" w14:textId="77777777" w:rsidTr="00594F20">
        <w:trPr>
          <w:trHeight w:val="8"/>
        </w:trPr>
        <w:tc>
          <w:tcPr>
            <w:cnfStyle w:val="001000000000" w:firstRow="0" w:lastRow="0" w:firstColumn="1" w:lastColumn="0" w:oddVBand="0" w:evenVBand="0" w:oddHBand="0" w:evenHBand="0" w:firstRowFirstColumn="0" w:firstRowLastColumn="0" w:lastRowFirstColumn="0" w:lastRowLastColumn="0"/>
            <w:tcW w:w="3377" w:type="dxa"/>
            <w:hideMark/>
          </w:tcPr>
          <w:p w14:paraId="045E3CEC" w14:textId="77777777" w:rsidR="00CD3D8B" w:rsidRPr="00CD3D8B" w:rsidRDefault="00CD3D8B" w:rsidP="0090168F">
            <w:pPr>
              <w:pStyle w:val="noidung"/>
              <w:spacing w:before="0" w:after="0" w:line="240" w:lineRule="auto"/>
              <w:jc w:val="center"/>
              <w:rPr>
                <w:szCs w:val="26"/>
              </w:rPr>
            </w:pPr>
            <w:r w:rsidRPr="00CD3D8B">
              <w:rPr>
                <w:szCs w:val="26"/>
              </w:rPr>
              <w:t>Chân trang</w:t>
            </w:r>
          </w:p>
        </w:tc>
        <w:tc>
          <w:tcPr>
            <w:tcW w:w="5737" w:type="dxa"/>
            <w:hideMark/>
          </w:tcPr>
          <w:p w14:paraId="2E53ED79" w14:textId="77777777" w:rsidR="00CD3D8B" w:rsidRPr="00CD3D8B" w:rsidRDefault="00CD3D8B" w:rsidP="00594F20">
            <w:pPr>
              <w:pStyle w:val="noidung"/>
              <w:spacing w:before="0" w:after="0" w:line="240" w:lineRule="auto"/>
              <w:jc w:val="left"/>
              <w:cnfStyle w:val="000000000000" w:firstRow="0" w:lastRow="0" w:firstColumn="0" w:lastColumn="0" w:oddVBand="0" w:evenVBand="0" w:oddHBand="0" w:evenHBand="0" w:firstRowFirstColumn="0" w:firstRowLastColumn="0" w:lastRowFirstColumn="0" w:lastRowLastColumn="0"/>
              <w:rPr>
                <w:szCs w:val="26"/>
              </w:rPr>
            </w:pPr>
            <w:r w:rsidRPr="00CD3D8B">
              <w:rPr>
                <w:szCs w:val="26"/>
              </w:rPr>
              <w:t>Hiển thị thông tin sinh viên thực hiện</w:t>
            </w:r>
          </w:p>
        </w:tc>
      </w:tr>
    </w:tbl>
    <w:p w14:paraId="3207BE74" w14:textId="17C443C7" w:rsidR="004F4845" w:rsidRPr="001263D3" w:rsidRDefault="00A53216" w:rsidP="00CD3D8B">
      <w:pPr>
        <w:pStyle w:val="noidung"/>
        <w:ind w:firstLine="0"/>
        <w:rPr>
          <w:szCs w:val="26"/>
        </w:rPr>
      </w:pPr>
      <w:r w:rsidRPr="00A53216">
        <w:rPr>
          <w:szCs w:val="26"/>
        </w:rPr>
        <w:t>Trang giới thiệu cung cấp các thông tin tổng quan về website, ý tưởng thực hiện và giá trị mà dự án muốn truyền tải đến người dùng. Nội dung được trình bày dưới dạng các khối riêng biệt giúp người đọc dễ dàng theo dõi và tiếp cận thông tin.</w:t>
      </w:r>
    </w:p>
    <w:p w14:paraId="2E79855B" w14:textId="39C86194" w:rsidR="00CD3D8B" w:rsidRPr="00A53216" w:rsidRDefault="00FC25B2">
      <w:pPr>
        <w:pStyle w:val="Heading3"/>
        <w:numPr>
          <w:ilvl w:val="2"/>
          <w:numId w:val="4"/>
        </w:numPr>
        <w:rPr>
          <w:rFonts w:cs="Times New Roman"/>
          <w:szCs w:val="26"/>
        </w:rPr>
      </w:pPr>
      <w:bookmarkStart w:id="134" w:name="_Toc230160128"/>
      <w:r w:rsidRPr="001349EC">
        <w:rPr>
          <w:rFonts w:cs="Times New Roman"/>
          <w:szCs w:val="26"/>
        </w:rPr>
        <w:t xml:space="preserve"> </w:t>
      </w:r>
      <w:bookmarkStart w:id="135" w:name="_Toc232108657"/>
      <w:r w:rsidR="003D4A92" w:rsidRPr="001349EC">
        <w:rPr>
          <w:rFonts w:cs="Times New Roman"/>
          <w:szCs w:val="26"/>
        </w:rPr>
        <w:t>Giao diện tran</w:t>
      </w:r>
      <w:bookmarkEnd w:id="134"/>
      <w:r w:rsidR="00F06D4F" w:rsidRPr="001349EC">
        <w:rPr>
          <w:rFonts w:cs="Times New Roman"/>
          <w:szCs w:val="26"/>
        </w:rPr>
        <w:t>g giới thiệu</w:t>
      </w:r>
      <w:bookmarkStart w:id="136" w:name="_Toc231846924"/>
      <w:bookmarkEnd w:id="135"/>
    </w:p>
    <w:p w14:paraId="6EE51A6E" w14:textId="0724EBDF" w:rsidR="004F4845" w:rsidRPr="001263D3" w:rsidRDefault="004F4845" w:rsidP="004F4845">
      <w:pPr>
        <w:pStyle w:val="Caption"/>
        <w:rPr>
          <w:szCs w:val="26"/>
        </w:rPr>
      </w:pPr>
      <w:r w:rsidRPr="001263D3">
        <w:rPr>
          <w:szCs w:val="26"/>
        </w:rPr>
        <w:t xml:space="preserve">Hình </w:t>
      </w:r>
      <w:r w:rsidR="000F1729">
        <w:rPr>
          <w:szCs w:val="26"/>
        </w:rPr>
        <w:t>4.2.11</w:t>
      </w:r>
      <w:r w:rsidRPr="001263D3">
        <w:rPr>
          <w:szCs w:val="26"/>
        </w:rPr>
        <w:t xml:space="preserve"> Giao diện trang giới thiệu</w:t>
      </w:r>
      <w:bookmarkEnd w:id="136"/>
    </w:p>
    <w:p w14:paraId="15B237B4" w14:textId="435D0813" w:rsidR="00553DFE" w:rsidRPr="0090168F" w:rsidRDefault="00C12304" w:rsidP="0090168F">
      <w:pPr>
        <w:keepNext/>
        <w:rPr>
          <w:szCs w:val="26"/>
        </w:rPr>
      </w:pPr>
      <w:r w:rsidRPr="001263D3">
        <w:rPr>
          <w:noProof/>
          <w:szCs w:val="26"/>
        </w:rPr>
        <w:lastRenderedPageBreak/>
        <w:drawing>
          <wp:inline distT="0" distB="0" distL="0" distR="0" wp14:anchorId="5130747C" wp14:editId="69EFC341">
            <wp:extent cx="5798637" cy="3093057"/>
            <wp:effectExtent l="0" t="0" r="0" b="0"/>
            <wp:docPr id="17033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25728"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04568" cy="3096221"/>
                    </a:xfrm>
                    <a:prstGeom prst="rect">
                      <a:avLst/>
                    </a:prstGeom>
                  </pic:spPr>
                </pic:pic>
              </a:graphicData>
            </a:graphic>
          </wp:inline>
        </w:drawing>
      </w:r>
      <w:bookmarkStart w:id="137" w:name="_Toc231852970"/>
    </w:p>
    <w:p w14:paraId="0FA7C80F" w14:textId="03D4CC67" w:rsidR="00141D4E" w:rsidRDefault="00141D4E" w:rsidP="00141D4E">
      <w:pPr>
        <w:pStyle w:val="Caption"/>
        <w:keepNext/>
      </w:pPr>
      <w:r>
        <w:t xml:space="preserve">Bảng </w:t>
      </w:r>
      <w:r w:rsidR="00B061A6">
        <w:t>4.2.11</w:t>
      </w:r>
      <w:r>
        <w:t xml:space="preserve"> </w:t>
      </w:r>
      <w:r w:rsidRPr="00C667D4">
        <w:t>Các thành phần chính của trang giới thiệu</w:t>
      </w:r>
      <w:bookmarkEnd w:id="137"/>
    </w:p>
    <w:tbl>
      <w:tblPr>
        <w:tblStyle w:val="myTable"/>
        <w:tblW w:w="8359" w:type="dxa"/>
        <w:tblLook w:val="04A0" w:firstRow="1" w:lastRow="0" w:firstColumn="1" w:lastColumn="0" w:noHBand="0" w:noVBand="1"/>
      </w:tblPr>
      <w:tblGrid>
        <w:gridCol w:w="3520"/>
        <w:gridCol w:w="4839"/>
      </w:tblGrid>
      <w:tr w:rsidR="00CD3D8B" w:rsidRPr="00CD3D8B" w14:paraId="5B31F953" w14:textId="77777777" w:rsidTr="0059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E07DF" w14:textId="77777777" w:rsidR="00CD3D8B" w:rsidRPr="00CD3D8B" w:rsidRDefault="00CD3D8B" w:rsidP="0090168F">
            <w:pPr>
              <w:rPr>
                <w:b w:val="0"/>
                <w:bCs/>
                <w:szCs w:val="26"/>
              </w:rPr>
            </w:pPr>
            <w:r w:rsidRPr="00CD3D8B">
              <w:rPr>
                <w:bCs/>
                <w:szCs w:val="26"/>
              </w:rPr>
              <w:t>Thành phần</w:t>
            </w:r>
          </w:p>
        </w:tc>
        <w:tc>
          <w:tcPr>
            <w:tcW w:w="0" w:type="auto"/>
            <w:hideMark/>
          </w:tcPr>
          <w:p w14:paraId="0EE0A54B" w14:textId="77777777" w:rsidR="00CD3D8B" w:rsidRPr="00CD3D8B" w:rsidRDefault="00CD3D8B"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CD3D8B">
              <w:rPr>
                <w:bCs/>
                <w:szCs w:val="26"/>
              </w:rPr>
              <w:t>Chức năng</w:t>
            </w:r>
          </w:p>
        </w:tc>
      </w:tr>
      <w:tr w:rsidR="00CD3D8B" w:rsidRPr="00CD3D8B" w14:paraId="5CE0DC15"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2736BF25" w14:textId="77777777" w:rsidR="00CD3D8B" w:rsidRPr="00CD3D8B" w:rsidRDefault="00CD3D8B" w:rsidP="0090168F">
            <w:pPr>
              <w:rPr>
                <w:szCs w:val="26"/>
              </w:rPr>
            </w:pPr>
            <w:r w:rsidRPr="00CD3D8B">
              <w:rPr>
                <w:szCs w:val="26"/>
              </w:rPr>
              <w:t>Thanh điều hướng</w:t>
            </w:r>
          </w:p>
        </w:tc>
        <w:tc>
          <w:tcPr>
            <w:tcW w:w="0" w:type="auto"/>
            <w:hideMark/>
          </w:tcPr>
          <w:p w14:paraId="7A4FA7AF"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Chuyển đến các trang chức năng</w:t>
            </w:r>
          </w:p>
        </w:tc>
      </w:tr>
      <w:tr w:rsidR="00CD3D8B" w:rsidRPr="00CD3D8B" w14:paraId="2D043DDC"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3968070B" w14:textId="77777777" w:rsidR="00CD3D8B" w:rsidRPr="00CD3D8B" w:rsidRDefault="00CD3D8B" w:rsidP="0090168F">
            <w:pPr>
              <w:rPr>
                <w:szCs w:val="26"/>
              </w:rPr>
            </w:pPr>
            <w:r w:rsidRPr="00CD3D8B">
              <w:rPr>
                <w:szCs w:val="26"/>
              </w:rPr>
              <w:t>Tiêu đề giới thiệu</w:t>
            </w:r>
          </w:p>
        </w:tc>
        <w:tc>
          <w:tcPr>
            <w:tcW w:w="0" w:type="auto"/>
            <w:hideMark/>
          </w:tcPr>
          <w:p w14:paraId="66E2FCAC"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mục đích website</w:t>
            </w:r>
          </w:p>
        </w:tc>
      </w:tr>
      <w:tr w:rsidR="00CD3D8B" w:rsidRPr="00CD3D8B" w14:paraId="6A0D40AB"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16C5DF91" w14:textId="77777777" w:rsidR="00CD3D8B" w:rsidRPr="00CD3D8B" w:rsidRDefault="00CD3D8B" w:rsidP="0090168F">
            <w:pPr>
              <w:rPr>
                <w:szCs w:val="26"/>
              </w:rPr>
            </w:pPr>
            <w:r w:rsidRPr="00CD3D8B">
              <w:rPr>
                <w:szCs w:val="26"/>
              </w:rPr>
              <w:t>Câu chuyện của tiệm</w:t>
            </w:r>
          </w:p>
        </w:tc>
        <w:tc>
          <w:tcPr>
            <w:tcW w:w="0" w:type="auto"/>
            <w:hideMark/>
          </w:tcPr>
          <w:p w14:paraId="401E6B75"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Trình bày ý tưởng xây dựng</w:t>
            </w:r>
          </w:p>
        </w:tc>
      </w:tr>
      <w:tr w:rsidR="00CD3D8B" w:rsidRPr="00CD3D8B" w14:paraId="2155707F"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1976BFCF" w14:textId="77777777" w:rsidR="00CD3D8B" w:rsidRPr="00CD3D8B" w:rsidRDefault="00CD3D8B" w:rsidP="0090168F">
            <w:pPr>
              <w:rPr>
                <w:szCs w:val="26"/>
              </w:rPr>
            </w:pPr>
            <w:r w:rsidRPr="00CD3D8B">
              <w:rPr>
                <w:szCs w:val="26"/>
              </w:rPr>
              <w:t>Những món ăn quen thuộc</w:t>
            </w:r>
          </w:p>
        </w:tc>
        <w:tc>
          <w:tcPr>
            <w:tcW w:w="0" w:type="auto"/>
            <w:hideMark/>
          </w:tcPr>
          <w:p w14:paraId="7BA919F3"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Giới thiệu các sản phẩm nổi bật</w:t>
            </w:r>
          </w:p>
        </w:tc>
      </w:tr>
      <w:tr w:rsidR="00CD3D8B" w:rsidRPr="00CD3D8B" w14:paraId="79799256"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65C97D4B" w14:textId="77777777" w:rsidR="00CD3D8B" w:rsidRPr="00CD3D8B" w:rsidRDefault="00CD3D8B" w:rsidP="0090168F">
            <w:pPr>
              <w:rPr>
                <w:szCs w:val="26"/>
              </w:rPr>
            </w:pPr>
            <w:r w:rsidRPr="00CD3D8B">
              <w:rPr>
                <w:szCs w:val="26"/>
              </w:rPr>
              <w:t>Điều muốn gửi gắm</w:t>
            </w:r>
          </w:p>
        </w:tc>
        <w:tc>
          <w:tcPr>
            <w:tcW w:w="0" w:type="auto"/>
            <w:hideMark/>
          </w:tcPr>
          <w:p w14:paraId="7DD8992F"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Truyền tải thông điệp của website</w:t>
            </w:r>
          </w:p>
        </w:tc>
      </w:tr>
      <w:tr w:rsidR="00CD3D8B" w:rsidRPr="00CD3D8B" w14:paraId="3220D909"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47EFED98" w14:textId="77777777" w:rsidR="00CD3D8B" w:rsidRPr="00CD3D8B" w:rsidRDefault="00CD3D8B" w:rsidP="0090168F">
            <w:pPr>
              <w:rPr>
                <w:szCs w:val="26"/>
              </w:rPr>
            </w:pPr>
            <w:r w:rsidRPr="00CD3D8B">
              <w:rPr>
                <w:szCs w:val="26"/>
              </w:rPr>
              <w:t>Chân trang</w:t>
            </w:r>
          </w:p>
        </w:tc>
        <w:tc>
          <w:tcPr>
            <w:tcW w:w="0" w:type="auto"/>
            <w:hideMark/>
          </w:tcPr>
          <w:p w14:paraId="5A7ABFE7" w14:textId="77777777" w:rsidR="00CD3D8B" w:rsidRPr="00CD3D8B" w:rsidRDefault="00CD3D8B" w:rsidP="0090168F">
            <w:pPr>
              <w:cnfStyle w:val="000000000000" w:firstRow="0" w:lastRow="0" w:firstColumn="0" w:lastColumn="0" w:oddVBand="0" w:evenVBand="0" w:oddHBand="0" w:evenHBand="0" w:firstRowFirstColumn="0" w:firstRowLastColumn="0" w:lastRowFirstColumn="0" w:lastRowLastColumn="0"/>
              <w:rPr>
                <w:szCs w:val="26"/>
              </w:rPr>
            </w:pPr>
            <w:r w:rsidRPr="00CD3D8B">
              <w:rPr>
                <w:szCs w:val="26"/>
              </w:rPr>
              <w:t>Hiển thị thông tin sinh viên thực hiện</w:t>
            </w:r>
          </w:p>
        </w:tc>
      </w:tr>
    </w:tbl>
    <w:p w14:paraId="07CDB187" w14:textId="76E6042D" w:rsidR="00CD3D8B" w:rsidRDefault="00CD3D8B" w:rsidP="00C12304">
      <w:pPr>
        <w:rPr>
          <w:szCs w:val="26"/>
        </w:rPr>
      </w:pPr>
    </w:p>
    <w:p w14:paraId="01957B4A" w14:textId="589F8AA4" w:rsidR="00C12304" w:rsidRPr="001263D3" w:rsidRDefault="00CD3D8B" w:rsidP="00E21AEE">
      <w:pPr>
        <w:pStyle w:val="noidung"/>
      </w:pPr>
      <w:r w:rsidRPr="00CD3D8B">
        <w:t>Trang giới thiệu được thiết kế theo bố cục một cột với các khối nội dung được sắp xếp theo chiều dọc. Cách trình bày này giúp người dùng dễ dàng theo dõi thông tin và nắm bắt được mục tiêu cũng như ý nghĩa của website. Các nội dung được phân chia rõ ràng thành từng phần nhằm tăng tính trực quan và khả năng tiếp cận thông tin.</w:t>
      </w:r>
    </w:p>
    <w:p w14:paraId="61BAE20F" w14:textId="69CB227B" w:rsidR="00553DFE" w:rsidRPr="00553DFE" w:rsidRDefault="00FC25B2">
      <w:pPr>
        <w:pStyle w:val="Heading3"/>
        <w:numPr>
          <w:ilvl w:val="2"/>
          <w:numId w:val="4"/>
        </w:numPr>
        <w:rPr>
          <w:rFonts w:cs="Times New Roman"/>
          <w:szCs w:val="26"/>
        </w:rPr>
      </w:pPr>
      <w:r w:rsidRPr="001349EC">
        <w:rPr>
          <w:rFonts w:cs="Times New Roman"/>
          <w:szCs w:val="26"/>
        </w:rPr>
        <w:lastRenderedPageBreak/>
        <w:t xml:space="preserve"> </w:t>
      </w:r>
      <w:bookmarkStart w:id="138" w:name="_Toc232108658"/>
      <w:r w:rsidR="00C12304" w:rsidRPr="001349EC">
        <w:rPr>
          <w:rFonts w:cs="Times New Roman"/>
          <w:szCs w:val="26"/>
        </w:rPr>
        <w:t>Giao diện trang sản phẩm</w:t>
      </w:r>
      <w:bookmarkStart w:id="139" w:name="_Toc231846925"/>
      <w:bookmarkEnd w:id="138"/>
    </w:p>
    <w:p w14:paraId="5165AC4F" w14:textId="119C0912" w:rsidR="004F4845" w:rsidRPr="001263D3" w:rsidRDefault="004F4845" w:rsidP="004F4845">
      <w:pPr>
        <w:pStyle w:val="Caption"/>
        <w:rPr>
          <w:szCs w:val="26"/>
        </w:rPr>
      </w:pPr>
      <w:r w:rsidRPr="001263D3">
        <w:rPr>
          <w:szCs w:val="26"/>
        </w:rPr>
        <w:t xml:space="preserve">Hình </w:t>
      </w:r>
      <w:r w:rsidR="000F1729">
        <w:rPr>
          <w:szCs w:val="26"/>
        </w:rPr>
        <w:t>4.2.12</w:t>
      </w:r>
      <w:r w:rsidRPr="001263D3">
        <w:rPr>
          <w:szCs w:val="26"/>
        </w:rPr>
        <w:t xml:space="preserve"> Giao diện trang </w:t>
      </w:r>
      <w:r w:rsidR="00700AEB" w:rsidRPr="001263D3">
        <w:rPr>
          <w:szCs w:val="26"/>
        </w:rPr>
        <w:t>sản phẩm</w:t>
      </w:r>
      <w:bookmarkEnd w:id="139"/>
      <w:r w:rsidR="00553DFE" w:rsidRPr="001263D3">
        <w:rPr>
          <w:noProof/>
          <w:szCs w:val="26"/>
        </w:rPr>
        <w:drawing>
          <wp:inline distT="0" distB="0" distL="0" distR="0" wp14:anchorId="2A14A8FE" wp14:editId="7252FDE0">
            <wp:extent cx="5042289" cy="2638283"/>
            <wp:effectExtent l="0" t="0" r="6350" b="0"/>
            <wp:docPr id="18240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7580"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2289" cy="2638283"/>
                    </a:xfrm>
                    <a:prstGeom prst="rect">
                      <a:avLst/>
                    </a:prstGeom>
                  </pic:spPr>
                </pic:pic>
              </a:graphicData>
            </a:graphic>
          </wp:inline>
        </w:drawing>
      </w:r>
    </w:p>
    <w:p w14:paraId="5313A81E" w14:textId="573B1F4D" w:rsidR="00A53216" w:rsidRPr="00141D4E" w:rsidRDefault="00A53216" w:rsidP="004F4845">
      <w:pPr>
        <w:keepNext/>
        <w:rPr>
          <w:szCs w:val="26"/>
        </w:rPr>
      </w:pPr>
    </w:p>
    <w:p w14:paraId="2FE92C10" w14:textId="004318F2" w:rsidR="00141D4E" w:rsidRDefault="00141D4E" w:rsidP="00141D4E">
      <w:pPr>
        <w:pStyle w:val="Caption"/>
        <w:keepNext/>
      </w:pPr>
      <w:bookmarkStart w:id="140" w:name="_Toc231852971"/>
      <w:r>
        <w:t xml:space="preserve">Bảng </w:t>
      </w:r>
      <w:r w:rsidR="00B061A6">
        <w:t>4.2.12</w:t>
      </w:r>
      <w:r>
        <w:t xml:space="preserve"> </w:t>
      </w:r>
      <w:r w:rsidRPr="006B3F0D">
        <w:t>Các thành phần chính của trang sản phẩm</w:t>
      </w:r>
      <w:bookmarkEnd w:id="140"/>
    </w:p>
    <w:tbl>
      <w:tblPr>
        <w:tblStyle w:val="myTable"/>
        <w:tblW w:w="8974" w:type="dxa"/>
        <w:tblLook w:val="04A0" w:firstRow="1" w:lastRow="0" w:firstColumn="1" w:lastColumn="0" w:noHBand="0" w:noVBand="1"/>
      </w:tblPr>
      <w:tblGrid>
        <w:gridCol w:w="3350"/>
        <w:gridCol w:w="5624"/>
      </w:tblGrid>
      <w:tr w:rsidR="00A53216" w:rsidRPr="00A53216" w14:paraId="4B96031B" w14:textId="77777777" w:rsidTr="00594F20">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0D065DB" w14:textId="77777777" w:rsidR="00A53216" w:rsidRPr="00A53216" w:rsidRDefault="00A53216" w:rsidP="00A53216">
            <w:pPr>
              <w:rPr>
                <w:b w:val="0"/>
                <w:bCs/>
                <w:szCs w:val="26"/>
              </w:rPr>
            </w:pPr>
            <w:r w:rsidRPr="00A53216">
              <w:rPr>
                <w:bCs/>
                <w:szCs w:val="26"/>
              </w:rPr>
              <w:t>Thành phần</w:t>
            </w:r>
          </w:p>
        </w:tc>
        <w:tc>
          <w:tcPr>
            <w:tcW w:w="0" w:type="auto"/>
            <w:hideMark/>
          </w:tcPr>
          <w:p w14:paraId="45E05E7F"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7B04564D" w14:textId="77777777" w:rsidTr="00594F20">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5501FBE6" w14:textId="77777777" w:rsidR="00A53216" w:rsidRPr="00A53216" w:rsidRDefault="00A53216" w:rsidP="00A53216">
            <w:pPr>
              <w:rPr>
                <w:szCs w:val="26"/>
              </w:rPr>
            </w:pPr>
            <w:r w:rsidRPr="00A53216">
              <w:rPr>
                <w:szCs w:val="26"/>
              </w:rPr>
              <w:t>Ô tìm kiếm</w:t>
            </w:r>
          </w:p>
        </w:tc>
        <w:tc>
          <w:tcPr>
            <w:tcW w:w="0" w:type="auto"/>
            <w:hideMark/>
          </w:tcPr>
          <w:p w14:paraId="48297F45"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Tìm sản phẩm theo tên</w:t>
            </w:r>
          </w:p>
        </w:tc>
      </w:tr>
      <w:tr w:rsidR="00A53216" w:rsidRPr="00A53216" w14:paraId="1097E570" w14:textId="77777777" w:rsidTr="00594F20">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706FB8D0" w14:textId="77777777" w:rsidR="00A53216" w:rsidRPr="00A53216" w:rsidRDefault="00A53216" w:rsidP="00A53216">
            <w:pPr>
              <w:rPr>
                <w:szCs w:val="26"/>
              </w:rPr>
            </w:pPr>
            <w:r w:rsidRPr="00A53216">
              <w:rPr>
                <w:szCs w:val="26"/>
              </w:rPr>
              <w:t>Bộ lọc sản phẩm</w:t>
            </w:r>
          </w:p>
        </w:tc>
        <w:tc>
          <w:tcPr>
            <w:tcW w:w="0" w:type="auto"/>
            <w:hideMark/>
          </w:tcPr>
          <w:p w14:paraId="0911F2AF"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Lọc theo danh mục</w:t>
            </w:r>
          </w:p>
        </w:tc>
      </w:tr>
      <w:tr w:rsidR="00A53216" w:rsidRPr="00A53216" w14:paraId="1E19BDCA" w14:textId="77777777" w:rsidTr="00594F20">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2E49C691" w14:textId="77777777" w:rsidR="00A53216" w:rsidRPr="00A53216" w:rsidRDefault="00A53216" w:rsidP="00A53216">
            <w:pPr>
              <w:rPr>
                <w:szCs w:val="26"/>
              </w:rPr>
            </w:pPr>
            <w:r w:rsidRPr="00A53216">
              <w:rPr>
                <w:szCs w:val="26"/>
              </w:rPr>
              <w:t>Thẻ sản phẩm</w:t>
            </w:r>
          </w:p>
        </w:tc>
        <w:tc>
          <w:tcPr>
            <w:tcW w:w="0" w:type="auto"/>
            <w:hideMark/>
          </w:tcPr>
          <w:p w14:paraId="5F536A1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thông tin sản phẩm</w:t>
            </w:r>
          </w:p>
        </w:tc>
      </w:tr>
      <w:tr w:rsidR="00A53216" w:rsidRPr="00A53216" w14:paraId="0EB2B62D" w14:textId="77777777" w:rsidTr="00594F20">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5C92A228" w14:textId="77777777" w:rsidR="00A53216" w:rsidRPr="00A53216" w:rsidRDefault="00A53216" w:rsidP="00A53216">
            <w:pPr>
              <w:rPr>
                <w:szCs w:val="26"/>
              </w:rPr>
            </w:pPr>
            <w:r w:rsidRPr="00A53216">
              <w:rPr>
                <w:szCs w:val="26"/>
              </w:rPr>
              <w:t>Nút Chi tiết</w:t>
            </w:r>
          </w:p>
        </w:tc>
        <w:tc>
          <w:tcPr>
            <w:tcW w:w="0" w:type="auto"/>
            <w:hideMark/>
          </w:tcPr>
          <w:p w14:paraId="0063C615"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Xem thông tin đầy đủ</w:t>
            </w:r>
          </w:p>
        </w:tc>
      </w:tr>
      <w:tr w:rsidR="00A53216" w:rsidRPr="00A53216" w14:paraId="43419886" w14:textId="77777777" w:rsidTr="00594F20">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790385B5" w14:textId="77777777" w:rsidR="00A53216" w:rsidRPr="00A53216" w:rsidRDefault="00A53216" w:rsidP="00A53216">
            <w:pPr>
              <w:rPr>
                <w:szCs w:val="26"/>
              </w:rPr>
            </w:pPr>
            <w:r w:rsidRPr="00A53216">
              <w:rPr>
                <w:szCs w:val="26"/>
              </w:rPr>
              <w:t>Nút Thêm giỏ</w:t>
            </w:r>
          </w:p>
        </w:tc>
        <w:tc>
          <w:tcPr>
            <w:tcW w:w="0" w:type="auto"/>
            <w:hideMark/>
          </w:tcPr>
          <w:p w14:paraId="172D6327"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Thêm sản phẩm vào giỏ hàng</w:t>
            </w:r>
          </w:p>
        </w:tc>
      </w:tr>
      <w:tr w:rsidR="00A53216" w:rsidRPr="00A53216" w14:paraId="01902C09" w14:textId="77777777" w:rsidTr="00594F20">
        <w:trPr>
          <w:trHeight w:val="91"/>
        </w:trPr>
        <w:tc>
          <w:tcPr>
            <w:cnfStyle w:val="001000000000" w:firstRow="0" w:lastRow="0" w:firstColumn="1" w:lastColumn="0" w:oddVBand="0" w:evenVBand="0" w:oddHBand="0" w:evenHBand="0" w:firstRowFirstColumn="0" w:firstRowLastColumn="0" w:lastRowFirstColumn="0" w:lastRowLastColumn="0"/>
            <w:tcW w:w="0" w:type="auto"/>
            <w:hideMark/>
          </w:tcPr>
          <w:p w14:paraId="46851FDA" w14:textId="77777777" w:rsidR="00A53216" w:rsidRPr="00A53216" w:rsidRDefault="00A53216" w:rsidP="00A53216">
            <w:pPr>
              <w:rPr>
                <w:szCs w:val="26"/>
              </w:rPr>
            </w:pPr>
            <w:r w:rsidRPr="00A53216">
              <w:rPr>
                <w:szCs w:val="26"/>
              </w:rPr>
              <w:t>Nút Mua</w:t>
            </w:r>
          </w:p>
        </w:tc>
        <w:tc>
          <w:tcPr>
            <w:tcW w:w="0" w:type="auto"/>
            <w:hideMark/>
          </w:tcPr>
          <w:p w14:paraId="7C23B97F"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Thực hiện mua nhanh</w:t>
            </w:r>
          </w:p>
        </w:tc>
      </w:tr>
    </w:tbl>
    <w:p w14:paraId="1EFA0AF2" w14:textId="77777777" w:rsidR="00A53216" w:rsidRDefault="00A53216" w:rsidP="00C12304">
      <w:pPr>
        <w:rPr>
          <w:szCs w:val="26"/>
        </w:rPr>
      </w:pPr>
    </w:p>
    <w:p w14:paraId="71487764" w14:textId="69B34F67" w:rsidR="00C12304" w:rsidRDefault="00A53216" w:rsidP="00E21AEE">
      <w:pPr>
        <w:pStyle w:val="noidung"/>
      </w:pPr>
      <w:r w:rsidRPr="00A53216">
        <w:t>Trang sản phẩm là khu vực quan trọng nhất của website. Các sản phẩm được hiển thị dưới dạng thẻ (Card) với đầy đủ hình ảnh, tên và giá bán. Người dùng có thể thực hiện tìm kiếm, lọc sản phẩm và thêm sản phẩm vào giỏ hàng một cách thuận tiện.</w:t>
      </w:r>
    </w:p>
    <w:p w14:paraId="34CAD6FB" w14:textId="77777777" w:rsidR="00A53216" w:rsidRPr="001263D3" w:rsidRDefault="00A53216" w:rsidP="00C12304">
      <w:pPr>
        <w:rPr>
          <w:szCs w:val="26"/>
        </w:rPr>
      </w:pPr>
    </w:p>
    <w:p w14:paraId="30AB319A" w14:textId="74E3BE9B" w:rsidR="004F4845" w:rsidRPr="001349EC" w:rsidRDefault="00FC25B2">
      <w:pPr>
        <w:pStyle w:val="Heading3"/>
        <w:numPr>
          <w:ilvl w:val="2"/>
          <w:numId w:val="4"/>
        </w:numPr>
        <w:rPr>
          <w:rFonts w:cs="Times New Roman"/>
          <w:szCs w:val="26"/>
        </w:rPr>
      </w:pPr>
      <w:r w:rsidRPr="001349EC">
        <w:rPr>
          <w:rFonts w:cs="Times New Roman"/>
          <w:szCs w:val="26"/>
        </w:rPr>
        <w:lastRenderedPageBreak/>
        <w:t xml:space="preserve"> </w:t>
      </w:r>
      <w:bookmarkStart w:id="141" w:name="_Toc232108659"/>
      <w:r w:rsidR="00C12304" w:rsidRPr="001349EC">
        <w:rPr>
          <w:rFonts w:cs="Times New Roman"/>
          <w:szCs w:val="26"/>
        </w:rPr>
        <w:t>Giao diện chi tiết trang sản phẩm</w:t>
      </w:r>
      <w:bookmarkEnd w:id="141"/>
    </w:p>
    <w:p w14:paraId="04F00846" w14:textId="726FB4D8" w:rsidR="004F4845" w:rsidRPr="001263D3" w:rsidRDefault="004F4845" w:rsidP="004F4845">
      <w:pPr>
        <w:pStyle w:val="Caption"/>
        <w:rPr>
          <w:szCs w:val="26"/>
        </w:rPr>
      </w:pPr>
      <w:bookmarkStart w:id="142" w:name="_Toc231846926"/>
      <w:r w:rsidRPr="001263D3">
        <w:rPr>
          <w:szCs w:val="26"/>
        </w:rPr>
        <w:t xml:space="preserve">Hình </w:t>
      </w:r>
      <w:r w:rsidR="000F1729">
        <w:rPr>
          <w:szCs w:val="26"/>
        </w:rPr>
        <w:t>4.2.13</w:t>
      </w:r>
      <w:r w:rsidRPr="001263D3">
        <w:rPr>
          <w:szCs w:val="26"/>
        </w:rPr>
        <w:t xml:space="preserve"> Giao diện chi tiết trang sản phẩm</w:t>
      </w:r>
      <w:bookmarkEnd w:id="142"/>
      <w:r w:rsidR="00553DFE" w:rsidRPr="001263D3">
        <w:rPr>
          <w:noProof/>
          <w:szCs w:val="26"/>
        </w:rPr>
        <w:drawing>
          <wp:inline distT="0" distB="0" distL="0" distR="0" wp14:anchorId="4279C0A6" wp14:editId="3B0CBA47">
            <wp:extent cx="5112304" cy="2830664"/>
            <wp:effectExtent l="0" t="0" r="0" b="8255"/>
            <wp:docPr id="9153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0787"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16307" cy="2832880"/>
                    </a:xfrm>
                    <a:prstGeom prst="rect">
                      <a:avLst/>
                    </a:prstGeom>
                  </pic:spPr>
                </pic:pic>
              </a:graphicData>
            </a:graphic>
          </wp:inline>
        </w:drawing>
      </w:r>
    </w:p>
    <w:p w14:paraId="78C74B00" w14:textId="16C6C7A1" w:rsidR="00A53216" w:rsidRPr="00141D4E" w:rsidRDefault="00A53216" w:rsidP="004F4845">
      <w:pPr>
        <w:keepNext/>
        <w:rPr>
          <w:szCs w:val="26"/>
        </w:rPr>
      </w:pPr>
    </w:p>
    <w:p w14:paraId="1FDC3DBE" w14:textId="6DB9B8A9" w:rsidR="00141D4E" w:rsidRDefault="00141D4E" w:rsidP="00141D4E">
      <w:pPr>
        <w:pStyle w:val="Caption"/>
        <w:keepNext/>
      </w:pPr>
      <w:bookmarkStart w:id="143" w:name="_Toc231852972"/>
      <w:r>
        <w:t xml:space="preserve">Bảng </w:t>
      </w:r>
      <w:r w:rsidR="00B061A6">
        <w:t>4.2.13</w:t>
      </w:r>
      <w:r>
        <w:t xml:space="preserve"> </w:t>
      </w:r>
      <w:r w:rsidRPr="00105C74">
        <w:t>Các thành phần chính của trang chi tiết sản phẩm</w:t>
      </w:r>
      <w:bookmarkEnd w:id="143"/>
    </w:p>
    <w:tbl>
      <w:tblPr>
        <w:tblStyle w:val="myTable"/>
        <w:tblW w:w="8884" w:type="dxa"/>
        <w:tblLook w:val="04A0" w:firstRow="1" w:lastRow="0" w:firstColumn="1" w:lastColumn="0" w:noHBand="0" w:noVBand="1"/>
      </w:tblPr>
      <w:tblGrid>
        <w:gridCol w:w="3437"/>
        <w:gridCol w:w="5447"/>
      </w:tblGrid>
      <w:tr w:rsidR="00A53216" w:rsidRPr="00A53216" w14:paraId="1D66A15E" w14:textId="77777777" w:rsidTr="00594F20">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5EE75AEC" w14:textId="77777777" w:rsidR="00A53216" w:rsidRPr="00A53216" w:rsidRDefault="00A53216" w:rsidP="00A53216">
            <w:pPr>
              <w:rPr>
                <w:b w:val="0"/>
                <w:bCs/>
                <w:szCs w:val="26"/>
              </w:rPr>
            </w:pPr>
            <w:r w:rsidRPr="00A53216">
              <w:rPr>
                <w:bCs/>
                <w:szCs w:val="26"/>
              </w:rPr>
              <w:t>Thành phần</w:t>
            </w:r>
          </w:p>
        </w:tc>
        <w:tc>
          <w:tcPr>
            <w:tcW w:w="0" w:type="auto"/>
            <w:hideMark/>
          </w:tcPr>
          <w:p w14:paraId="6C97FA35"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6AAEE8A0"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5494C06" w14:textId="77777777" w:rsidR="00A53216" w:rsidRPr="00A53216" w:rsidRDefault="00A53216" w:rsidP="00A53216">
            <w:pPr>
              <w:rPr>
                <w:szCs w:val="26"/>
              </w:rPr>
            </w:pPr>
            <w:r w:rsidRPr="00A53216">
              <w:rPr>
                <w:szCs w:val="26"/>
              </w:rPr>
              <w:t>Hình ảnh sản phẩm</w:t>
            </w:r>
          </w:p>
        </w:tc>
        <w:tc>
          <w:tcPr>
            <w:tcW w:w="0" w:type="auto"/>
            <w:hideMark/>
          </w:tcPr>
          <w:p w14:paraId="67F6307C"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hình ảnh lớn</w:t>
            </w:r>
          </w:p>
        </w:tc>
      </w:tr>
      <w:tr w:rsidR="00A53216" w:rsidRPr="00A53216" w14:paraId="0F92A866"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531F2B53" w14:textId="77777777" w:rsidR="00A53216" w:rsidRPr="00A53216" w:rsidRDefault="00A53216" w:rsidP="00A53216">
            <w:pPr>
              <w:rPr>
                <w:szCs w:val="26"/>
              </w:rPr>
            </w:pPr>
            <w:r w:rsidRPr="00A53216">
              <w:rPr>
                <w:szCs w:val="26"/>
              </w:rPr>
              <w:t>Tên sản phẩm</w:t>
            </w:r>
          </w:p>
        </w:tc>
        <w:tc>
          <w:tcPr>
            <w:tcW w:w="0" w:type="auto"/>
            <w:hideMark/>
          </w:tcPr>
          <w:p w14:paraId="6DCDE9E3"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tên sản phẩm</w:t>
            </w:r>
          </w:p>
        </w:tc>
      </w:tr>
      <w:tr w:rsidR="00A53216" w:rsidRPr="00A53216" w14:paraId="3904A446"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852F925" w14:textId="77777777" w:rsidR="00A53216" w:rsidRPr="00A53216" w:rsidRDefault="00A53216" w:rsidP="00A53216">
            <w:pPr>
              <w:rPr>
                <w:szCs w:val="26"/>
              </w:rPr>
            </w:pPr>
            <w:r w:rsidRPr="00A53216">
              <w:rPr>
                <w:szCs w:val="26"/>
              </w:rPr>
              <w:t>Giá bán</w:t>
            </w:r>
          </w:p>
        </w:tc>
        <w:tc>
          <w:tcPr>
            <w:tcW w:w="0" w:type="auto"/>
            <w:hideMark/>
          </w:tcPr>
          <w:p w14:paraId="722CBABC"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giá hiện tại</w:t>
            </w:r>
          </w:p>
        </w:tc>
      </w:tr>
      <w:tr w:rsidR="00A53216" w:rsidRPr="00A53216" w14:paraId="1789B707"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21EF384" w14:textId="77777777" w:rsidR="00A53216" w:rsidRPr="00A53216" w:rsidRDefault="00A53216" w:rsidP="00A53216">
            <w:pPr>
              <w:rPr>
                <w:szCs w:val="26"/>
              </w:rPr>
            </w:pPr>
            <w:r w:rsidRPr="00A53216">
              <w:rPr>
                <w:szCs w:val="26"/>
              </w:rPr>
              <w:t>Loại sản phẩm</w:t>
            </w:r>
          </w:p>
        </w:tc>
        <w:tc>
          <w:tcPr>
            <w:tcW w:w="0" w:type="auto"/>
            <w:hideMark/>
          </w:tcPr>
          <w:p w14:paraId="7870B982"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Phân loại sản phẩm</w:t>
            </w:r>
          </w:p>
        </w:tc>
      </w:tr>
      <w:tr w:rsidR="00A53216" w:rsidRPr="00A53216" w14:paraId="510A2C06"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193F4942" w14:textId="77777777" w:rsidR="00A53216" w:rsidRPr="00A53216" w:rsidRDefault="00A53216" w:rsidP="00A53216">
            <w:pPr>
              <w:rPr>
                <w:szCs w:val="26"/>
              </w:rPr>
            </w:pPr>
            <w:r w:rsidRPr="00A53216">
              <w:rPr>
                <w:szCs w:val="26"/>
              </w:rPr>
              <w:t>Hương vị</w:t>
            </w:r>
          </w:p>
        </w:tc>
        <w:tc>
          <w:tcPr>
            <w:tcW w:w="0" w:type="auto"/>
            <w:hideMark/>
          </w:tcPr>
          <w:p w14:paraId="2BEA27EB"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Thông tin bổ sung</w:t>
            </w:r>
          </w:p>
        </w:tc>
      </w:tr>
      <w:tr w:rsidR="00A53216" w:rsidRPr="00A53216" w14:paraId="4A88ECDB" w14:textId="77777777" w:rsidTr="00594F20">
        <w:trPr>
          <w:trHeight w:val="320"/>
        </w:trPr>
        <w:tc>
          <w:tcPr>
            <w:cnfStyle w:val="001000000000" w:firstRow="0" w:lastRow="0" w:firstColumn="1" w:lastColumn="0" w:oddVBand="0" w:evenVBand="0" w:oddHBand="0" w:evenHBand="0" w:firstRowFirstColumn="0" w:firstRowLastColumn="0" w:lastRowFirstColumn="0" w:lastRowLastColumn="0"/>
            <w:tcW w:w="3437" w:type="dxa"/>
            <w:hideMark/>
          </w:tcPr>
          <w:p w14:paraId="0E47D13A" w14:textId="77777777" w:rsidR="00A53216" w:rsidRPr="00A53216" w:rsidRDefault="00A53216" w:rsidP="00A53216">
            <w:pPr>
              <w:rPr>
                <w:szCs w:val="26"/>
              </w:rPr>
            </w:pPr>
            <w:r w:rsidRPr="00A53216">
              <w:rPr>
                <w:szCs w:val="26"/>
              </w:rPr>
              <w:t>Mô tả chi tiết</w:t>
            </w:r>
          </w:p>
        </w:tc>
        <w:tc>
          <w:tcPr>
            <w:tcW w:w="0" w:type="auto"/>
            <w:hideMark/>
          </w:tcPr>
          <w:p w14:paraId="743258E3"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Giới thiệu sản phẩm</w:t>
            </w:r>
          </w:p>
        </w:tc>
      </w:tr>
      <w:tr w:rsidR="00A53216" w:rsidRPr="00A53216" w14:paraId="5D4AA828" w14:textId="77777777" w:rsidTr="00594F20">
        <w:trPr>
          <w:trHeight w:val="313"/>
        </w:trPr>
        <w:tc>
          <w:tcPr>
            <w:cnfStyle w:val="001000000000" w:firstRow="0" w:lastRow="0" w:firstColumn="1" w:lastColumn="0" w:oddVBand="0" w:evenVBand="0" w:oddHBand="0" w:evenHBand="0" w:firstRowFirstColumn="0" w:firstRowLastColumn="0" w:lastRowFirstColumn="0" w:lastRowLastColumn="0"/>
            <w:tcW w:w="3437" w:type="dxa"/>
            <w:hideMark/>
          </w:tcPr>
          <w:p w14:paraId="01F37916" w14:textId="77777777" w:rsidR="00A53216" w:rsidRPr="00A53216" w:rsidRDefault="00A53216" w:rsidP="00A53216">
            <w:pPr>
              <w:rPr>
                <w:szCs w:val="26"/>
              </w:rPr>
            </w:pPr>
            <w:r w:rsidRPr="00A53216">
              <w:rPr>
                <w:szCs w:val="26"/>
              </w:rPr>
              <w:t>Nút Thêm giỏ hàng</w:t>
            </w:r>
          </w:p>
        </w:tc>
        <w:tc>
          <w:tcPr>
            <w:tcW w:w="0" w:type="auto"/>
            <w:hideMark/>
          </w:tcPr>
          <w:p w14:paraId="7478E734"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Thêm sản phẩm vào giỏ</w:t>
            </w:r>
          </w:p>
        </w:tc>
      </w:tr>
    </w:tbl>
    <w:p w14:paraId="0AFD30A7" w14:textId="68C982A2" w:rsidR="00C12304" w:rsidRDefault="00A53216" w:rsidP="00E21AEE">
      <w:pPr>
        <w:pStyle w:val="noidung"/>
      </w:pPr>
      <w:r w:rsidRPr="00A53216">
        <w:t>Trang chi tiết sản phẩm cung cấp đầy đủ thông tin giúp người dùng hiểu rõ hơn về sản phẩm trước khi đưa ra quyết định mua hàng. Các thông tin được sắp xếp khoa học giúp tăng khả năng quan sát và trải nghiệm sử dụng.</w:t>
      </w:r>
    </w:p>
    <w:p w14:paraId="7F5130C9" w14:textId="77777777" w:rsidR="00A53216" w:rsidRPr="001263D3" w:rsidRDefault="00A53216" w:rsidP="00C12304">
      <w:pPr>
        <w:rPr>
          <w:szCs w:val="26"/>
        </w:rPr>
      </w:pPr>
    </w:p>
    <w:p w14:paraId="3CC04B11" w14:textId="6B87C5CC" w:rsidR="00C12304" w:rsidRPr="001349EC" w:rsidRDefault="00FC25B2">
      <w:pPr>
        <w:pStyle w:val="Heading3"/>
        <w:numPr>
          <w:ilvl w:val="2"/>
          <w:numId w:val="4"/>
        </w:numPr>
        <w:rPr>
          <w:rFonts w:cs="Times New Roman"/>
          <w:szCs w:val="26"/>
        </w:rPr>
      </w:pPr>
      <w:r w:rsidRPr="001349EC">
        <w:rPr>
          <w:rFonts w:cs="Times New Roman"/>
          <w:szCs w:val="26"/>
        </w:rPr>
        <w:lastRenderedPageBreak/>
        <w:t xml:space="preserve"> </w:t>
      </w:r>
      <w:bookmarkStart w:id="144" w:name="_Toc232108660"/>
      <w:r w:rsidR="00C12304" w:rsidRPr="001349EC">
        <w:rPr>
          <w:rFonts w:cs="Times New Roman"/>
          <w:szCs w:val="26"/>
        </w:rPr>
        <w:t>Giao diện trang giỏ hàng</w:t>
      </w:r>
      <w:bookmarkEnd w:id="144"/>
    </w:p>
    <w:p w14:paraId="77ABAA82" w14:textId="1C009F17" w:rsidR="00A53216" w:rsidRPr="004314C7" w:rsidRDefault="004F4845" w:rsidP="004314C7">
      <w:pPr>
        <w:pStyle w:val="Caption"/>
        <w:rPr>
          <w:szCs w:val="26"/>
        </w:rPr>
      </w:pPr>
      <w:bookmarkStart w:id="145" w:name="_Toc231846927"/>
      <w:r w:rsidRPr="001263D3">
        <w:rPr>
          <w:szCs w:val="26"/>
        </w:rPr>
        <w:t xml:space="preserve">Hình </w:t>
      </w:r>
      <w:r w:rsidR="000F1729">
        <w:rPr>
          <w:szCs w:val="26"/>
        </w:rPr>
        <w:t>4.2.14</w:t>
      </w:r>
      <w:r w:rsidRPr="001263D3">
        <w:rPr>
          <w:szCs w:val="26"/>
        </w:rPr>
        <w:t xml:space="preserve"> Giao diện trang giỏ hàng</w:t>
      </w:r>
      <w:bookmarkEnd w:id="145"/>
      <w:r w:rsidR="004314C7" w:rsidRPr="001263D3">
        <w:rPr>
          <w:noProof/>
          <w:szCs w:val="26"/>
        </w:rPr>
        <w:drawing>
          <wp:inline distT="0" distB="0" distL="0" distR="0" wp14:anchorId="359988AB" wp14:editId="2CF91036">
            <wp:extent cx="5677885" cy="3252083"/>
            <wp:effectExtent l="0" t="0" r="0" b="5715"/>
            <wp:docPr id="19381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4702"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01467" cy="3265590"/>
                    </a:xfrm>
                    <a:prstGeom prst="rect">
                      <a:avLst/>
                    </a:prstGeom>
                  </pic:spPr>
                </pic:pic>
              </a:graphicData>
            </a:graphic>
          </wp:inline>
        </w:drawing>
      </w:r>
    </w:p>
    <w:p w14:paraId="703E30EA" w14:textId="3BC244A5" w:rsidR="00141D4E" w:rsidRDefault="00141D4E" w:rsidP="00141D4E">
      <w:pPr>
        <w:pStyle w:val="Caption"/>
        <w:keepNext/>
      </w:pPr>
      <w:bookmarkStart w:id="146" w:name="_Toc231852973"/>
      <w:r>
        <w:t xml:space="preserve">Bảng </w:t>
      </w:r>
      <w:r w:rsidR="00B061A6">
        <w:t>4.2.14</w:t>
      </w:r>
      <w:r>
        <w:t xml:space="preserve"> </w:t>
      </w:r>
      <w:r w:rsidRPr="000562EE">
        <w:t>Các thành phần chính của trang giỏ hàng</w:t>
      </w:r>
      <w:bookmarkEnd w:id="146"/>
    </w:p>
    <w:tbl>
      <w:tblPr>
        <w:tblStyle w:val="myTable"/>
        <w:tblW w:w="8641" w:type="dxa"/>
        <w:tblLook w:val="04A0" w:firstRow="1" w:lastRow="0" w:firstColumn="1" w:lastColumn="0" w:noHBand="0" w:noVBand="1"/>
      </w:tblPr>
      <w:tblGrid>
        <w:gridCol w:w="3808"/>
        <w:gridCol w:w="4833"/>
      </w:tblGrid>
      <w:tr w:rsidR="00A53216" w:rsidRPr="00A53216" w14:paraId="0154A76F" w14:textId="77777777" w:rsidTr="00594F20">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91E8427" w14:textId="77777777" w:rsidR="00A53216" w:rsidRPr="00A53216" w:rsidRDefault="00A53216" w:rsidP="00A53216">
            <w:pPr>
              <w:rPr>
                <w:b w:val="0"/>
                <w:bCs/>
                <w:szCs w:val="26"/>
              </w:rPr>
            </w:pPr>
            <w:r w:rsidRPr="00A53216">
              <w:rPr>
                <w:bCs/>
                <w:szCs w:val="26"/>
              </w:rPr>
              <w:t>Thành phần</w:t>
            </w:r>
          </w:p>
        </w:tc>
        <w:tc>
          <w:tcPr>
            <w:tcW w:w="0" w:type="auto"/>
            <w:hideMark/>
          </w:tcPr>
          <w:p w14:paraId="12C0965A" w14:textId="77777777" w:rsidR="00A53216" w:rsidRPr="00A53216" w:rsidRDefault="00A53216" w:rsidP="00A53216">
            <w:pPr>
              <w:cnfStyle w:val="100000000000" w:firstRow="1" w:lastRow="0" w:firstColumn="0" w:lastColumn="0" w:oddVBand="0" w:evenVBand="0" w:oddHBand="0" w:evenHBand="0" w:firstRowFirstColumn="0" w:firstRowLastColumn="0" w:lastRowFirstColumn="0" w:lastRowLastColumn="0"/>
              <w:rPr>
                <w:b w:val="0"/>
                <w:bCs/>
                <w:szCs w:val="26"/>
              </w:rPr>
            </w:pPr>
            <w:r w:rsidRPr="00A53216">
              <w:rPr>
                <w:bCs/>
                <w:szCs w:val="26"/>
              </w:rPr>
              <w:t>Chức năng</w:t>
            </w:r>
          </w:p>
        </w:tc>
      </w:tr>
      <w:tr w:rsidR="00A53216" w:rsidRPr="00A53216" w14:paraId="7A56DBB5"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7A7EB4C" w14:textId="77777777" w:rsidR="00A53216" w:rsidRPr="00A53216" w:rsidRDefault="00A53216" w:rsidP="00A53216">
            <w:pPr>
              <w:rPr>
                <w:szCs w:val="26"/>
              </w:rPr>
            </w:pPr>
            <w:r w:rsidRPr="00A53216">
              <w:rPr>
                <w:szCs w:val="26"/>
              </w:rPr>
              <w:t>Danh sách sản phẩm</w:t>
            </w:r>
          </w:p>
        </w:tc>
        <w:tc>
          <w:tcPr>
            <w:tcW w:w="0" w:type="auto"/>
            <w:hideMark/>
          </w:tcPr>
          <w:p w14:paraId="6FFA8F42"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sản phẩm đã chọn</w:t>
            </w:r>
          </w:p>
        </w:tc>
      </w:tr>
      <w:tr w:rsidR="00A53216" w:rsidRPr="00A53216" w14:paraId="539468A8"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137B998" w14:textId="77777777" w:rsidR="00A53216" w:rsidRPr="00A53216" w:rsidRDefault="00A53216" w:rsidP="00A53216">
            <w:pPr>
              <w:rPr>
                <w:szCs w:val="26"/>
              </w:rPr>
            </w:pPr>
            <w:r w:rsidRPr="00A53216">
              <w:rPr>
                <w:szCs w:val="26"/>
              </w:rPr>
              <w:t>Nút tăng số lượng</w:t>
            </w:r>
          </w:p>
        </w:tc>
        <w:tc>
          <w:tcPr>
            <w:tcW w:w="0" w:type="auto"/>
            <w:hideMark/>
          </w:tcPr>
          <w:p w14:paraId="01D7EC64"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Tăng số lượng sản phẩm</w:t>
            </w:r>
          </w:p>
        </w:tc>
      </w:tr>
      <w:tr w:rsidR="00A53216" w:rsidRPr="00A53216" w14:paraId="6803968D"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F7FD4F0" w14:textId="77777777" w:rsidR="00A53216" w:rsidRPr="00A53216" w:rsidRDefault="00A53216" w:rsidP="00A53216">
            <w:pPr>
              <w:rPr>
                <w:szCs w:val="26"/>
              </w:rPr>
            </w:pPr>
            <w:r w:rsidRPr="00A53216">
              <w:rPr>
                <w:szCs w:val="26"/>
              </w:rPr>
              <w:t>Nút giảm số lượng</w:t>
            </w:r>
          </w:p>
        </w:tc>
        <w:tc>
          <w:tcPr>
            <w:tcW w:w="0" w:type="auto"/>
            <w:hideMark/>
          </w:tcPr>
          <w:p w14:paraId="6618FF3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Giảm số lượng sản phẩm</w:t>
            </w:r>
          </w:p>
        </w:tc>
      </w:tr>
      <w:tr w:rsidR="00A53216" w:rsidRPr="00A53216" w14:paraId="5F024FA3"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6CB39A8D" w14:textId="77777777" w:rsidR="00A53216" w:rsidRPr="00A53216" w:rsidRDefault="00A53216" w:rsidP="00A53216">
            <w:pPr>
              <w:rPr>
                <w:szCs w:val="26"/>
              </w:rPr>
            </w:pPr>
            <w:r w:rsidRPr="00A53216">
              <w:rPr>
                <w:szCs w:val="26"/>
              </w:rPr>
              <w:t>Nút xóa</w:t>
            </w:r>
          </w:p>
        </w:tc>
        <w:tc>
          <w:tcPr>
            <w:tcW w:w="0" w:type="auto"/>
            <w:hideMark/>
          </w:tcPr>
          <w:p w14:paraId="413D12AD"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Xóa sản phẩm</w:t>
            </w:r>
          </w:p>
        </w:tc>
      </w:tr>
      <w:tr w:rsidR="00A53216" w:rsidRPr="00A53216" w14:paraId="1325EC47"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6B6036B" w14:textId="77777777" w:rsidR="00A53216" w:rsidRPr="00A53216" w:rsidRDefault="00A53216" w:rsidP="00A53216">
            <w:pPr>
              <w:rPr>
                <w:szCs w:val="26"/>
              </w:rPr>
            </w:pPr>
            <w:r w:rsidRPr="00A53216">
              <w:rPr>
                <w:szCs w:val="26"/>
              </w:rPr>
              <w:t>Tổng tiền</w:t>
            </w:r>
          </w:p>
        </w:tc>
        <w:tc>
          <w:tcPr>
            <w:tcW w:w="0" w:type="auto"/>
            <w:hideMark/>
          </w:tcPr>
          <w:p w14:paraId="3FAE0C98"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Hiển thị giá trị đơn hàng</w:t>
            </w:r>
          </w:p>
        </w:tc>
      </w:tr>
      <w:tr w:rsidR="00A53216" w:rsidRPr="00A53216" w14:paraId="4835B779" w14:textId="77777777" w:rsidTr="00594F20">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0E61717" w14:textId="77777777" w:rsidR="00A53216" w:rsidRPr="00A53216" w:rsidRDefault="00A53216" w:rsidP="00A53216">
            <w:pPr>
              <w:rPr>
                <w:szCs w:val="26"/>
              </w:rPr>
            </w:pPr>
            <w:r w:rsidRPr="00A53216">
              <w:rPr>
                <w:szCs w:val="26"/>
              </w:rPr>
              <w:t>Nút thanh toán</w:t>
            </w:r>
          </w:p>
        </w:tc>
        <w:tc>
          <w:tcPr>
            <w:tcW w:w="0" w:type="auto"/>
            <w:hideMark/>
          </w:tcPr>
          <w:p w14:paraId="0610A926"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Hoàn tất đặt hàng</w:t>
            </w:r>
          </w:p>
        </w:tc>
      </w:tr>
      <w:tr w:rsidR="00A53216" w:rsidRPr="00A53216" w14:paraId="22C7CC1D" w14:textId="77777777" w:rsidTr="00594F20">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4FCC7E4A" w14:textId="77777777" w:rsidR="00A53216" w:rsidRPr="00A53216" w:rsidRDefault="00A53216" w:rsidP="00A53216">
            <w:pPr>
              <w:rPr>
                <w:szCs w:val="26"/>
              </w:rPr>
            </w:pPr>
            <w:r w:rsidRPr="00A53216">
              <w:rPr>
                <w:szCs w:val="26"/>
              </w:rPr>
              <w:t>Nút xóa giỏ hàng</w:t>
            </w:r>
          </w:p>
        </w:tc>
        <w:tc>
          <w:tcPr>
            <w:tcW w:w="0" w:type="auto"/>
            <w:hideMark/>
          </w:tcPr>
          <w:p w14:paraId="7315B4D9" w14:textId="77777777" w:rsidR="00A53216" w:rsidRPr="00A53216" w:rsidRDefault="00A53216" w:rsidP="00A53216">
            <w:pPr>
              <w:cnfStyle w:val="000000000000" w:firstRow="0" w:lastRow="0" w:firstColumn="0" w:lastColumn="0" w:oddVBand="0" w:evenVBand="0" w:oddHBand="0" w:evenHBand="0" w:firstRowFirstColumn="0" w:firstRowLastColumn="0" w:lastRowFirstColumn="0" w:lastRowLastColumn="0"/>
              <w:rPr>
                <w:szCs w:val="26"/>
              </w:rPr>
            </w:pPr>
            <w:r w:rsidRPr="00A53216">
              <w:rPr>
                <w:szCs w:val="26"/>
              </w:rPr>
              <w:t>Xóa toàn bộ sản phẩm</w:t>
            </w:r>
          </w:p>
        </w:tc>
      </w:tr>
    </w:tbl>
    <w:p w14:paraId="6D2D2319" w14:textId="591918FD" w:rsidR="0036795E" w:rsidRPr="00CF09C6" w:rsidRDefault="00A53216" w:rsidP="00CF09C6">
      <w:pPr>
        <w:pStyle w:val="noidung"/>
      </w:pPr>
      <w:r w:rsidRPr="00A53216">
        <w:t>Trang giỏ hàng hỗ trợ người dùng quản lý các sản phẩm đã lựa chọn. Người dùng có thể thay đổi số lượng, xóa sản phẩm hoặc thực hiện thanh toán. Hệ thống tự động tính toán tổng giá trị đơn hàng để đảm bảo tính chính xác.</w:t>
      </w:r>
    </w:p>
    <w:p w14:paraId="6E07ADCE" w14:textId="52BC2303" w:rsidR="00C12304" w:rsidRPr="001349EC" w:rsidRDefault="00FC25B2">
      <w:pPr>
        <w:pStyle w:val="Heading3"/>
        <w:numPr>
          <w:ilvl w:val="2"/>
          <w:numId w:val="4"/>
        </w:numPr>
        <w:rPr>
          <w:rFonts w:cs="Times New Roman"/>
          <w:szCs w:val="26"/>
        </w:rPr>
      </w:pPr>
      <w:r w:rsidRPr="001349EC">
        <w:rPr>
          <w:rFonts w:cs="Times New Roman"/>
          <w:szCs w:val="26"/>
        </w:rPr>
        <w:t xml:space="preserve"> </w:t>
      </w:r>
      <w:bookmarkStart w:id="147" w:name="_Toc232108661"/>
      <w:r w:rsidR="0036795E" w:rsidRPr="001349EC">
        <w:rPr>
          <w:rFonts w:cs="Times New Roman"/>
          <w:szCs w:val="26"/>
        </w:rPr>
        <w:t>Giao diện trang liên hệ</w:t>
      </w:r>
      <w:bookmarkEnd w:id="147"/>
    </w:p>
    <w:p w14:paraId="64F7B78D" w14:textId="77777777" w:rsidR="0090168F" w:rsidRDefault="0090168F">
      <w:pPr>
        <w:rPr>
          <w:iCs/>
          <w:color w:val="000000" w:themeColor="text1"/>
          <w:szCs w:val="26"/>
        </w:rPr>
      </w:pPr>
      <w:bookmarkStart w:id="148" w:name="_Toc231846928"/>
      <w:r>
        <w:rPr>
          <w:szCs w:val="26"/>
        </w:rPr>
        <w:br w:type="page"/>
      </w:r>
    </w:p>
    <w:p w14:paraId="05C90482" w14:textId="4A561F33" w:rsidR="004F4845" w:rsidRPr="001263D3" w:rsidRDefault="004F4845" w:rsidP="004F4845">
      <w:pPr>
        <w:pStyle w:val="Caption"/>
        <w:rPr>
          <w:szCs w:val="26"/>
        </w:rPr>
      </w:pPr>
      <w:r w:rsidRPr="001263D3">
        <w:rPr>
          <w:szCs w:val="26"/>
        </w:rPr>
        <w:lastRenderedPageBreak/>
        <w:t xml:space="preserve">Hình </w:t>
      </w:r>
      <w:r w:rsidR="000F1729">
        <w:rPr>
          <w:szCs w:val="26"/>
        </w:rPr>
        <w:t>4.2.15</w:t>
      </w:r>
      <w:r w:rsidRPr="001263D3">
        <w:rPr>
          <w:szCs w:val="26"/>
        </w:rPr>
        <w:t xml:space="preserve"> Giao diện trang liên hệ</w:t>
      </w:r>
      <w:bookmarkEnd w:id="148"/>
    </w:p>
    <w:p w14:paraId="67B8ACF0" w14:textId="2E2A2467" w:rsidR="004314C7" w:rsidRPr="0090168F" w:rsidRDefault="0036795E" w:rsidP="0090168F">
      <w:pPr>
        <w:keepNext/>
        <w:rPr>
          <w:szCs w:val="26"/>
        </w:rPr>
      </w:pPr>
      <w:r w:rsidRPr="001263D3">
        <w:rPr>
          <w:noProof/>
          <w:szCs w:val="26"/>
        </w:rPr>
        <w:drawing>
          <wp:inline distT="0" distB="0" distL="0" distR="0" wp14:anchorId="66C73508" wp14:editId="6D493813">
            <wp:extent cx="5590096" cy="2828936"/>
            <wp:effectExtent l="0" t="0" r="0" b="0"/>
            <wp:docPr id="4013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930"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90096" cy="2828936"/>
                    </a:xfrm>
                    <a:prstGeom prst="rect">
                      <a:avLst/>
                    </a:prstGeom>
                  </pic:spPr>
                </pic:pic>
              </a:graphicData>
            </a:graphic>
          </wp:inline>
        </w:drawing>
      </w:r>
      <w:bookmarkStart w:id="149" w:name="_Toc231852974"/>
    </w:p>
    <w:p w14:paraId="16BDA6E2" w14:textId="5EE3E442" w:rsidR="00141D4E" w:rsidRDefault="00141D4E" w:rsidP="00141D4E">
      <w:pPr>
        <w:pStyle w:val="Caption"/>
        <w:keepNext/>
      </w:pPr>
      <w:r>
        <w:t xml:space="preserve">Bảng </w:t>
      </w:r>
      <w:r w:rsidR="00B061A6">
        <w:t>4.2.15</w:t>
      </w:r>
      <w:r>
        <w:t xml:space="preserve"> </w:t>
      </w:r>
      <w:r w:rsidRPr="00BC1295">
        <w:t>Các thành phần chính của trang liên hệ</w:t>
      </w:r>
      <w:bookmarkEnd w:id="149"/>
    </w:p>
    <w:tbl>
      <w:tblPr>
        <w:tblStyle w:val="myTable"/>
        <w:tblW w:w="8738" w:type="dxa"/>
        <w:tblLook w:val="04A0" w:firstRow="1" w:lastRow="0" w:firstColumn="1" w:lastColumn="0" w:noHBand="0" w:noVBand="1"/>
      </w:tblPr>
      <w:tblGrid>
        <w:gridCol w:w="3879"/>
        <w:gridCol w:w="4859"/>
      </w:tblGrid>
      <w:tr w:rsidR="00141D4E" w:rsidRPr="00141D4E" w14:paraId="372846F6" w14:textId="77777777" w:rsidTr="0059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6D3F5" w14:textId="77777777" w:rsidR="00141D4E" w:rsidRPr="00141D4E" w:rsidRDefault="00141D4E" w:rsidP="0090168F">
            <w:pPr>
              <w:rPr>
                <w:b w:val="0"/>
                <w:bCs/>
                <w:szCs w:val="26"/>
              </w:rPr>
            </w:pPr>
            <w:r w:rsidRPr="00141D4E">
              <w:rPr>
                <w:bCs/>
                <w:szCs w:val="26"/>
              </w:rPr>
              <w:t>Thành phần</w:t>
            </w:r>
          </w:p>
        </w:tc>
        <w:tc>
          <w:tcPr>
            <w:tcW w:w="0" w:type="auto"/>
            <w:hideMark/>
          </w:tcPr>
          <w:p w14:paraId="232E02A5" w14:textId="77777777" w:rsidR="00141D4E" w:rsidRPr="00141D4E" w:rsidRDefault="00141D4E" w:rsidP="0090168F">
            <w:pPr>
              <w:cnfStyle w:val="100000000000" w:firstRow="1" w:lastRow="0" w:firstColumn="0" w:lastColumn="0" w:oddVBand="0" w:evenVBand="0" w:oddHBand="0" w:evenHBand="0" w:firstRowFirstColumn="0" w:firstRowLastColumn="0" w:lastRowFirstColumn="0" w:lastRowLastColumn="0"/>
              <w:rPr>
                <w:b w:val="0"/>
                <w:bCs/>
                <w:szCs w:val="26"/>
              </w:rPr>
            </w:pPr>
            <w:r w:rsidRPr="00141D4E">
              <w:rPr>
                <w:bCs/>
                <w:szCs w:val="26"/>
              </w:rPr>
              <w:t>Chức năng</w:t>
            </w:r>
          </w:p>
        </w:tc>
      </w:tr>
      <w:tr w:rsidR="00141D4E" w:rsidRPr="00141D4E" w14:paraId="36727E0E"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1F372F19" w14:textId="77777777" w:rsidR="00141D4E" w:rsidRPr="00141D4E" w:rsidRDefault="00141D4E" w:rsidP="0090168F">
            <w:pPr>
              <w:rPr>
                <w:szCs w:val="26"/>
              </w:rPr>
            </w:pPr>
            <w:r w:rsidRPr="00141D4E">
              <w:rPr>
                <w:szCs w:val="26"/>
              </w:rPr>
              <w:t>Thông tin cửa hàng</w:t>
            </w:r>
          </w:p>
        </w:tc>
        <w:tc>
          <w:tcPr>
            <w:tcW w:w="0" w:type="auto"/>
            <w:hideMark/>
          </w:tcPr>
          <w:p w14:paraId="2316A2DB"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Hiển thị email, địa chỉ</w:t>
            </w:r>
          </w:p>
        </w:tc>
      </w:tr>
      <w:tr w:rsidR="00141D4E" w:rsidRPr="00141D4E" w14:paraId="567CD2B8"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615AB866" w14:textId="77777777" w:rsidR="00141D4E" w:rsidRPr="00141D4E" w:rsidRDefault="00141D4E" w:rsidP="0090168F">
            <w:pPr>
              <w:rPr>
                <w:szCs w:val="26"/>
              </w:rPr>
            </w:pPr>
            <w:r w:rsidRPr="00141D4E">
              <w:rPr>
                <w:szCs w:val="26"/>
              </w:rPr>
              <w:t>Ô nhập họ tên</w:t>
            </w:r>
          </w:p>
        </w:tc>
        <w:tc>
          <w:tcPr>
            <w:tcW w:w="0" w:type="auto"/>
            <w:hideMark/>
          </w:tcPr>
          <w:p w14:paraId="70610EAC"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tên người liên hệ</w:t>
            </w:r>
          </w:p>
        </w:tc>
      </w:tr>
      <w:tr w:rsidR="00141D4E" w:rsidRPr="00141D4E" w14:paraId="5DFE33D9"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0DACCEF7" w14:textId="77777777" w:rsidR="00141D4E" w:rsidRPr="00141D4E" w:rsidRDefault="00141D4E" w:rsidP="0090168F">
            <w:pPr>
              <w:rPr>
                <w:szCs w:val="26"/>
              </w:rPr>
            </w:pPr>
            <w:r w:rsidRPr="00141D4E">
              <w:rPr>
                <w:szCs w:val="26"/>
              </w:rPr>
              <w:t>Ô nhập email</w:t>
            </w:r>
          </w:p>
        </w:tc>
        <w:tc>
          <w:tcPr>
            <w:tcW w:w="0" w:type="auto"/>
            <w:hideMark/>
          </w:tcPr>
          <w:p w14:paraId="398C7F58"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địa chỉ email</w:t>
            </w:r>
          </w:p>
        </w:tc>
      </w:tr>
      <w:tr w:rsidR="00141D4E" w:rsidRPr="00141D4E" w14:paraId="17C846C8"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7C1806B6" w14:textId="77777777" w:rsidR="00141D4E" w:rsidRPr="00141D4E" w:rsidRDefault="00141D4E" w:rsidP="0090168F">
            <w:pPr>
              <w:rPr>
                <w:szCs w:val="26"/>
              </w:rPr>
            </w:pPr>
            <w:r w:rsidRPr="00141D4E">
              <w:rPr>
                <w:szCs w:val="26"/>
              </w:rPr>
              <w:t>Ô nhập nội dung</w:t>
            </w:r>
          </w:p>
        </w:tc>
        <w:tc>
          <w:tcPr>
            <w:tcW w:w="0" w:type="auto"/>
            <w:hideMark/>
          </w:tcPr>
          <w:p w14:paraId="40C67020"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Nhập nội dung liên hệ</w:t>
            </w:r>
          </w:p>
        </w:tc>
      </w:tr>
      <w:tr w:rsidR="00141D4E" w:rsidRPr="00141D4E" w14:paraId="4E837742"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7950213F" w14:textId="77777777" w:rsidR="00141D4E" w:rsidRPr="00141D4E" w:rsidRDefault="00141D4E" w:rsidP="0090168F">
            <w:pPr>
              <w:rPr>
                <w:szCs w:val="26"/>
              </w:rPr>
            </w:pPr>
            <w:r w:rsidRPr="00141D4E">
              <w:rPr>
                <w:szCs w:val="26"/>
              </w:rPr>
              <w:t>Nút gửi liên hệ</w:t>
            </w:r>
          </w:p>
        </w:tc>
        <w:tc>
          <w:tcPr>
            <w:tcW w:w="0" w:type="auto"/>
            <w:hideMark/>
          </w:tcPr>
          <w:p w14:paraId="12186FBE"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Gửi thông tin</w:t>
            </w:r>
          </w:p>
        </w:tc>
      </w:tr>
      <w:tr w:rsidR="00141D4E" w:rsidRPr="00141D4E" w14:paraId="461042CC"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2482F166" w14:textId="77777777" w:rsidR="00141D4E" w:rsidRPr="00141D4E" w:rsidRDefault="00141D4E" w:rsidP="0090168F">
            <w:pPr>
              <w:rPr>
                <w:szCs w:val="26"/>
              </w:rPr>
            </w:pPr>
            <w:r w:rsidRPr="00141D4E">
              <w:rPr>
                <w:szCs w:val="26"/>
              </w:rPr>
              <w:t>Chân trang</w:t>
            </w:r>
          </w:p>
        </w:tc>
        <w:tc>
          <w:tcPr>
            <w:tcW w:w="0" w:type="auto"/>
            <w:hideMark/>
          </w:tcPr>
          <w:p w14:paraId="4E73A866" w14:textId="77777777" w:rsidR="00141D4E" w:rsidRPr="00141D4E" w:rsidRDefault="00141D4E" w:rsidP="0090168F">
            <w:pPr>
              <w:cnfStyle w:val="000000000000" w:firstRow="0" w:lastRow="0" w:firstColumn="0" w:lastColumn="0" w:oddVBand="0" w:evenVBand="0" w:oddHBand="0" w:evenHBand="0" w:firstRowFirstColumn="0" w:firstRowLastColumn="0" w:lastRowFirstColumn="0" w:lastRowLastColumn="0"/>
              <w:rPr>
                <w:szCs w:val="26"/>
              </w:rPr>
            </w:pPr>
            <w:r w:rsidRPr="00141D4E">
              <w:rPr>
                <w:szCs w:val="26"/>
              </w:rPr>
              <w:t>Hiển thị thông tin tác giả</w:t>
            </w:r>
          </w:p>
        </w:tc>
      </w:tr>
    </w:tbl>
    <w:p w14:paraId="2013ABC9" w14:textId="77D48806" w:rsidR="00CF09C6" w:rsidRDefault="00141D4E" w:rsidP="00E21AEE">
      <w:pPr>
        <w:pStyle w:val="noidung"/>
      </w:pPr>
      <w:r w:rsidRPr="00141D4E">
        <w:t xml:space="preserve"> Trang liên hệ giúp người dùng gửi các ý kiến đóng góp hoặc yêu cầu hỗ trợ đến hệ thống. Giao diện được thiết kế đơn giản, dễ sử dụng với các trường nhập liệu cơ bản và nút gửi thông tin.</w:t>
      </w:r>
    </w:p>
    <w:p w14:paraId="75D09F89" w14:textId="5E6E1762" w:rsidR="008E50B6" w:rsidRPr="00161C9E" w:rsidRDefault="00400CE3" w:rsidP="00161C9E">
      <w:pPr>
        <w:pStyle w:val="Heading3"/>
        <w:numPr>
          <w:ilvl w:val="0"/>
          <w:numId w:val="0"/>
        </w:numPr>
      </w:pPr>
      <w:bookmarkStart w:id="150" w:name="_Toc232108662"/>
      <w:r w:rsidRPr="00161C9E">
        <w:lastRenderedPageBreak/>
        <w:t>4.2.1</w:t>
      </w:r>
      <w:r w:rsidR="008E50B6" w:rsidRPr="00161C9E">
        <w:t>6</w:t>
      </w:r>
      <w:r w:rsidRPr="00161C9E">
        <w:t>. Giao diện trang đăng nhập</w:t>
      </w:r>
      <w:bookmarkEnd w:id="150"/>
    </w:p>
    <w:p w14:paraId="3574AF67" w14:textId="43F6023F" w:rsidR="008E50B6" w:rsidRDefault="008E50B6" w:rsidP="008E50B6">
      <w:pPr>
        <w:pStyle w:val="Caption"/>
        <w:keepNext/>
      </w:pPr>
      <w:bookmarkStart w:id="151" w:name="_Toc231982560"/>
      <w:r>
        <w:t>Hình 4.2.16 Giao diện trang đăng nhập</w:t>
      </w:r>
      <w:bookmarkEnd w:id="151"/>
    </w:p>
    <w:p w14:paraId="4B8B6736" w14:textId="5A2634F7" w:rsidR="008E50B6" w:rsidRDefault="00400CE3" w:rsidP="00400CE3">
      <w:r w:rsidRPr="00400CE3">
        <w:rPr>
          <w:noProof/>
        </w:rPr>
        <w:drawing>
          <wp:inline distT="0" distB="0" distL="0" distR="0" wp14:anchorId="3C63F172" wp14:editId="6B341F1A">
            <wp:extent cx="5580380" cy="2927985"/>
            <wp:effectExtent l="0" t="0" r="1270" b="5715"/>
            <wp:docPr id="26784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43031" name=""/>
                    <pic:cNvPicPr/>
                  </pic:nvPicPr>
                  <pic:blipFill>
                    <a:blip r:embed="rId37"/>
                    <a:stretch>
                      <a:fillRect/>
                    </a:stretch>
                  </pic:blipFill>
                  <pic:spPr>
                    <a:xfrm>
                      <a:off x="0" y="0"/>
                      <a:ext cx="5580380" cy="2927985"/>
                    </a:xfrm>
                    <a:prstGeom prst="rect">
                      <a:avLst/>
                    </a:prstGeom>
                  </pic:spPr>
                </pic:pic>
              </a:graphicData>
            </a:graphic>
          </wp:inline>
        </w:drawing>
      </w:r>
    </w:p>
    <w:p w14:paraId="78E5E9FA" w14:textId="565E26D9" w:rsidR="008E50B6" w:rsidRDefault="008E50B6" w:rsidP="008E50B6">
      <w:pPr>
        <w:pStyle w:val="Caption"/>
        <w:keepNext/>
      </w:pPr>
      <w:bookmarkStart w:id="152" w:name="_Toc231982607"/>
      <w:r>
        <w:t xml:space="preserve">Bảng </w:t>
      </w:r>
      <w:r w:rsidR="00351DBE">
        <w:t>4.2.16</w:t>
      </w:r>
      <w:r>
        <w:t xml:space="preserve"> Các thành phần chính của trang đăng nhập</w:t>
      </w:r>
      <w:bookmarkEnd w:id="152"/>
    </w:p>
    <w:tbl>
      <w:tblPr>
        <w:tblStyle w:val="myTable"/>
        <w:tblW w:w="8788" w:type="dxa"/>
        <w:tblLook w:val="04A0" w:firstRow="1" w:lastRow="0" w:firstColumn="1" w:lastColumn="0" w:noHBand="0" w:noVBand="1"/>
      </w:tblPr>
      <w:tblGrid>
        <w:gridCol w:w="2970"/>
        <w:gridCol w:w="5818"/>
      </w:tblGrid>
      <w:tr w:rsidR="008E50B6" w:rsidRPr="008E50B6" w14:paraId="4C85033A" w14:textId="77777777" w:rsidTr="0059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7FB5F80D" w14:textId="77777777" w:rsidR="008E50B6" w:rsidRPr="008E50B6" w:rsidRDefault="008E50B6" w:rsidP="0090168F">
            <w:pPr>
              <w:jc w:val="left"/>
              <w:rPr>
                <w:bCs/>
              </w:rPr>
            </w:pPr>
            <w:r w:rsidRPr="008E50B6">
              <w:rPr>
                <w:bCs/>
              </w:rPr>
              <w:t>Thành phần</w:t>
            </w:r>
          </w:p>
        </w:tc>
        <w:tc>
          <w:tcPr>
            <w:tcW w:w="5818" w:type="dxa"/>
            <w:hideMark/>
          </w:tcPr>
          <w:p w14:paraId="02FA0456" w14:textId="77777777" w:rsidR="008E50B6" w:rsidRPr="008E50B6" w:rsidRDefault="008E50B6" w:rsidP="0090168F">
            <w:pPr>
              <w:jc w:val="left"/>
              <w:cnfStyle w:val="100000000000" w:firstRow="1" w:lastRow="0" w:firstColumn="0" w:lastColumn="0" w:oddVBand="0" w:evenVBand="0" w:oddHBand="0" w:evenHBand="0" w:firstRowFirstColumn="0" w:firstRowLastColumn="0" w:lastRowFirstColumn="0" w:lastRowLastColumn="0"/>
              <w:rPr>
                <w:bCs/>
              </w:rPr>
            </w:pPr>
            <w:r w:rsidRPr="008E50B6">
              <w:rPr>
                <w:bCs/>
              </w:rPr>
              <w:t>Chức năng</w:t>
            </w:r>
          </w:p>
        </w:tc>
      </w:tr>
      <w:tr w:rsidR="008E50B6" w:rsidRPr="008E50B6" w14:paraId="3ADEF274"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26FA8948" w14:textId="77777777" w:rsidR="008E50B6" w:rsidRPr="008E50B6" w:rsidRDefault="008E50B6" w:rsidP="0090168F">
            <w:r w:rsidRPr="008E50B6">
              <w:t>Tiêu đề đăng nhập</w:t>
            </w:r>
          </w:p>
        </w:tc>
        <w:tc>
          <w:tcPr>
            <w:tcW w:w="5818" w:type="dxa"/>
            <w:hideMark/>
          </w:tcPr>
          <w:p w14:paraId="74715536"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Hiển thị tên và mục đích của trang đăng nhập</w:t>
            </w:r>
          </w:p>
        </w:tc>
      </w:tr>
      <w:tr w:rsidR="008E50B6" w:rsidRPr="008E50B6" w14:paraId="6CEB0E2E" w14:textId="77777777" w:rsidTr="00594F20">
        <w:tc>
          <w:tcPr>
            <w:cnfStyle w:val="001000000000" w:firstRow="0" w:lastRow="0" w:firstColumn="1" w:lastColumn="0" w:oddVBand="0" w:evenVBand="0" w:oddHBand="0" w:evenHBand="0" w:firstRowFirstColumn="0" w:firstRowLastColumn="0" w:lastRowFirstColumn="0" w:lastRowLastColumn="0"/>
            <w:tcW w:w="0" w:type="auto"/>
            <w:hideMark/>
          </w:tcPr>
          <w:p w14:paraId="4DEB8ACB" w14:textId="77777777" w:rsidR="008E50B6" w:rsidRPr="008E50B6" w:rsidRDefault="008E50B6" w:rsidP="0090168F">
            <w:r w:rsidRPr="008E50B6">
              <w:t>Thông điệp chào mừng</w:t>
            </w:r>
          </w:p>
        </w:tc>
        <w:tc>
          <w:tcPr>
            <w:tcW w:w="5818" w:type="dxa"/>
            <w:hideMark/>
          </w:tcPr>
          <w:p w14:paraId="60385A3F"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Giới thiệu ngắn gọn và hướng dẫn người dùng</w:t>
            </w:r>
          </w:p>
        </w:tc>
      </w:tr>
      <w:tr w:rsidR="008E50B6" w:rsidRPr="008E50B6" w14:paraId="72C5E76A"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65C6AD83" w14:textId="77777777" w:rsidR="008E50B6" w:rsidRPr="008E50B6" w:rsidRDefault="008E50B6" w:rsidP="0090168F">
            <w:r w:rsidRPr="008E50B6">
              <w:t>Ô nhập tên đăng nhập</w:t>
            </w:r>
          </w:p>
        </w:tc>
        <w:tc>
          <w:tcPr>
            <w:tcW w:w="5818" w:type="dxa"/>
            <w:hideMark/>
          </w:tcPr>
          <w:p w14:paraId="11FB5A5A"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Cho phép người dùng nhập tên đăng nhập hoặc tài khoản</w:t>
            </w:r>
          </w:p>
        </w:tc>
      </w:tr>
      <w:tr w:rsidR="008E50B6" w:rsidRPr="008E50B6" w14:paraId="3D5C8C73"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4D4291C4" w14:textId="77777777" w:rsidR="008E50B6" w:rsidRPr="008E50B6" w:rsidRDefault="008E50B6" w:rsidP="0090168F">
            <w:r w:rsidRPr="008E50B6">
              <w:t>Ô nhập mật khẩu</w:t>
            </w:r>
          </w:p>
        </w:tc>
        <w:tc>
          <w:tcPr>
            <w:tcW w:w="5818" w:type="dxa"/>
            <w:hideMark/>
          </w:tcPr>
          <w:p w14:paraId="0DDEF4A8"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Cho phép người dùng nhập mật khẩu để xác thực</w:t>
            </w:r>
          </w:p>
        </w:tc>
      </w:tr>
      <w:tr w:rsidR="008E50B6" w:rsidRPr="008E50B6" w14:paraId="3205F7F2"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6172695A" w14:textId="77777777" w:rsidR="008E50B6" w:rsidRPr="008E50B6" w:rsidRDefault="008E50B6" w:rsidP="0090168F">
            <w:r w:rsidRPr="008E50B6">
              <w:t>Nút Đăng nhập</w:t>
            </w:r>
          </w:p>
        </w:tc>
        <w:tc>
          <w:tcPr>
            <w:tcW w:w="5818" w:type="dxa"/>
            <w:hideMark/>
          </w:tcPr>
          <w:p w14:paraId="7D4097A1"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Gửi thông tin đăng nhập và thực hiện xác thực tài khoản</w:t>
            </w:r>
          </w:p>
        </w:tc>
      </w:tr>
      <w:tr w:rsidR="008E50B6" w:rsidRPr="008E50B6" w14:paraId="7DFD40F4"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3BAA092F" w14:textId="77777777" w:rsidR="008E50B6" w:rsidRPr="008E50B6" w:rsidRDefault="008E50B6" w:rsidP="0090168F">
            <w:r w:rsidRPr="008E50B6">
              <w:t>Liên kết Đăng ký</w:t>
            </w:r>
          </w:p>
        </w:tc>
        <w:tc>
          <w:tcPr>
            <w:tcW w:w="5818" w:type="dxa"/>
            <w:hideMark/>
          </w:tcPr>
          <w:p w14:paraId="052F2DD0"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Chuyển người dùng đến trang đăng ký tài khoản mới</w:t>
            </w:r>
          </w:p>
        </w:tc>
      </w:tr>
      <w:tr w:rsidR="008E50B6" w:rsidRPr="008E50B6" w14:paraId="56E87B9C"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783627C9" w14:textId="77777777" w:rsidR="008E50B6" w:rsidRPr="008E50B6" w:rsidRDefault="008E50B6" w:rsidP="0090168F">
            <w:r w:rsidRPr="008E50B6">
              <w:t>Thanh điều hướng</w:t>
            </w:r>
          </w:p>
        </w:tc>
        <w:tc>
          <w:tcPr>
            <w:tcW w:w="5818" w:type="dxa"/>
            <w:hideMark/>
          </w:tcPr>
          <w:p w14:paraId="50A14BDF"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Điều hướng đến các trang như Trang chủ, Giới thiệu, Sản phẩm, Giỏ hàng, Liên hệ</w:t>
            </w:r>
          </w:p>
        </w:tc>
      </w:tr>
      <w:tr w:rsidR="008E50B6" w:rsidRPr="008E50B6" w14:paraId="20581F3D" w14:textId="77777777" w:rsidTr="00594F20">
        <w:tc>
          <w:tcPr>
            <w:cnfStyle w:val="001000000000" w:firstRow="0" w:lastRow="0" w:firstColumn="1" w:lastColumn="0" w:oddVBand="0" w:evenVBand="0" w:oddHBand="0" w:evenHBand="0" w:firstRowFirstColumn="0" w:firstRowLastColumn="0" w:lastRowFirstColumn="0" w:lastRowLastColumn="0"/>
            <w:tcW w:w="2970" w:type="dxa"/>
            <w:hideMark/>
          </w:tcPr>
          <w:p w14:paraId="7B208510" w14:textId="77777777" w:rsidR="008E50B6" w:rsidRPr="008E50B6" w:rsidRDefault="008E50B6" w:rsidP="0090168F">
            <w:r w:rsidRPr="008E50B6">
              <w:t>Chân trang</w:t>
            </w:r>
          </w:p>
        </w:tc>
        <w:tc>
          <w:tcPr>
            <w:tcW w:w="5818" w:type="dxa"/>
            <w:hideMark/>
          </w:tcPr>
          <w:p w14:paraId="299DA88E" w14:textId="77777777" w:rsidR="008E50B6" w:rsidRPr="008E50B6" w:rsidRDefault="008E50B6" w:rsidP="0090168F">
            <w:pPr>
              <w:cnfStyle w:val="000000000000" w:firstRow="0" w:lastRow="0" w:firstColumn="0" w:lastColumn="0" w:oddVBand="0" w:evenVBand="0" w:oddHBand="0" w:evenHBand="0" w:firstRowFirstColumn="0" w:firstRowLastColumn="0" w:lastRowFirstColumn="0" w:lastRowLastColumn="0"/>
            </w:pPr>
            <w:r w:rsidRPr="008E50B6">
              <w:t>Hiển thị thông tin sinh viên thực hiện và đơn vị đào tạo</w:t>
            </w:r>
          </w:p>
        </w:tc>
      </w:tr>
    </w:tbl>
    <w:p w14:paraId="3E48A26E" w14:textId="54BA5524" w:rsidR="008F3D04" w:rsidRPr="00594F20" w:rsidRDefault="008E50B6" w:rsidP="00594F20">
      <w:pPr>
        <w:pStyle w:val="noidung"/>
      </w:pPr>
      <w:r w:rsidRPr="008E50B6">
        <w:t>Trang đăng nhập cho phép người dùng truy cập vào hệ thống bằng cách nhập tên đăng nhập và mật khẩu. Giao diện được thiết kế đơn giản, trực quan với các trường nhập liệu rõ ràng và nút đăng nhập dễ sử dụng. Ngoài ra, trang còn cung cấp liên kết Đăng ký dành cho người dùng chưa có tài khoản, giúp quá trình sử dụng website trở nên thuận tiện và thân thiện hơn.</w:t>
      </w:r>
    </w:p>
    <w:p w14:paraId="2A60E02B" w14:textId="71196FF3" w:rsidR="00DF06F5" w:rsidRPr="001263D3" w:rsidRDefault="00DF06F5" w:rsidP="003E6F12">
      <w:pPr>
        <w:pStyle w:val="Heading1"/>
        <w:rPr>
          <w:szCs w:val="30"/>
        </w:rPr>
      </w:pPr>
      <w:bookmarkStart w:id="153" w:name="_Toc230160129"/>
      <w:bookmarkStart w:id="154" w:name="_Toc232108663"/>
      <w:r w:rsidRPr="001263D3">
        <w:rPr>
          <w:szCs w:val="30"/>
        </w:rPr>
        <w:lastRenderedPageBreak/>
        <w:t>Kết luận và hướng phát triển</w:t>
      </w:r>
      <w:bookmarkEnd w:id="153"/>
      <w:bookmarkEnd w:id="154"/>
    </w:p>
    <w:p w14:paraId="6184A730" w14:textId="6E55F413" w:rsidR="003D4A92" w:rsidRPr="001263D3" w:rsidRDefault="00FC25B2" w:rsidP="00FC25B2">
      <w:pPr>
        <w:pStyle w:val="Heading2"/>
        <w:numPr>
          <w:ilvl w:val="0"/>
          <w:numId w:val="0"/>
        </w:numPr>
        <w:rPr>
          <w:szCs w:val="28"/>
        </w:rPr>
      </w:pPr>
      <w:bookmarkStart w:id="155" w:name="_Toc230160130"/>
      <w:bookmarkStart w:id="156" w:name="_Toc232108664"/>
      <w:r w:rsidRPr="00B41681">
        <w:rPr>
          <w:szCs w:val="28"/>
        </w:rPr>
        <w:t>5.1.</w:t>
      </w:r>
      <w:r w:rsidRPr="001263D3">
        <w:rPr>
          <w:szCs w:val="28"/>
        </w:rPr>
        <w:t xml:space="preserve"> </w:t>
      </w:r>
      <w:r w:rsidR="008F3D04" w:rsidRPr="001263D3">
        <w:rPr>
          <w:szCs w:val="28"/>
        </w:rPr>
        <w:t>Kết luận</w:t>
      </w:r>
      <w:bookmarkEnd w:id="155"/>
      <w:bookmarkEnd w:id="156"/>
    </w:p>
    <w:p w14:paraId="01DBA8AA" w14:textId="77777777" w:rsidR="0036795E" w:rsidRPr="001263D3" w:rsidRDefault="0036795E" w:rsidP="00CF09C6">
      <w:pPr>
        <w:pStyle w:val="noidung"/>
      </w:pPr>
      <w:r w:rsidRPr="001263D3">
        <w:t xml:space="preserve">Sau quá trình nghiên cứu, thiết kế và xây dựng, website </w:t>
      </w:r>
      <w:r w:rsidRPr="001263D3">
        <w:rPr>
          <w:rStyle w:val="Strong"/>
          <w:szCs w:val="26"/>
        </w:rPr>
        <w:t>"Tiệm Ăn Vặt Tuổi Thơ"</w:t>
      </w:r>
      <w:r w:rsidRPr="001263D3">
        <w:t xml:space="preserve"> đã được hoàn thành và đáp ứng các mục tiêu đề ra ban đầu. Website được xây dựng bằng các công nghệ HTML, CSS và JavaScript, giúp vận dụng những kiến thức đã học về thiết kế giao diện web, xử lý sự kiện và thao tác dữ liệu trên phía người dùng.</w:t>
      </w:r>
    </w:p>
    <w:p w14:paraId="62E22113" w14:textId="77777777" w:rsidR="0036795E" w:rsidRPr="001263D3" w:rsidRDefault="0036795E" w:rsidP="00CF09C6">
      <w:pPr>
        <w:pStyle w:val="noidung"/>
      </w:pPr>
      <w:r w:rsidRPr="001263D3">
        <w:t>Hệ thống đã triển khai thành công các chức năng cơ bản của một website bán hàng trực tuyến như hiển thị danh sách sản phẩm, tìm kiếm sản phẩm, lọc sản phẩm theo danh mục, xem chi tiết sản phẩm, quản lý giỏ hàng và gửi thông tin liên hệ. Dữ liệu giỏ hàng được lưu trữ bằng LocalStorage, giúp người dùng duy trì thông tin sản phẩm đã chọn ngay cả khi tải lại trang web.</w:t>
      </w:r>
    </w:p>
    <w:p w14:paraId="181BD343" w14:textId="77777777" w:rsidR="0036795E" w:rsidRPr="003C447D" w:rsidRDefault="0036795E" w:rsidP="003C447D">
      <w:pPr>
        <w:pStyle w:val="noidung"/>
      </w:pPr>
      <w:r w:rsidRPr="001263D3">
        <w:t xml:space="preserve">Bên cạnh đó, giao diện website được thiết kế theo chủ đề tuổi thơ với màu sắc thân thiện, gần gũi và dễ sử dụng. Các trang chức năng được bố trí hợp lý, giúp người dùng dễ dàng thao tác và trải nghiệm. Thông qua việc thực hiện đề tài, sinh viên đã củng cố được kiến thức về phát triển web, kỹ năng phân tích yêu cầu, thiết kế giao diện và xây </w:t>
      </w:r>
      <w:r w:rsidRPr="003C447D">
        <w:t>dựng các chức năng bằng JavaScript.</w:t>
      </w:r>
    </w:p>
    <w:p w14:paraId="390EC6E9" w14:textId="2561369D" w:rsidR="007378A0" w:rsidRPr="003C447D" w:rsidRDefault="0036795E" w:rsidP="003C447D">
      <w:pPr>
        <w:pStyle w:val="noidung"/>
      </w:pPr>
      <w:r w:rsidRPr="003C447D">
        <w:t>Mặc dù đã hoàn thành các chức năng cơ bản, hệ thống vẫn còn một số hạn chế như chưa có cơ sở dữ liệu thực tế, chưa tích hợp các phương thức thanh toán trực tuyến. Tuy nhiên, đây là nền tảng quan trọng để tiếp tục phát triển và mở rộng trong tương lai.</w:t>
      </w:r>
    </w:p>
    <w:p w14:paraId="343AE840" w14:textId="77777777" w:rsidR="00BD5CD6" w:rsidRPr="00BD5CD6" w:rsidRDefault="00BD5CD6" w:rsidP="00BD5CD6">
      <w:pPr>
        <w:pStyle w:val="Heading3"/>
        <w:numPr>
          <w:ilvl w:val="0"/>
          <w:numId w:val="0"/>
        </w:numPr>
        <w:rPr>
          <w:rFonts w:eastAsia="Times New Roman"/>
        </w:rPr>
      </w:pPr>
      <w:bookmarkStart w:id="157" w:name="_Toc232108665"/>
      <w:r w:rsidRPr="00BD5CD6">
        <w:rPr>
          <w:rFonts w:eastAsia="Times New Roman"/>
        </w:rPr>
        <w:t>5.1.1. Ưu điểm</w:t>
      </w:r>
      <w:bookmarkEnd w:id="157"/>
    </w:p>
    <w:p w14:paraId="52ECB68A" w14:textId="6324551B" w:rsidR="00BD5CD6" w:rsidRPr="002F2E1A" w:rsidRDefault="00BD5CD6" w:rsidP="002F2E1A">
      <w:pPr>
        <w:pStyle w:val="noidung"/>
      </w:pPr>
      <w:r w:rsidRPr="002F2E1A">
        <w:t>Website đạt được một số ưu điểm nổi bật như sau:</w:t>
      </w:r>
    </w:p>
    <w:p w14:paraId="5E23BD6C" w14:textId="77777777" w:rsidR="00BD5CD6" w:rsidRPr="00BD5CD6" w:rsidRDefault="00BD5CD6">
      <w:pPr>
        <w:pStyle w:val="noidung"/>
        <w:numPr>
          <w:ilvl w:val="0"/>
          <w:numId w:val="48"/>
        </w:numPr>
      </w:pPr>
      <w:r w:rsidRPr="00BD5CD6">
        <w:t>Giao diện đơn giản, thân thiện và phù hợp với chủ đề tuổi thơ.</w:t>
      </w:r>
    </w:p>
    <w:p w14:paraId="1C26CAA7" w14:textId="77777777" w:rsidR="00BD5CD6" w:rsidRPr="00BD5CD6" w:rsidRDefault="00BD5CD6">
      <w:pPr>
        <w:pStyle w:val="noidung"/>
        <w:numPr>
          <w:ilvl w:val="0"/>
          <w:numId w:val="48"/>
        </w:numPr>
      </w:pPr>
      <w:r w:rsidRPr="00BD5CD6">
        <w:t>Bố cục rõ ràng, dễ quan sát và dễ sử dụng.</w:t>
      </w:r>
    </w:p>
    <w:p w14:paraId="17392A28" w14:textId="77777777" w:rsidR="00BD5CD6" w:rsidRPr="00BD5CD6" w:rsidRDefault="00BD5CD6">
      <w:pPr>
        <w:pStyle w:val="noidung"/>
        <w:numPr>
          <w:ilvl w:val="0"/>
          <w:numId w:val="48"/>
        </w:numPr>
      </w:pPr>
      <w:r w:rsidRPr="00BD5CD6">
        <w:t>Hỗ trợ hiển thị trên nhiều kích thước màn hình khác nhau.</w:t>
      </w:r>
    </w:p>
    <w:p w14:paraId="071310EF" w14:textId="77777777" w:rsidR="00BD5CD6" w:rsidRPr="00BD5CD6" w:rsidRDefault="00BD5CD6">
      <w:pPr>
        <w:pStyle w:val="noidung"/>
        <w:numPr>
          <w:ilvl w:val="0"/>
          <w:numId w:val="48"/>
        </w:numPr>
      </w:pPr>
      <w:r w:rsidRPr="00BD5CD6">
        <w:t>Tốc độ tải trang nhanh do sử dụng dữ liệu cục bộ.</w:t>
      </w:r>
    </w:p>
    <w:p w14:paraId="017D507C" w14:textId="77777777" w:rsidR="00BD5CD6" w:rsidRPr="00BD5CD6" w:rsidRDefault="00BD5CD6">
      <w:pPr>
        <w:pStyle w:val="noidung"/>
        <w:numPr>
          <w:ilvl w:val="0"/>
          <w:numId w:val="48"/>
        </w:numPr>
      </w:pPr>
      <w:r w:rsidRPr="00BD5CD6">
        <w:t>Hỗ trợ tìm kiếm và lọc sản phẩm hiệu quả.</w:t>
      </w:r>
    </w:p>
    <w:p w14:paraId="3F85463E" w14:textId="77777777" w:rsidR="00BD5CD6" w:rsidRPr="00BD5CD6" w:rsidRDefault="00BD5CD6">
      <w:pPr>
        <w:pStyle w:val="noidung"/>
        <w:numPr>
          <w:ilvl w:val="0"/>
          <w:numId w:val="48"/>
        </w:numPr>
      </w:pPr>
      <w:r w:rsidRPr="00BD5CD6">
        <w:lastRenderedPageBreak/>
        <w:t>Chức năng giỏ hàng hoạt động ổn định thông qua LocalStorage.</w:t>
      </w:r>
    </w:p>
    <w:p w14:paraId="76E47DE8" w14:textId="77777777" w:rsidR="00BD5CD6" w:rsidRPr="00BD5CD6" w:rsidRDefault="00BD5CD6">
      <w:pPr>
        <w:pStyle w:val="noidung"/>
        <w:numPr>
          <w:ilvl w:val="0"/>
          <w:numId w:val="48"/>
        </w:numPr>
      </w:pPr>
      <w:r w:rsidRPr="00BD5CD6">
        <w:t>Các chức năng được xây dựng bằng JavaScript giúp tăng tính tương tác cho người dùng.</w:t>
      </w:r>
    </w:p>
    <w:p w14:paraId="36BF1A3A" w14:textId="77777777" w:rsidR="00BD5CD6" w:rsidRPr="00BD5CD6" w:rsidRDefault="00BD5CD6" w:rsidP="00BD5CD6">
      <w:pPr>
        <w:pStyle w:val="Heading3"/>
        <w:numPr>
          <w:ilvl w:val="0"/>
          <w:numId w:val="0"/>
        </w:numPr>
        <w:rPr>
          <w:rFonts w:eastAsia="Times New Roman"/>
        </w:rPr>
      </w:pPr>
      <w:bookmarkStart w:id="158" w:name="_Toc232108666"/>
      <w:r w:rsidRPr="00BD5CD6">
        <w:rPr>
          <w:rFonts w:eastAsia="Times New Roman"/>
        </w:rPr>
        <w:t>5.1.2. Hạn chế</w:t>
      </w:r>
      <w:bookmarkEnd w:id="158"/>
    </w:p>
    <w:p w14:paraId="5C5E011B" w14:textId="089381FC" w:rsidR="00BD5CD6" w:rsidRPr="002F2E1A" w:rsidRDefault="00BD5CD6" w:rsidP="002F2E1A">
      <w:pPr>
        <w:pStyle w:val="noidung"/>
      </w:pPr>
      <w:r w:rsidRPr="002F2E1A">
        <w:t>Bên cạnh những kết quả đạt được, hệ thống vẫn còn một số hạn chế như:</w:t>
      </w:r>
    </w:p>
    <w:p w14:paraId="1D964EB2" w14:textId="0A402859" w:rsidR="00BD5CD6" w:rsidRPr="00CF09C6" w:rsidRDefault="00BD5CD6">
      <w:pPr>
        <w:pStyle w:val="noidung"/>
        <w:numPr>
          <w:ilvl w:val="0"/>
          <w:numId w:val="49"/>
        </w:numPr>
      </w:pPr>
      <w:r w:rsidRPr="00BD5CD6">
        <w:t>Chưa sử dụng cơ sở dữ liệu để quản lý sản phẩm.</w:t>
      </w:r>
    </w:p>
    <w:p w14:paraId="2A55BF82" w14:textId="77777777" w:rsidR="00BD5CD6" w:rsidRPr="00BD5CD6" w:rsidRDefault="00BD5CD6">
      <w:pPr>
        <w:pStyle w:val="noidung"/>
        <w:numPr>
          <w:ilvl w:val="0"/>
          <w:numId w:val="49"/>
        </w:numPr>
      </w:pPr>
      <w:r w:rsidRPr="00BD5CD6">
        <w:t>Chưa có trang quản trị dành cho người quản lý.</w:t>
      </w:r>
    </w:p>
    <w:p w14:paraId="36A0A496" w14:textId="77777777" w:rsidR="00BD5CD6" w:rsidRPr="00BD5CD6" w:rsidRDefault="00BD5CD6">
      <w:pPr>
        <w:pStyle w:val="noidung"/>
        <w:numPr>
          <w:ilvl w:val="0"/>
          <w:numId w:val="49"/>
        </w:numPr>
      </w:pPr>
      <w:r w:rsidRPr="00BD5CD6">
        <w:t>Chưa hỗ trợ thanh toán trực tuyến.</w:t>
      </w:r>
    </w:p>
    <w:p w14:paraId="4BD6D779" w14:textId="77777777" w:rsidR="00BD5CD6" w:rsidRPr="00BD5CD6" w:rsidRDefault="00BD5CD6">
      <w:pPr>
        <w:pStyle w:val="noidung"/>
        <w:numPr>
          <w:ilvl w:val="0"/>
          <w:numId w:val="49"/>
        </w:numPr>
      </w:pPr>
      <w:r w:rsidRPr="00BD5CD6">
        <w:t>Dữ liệu sản phẩm còn được lưu trữ thủ công trong mã nguồn.</w:t>
      </w:r>
    </w:p>
    <w:p w14:paraId="0C1513A7" w14:textId="77777777" w:rsidR="00BD5CD6" w:rsidRPr="00BD5CD6" w:rsidRDefault="00BD5CD6">
      <w:pPr>
        <w:pStyle w:val="noidung"/>
        <w:numPr>
          <w:ilvl w:val="0"/>
          <w:numId w:val="49"/>
        </w:numPr>
      </w:pPr>
      <w:r w:rsidRPr="00BD5CD6">
        <w:t>Chưa có chức năng đánh giá hoặc bình luận sản phẩm.</w:t>
      </w:r>
    </w:p>
    <w:p w14:paraId="1F9FA737" w14:textId="77777777" w:rsidR="00BD5CD6" w:rsidRPr="00BD5CD6" w:rsidRDefault="00BD5CD6">
      <w:pPr>
        <w:pStyle w:val="noidung"/>
        <w:numPr>
          <w:ilvl w:val="0"/>
          <w:numId w:val="49"/>
        </w:numPr>
      </w:pPr>
      <w:r w:rsidRPr="00BD5CD6">
        <w:t>Chưa triển khai trên hệ thống thương mại điện tử thực tế.</w:t>
      </w:r>
    </w:p>
    <w:p w14:paraId="665031E6" w14:textId="77777777" w:rsidR="00BD5CD6" w:rsidRPr="001263D3" w:rsidRDefault="00BD5CD6" w:rsidP="0036795E">
      <w:pPr>
        <w:pStyle w:val="NormalWeb"/>
        <w:ind w:firstLine="720"/>
        <w:rPr>
          <w:sz w:val="26"/>
          <w:szCs w:val="26"/>
        </w:rPr>
      </w:pPr>
    </w:p>
    <w:p w14:paraId="06F1B6C2" w14:textId="1D1E477E" w:rsidR="008F3D04" w:rsidRPr="001263D3" w:rsidRDefault="00FC25B2" w:rsidP="00FC25B2">
      <w:pPr>
        <w:pStyle w:val="Heading2"/>
        <w:numPr>
          <w:ilvl w:val="0"/>
          <w:numId w:val="0"/>
        </w:numPr>
        <w:rPr>
          <w:szCs w:val="28"/>
        </w:rPr>
      </w:pPr>
      <w:bookmarkStart w:id="159" w:name="_Toc230160131"/>
      <w:bookmarkStart w:id="160" w:name="_Toc232108667"/>
      <w:r w:rsidRPr="00B41681">
        <w:rPr>
          <w:szCs w:val="28"/>
        </w:rPr>
        <w:t>5.2.</w:t>
      </w:r>
      <w:r w:rsidRPr="001263D3">
        <w:rPr>
          <w:szCs w:val="28"/>
        </w:rPr>
        <w:t xml:space="preserve"> </w:t>
      </w:r>
      <w:r w:rsidR="008F3D04" w:rsidRPr="001263D3">
        <w:rPr>
          <w:szCs w:val="28"/>
        </w:rPr>
        <w:t>Hướng phát triển</w:t>
      </w:r>
      <w:bookmarkEnd w:id="159"/>
      <w:bookmarkEnd w:id="160"/>
    </w:p>
    <w:p w14:paraId="716AA66F" w14:textId="34E65374" w:rsidR="0036795E" w:rsidRPr="003C447D" w:rsidRDefault="0036795E" w:rsidP="003C447D">
      <w:pPr>
        <w:pStyle w:val="noidung"/>
      </w:pPr>
      <w:r w:rsidRPr="003C447D">
        <w:t>Trong thời gian tới, website có thể được mở rộng và nâng cấp thêm nhiều chức năng nhằm tăng tính thực tiễn và nâng cao trải nghiệm người dùng.</w:t>
      </w:r>
    </w:p>
    <w:p w14:paraId="5E7BC579" w14:textId="43D4C1AA" w:rsidR="0036795E" w:rsidRPr="002F2E1A" w:rsidRDefault="0036795E" w:rsidP="002F2E1A">
      <w:pPr>
        <w:pStyle w:val="noidung"/>
      </w:pPr>
      <w:r w:rsidRPr="002F2E1A">
        <w:t>Một số hướng phát triển có thể thực hiện bao gồm:</w:t>
      </w:r>
    </w:p>
    <w:p w14:paraId="4D538A19" w14:textId="77777777" w:rsidR="0036795E" w:rsidRPr="003C447D" w:rsidRDefault="0036795E">
      <w:pPr>
        <w:pStyle w:val="noidung"/>
        <w:numPr>
          <w:ilvl w:val="0"/>
          <w:numId w:val="50"/>
        </w:numPr>
      </w:pPr>
      <w:r w:rsidRPr="003C447D">
        <w:t>Xây dựng hệ thống cơ sở dữ liệu để quản lý sản phẩm và đơn hàng thay vì lưu dữ liệu trực tiếp trong mã nguồn.</w:t>
      </w:r>
    </w:p>
    <w:p w14:paraId="18E5C471" w14:textId="77777777" w:rsidR="0036795E" w:rsidRPr="003C447D" w:rsidRDefault="0036795E">
      <w:pPr>
        <w:pStyle w:val="noidung"/>
        <w:numPr>
          <w:ilvl w:val="0"/>
          <w:numId w:val="50"/>
        </w:numPr>
      </w:pPr>
      <w:r w:rsidRPr="003C447D">
        <w:t>Phát triển phần Back-end bằng các công nghệ như PHP, Node.js hoặc ASP.NET để hỗ trợ xử lý dữ liệu động.</w:t>
      </w:r>
    </w:p>
    <w:p w14:paraId="10120BF7" w14:textId="77777777" w:rsidR="0036795E" w:rsidRPr="003C447D" w:rsidRDefault="0036795E">
      <w:pPr>
        <w:pStyle w:val="noidung"/>
        <w:numPr>
          <w:ilvl w:val="0"/>
          <w:numId w:val="50"/>
        </w:numPr>
      </w:pPr>
      <w:r w:rsidRPr="003C447D">
        <w:t>Thêm chức năng quản lý sản phẩm như thêm, sửa và xóa sản phẩm trực tiếp trên website.</w:t>
      </w:r>
    </w:p>
    <w:p w14:paraId="1F61B53C" w14:textId="77777777" w:rsidR="0036795E" w:rsidRPr="003C447D" w:rsidRDefault="0036795E">
      <w:pPr>
        <w:pStyle w:val="noidung"/>
        <w:numPr>
          <w:ilvl w:val="0"/>
          <w:numId w:val="50"/>
        </w:numPr>
      </w:pPr>
      <w:r w:rsidRPr="003C447D">
        <w:t>Tích hợp chức năng đặt hàng và theo dõi trạng thái đơn hàng.</w:t>
      </w:r>
    </w:p>
    <w:p w14:paraId="0272829C" w14:textId="77777777" w:rsidR="0036795E" w:rsidRPr="003C447D" w:rsidRDefault="0036795E">
      <w:pPr>
        <w:pStyle w:val="noidung"/>
        <w:numPr>
          <w:ilvl w:val="0"/>
          <w:numId w:val="50"/>
        </w:numPr>
      </w:pPr>
      <w:r w:rsidRPr="003C447D">
        <w:t>Tích hợp các phương thức thanh toán trực tuyến như MoMo, ZaloPay hoặc VNPay.</w:t>
      </w:r>
    </w:p>
    <w:p w14:paraId="7E095CE8" w14:textId="77777777" w:rsidR="0036795E" w:rsidRPr="003C447D" w:rsidRDefault="0036795E">
      <w:pPr>
        <w:pStyle w:val="noidung"/>
        <w:numPr>
          <w:ilvl w:val="0"/>
          <w:numId w:val="50"/>
        </w:numPr>
      </w:pPr>
      <w:r w:rsidRPr="003C447D">
        <w:t>Bổ sung chức năng đánh giá và nhận xét sản phẩm.</w:t>
      </w:r>
    </w:p>
    <w:p w14:paraId="483E2000" w14:textId="77777777" w:rsidR="0036795E" w:rsidRPr="003C447D" w:rsidRDefault="0036795E">
      <w:pPr>
        <w:pStyle w:val="noidung"/>
        <w:numPr>
          <w:ilvl w:val="0"/>
          <w:numId w:val="50"/>
        </w:numPr>
      </w:pPr>
      <w:r w:rsidRPr="003C447D">
        <w:lastRenderedPageBreak/>
        <w:t>Tối ưu giao diện trên điện thoại và máy tính bảng nhằm nâng cao khả năng tương thích trên nhiều thiết bị khác nhau.</w:t>
      </w:r>
    </w:p>
    <w:p w14:paraId="125E8A2D" w14:textId="77777777" w:rsidR="0036795E" w:rsidRPr="003C447D" w:rsidRDefault="0036795E">
      <w:pPr>
        <w:pStyle w:val="noidung"/>
        <w:numPr>
          <w:ilvl w:val="0"/>
          <w:numId w:val="50"/>
        </w:numPr>
      </w:pPr>
      <w:r w:rsidRPr="003C447D">
        <w:t>Bổ sung hệ thống thống kê doanh thu, số lượng đơn hàng và sản phẩm bán chạy dành cho quản trị viên.</w:t>
      </w:r>
    </w:p>
    <w:p w14:paraId="4FE7A295" w14:textId="77777777" w:rsidR="0036795E" w:rsidRPr="003C447D" w:rsidRDefault="0036795E">
      <w:pPr>
        <w:pStyle w:val="noidung"/>
        <w:numPr>
          <w:ilvl w:val="0"/>
          <w:numId w:val="50"/>
        </w:numPr>
      </w:pPr>
      <w:r w:rsidRPr="003C447D">
        <w:t>Nâng cao tính bảo mật và hiệu năng của hệ thống khi số lượng người dùng tăng lên.</w:t>
      </w:r>
    </w:p>
    <w:p w14:paraId="04551DDA" w14:textId="77777777" w:rsidR="0036795E" w:rsidRPr="003C447D" w:rsidRDefault="0036795E">
      <w:pPr>
        <w:pStyle w:val="noidung"/>
        <w:numPr>
          <w:ilvl w:val="0"/>
          <w:numId w:val="50"/>
        </w:numPr>
      </w:pPr>
      <w:r w:rsidRPr="003C447D">
        <w:t>Hoàn thiện giao diện theo hướng hiện đại hơn, bổ sung các hiệu ứng và trải nghiệm người dùng chuyên nghiệp hơn.</w:t>
      </w:r>
    </w:p>
    <w:p w14:paraId="74887394" w14:textId="129FD670" w:rsidR="00BB75F6" w:rsidRPr="003C447D" w:rsidRDefault="0036795E" w:rsidP="003C447D">
      <w:pPr>
        <w:pStyle w:val="noidung"/>
      </w:pPr>
      <w:r w:rsidRPr="003C447D">
        <w:t>Nhìn chung, website "Tiệm Ăn Vặt Tuổi Thơ" đã hoàn thành tốt vai trò của một mô hình website bán hàng trực tuyến cơ bản. Trong tương lai, nếu tiếp tục được đầu tư và phát triển, hệ thống hoàn toàn có thể mở rộng thành một website thương mại điện tử hoàn chỉnh, đáp ứng nhu cầu mua sắm trực tuyến của người dùng.</w:t>
      </w:r>
    </w:p>
    <w:p w14:paraId="18F2537E" w14:textId="77777777" w:rsidR="00BB75F6" w:rsidRDefault="00BB75F6">
      <w:pPr>
        <w:rPr>
          <w:szCs w:val="26"/>
        </w:rPr>
      </w:pPr>
      <w:r>
        <w:rPr>
          <w:szCs w:val="26"/>
        </w:rPr>
        <w:br w:type="page"/>
      </w:r>
    </w:p>
    <w:p w14:paraId="038EA6C0" w14:textId="77777777" w:rsidR="007378A0" w:rsidRPr="001263D3" w:rsidRDefault="007378A0" w:rsidP="005B606F">
      <w:pPr>
        <w:pStyle w:val="noidung"/>
        <w:rPr>
          <w:szCs w:val="26"/>
        </w:rPr>
      </w:pPr>
    </w:p>
    <w:p w14:paraId="65EF6740" w14:textId="1F6DF6AB" w:rsidR="00FE6DE6" w:rsidRPr="00FE6DE6" w:rsidRDefault="003D4A92" w:rsidP="00FE6DE6">
      <w:pPr>
        <w:pStyle w:val="Heading1"/>
        <w:numPr>
          <w:ilvl w:val="0"/>
          <w:numId w:val="0"/>
        </w:numPr>
        <w:rPr>
          <w:szCs w:val="30"/>
        </w:rPr>
      </w:pPr>
      <w:bookmarkStart w:id="161" w:name="_Toc232108668"/>
      <w:r w:rsidRPr="001263D3">
        <w:rPr>
          <w:szCs w:val="30"/>
        </w:rPr>
        <w:t>Danh mục tài liệu tham khảo</w:t>
      </w:r>
      <w:bookmarkEnd w:id="161"/>
    </w:p>
    <w:p w14:paraId="13793FE1" w14:textId="77777777" w:rsidR="00FE6DE6" w:rsidRPr="00FE6DE6" w:rsidRDefault="00FE6DE6" w:rsidP="00FE6DE6">
      <w:pPr>
        <w:pStyle w:val="Bibliography"/>
      </w:pPr>
      <w:r>
        <w:fldChar w:fldCharType="begin"/>
      </w:r>
      <w:r>
        <w:instrText xml:space="preserve"> ADDIN ZOTERO_BIBL {"uncited":[],"omitted":[],"custom":[]} CSL_BIBLIOGRAPHY </w:instrText>
      </w:r>
      <w:r>
        <w:fldChar w:fldCharType="separate"/>
      </w:r>
      <w:r w:rsidRPr="00FE6DE6">
        <w:t>[1]</w:t>
      </w:r>
      <w:r w:rsidRPr="00FE6DE6">
        <w:tab/>
        <w:t>“Responsive web design - Learn web development | MDN,” MDN Web Docs. Accessed: Jun. 10, 2026. [Online]. Available: https://developer.mozilla.org/en-US/docs/Learn_web_development/Core/CSS_layout/Responsive_Design</w:t>
      </w:r>
    </w:p>
    <w:p w14:paraId="2D945DBA" w14:textId="77777777" w:rsidR="00FE6DE6" w:rsidRPr="00FE6DE6" w:rsidRDefault="00FE6DE6" w:rsidP="00FE6DE6">
      <w:pPr>
        <w:pStyle w:val="Bibliography"/>
      </w:pPr>
      <w:r w:rsidRPr="00FE6DE6">
        <w:t>[2]</w:t>
      </w:r>
      <w:r w:rsidRPr="00FE6DE6">
        <w:tab/>
        <w:t>“Giáo trình Thiết kế Web.” Accessed: Jun. 10, 2026. [Online]. Available: https://nxb.neu.edu.vn/vi/sach-moi/giao-trinh-thiet-ke-web</w:t>
      </w:r>
    </w:p>
    <w:p w14:paraId="2FDC6AE2" w14:textId="77777777" w:rsidR="00FE6DE6" w:rsidRPr="00FE6DE6" w:rsidRDefault="00FE6DE6" w:rsidP="00FE6DE6">
      <w:pPr>
        <w:pStyle w:val="Bibliography"/>
      </w:pPr>
      <w:r w:rsidRPr="00FE6DE6">
        <w:t>[3]</w:t>
      </w:r>
      <w:r w:rsidRPr="00FE6DE6">
        <w:tab/>
        <w:t>“HTML: HyperText Markup Language | MDN,” MDN Web Docs. Accessed: Jun. 10, 2026. [Online]. Available: https://developer.mozilla.org/en-US/docs/Web/HTML</w:t>
      </w:r>
    </w:p>
    <w:p w14:paraId="35FD306D" w14:textId="77777777" w:rsidR="00FE6DE6" w:rsidRPr="00FE6DE6" w:rsidRDefault="00FE6DE6" w:rsidP="00FE6DE6">
      <w:pPr>
        <w:pStyle w:val="Bibliography"/>
      </w:pPr>
      <w:r w:rsidRPr="00FE6DE6">
        <w:t>[4]</w:t>
      </w:r>
      <w:r w:rsidRPr="00FE6DE6">
        <w:tab/>
        <w:t>“CSS: Cascading Style Sheets | MDN,” MDN Web Docs. Accessed: Jun. 10, 2026. [Online]. Available: https://developer.mozilla.org/en-US/docs/Web/CSS</w:t>
      </w:r>
    </w:p>
    <w:p w14:paraId="4D3794A6" w14:textId="77777777" w:rsidR="00FE6DE6" w:rsidRPr="00FE6DE6" w:rsidRDefault="00FE6DE6" w:rsidP="00FE6DE6">
      <w:pPr>
        <w:pStyle w:val="Bibliography"/>
      </w:pPr>
      <w:r w:rsidRPr="00FE6DE6">
        <w:t>[5]</w:t>
      </w:r>
      <w:r w:rsidRPr="00FE6DE6">
        <w:tab/>
        <w:t>“JavaScript | MDN,” MDN Web Docs. Accessed: Jun. 10, 2026. [Online]. Available: https://developer.mozilla.org/en-US/docs/Web/JavaScript</w:t>
      </w:r>
    </w:p>
    <w:p w14:paraId="684E6FFB" w14:textId="77777777" w:rsidR="00FE6DE6" w:rsidRPr="00FE6DE6" w:rsidRDefault="00FE6DE6" w:rsidP="00FE6DE6">
      <w:pPr>
        <w:pStyle w:val="Bibliography"/>
      </w:pPr>
      <w:r w:rsidRPr="00FE6DE6">
        <w:t>[6]</w:t>
      </w:r>
      <w:r w:rsidRPr="00FE6DE6">
        <w:tab/>
        <w:t>M. O. contributors Jacob Thornton, and Bootstrap, “Get started with Bootstrap.” Accessed: Jun. 10, 2026. [Online]. Available: https://getbootstrap.com/docs/5.3/getting-started/introduction/</w:t>
      </w:r>
    </w:p>
    <w:p w14:paraId="6A8CB2AB" w14:textId="776A63FF" w:rsidR="00FE6DE6" w:rsidRDefault="00FE6DE6" w:rsidP="000E071B">
      <w:pPr>
        <w:pStyle w:val="noidung"/>
        <w:ind w:firstLine="0"/>
        <w:jc w:val="left"/>
      </w:pPr>
      <w:r>
        <w:fldChar w:fldCharType="end"/>
      </w:r>
    </w:p>
    <w:p w14:paraId="09C54E4D" w14:textId="57890FC0" w:rsidR="00D7128C" w:rsidRPr="000E071B" w:rsidRDefault="00D7128C" w:rsidP="000E071B">
      <w:pPr>
        <w:pStyle w:val="noidung"/>
        <w:ind w:firstLine="0"/>
        <w:jc w:val="left"/>
        <w:rPr>
          <w:rFonts w:cs="Times New Roman"/>
          <w:szCs w:val="26"/>
        </w:rPr>
      </w:pPr>
    </w:p>
    <w:sectPr w:rsidR="00D7128C" w:rsidRPr="000E071B" w:rsidSect="00A6023F">
      <w:footerReference w:type="default" r:id="rId38"/>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4205" w14:textId="77777777" w:rsidR="00522C28" w:rsidRDefault="00522C28" w:rsidP="00265292">
      <w:pPr>
        <w:spacing w:after="0" w:line="240" w:lineRule="auto"/>
      </w:pPr>
      <w:r>
        <w:separator/>
      </w:r>
    </w:p>
  </w:endnote>
  <w:endnote w:type="continuationSeparator" w:id="0">
    <w:p w14:paraId="4F83A1D3" w14:textId="77777777" w:rsidR="00522C28" w:rsidRDefault="00522C2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EBC8C36" w14:textId="57353D70" w:rsidR="00061D0E" w:rsidRDefault="00061D0E">
        <w:pPr>
          <w:pStyle w:val="Footer"/>
          <w:jc w:val="right"/>
        </w:pPr>
        <w:r>
          <w:fldChar w:fldCharType="begin"/>
        </w:r>
        <w:r>
          <w:instrText xml:space="preserve"> PAGE   \* MERGEFORMAT </w:instrText>
        </w:r>
        <w:r>
          <w:fldChar w:fldCharType="separate"/>
        </w:r>
        <w:r w:rsidR="006F30BF">
          <w:rPr>
            <w:noProof/>
          </w:rPr>
          <w:t>vii</w:t>
        </w:r>
        <w:r>
          <w:rPr>
            <w:noProof/>
          </w:rPr>
          <w:fldChar w:fldCharType="end"/>
        </w:r>
      </w:p>
    </w:sdtContent>
  </w:sdt>
  <w:p w14:paraId="225BF2EC" w14:textId="77777777" w:rsidR="00061D0E" w:rsidRDefault="00061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025100"/>
      <w:docPartObj>
        <w:docPartGallery w:val="Page Numbers (Bottom of Page)"/>
        <w:docPartUnique/>
      </w:docPartObj>
    </w:sdtPr>
    <w:sdtEndPr>
      <w:rPr>
        <w:noProof/>
      </w:rPr>
    </w:sdtEndPr>
    <w:sdtContent>
      <w:p w14:paraId="2E48E302" w14:textId="5D78265B" w:rsidR="00061D0E" w:rsidRDefault="00061D0E">
        <w:pPr>
          <w:pStyle w:val="Footer"/>
          <w:jc w:val="right"/>
        </w:pPr>
        <w:r>
          <w:fldChar w:fldCharType="begin"/>
        </w:r>
        <w:r>
          <w:instrText xml:space="preserve"> PAGE   \* MERGEFORMAT </w:instrText>
        </w:r>
        <w:r>
          <w:fldChar w:fldCharType="separate"/>
        </w:r>
        <w:r w:rsidR="006F30BF">
          <w:rPr>
            <w:noProof/>
          </w:rPr>
          <w:t>2</w:t>
        </w:r>
        <w:r>
          <w:rPr>
            <w:noProof/>
          </w:rPr>
          <w:fldChar w:fldCharType="end"/>
        </w:r>
      </w:p>
    </w:sdtContent>
  </w:sdt>
  <w:p w14:paraId="3D3994A6" w14:textId="77777777" w:rsidR="00061D0E" w:rsidRDefault="00061D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B6CEFF1" w14:textId="228FB779" w:rsidR="00061D0E" w:rsidRDefault="00061D0E">
        <w:pPr>
          <w:pStyle w:val="Footer"/>
          <w:jc w:val="right"/>
        </w:pPr>
        <w:r>
          <w:fldChar w:fldCharType="begin"/>
        </w:r>
        <w:r>
          <w:instrText xml:space="preserve"> PAGE   \* MERGEFORMAT </w:instrText>
        </w:r>
        <w:r>
          <w:fldChar w:fldCharType="separate"/>
        </w:r>
        <w:r w:rsidR="009D6E5A">
          <w:rPr>
            <w:noProof/>
          </w:rPr>
          <w:t>70</w:t>
        </w:r>
        <w:r>
          <w:rPr>
            <w:noProof/>
          </w:rPr>
          <w:fldChar w:fldCharType="end"/>
        </w:r>
      </w:p>
    </w:sdtContent>
  </w:sdt>
  <w:p w14:paraId="6D3DB628" w14:textId="77777777" w:rsidR="00061D0E" w:rsidRDefault="0006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694A" w14:textId="77777777" w:rsidR="00522C28" w:rsidRDefault="00522C28" w:rsidP="00265292">
      <w:pPr>
        <w:spacing w:after="0" w:line="240" w:lineRule="auto"/>
      </w:pPr>
      <w:r>
        <w:separator/>
      </w:r>
    </w:p>
  </w:footnote>
  <w:footnote w:type="continuationSeparator" w:id="0">
    <w:p w14:paraId="275CF4EF" w14:textId="77777777" w:rsidR="00522C28" w:rsidRDefault="00522C2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E4"/>
    <w:multiLevelType w:val="multilevel"/>
    <w:tmpl w:val="0CFEDB18"/>
    <w:lvl w:ilvl="0">
      <w:start w:val="4"/>
      <w:numFmt w:val="decimal"/>
      <w:lvlText w:val="%1."/>
      <w:lvlJc w:val="left"/>
      <w:pPr>
        <w:ind w:left="600" w:hanging="600"/>
      </w:pPr>
      <w:rPr>
        <w:rFonts w:hint="default"/>
        <w:sz w:val="26"/>
      </w:rPr>
    </w:lvl>
    <w:lvl w:ilvl="1">
      <w:start w:val="2"/>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 w15:restartNumberingAfterBreak="0">
    <w:nsid w:val="015B1D74"/>
    <w:multiLevelType w:val="hybridMultilevel"/>
    <w:tmpl w:val="3CB2C61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43A473A"/>
    <w:multiLevelType w:val="hybridMultilevel"/>
    <w:tmpl w:val="990E274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FC22E22"/>
    <w:multiLevelType w:val="hybridMultilevel"/>
    <w:tmpl w:val="18D627C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12434EDE"/>
    <w:multiLevelType w:val="hybridMultilevel"/>
    <w:tmpl w:val="B114B9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31F500A"/>
    <w:multiLevelType w:val="hybridMultilevel"/>
    <w:tmpl w:val="AAFAAEF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143621D8"/>
    <w:multiLevelType w:val="hybridMultilevel"/>
    <w:tmpl w:val="3D24E1B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ADB0004"/>
    <w:multiLevelType w:val="hybridMultilevel"/>
    <w:tmpl w:val="AB14ADB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E765AAD"/>
    <w:multiLevelType w:val="hybridMultilevel"/>
    <w:tmpl w:val="BE3CBBD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FC329CB"/>
    <w:multiLevelType w:val="hybridMultilevel"/>
    <w:tmpl w:val="173E25A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20C1330C"/>
    <w:multiLevelType w:val="hybridMultilevel"/>
    <w:tmpl w:val="1E60BB3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2269459A"/>
    <w:multiLevelType w:val="hybridMultilevel"/>
    <w:tmpl w:val="CB449E3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237F7DA3"/>
    <w:multiLevelType w:val="hybridMultilevel"/>
    <w:tmpl w:val="4736611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24A75EF4"/>
    <w:multiLevelType w:val="multilevel"/>
    <w:tmpl w:val="113A2A0E"/>
    <w:lvl w:ilvl="0">
      <w:start w:val="3"/>
      <w:numFmt w:val="decimal"/>
      <w:lvlText w:val="%1."/>
      <w:lvlJc w:val="left"/>
      <w:pPr>
        <w:ind w:left="600" w:hanging="600"/>
      </w:pPr>
      <w:rPr>
        <w:rFonts w:hint="default"/>
        <w:sz w:val="26"/>
      </w:rPr>
    </w:lvl>
    <w:lvl w:ilvl="1">
      <w:start w:val="5"/>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4" w15:restartNumberingAfterBreak="0">
    <w:nsid w:val="26484C5C"/>
    <w:multiLevelType w:val="hybridMultilevel"/>
    <w:tmpl w:val="5EE03F4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26D14ACA"/>
    <w:multiLevelType w:val="hybridMultilevel"/>
    <w:tmpl w:val="BF2478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281F7378"/>
    <w:multiLevelType w:val="hybridMultilevel"/>
    <w:tmpl w:val="0C1027D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319B5775"/>
    <w:multiLevelType w:val="hybridMultilevel"/>
    <w:tmpl w:val="F5E6186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31BD4FA7"/>
    <w:multiLevelType w:val="hybridMultilevel"/>
    <w:tmpl w:val="EBA8306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48E7282"/>
    <w:multiLevelType w:val="hybridMultilevel"/>
    <w:tmpl w:val="6F72D55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34D91B42"/>
    <w:multiLevelType w:val="hybridMultilevel"/>
    <w:tmpl w:val="C6BEE3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359315C2"/>
    <w:multiLevelType w:val="hybridMultilevel"/>
    <w:tmpl w:val="AD68DE9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428A6A9E"/>
    <w:multiLevelType w:val="hybridMultilevel"/>
    <w:tmpl w:val="FE42D88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432C4139"/>
    <w:multiLevelType w:val="hybridMultilevel"/>
    <w:tmpl w:val="B87611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48BC239C"/>
    <w:multiLevelType w:val="multilevel"/>
    <w:tmpl w:val="8488DDC2"/>
    <w:lvl w:ilvl="0">
      <w:start w:val="3"/>
      <w:numFmt w:val="decimal"/>
      <w:lvlText w:val="%1."/>
      <w:lvlJc w:val="left"/>
      <w:pPr>
        <w:ind w:left="600" w:hanging="600"/>
      </w:pPr>
      <w:rPr>
        <w:rFonts w:hint="default"/>
        <w:sz w:val="26"/>
      </w:rPr>
    </w:lvl>
    <w:lvl w:ilvl="1">
      <w:start w:val="3"/>
      <w:numFmt w:val="decimal"/>
      <w:lvlText w:val="%1.%2."/>
      <w:lvlJc w:val="left"/>
      <w:pPr>
        <w:ind w:left="720" w:hanging="72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25" w15:restartNumberingAfterBreak="0">
    <w:nsid w:val="4A682958"/>
    <w:multiLevelType w:val="hybridMultilevel"/>
    <w:tmpl w:val="A32C6A1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4B27606D"/>
    <w:multiLevelType w:val="hybridMultilevel"/>
    <w:tmpl w:val="06A6470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4C017B00"/>
    <w:multiLevelType w:val="hybridMultilevel"/>
    <w:tmpl w:val="1EEA7DC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537E4FC1"/>
    <w:multiLevelType w:val="hybridMultilevel"/>
    <w:tmpl w:val="AA82EE1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54C95E19"/>
    <w:multiLevelType w:val="hybridMultilevel"/>
    <w:tmpl w:val="4FEC945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5B5062FD"/>
    <w:multiLevelType w:val="hybridMultilevel"/>
    <w:tmpl w:val="9FA2B1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C712CCB"/>
    <w:multiLevelType w:val="hybridMultilevel"/>
    <w:tmpl w:val="4F2A54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5ED13F9D"/>
    <w:multiLevelType w:val="hybridMultilevel"/>
    <w:tmpl w:val="46629B6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5F174497"/>
    <w:multiLevelType w:val="hybridMultilevel"/>
    <w:tmpl w:val="4908323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609E5407"/>
    <w:multiLevelType w:val="hybridMultilevel"/>
    <w:tmpl w:val="8CAE51D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63C43075"/>
    <w:multiLevelType w:val="hybridMultilevel"/>
    <w:tmpl w:val="594C1F0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65BA6B00"/>
    <w:multiLevelType w:val="hybridMultilevel"/>
    <w:tmpl w:val="5C1E5A7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6B585E9B"/>
    <w:multiLevelType w:val="hybridMultilevel"/>
    <w:tmpl w:val="64F2309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70275F94"/>
    <w:multiLevelType w:val="hybridMultilevel"/>
    <w:tmpl w:val="DA36D8C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703F5DE0"/>
    <w:multiLevelType w:val="hybridMultilevel"/>
    <w:tmpl w:val="351CCF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75C569E0"/>
    <w:multiLevelType w:val="hybridMultilevel"/>
    <w:tmpl w:val="15E8BA4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15:restartNumberingAfterBreak="0">
    <w:nsid w:val="75D714EA"/>
    <w:multiLevelType w:val="hybridMultilevel"/>
    <w:tmpl w:val="F2BA610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2" w15:restartNumberingAfterBreak="0">
    <w:nsid w:val="76415E39"/>
    <w:multiLevelType w:val="hybridMultilevel"/>
    <w:tmpl w:val="0B866E2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3" w15:restartNumberingAfterBreak="0">
    <w:nsid w:val="76FC7E25"/>
    <w:multiLevelType w:val="hybridMultilevel"/>
    <w:tmpl w:val="3586A51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4" w15:restartNumberingAfterBreak="0">
    <w:nsid w:val="78A2260C"/>
    <w:multiLevelType w:val="hybridMultilevel"/>
    <w:tmpl w:val="C620430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7A143353"/>
    <w:multiLevelType w:val="hybridMultilevel"/>
    <w:tmpl w:val="6DF6D7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6" w15:restartNumberingAfterBreak="0">
    <w:nsid w:val="7BB40222"/>
    <w:multiLevelType w:val="hybridMultilevel"/>
    <w:tmpl w:val="FF8676F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7C8F4C02"/>
    <w:multiLevelType w:val="multilevel"/>
    <w:tmpl w:val="D43CA2F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bCs w:val="0"/>
        <w:i/>
        <w:sz w:val="26"/>
      </w:rPr>
    </w:lvl>
    <w:lvl w:ilvl="4">
      <w:start w:val="1"/>
      <w:numFmt w:val="decimal"/>
      <w:pStyle w:val="Heading5"/>
      <w:lvlText w:val="%1.%2.%3.%4.%5"/>
      <w:lvlJc w:val="left"/>
      <w:pPr>
        <w:ind w:left="1008" w:hanging="1008"/>
      </w:pPr>
      <w:rPr>
        <w:rFonts w:hint="default"/>
        <w:i/>
        <w:iCs/>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7CDE20ED"/>
    <w:multiLevelType w:val="hybridMultilevel"/>
    <w:tmpl w:val="C7C6909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9" w15:restartNumberingAfterBreak="0">
    <w:nsid w:val="7DDE01B4"/>
    <w:multiLevelType w:val="hybridMultilevel"/>
    <w:tmpl w:val="16D6922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009216447">
    <w:abstractNumId w:val="47"/>
  </w:num>
  <w:num w:numId="2" w16cid:durableId="145902804">
    <w:abstractNumId w:val="24"/>
  </w:num>
  <w:num w:numId="3" w16cid:durableId="1569268993">
    <w:abstractNumId w:val="13"/>
  </w:num>
  <w:num w:numId="4" w16cid:durableId="40135738">
    <w:abstractNumId w:val="0"/>
  </w:num>
  <w:num w:numId="5" w16cid:durableId="1544780890">
    <w:abstractNumId w:val="9"/>
  </w:num>
  <w:num w:numId="6" w16cid:durableId="2102796239">
    <w:abstractNumId w:val="32"/>
  </w:num>
  <w:num w:numId="7" w16cid:durableId="780536581">
    <w:abstractNumId w:val="44"/>
  </w:num>
  <w:num w:numId="8" w16cid:durableId="1235816786">
    <w:abstractNumId w:val="45"/>
  </w:num>
  <w:num w:numId="9" w16cid:durableId="1699357805">
    <w:abstractNumId w:val="35"/>
  </w:num>
  <w:num w:numId="10" w16cid:durableId="389118202">
    <w:abstractNumId w:val="49"/>
  </w:num>
  <w:num w:numId="11" w16cid:durableId="331030059">
    <w:abstractNumId w:val="11"/>
  </w:num>
  <w:num w:numId="12" w16cid:durableId="443308156">
    <w:abstractNumId w:val="36"/>
  </w:num>
  <w:num w:numId="13" w16cid:durableId="261425693">
    <w:abstractNumId w:val="21"/>
  </w:num>
  <w:num w:numId="14" w16cid:durableId="737434508">
    <w:abstractNumId w:val="38"/>
  </w:num>
  <w:num w:numId="15" w16cid:durableId="1916360794">
    <w:abstractNumId w:val="12"/>
  </w:num>
  <w:num w:numId="16" w16cid:durableId="353925192">
    <w:abstractNumId w:val="20"/>
  </w:num>
  <w:num w:numId="17" w16cid:durableId="533033562">
    <w:abstractNumId w:val="1"/>
  </w:num>
  <w:num w:numId="18" w16cid:durableId="2107653522">
    <w:abstractNumId w:val="30"/>
  </w:num>
  <w:num w:numId="19" w16cid:durableId="1337347702">
    <w:abstractNumId w:val="41"/>
  </w:num>
  <w:num w:numId="20" w16cid:durableId="1045368344">
    <w:abstractNumId w:val="18"/>
  </w:num>
  <w:num w:numId="21" w16cid:durableId="1238202396">
    <w:abstractNumId w:val="28"/>
  </w:num>
  <w:num w:numId="22" w16cid:durableId="672680925">
    <w:abstractNumId w:val="2"/>
  </w:num>
  <w:num w:numId="23" w16cid:durableId="1511066188">
    <w:abstractNumId w:val="23"/>
  </w:num>
  <w:num w:numId="24" w16cid:durableId="1511333815">
    <w:abstractNumId w:val="22"/>
  </w:num>
  <w:num w:numId="25" w16cid:durableId="1416626819">
    <w:abstractNumId w:val="4"/>
  </w:num>
  <w:num w:numId="26" w16cid:durableId="1923905912">
    <w:abstractNumId w:val="43"/>
  </w:num>
  <w:num w:numId="27" w16cid:durableId="1819952485">
    <w:abstractNumId w:val="40"/>
  </w:num>
  <w:num w:numId="28" w16cid:durableId="1439443211">
    <w:abstractNumId w:val="29"/>
  </w:num>
  <w:num w:numId="29" w16cid:durableId="38208066">
    <w:abstractNumId w:val="27"/>
  </w:num>
  <w:num w:numId="30" w16cid:durableId="938488639">
    <w:abstractNumId w:val="5"/>
  </w:num>
  <w:num w:numId="31" w16cid:durableId="318391344">
    <w:abstractNumId w:val="39"/>
  </w:num>
  <w:num w:numId="32" w16cid:durableId="1861041829">
    <w:abstractNumId w:val="10"/>
  </w:num>
  <w:num w:numId="33" w16cid:durableId="467162574">
    <w:abstractNumId w:val="17"/>
  </w:num>
  <w:num w:numId="34" w16cid:durableId="1857570681">
    <w:abstractNumId w:val="25"/>
  </w:num>
  <w:num w:numId="35" w16cid:durableId="207006">
    <w:abstractNumId w:val="7"/>
  </w:num>
  <w:num w:numId="36" w16cid:durableId="1845168543">
    <w:abstractNumId w:val="19"/>
  </w:num>
  <w:num w:numId="37" w16cid:durableId="856163739">
    <w:abstractNumId w:val="26"/>
  </w:num>
  <w:num w:numId="38" w16cid:durableId="1979532409">
    <w:abstractNumId w:val="33"/>
  </w:num>
  <w:num w:numId="39" w16cid:durableId="1105537255">
    <w:abstractNumId w:val="48"/>
  </w:num>
  <w:num w:numId="40" w16cid:durableId="869298961">
    <w:abstractNumId w:val="8"/>
  </w:num>
  <w:num w:numId="41" w16cid:durableId="1147864219">
    <w:abstractNumId w:val="16"/>
  </w:num>
  <w:num w:numId="42" w16cid:durableId="1533372848">
    <w:abstractNumId w:val="15"/>
  </w:num>
  <w:num w:numId="43" w16cid:durableId="1186988692">
    <w:abstractNumId w:val="42"/>
  </w:num>
  <w:num w:numId="44" w16cid:durableId="246117814">
    <w:abstractNumId w:val="34"/>
  </w:num>
  <w:num w:numId="45" w16cid:durableId="328142975">
    <w:abstractNumId w:val="46"/>
  </w:num>
  <w:num w:numId="46" w16cid:durableId="910237731">
    <w:abstractNumId w:val="6"/>
  </w:num>
  <w:num w:numId="47" w16cid:durableId="1547450494">
    <w:abstractNumId w:val="3"/>
  </w:num>
  <w:num w:numId="48" w16cid:durableId="596599779">
    <w:abstractNumId w:val="31"/>
  </w:num>
  <w:num w:numId="49" w16cid:durableId="1676418930">
    <w:abstractNumId w:val="14"/>
  </w:num>
  <w:num w:numId="50" w16cid:durableId="2004235740">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03"/>
    <w:rsid w:val="00000BC6"/>
    <w:rsid w:val="0000181C"/>
    <w:rsid w:val="00006621"/>
    <w:rsid w:val="00011C2B"/>
    <w:rsid w:val="0002381A"/>
    <w:rsid w:val="0002556B"/>
    <w:rsid w:val="000359A4"/>
    <w:rsid w:val="00041234"/>
    <w:rsid w:val="000432FD"/>
    <w:rsid w:val="00046F50"/>
    <w:rsid w:val="0005453D"/>
    <w:rsid w:val="00061D0E"/>
    <w:rsid w:val="00067351"/>
    <w:rsid w:val="00080838"/>
    <w:rsid w:val="00084BF4"/>
    <w:rsid w:val="000B3C8E"/>
    <w:rsid w:val="000B5DE8"/>
    <w:rsid w:val="000C3F8D"/>
    <w:rsid w:val="000E071B"/>
    <w:rsid w:val="000F1729"/>
    <w:rsid w:val="000F3151"/>
    <w:rsid w:val="000F3B02"/>
    <w:rsid w:val="000F599F"/>
    <w:rsid w:val="000F7250"/>
    <w:rsid w:val="00101E1F"/>
    <w:rsid w:val="001063AE"/>
    <w:rsid w:val="001077C3"/>
    <w:rsid w:val="0011049F"/>
    <w:rsid w:val="001224E3"/>
    <w:rsid w:val="001263D3"/>
    <w:rsid w:val="00133E77"/>
    <w:rsid w:val="001349EC"/>
    <w:rsid w:val="00141D4E"/>
    <w:rsid w:val="00155B13"/>
    <w:rsid w:val="001615BB"/>
    <w:rsid w:val="00161C9E"/>
    <w:rsid w:val="00163D50"/>
    <w:rsid w:val="00164532"/>
    <w:rsid w:val="0017092D"/>
    <w:rsid w:val="00181793"/>
    <w:rsid w:val="001847CF"/>
    <w:rsid w:val="0018504D"/>
    <w:rsid w:val="00186638"/>
    <w:rsid w:val="00194DA0"/>
    <w:rsid w:val="0019610B"/>
    <w:rsid w:val="00197D38"/>
    <w:rsid w:val="001A4EF3"/>
    <w:rsid w:val="001A582B"/>
    <w:rsid w:val="001A6347"/>
    <w:rsid w:val="001A74B2"/>
    <w:rsid w:val="001C6FDB"/>
    <w:rsid w:val="001D07AA"/>
    <w:rsid w:val="001E53C1"/>
    <w:rsid w:val="001E6507"/>
    <w:rsid w:val="00205C9C"/>
    <w:rsid w:val="00210A35"/>
    <w:rsid w:val="0021584D"/>
    <w:rsid w:val="00221565"/>
    <w:rsid w:val="002236E6"/>
    <w:rsid w:val="00235F6D"/>
    <w:rsid w:val="00242A4C"/>
    <w:rsid w:val="00251F07"/>
    <w:rsid w:val="002648D9"/>
    <w:rsid w:val="00265292"/>
    <w:rsid w:val="00295FCD"/>
    <w:rsid w:val="002B26B2"/>
    <w:rsid w:val="002B7C7D"/>
    <w:rsid w:val="002D2367"/>
    <w:rsid w:val="002D378E"/>
    <w:rsid w:val="002D6E1C"/>
    <w:rsid w:val="002F2E1A"/>
    <w:rsid w:val="00311A03"/>
    <w:rsid w:val="00314527"/>
    <w:rsid w:val="00316AAB"/>
    <w:rsid w:val="00321414"/>
    <w:rsid w:val="003450E5"/>
    <w:rsid w:val="00351DBE"/>
    <w:rsid w:val="0035699F"/>
    <w:rsid w:val="00363E7F"/>
    <w:rsid w:val="0036795E"/>
    <w:rsid w:val="00373DC9"/>
    <w:rsid w:val="0037409A"/>
    <w:rsid w:val="0038362B"/>
    <w:rsid w:val="00387AAB"/>
    <w:rsid w:val="0039146C"/>
    <w:rsid w:val="003954D7"/>
    <w:rsid w:val="00397034"/>
    <w:rsid w:val="003A7FBC"/>
    <w:rsid w:val="003B599F"/>
    <w:rsid w:val="003C447D"/>
    <w:rsid w:val="003D4A92"/>
    <w:rsid w:val="003E6F12"/>
    <w:rsid w:val="003F72DE"/>
    <w:rsid w:val="00400CE3"/>
    <w:rsid w:val="00430F53"/>
    <w:rsid w:val="004314C7"/>
    <w:rsid w:val="0044721C"/>
    <w:rsid w:val="00450A10"/>
    <w:rsid w:val="004553D9"/>
    <w:rsid w:val="004647E7"/>
    <w:rsid w:val="00466D8B"/>
    <w:rsid w:val="00467FB0"/>
    <w:rsid w:val="0047391E"/>
    <w:rsid w:val="00482BA8"/>
    <w:rsid w:val="004B4FD3"/>
    <w:rsid w:val="004C21B0"/>
    <w:rsid w:val="004E5CB2"/>
    <w:rsid w:val="004F1207"/>
    <w:rsid w:val="004F4845"/>
    <w:rsid w:val="0052099B"/>
    <w:rsid w:val="00522C28"/>
    <w:rsid w:val="005532BE"/>
    <w:rsid w:val="00553DFE"/>
    <w:rsid w:val="00555685"/>
    <w:rsid w:val="00561671"/>
    <w:rsid w:val="00570331"/>
    <w:rsid w:val="00574222"/>
    <w:rsid w:val="00594F20"/>
    <w:rsid w:val="005B606F"/>
    <w:rsid w:val="005C6085"/>
    <w:rsid w:val="005C722E"/>
    <w:rsid w:val="005D6ABE"/>
    <w:rsid w:val="005E0FF6"/>
    <w:rsid w:val="005E5375"/>
    <w:rsid w:val="005F19A7"/>
    <w:rsid w:val="006007FE"/>
    <w:rsid w:val="00604334"/>
    <w:rsid w:val="00605A1C"/>
    <w:rsid w:val="006130CD"/>
    <w:rsid w:val="0061750A"/>
    <w:rsid w:val="00641850"/>
    <w:rsid w:val="00644673"/>
    <w:rsid w:val="00644919"/>
    <w:rsid w:val="00650780"/>
    <w:rsid w:val="00653A3A"/>
    <w:rsid w:val="0065492E"/>
    <w:rsid w:val="00677CDD"/>
    <w:rsid w:val="006A374D"/>
    <w:rsid w:val="006B11AE"/>
    <w:rsid w:val="006B792A"/>
    <w:rsid w:val="006D387F"/>
    <w:rsid w:val="006E1A83"/>
    <w:rsid w:val="006F30BF"/>
    <w:rsid w:val="006F5861"/>
    <w:rsid w:val="00700AEB"/>
    <w:rsid w:val="0070494F"/>
    <w:rsid w:val="00706757"/>
    <w:rsid w:val="007378A0"/>
    <w:rsid w:val="00750EBB"/>
    <w:rsid w:val="00755205"/>
    <w:rsid w:val="00762BCE"/>
    <w:rsid w:val="00766A20"/>
    <w:rsid w:val="007950DA"/>
    <w:rsid w:val="00796DCF"/>
    <w:rsid w:val="007A1861"/>
    <w:rsid w:val="007A2170"/>
    <w:rsid w:val="007B1E52"/>
    <w:rsid w:val="007C1A8B"/>
    <w:rsid w:val="007D1CB8"/>
    <w:rsid w:val="007E0CBD"/>
    <w:rsid w:val="007E5D1E"/>
    <w:rsid w:val="00837217"/>
    <w:rsid w:val="008463BD"/>
    <w:rsid w:val="00851DA8"/>
    <w:rsid w:val="00855C1C"/>
    <w:rsid w:val="0086408A"/>
    <w:rsid w:val="00870D17"/>
    <w:rsid w:val="00870F94"/>
    <w:rsid w:val="008759C1"/>
    <w:rsid w:val="008A01E9"/>
    <w:rsid w:val="008B7088"/>
    <w:rsid w:val="008C1345"/>
    <w:rsid w:val="008C3E4B"/>
    <w:rsid w:val="008C63AD"/>
    <w:rsid w:val="008C69DA"/>
    <w:rsid w:val="008D2F9F"/>
    <w:rsid w:val="008E50B6"/>
    <w:rsid w:val="008F2B45"/>
    <w:rsid w:val="008F3D04"/>
    <w:rsid w:val="008F52CB"/>
    <w:rsid w:val="0090168F"/>
    <w:rsid w:val="009112B1"/>
    <w:rsid w:val="0091630E"/>
    <w:rsid w:val="00936A34"/>
    <w:rsid w:val="009459E7"/>
    <w:rsid w:val="00945E47"/>
    <w:rsid w:val="009467D1"/>
    <w:rsid w:val="00957D03"/>
    <w:rsid w:val="00974A31"/>
    <w:rsid w:val="009758C0"/>
    <w:rsid w:val="0098728A"/>
    <w:rsid w:val="009B5C27"/>
    <w:rsid w:val="009D6E5A"/>
    <w:rsid w:val="009E2D3F"/>
    <w:rsid w:val="00A14438"/>
    <w:rsid w:val="00A144BD"/>
    <w:rsid w:val="00A16B18"/>
    <w:rsid w:val="00A17C76"/>
    <w:rsid w:val="00A2364B"/>
    <w:rsid w:val="00A24F17"/>
    <w:rsid w:val="00A34995"/>
    <w:rsid w:val="00A35C15"/>
    <w:rsid w:val="00A3792A"/>
    <w:rsid w:val="00A51CC8"/>
    <w:rsid w:val="00A53216"/>
    <w:rsid w:val="00A6023F"/>
    <w:rsid w:val="00A675D2"/>
    <w:rsid w:val="00A702EF"/>
    <w:rsid w:val="00A705BC"/>
    <w:rsid w:val="00A738A5"/>
    <w:rsid w:val="00A81074"/>
    <w:rsid w:val="00A82ED1"/>
    <w:rsid w:val="00A84325"/>
    <w:rsid w:val="00A84996"/>
    <w:rsid w:val="00AA48BD"/>
    <w:rsid w:val="00AB5965"/>
    <w:rsid w:val="00AE03F0"/>
    <w:rsid w:val="00AE352B"/>
    <w:rsid w:val="00AE636C"/>
    <w:rsid w:val="00AF30EA"/>
    <w:rsid w:val="00AF766A"/>
    <w:rsid w:val="00B04BB1"/>
    <w:rsid w:val="00B061A6"/>
    <w:rsid w:val="00B14A85"/>
    <w:rsid w:val="00B21A2C"/>
    <w:rsid w:val="00B30CB9"/>
    <w:rsid w:val="00B3334D"/>
    <w:rsid w:val="00B41681"/>
    <w:rsid w:val="00B50849"/>
    <w:rsid w:val="00B7095B"/>
    <w:rsid w:val="00B7382C"/>
    <w:rsid w:val="00B77646"/>
    <w:rsid w:val="00B9217E"/>
    <w:rsid w:val="00BB75F6"/>
    <w:rsid w:val="00BD00D0"/>
    <w:rsid w:val="00BD5CD6"/>
    <w:rsid w:val="00BE21E5"/>
    <w:rsid w:val="00BF5472"/>
    <w:rsid w:val="00C12304"/>
    <w:rsid w:val="00C235E5"/>
    <w:rsid w:val="00C27336"/>
    <w:rsid w:val="00C50A2A"/>
    <w:rsid w:val="00C77F74"/>
    <w:rsid w:val="00C854D0"/>
    <w:rsid w:val="00C955FD"/>
    <w:rsid w:val="00CA4DA3"/>
    <w:rsid w:val="00CA5846"/>
    <w:rsid w:val="00CC18F6"/>
    <w:rsid w:val="00CD10ED"/>
    <w:rsid w:val="00CD3D8B"/>
    <w:rsid w:val="00CE20B7"/>
    <w:rsid w:val="00CE3664"/>
    <w:rsid w:val="00CF09C6"/>
    <w:rsid w:val="00D06490"/>
    <w:rsid w:val="00D070D7"/>
    <w:rsid w:val="00D13B3C"/>
    <w:rsid w:val="00D261E5"/>
    <w:rsid w:val="00D61E57"/>
    <w:rsid w:val="00D7128C"/>
    <w:rsid w:val="00D724C7"/>
    <w:rsid w:val="00D74F62"/>
    <w:rsid w:val="00D7694B"/>
    <w:rsid w:val="00D81142"/>
    <w:rsid w:val="00D840FB"/>
    <w:rsid w:val="00D85AE3"/>
    <w:rsid w:val="00D900BA"/>
    <w:rsid w:val="00DB2AD8"/>
    <w:rsid w:val="00DB525D"/>
    <w:rsid w:val="00DB6137"/>
    <w:rsid w:val="00DB6698"/>
    <w:rsid w:val="00DC3B86"/>
    <w:rsid w:val="00DD1D56"/>
    <w:rsid w:val="00DD39FC"/>
    <w:rsid w:val="00DD7C14"/>
    <w:rsid w:val="00DE6FBB"/>
    <w:rsid w:val="00DF06F5"/>
    <w:rsid w:val="00E05488"/>
    <w:rsid w:val="00E12A0C"/>
    <w:rsid w:val="00E146B9"/>
    <w:rsid w:val="00E15E7A"/>
    <w:rsid w:val="00E21AEE"/>
    <w:rsid w:val="00E40233"/>
    <w:rsid w:val="00E448BB"/>
    <w:rsid w:val="00E54281"/>
    <w:rsid w:val="00E724EA"/>
    <w:rsid w:val="00E91822"/>
    <w:rsid w:val="00EA4275"/>
    <w:rsid w:val="00EC5402"/>
    <w:rsid w:val="00EE485F"/>
    <w:rsid w:val="00EE7D48"/>
    <w:rsid w:val="00F06D4F"/>
    <w:rsid w:val="00F12750"/>
    <w:rsid w:val="00F25573"/>
    <w:rsid w:val="00F43A4F"/>
    <w:rsid w:val="00F50FA9"/>
    <w:rsid w:val="00F55323"/>
    <w:rsid w:val="00F6500D"/>
    <w:rsid w:val="00F70E83"/>
    <w:rsid w:val="00F804D1"/>
    <w:rsid w:val="00F863C9"/>
    <w:rsid w:val="00F87BF2"/>
    <w:rsid w:val="00F905CD"/>
    <w:rsid w:val="00F911DC"/>
    <w:rsid w:val="00FA182E"/>
    <w:rsid w:val="00FA7008"/>
    <w:rsid w:val="00FB4151"/>
    <w:rsid w:val="00FC25B2"/>
    <w:rsid w:val="00FD225D"/>
    <w:rsid w:val="00FD44BF"/>
    <w:rsid w:val="00FE6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48095"/>
  <w15:chartTrackingRefBased/>
  <w15:docId w15:val="{3F998A1D-E7CE-4DDF-97A0-39DFFD8B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6500D"/>
    <w:pPr>
      <w:keepNext/>
      <w:keepLines/>
      <w:numPr>
        <w:ilvl w:val="3"/>
        <w:numId w:val="1"/>
      </w:numPr>
      <w:spacing w:before="120" w:after="120" w:line="360" w:lineRule="auto"/>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F6500D"/>
    <w:pPr>
      <w:keepNext/>
      <w:keepLines/>
      <w:numPr>
        <w:ilvl w:val="4"/>
        <w:numId w:val="1"/>
      </w:numPr>
      <w:spacing w:before="40" w:after="0"/>
      <w:outlineLvl w:val="4"/>
    </w:pPr>
    <w:rPr>
      <w:rFonts w:eastAsiaTheme="majorEastAsia" w:cs="Times New Roman"/>
      <w:b/>
      <w:bCs/>
      <w:i/>
      <w:iCs/>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F6500D"/>
    <w:rPr>
      <w:rFonts w:eastAsiaTheme="majorEastAsia" w:cstheme="majorBidi"/>
      <w:b/>
      <w:bCs/>
      <w:i/>
      <w:iCs/>
      <w:color w:val="000000" w:themeColor="text1"/>
    </w:rPr>
  </w:style>
  <w:style w:type="character" w:customStyle="1" w:styleId="Heading5Char">
    <w:name w:val="Heading 5 Char"/>
    <w:basedOn w:val="DefaultParagraphFont"/>
    <w:link w:val="Heading5"/>
    <w:uiPriority w:val="9"/>
    <w:rsid w:val="00F6500D"/>
    <w:rPr>
      <w:rFonts w:eastAsiaTheme="majorEastAsia" w:cs="Times New Roman"/>
      <w:b/>
      <w:bCs/>
      <w:i/>
      <w:iCs/>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Normal"/>
    <w:rsid w:val="00E12A0C"/>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E12A0C"/>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A5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1C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1CC8"/>
    <w:rPr>
      <w:rFonts w:ascii="Courier New" w:eastAsia="Times New Roman" w:hAnsi="Courier New" w:cs="Courier New"/>
      <w:sz w:val="20"/>
      <w:szCs w:val="20"/>
    </w:rPr>
  </w:style>
  <w:style w:type="character" w:customStyle="1" w:styleId="text-token-text-primary">
    <w:name w:val="text-token-text-primary"/>
    <w:basedOn w:val="DefaultParagraphFont"/>
    <w:rsid w:val="00A51CC8"/>
  </w:style>
  <w:style w:type="character" w:styleId="Strong">
    <w:name w:val="Strong"/>
    <w:basedOn w:val="DefaultParagraphFont"/>
    <w:uiPriority w:val="22"/>
    <w:qFormat/>
    <w:rsid w:val="0036795E"/>
    <w:rPr>
      <w:b/>
      <w:bCs/>
    </w:rPr>
  </w:style>
  <w:style w:type="paragraph" w:styleId="FootnoteText">
    <w:name w:val="footnote text"/>
    <w:basedOn w:val="Normal"/>
    <w:link w:val="FootnoteTextChar"/>
    <w:uiPriority w:val="99"/>
    <w:semiHidden/>
    <w:unhideWhenUsed/>
    <w:rsid w:val="00235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F6D"/>
    <w:rPr>
      <w:sz w:val="20"/>
      <w:szCs w:val="20"/>
    </w:rPr>
  </w:style>
  <w:style w:type="character" w:styleId="FootnoteReference">
    <w:name w:val="footnote reference"/>
    <w:basedOn w:val="DefaultParagraphFont"/>
    <w:uiPriority w:val="99"/>
    <w:semiHidden/>
    <w:unhideWhenUsed/>
    <w:rsid w:val="00235F6D"/>
    <w:rPr>
      <w:vertAlign w:val="superscript"/>
    </w:rPr>
  </w:style>
  <w:style w:type="character" w:customStyle="1" w:styleId="UnresolvedMention1">
    <w:name w:val="Unresolved Mention1"/>
    <w:basedOn w:val="DefaultParagraphFont"/>
    <w:uiPriority w:val="99"/>
    <w:semiHidden/>
    <w:unhideWhenUsed/>
    <w:rsid w:val="00482BA8"/>
    <w:rPr>
      <w:color w:val="605E5C"/>
      <w:shd w:val="clear" w:color="auto" w:fill="E1DFDD"/>
    </w:rPr>
  </w:style>
  <w:style w:type="paragraph" w:styleId="TOCHeading">
    <w:name w:val="TOC Heading"/>
    <w:basedOn w:val="Heading1"/>
    <w:next w:val="Normal"/>
    <w:uiPriority w:val="39"/>
    <w:unhideWhenUsed/>
    <w:qFormat/>
    <w:rsid w:val="0011049F"/>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5">
    <w:name w:val="toc 5"/>
    <w:basedOn w:val="Normal"/>
    <w:next w:val="Normal"/>
    <w:autoRedefine/>
    <w:uiPriority w:val="39"/>
    <w:unhideWhenUsed/>
    <w:rsid w:val="0011049F"/>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1049F"/>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1049F"/>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1049F"/>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1049F"/>
    <w:pPr>
      <w:spacing w:after="100" w:line="278" w:lineRule="auto"/>
      <w:ind w:left="1920"/>
    </w:pPr>
    <w:rPr>
      <w:rFonts w:asciiTheme="minorHAnsi" w:eastAsiaTheme="minorEastAsia" w:hAnsiTheme="minorHAnsi"/>
      <w:kern w:val="2"/>
      <w:sz w:val="24"/>
      <w:szCs w:val="24"/>
      <w14:ligatures w14:val="standardContextual"/>
    </w:rPr>
  </w:style>
  <w:style w:type="paragraph" w:styleId="TableofFigures">
    <w:name w:val="table of figures"/>
    <w:basedOn w:val="Normal"/>
    <w:next w:val="Normal"/>
    <w:uiPriority w:val="99"/>
    <w:unhideWhenUsed/>
    <w:rsid w:val="007C1A8B"/>
    <w:pPr>
      <w:spacing w:after="0"/>
    </w:pPr>
  </w:style>
  <w:style w:type="character" w:styleId="FollowedHyperlink">
    <w:name w:val="FollowedHyperlink"/>
    <w:basedOn w:val="DefaultParagraphFont"/>
    <w:uiPriority w:val="99"/>
    <w:semiHidden/>
    <w:unhideWhenUsed/>
    <w:rsid w:val="0052099B"/>
    <w:rPr>
      <w:color w:val="954F72" w:themeColor="followedHyperlink"/>
      <w:u w:val="single"/>
    </w:rPr>
  </w:style>
  <w:style w:type="table" w:styleId="PlainTable1">
    <w:name w:val="Plain Table 1"/>
    <w:basedOn w:val="TableNormal"/>
    <w:uiPriority w:val="41"/>
    <w:rsid w:val="004C21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D7128C"/>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final\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3F5B2F9-6881-41D1-A0B0-C019AF7AC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2</TotalTime>
  <Pages>80</Pages>
  <Words>12927</Words>
  <Characters>73686</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KHANH</dc:creator>
  <cp:keywords/>
  <dc:description/>
  <cp:lastModifiedBy>Le Khanh</cp:lastModifiedBy>
  <cp:revision>3</cp:revision>
  <dcterms:created xsi:type="dcterms:W3CDTF">2026-06-13T11:17:00Z</dcterms:created>
  <dcterms:modified xsi:type="dcterms:W3CDTF">2026-06-13T11:18:00Z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id="52VchX5M"/&gt;&lt;style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