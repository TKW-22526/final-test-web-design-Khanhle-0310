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B05A4" w14:textId="77777777" w:rsidR="00A705BC" w:rsidRPr="001A74B2" w:rsidRDefault="00A705BC" w:rsidP="00181793">
      <w:pPr>
        <w:jc w:val="center"/>
        <w:rPr>
          <w:sz w:val="30"/>
          <w:szCs w:val="30"/>
        </w:rPr>
      </w:pPr>
      <w:r w:rsidRPr="001A74B2">
        <w:rPr>
          <w:sz w:val="30"/>
          <w:szCs w:val="30"/>
        </w:rPr>
        <w:t>ĐẠI HỌC TRÀ VINH</w:t>
      </w:r>
    </w:p>
    <w:p w14:paraId="42F451C0" w14:textId="77777777" w:rsidR="00A705BC" w:rsidRPr="001A74B2" w:rsidRDefault="00A705BC" w:rsidP="00181793">
      <w:pPr>
        <w:jc w:val="center"/>
        <w:rPr>
          <w:sz w:val="30"/>
          <w:szCs w:val="30"/>
        </w:rPr>
      </w:pPr>
      <w:r w:rsidRPr="001A74B2">
        <w:rPr>
          <w:sz w:val="30"/>
          <w:szCs w:val="30"/>
        </w:rPr>
        <w:t>TRƯỜNG KỸ THUẬT VÀ CÔNG NGHỆ</w:t>
      </w:r>
    </w:p>
    <w:p w14:paraId="31F0FF2E" w14:textId="77777777" w:rsidR="00A705BC" w:rsidRPr="001A74B2" w:rsidRDefault="00A705BC" w:rsidP="00181793">
      <w:pPr>
        <w:jc w:val="center"/>
        <w:rPr>
          <w:b/>
          <w:sz w:val="30"/>
          <w:szCs w:val="30"/>
        </w:rPr>
      </w:pPr>
      <w:r w:rsidRPr="001A74B2">
        <w:rPr>
          <w:b/>
          <w:sz w:val="30"/>
          <w:szCs w:val="30"/>
        </w:rPr>
        <w:t>KHOA CÔNG NGHỆ THÔNG TIN</w:t>
      </w:r>
    </w:p>
    <w:p w14:paraId="057A45AE" w14:textId="77777777" w:rsidR="00397034" w:rsidRPr="001A74B2" w:rsidRDefault="00397034" w:rsidP="00181793">
      <w:pPr>
        <w:jc w:val="center"/>
        <w:rPr>
          <w:b/>
          <w:sz w:val="30"/>
          <w:szCs w:val="30"/>
        </w:rPr>
      </w:pPr>
    </w:p>
    <w:p w14:paraId="3ECFE001" w14:textId="77777777" w:rsidR="00DB2AD8" w:rsidRPr="001A74B2" w:rsidRDefault="00DB2AD8" w:rsidP="00181793">
      <w:pPr>
        <w:jc w:val="center"/>
        <w:rPr>
          <w:b/>
          <w:sz w:val="30"/>
          <w:szCs w:val="30"/>
        </w:rPr>
      </w:pPr>
    </w:p>
    <w:p w14:paraId="47D15E41" w14:textId="77777777" w:rsidR="00A705BC" w:rsidRPr="001A74B2" w:rsidRDefault="00AF30EA" w:rsidP="00181793">
      <w:pPr>
        <w:jc w:val="center"/>
        <w:rPr>
          <w:sz w:val="30"/>
          <w:szCs w:val="30"/>
        </w:rPr>
      </w:pPr>
      <w:r w:rsidRPr="001A74B2">
        <w:rPr>
          <w:noProof/>
          <w:sz w:val="30"/>
          <w:szCs w:val="30"/>
        </w:rPr>
        <w:drawing>
          <wp:inline distT="0" distB="0" distL="0" distR="0" wp14:anchorId="2E9E6572" wp14:editId="0DA695D7">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619BFED" w14:textId="77777777" w:rsidR="00DB2AD8" w:rsidRPr="001A74B2" w:rsidRDefault="00DB2AD8" w:rsidP="00181793">
      <w:pPr>
        <w:jc w:val="center"/>
        <w:rPr>
          <w:sz w:val="30"/>
          <w:szCs w:val="30"/>
        </w:rPr>
      </w:pPr>
    </w:p>
    <w:p w14:paraId="64E4B88B" w14:textId="77777777" w:rsidR="00397034" w:rsidRPr="001A74B2" w:rsidRDefault="00397034" w:rsidP="00181793">
      <w:pPr>
        <w:jc w:val="center"/>
        <w:rPr>
          <w:sz w:val="30"/>
          <w:szCs w:val="30"/>
        </w:rPr>
      </w:pPr>
    </w:p>
    <w:p w14:paraId="35889758" w14:textId="77777777" w:rsidR="00A705BC" w:rsidRPr="001A74B2" w:rsidRDefault="00A705BC" w:rsidP="00181793">
      <w:pPr>
        <w:jc w:val="center"/>
        <w:rPr>
          <w:b/>
          <w:sz w:val="30"/>
          <w:szCs w:val="30"/>
        </w:rPr>
      </w:pPr>
      <w:r w:rsidRPr="001A74B2">
        <w:rPr>
          <w:b/>
          <w:sz w:val="30"/>
          <w:szCs w:val="30"/>
        </w:rPr>
        <w:t>ĐỒ ÁN MÔN HỌC</w:t>
      </w:r>
    </w:p>
    <w:p w14:paraId="5422E58E" w14:textId="77777777" w:rsidR="00A705BC" w:rsidRPr="001A74B2" w:rsidRDefault="00C77F74" w:rsidP="00181793">
      <w:pPr>
        <w:jc w:val="center"/>
        <w:rPr>
          <w:b/>
          <w:sz w:val="30"/>
          <w:szCs w:val="30"/>
        </w:rPr>
      </w:pPr>
      <w:r w:rsidRPr="001A74B2">
        <w:rPr>
          <w:b/>
          <w:sz w:val="30"/>
          <w:szCs w:val="30"/>
        </w:rPr>
        <w:t>THIẾT KẾ WEB</w:t>
      </w:r>
    </w:p>
    <w:p w14:paraId="59CD6994" w14:textId="77777777" w:rsidR="00DB2AD8" w:rsidRPr="001A74B2" w:rsidRDefault="00DB2AD8" w:rsidP="00181793">
      <w:pPr>
        <w:jc w:val="center"/>
        <w:rPr>
          <w:b/>
          <w:sz w:val="30"/>
          <w:szCs w:val="30"/>
        </w:rPr>
      </w:pPr>
    </w:p>
    <w:p w14:paraId="3858294F" w14:textId="77777777" w:rsidR="00DB2AD8" w:rsidRPr="001A74B2" w:rsidRDefault="00DB2AD8" w:rsidP="00181793">
      <w:pPr>
        <w:jc w:val="center"/>
        <w:rPr>
          <w:b/>
          <w:sz w:val="30"/>
          <w:szCs w:val="30"/>
        </w:rPr>
      </w:pPr>
    </w:p>
    <w:p w14:paraId="0C9DB4CA" w14:textId="77777777" w:rsidR="00000BC6" w:rsidRDefault="00000BC6" w:rsidP="00181793">
      <w:pPr>
        <w:jc w:val="center"/>
        <w:rPr>
          <w:b/>
          <w:sz w:val="36"/>
          <w:szCs w:val="36"/>
        </w:rPr>
      </w:pPr>
      <w:r w:rsidRPr="00000BC6">
        <w:rPr>
          <w:b/>
          <w:sz w:val="36"/>
          <w:szCs w:val="36"/>
        </w:rPr>
        <w:t xml:space="preserve">THIẾT KẾ VÀ XÂY DỰNG WEBSITE </w:t>
      </w:r>
    </w:p>
    <w:p w14:paraId="0688CE63" w14:textId="7F878246" w:rsidR="00DB2AD8" w:rsidRPr="00000BC6" w:rsidRDefault="00000BC6" w:rsidP="00181793">
      <w:pPr>
        <w:jc w:val="center"/>
        <w:rPr>
          <w:b/>
          <w:sz w:val="36"/>
          <w:szCs w:val="36"/>
        </w:rPr>
      </w:pPr>
      <w:r w:rsidRPr="00000BC6">
        <w:rPr>
          <w:b/>
          <w:sz w:val="36"/>
          <w:szCs w:val="36"/>
        </w:rPr>
        <w:t>TIỆM ĂN VẶT TUỔI THƠ</w:t>
      </w:r>
    </w:p>
    <w:p w14:paraId="496269B5" w14:textId="77777777" w:rsidR="00DB2AD8" w:rsidRPr="001A74B2" w:rsidRDefault="00DB2AD8" w:rsidP="00181793">
      <w:pPr>
        <w:jc w:val="center"/>
        <w:rPr>
          <w:b/>
          <w:sz w:val="30"/>
          <w:szCs w:val="3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1A74B2" w14:paraId="75CA6792" w14:textId="77777777" w:rsidTr="00F50FA9">
        <w:tc>
          <w:tcPr>
            <w:tcW w:w="2402" w:type="pct"/>
          </w:tcPr>
          <w:p w14:paraId="5F7E1201" w14:textId="77777777" w:rsidR="00F55323" w:rsidRPr="001A6347" w:rsidRDefault="00F55323" w:rsidP="00397034">
            <w:pPr>
              <w:spacing w:before="120" w:after="120" w:line="360" w:lineRule="auto"/>
              <w:rPr>
                <w:b/>
                <w:sz w:val="28"/>
                <w:szCs w:val="28"/>
              </w:rPr>
            </w:pPr>
            <w:r w:rsidRPr="001A6347">
              <w:rPr>
                <w:b/>
                <w:sz w:val="28"/>
                <w:szCs w:val="28"/>
              </w:rPr>
              <w:t>Người hướng dẫn:</w:t>
            </w:r>
          </w:p>
          <w:p w14:paraId="0285949F" w14:textId="77777777" w:rsidR="00F55323" w:rsidRPr="001A6347" w:rsidRDefault="005C722E" w:rsidP="004E5CB2">
            <w:pPr>
              <w:spacing w:before="120" w:after="120" w:line="360" w:lineRule="auto"/>
              <w:rPr>
                <w:sz w:val="28"/>
                <w:szCs w:val="28"/>
              </w:rPr>
            </w:pPr>
            <w:r w:rsidRPr="001A6347">
              <w:rPr>
                <w:sz w:val="28"/>
                <w:szCs w:val="28"/>
              </w:rPr>
              <w:t xml:space="preserve">Ths. </w:t>
            </w:r>
            <w:r w:rsidR="00E40233" w:rsidRPr="001A6347">
              <w:rPr>
                <w:sz w:val="28"/>
                <w:szCs w:val="28"/>
              </w:rPr>
              <w:t>Nguyễn Ngọc Đan Thanh</w:t>
            </w:r>
          </w:p>
        </w:tc>
        <w:tc>
          <w:tcPr>
            <w:tcW w:w="2598" w:type="pct"/>
          </w:tcPr>
          <w:p w14:paraId="59A34C96" w14:textId="77777777" w:rsidR="00F55323" w:rsidRPr="001A6347" w:rsidRDefault="00E40233" w:rsidP="00397034">
            <w:pPr>
              <w:spacing w:before="120" w:after="120" w:line="360" w:lineRule="auto"/>
              <w:rPr>
                <w:b/>
                <w:sz w:val="28"/>
                <w:szCs w:val="28"/>
              </w:rPr>
            </w:pPr>
            <w:r w:rsidRPr="001A6347">
              <w:rPr>
                <w:b/>
                <w:sz w:val="28"/>
                <w:szCs w:val="28"/>
              </w:rPr>
              <w:t>Sinh viên thực hiện:</w:t>
            </w:r>
          </w:p>
          <w:p w14:paraId="68BDF281" w14:textId="359695A7" w:rsidR="00E40233" w:rsidRPr="001A6347" w:rsidRDefault="00E40233" w:rsidP="00FA7008">
            <w:pPr>
              <w:spacing w:before="120" w:after="120" w:line="360" w:lineRule="auto"/>
              <w:ind w:left="360"/>
              <w:rPr>
                <w:sz w:val="28"/>
                <w:szCs w:val="28"/>
              </w:rPr>
            </w:pPr>
            <w:r w:rsidRPr="001A6347">
              <w:rPr>
                <w:sz w:val="28"/>
                <w:szCs w:val="28"/>
              </w:rPr>
              <w:t xml:space="preserve">Họ tên: </w:t>
            </w:r>
            <w:r w:rsidR="00957D03" w:rsidRPr="001A6347">
              <w:rPr>
                <w:sz w:val="28"/>
                <w:szCs w:val="28"/>
              </w:rPr>
              <w:t>Lê Gia Khánh</w:t>
            </w:r>
          </w:p>
          <w:p w14:paraId="5A0D31CD" w14:textId="4F21EB27" w:rsidR="00E40233" w:rsidRPr="001A6347" w:rsidRDefault="00E40233" w:rsidP="00FA7008">
            <w:pPr>
              <w:spacing w:before="120" w:after="120" w:line="360" w:lineRule="auto"/>
              <w:ind w:left="360"/>
              <w:rPr>
                <w:sz w:val="28"/>
                <w:szCs w:val="28"/>
              </w:rPr>
            </w:pPr>
            <w:r w:rsidRPr="001A6347">
              <w:rPr>
                <w:sz w:val="28"/>
                <w:szCs w:val="28"/>
              </w:rPr>
              <w:t>Mã số: 11</w:t>
            </w:r>
            <w:r w:rsidR="00957D03" w:rsidRPr="001A6347">
              <w:rPr>
                <w:sz w:val="28"/>
                <w:szCs w:val="28"/>
              </w:rPr>
              <w:t>0124093</w:t>
            </w:r>
          </w:p>
          <w:p w14:paraId="473C77BD" w14:textId="536AF3DB" w:rsidR="00E40233" w:rsidRPr="001A74B2" w:rsidRDefault="00E40233" w:rsidP="00FA7008">
            <w:pPr>
              <w:spacing w:before="120" w:after="120" w:line="360" w:lineRule="auto"/>
              <w:ind w:left="360"/>
              <w:rPr>
                <w:sz w:val="30"/>
                <w:szCs w:val="30"/>
              </w:rPr>
            </w:pPr>
            <w:r w:rsidRPr="001A6347">
              <w:rPr>
                <w:sz w:val="28"/>
                <w:szCs w:val="28"/>
              </w:rPr>
              <w:t>Mã lớp: DA2</w:t>
            </w:r>
            <w:r w:rsidR="00957D03" w:rsidRPr="001A6347">
              <w:rPr>
                <w:sz w:val="28"/>
                <w:szCs w:val="28"/>
              </w:rPr>
              <w:t>4TTA</w:t>
            </w:r>
          </w:p>
        </w:tc>
      </w:tr>
    </w:tbl>
    <w:p w14:paraId="70F44B0A" w14:textId="77777777" w:rsidR="00F55323" w:rsidRPr="001A74B2" w:rsidRDefault="00F55323">
      <w:pPr>
        <w:rPr>
          <w:sz w:val="30"/>
          <w:szCs w:val="30"/>
        </w:rPr>
      </w:pPr>
    </w:p>
    <w:p w14:paraId="66EFBA56" w14:textId="77777777" w:rsidR="00DB2AD8" w:rsidRPr="001A74B2" w:rsidRDefault="00DB2AD8" w:rsidP="00397034">
      <w:pPr>
        <w:jc w:val="center"/>
        <w:rPr>
          <w:b/>
          <w:sz w:val="30"/>
          <w:szCs w:val="30"/>
        </w:rPr>
      </w:pPr>
    </w:p>
    <w:p w14:paraId="15CC7140" w14:textId="77777777" w:rsidR="00DB2AD8" w:rsidRPr="001A74B2" w:rsidRDefault="00DB2AD8" w:rsidP="00397034">
      <w:pPr>
        <w:jc w:val="center"/>
        <w:rPr>
          <w:b/>
          <w:sz w:val="30"/>
          <w:szCs w:val="30"/>
        </w:rPr>
      </w:pPr>
    </w:p>
    <w:p w14:paraId="22E40484" w14:textId="17A49206" w:rsidR="004E5CB2" w:rsidRPr="001A6347" w:rsidRDefault="00AE352B" w:rsidP="00D74F62">
      <w:pPr>
        <w:jc w:val="center"/>
        <w:rPr>
          <w:sz w:val="28"/>
          <w:szCs w:val="28"/>
        </w:rPr>
      </w:pPr>
      <w:r w:rsidRPr="001A6347">
        <w:rPr>
          <w:b/>
          <w:sz w:val="28"/>
          <w:szCs w:val="28"/>
        </w:rPr>
        <w:t>Vĩnh Long, tháng 6 năm 2026</w:t>
      </w:r>
      <w:r w:rsidR="00D74F62" w:rsidRPr="001A6347">
        <w:rPr>
          <w:sz w:val="28"/>
          <w:szCs w:val="28"/>
        </w:rPr>
        <w:t xml:space="preserve"> </w:t>
      </w:r>
    </w:p>
    <w:p w14:paraId="1F829BDD" w14:textId="77777777" w:rsidR="004E5CB2" w:rsidRDefault="004E5CB2">
      <w:pPr>
        <w:rPr>
          <w:sz w:val="30"/>
          <w:szCs w:val="30"/>
        </w:rPr>
      </w:pPr>
      <w:r>
        <w:rPr>
          <w:sz w:val="30"/>
          <w:szCs w:val="30"/>
        </w:rPr>
        <w:br w:type="page"/>
      </w:r>
    </w:p>
    <w:p w14:paraId="6B1ECCD2" w14:textId="64DCEB88" w:rsidR="004E5CB2" w:rsidRDefault="004E5CB2">
      <w:pPr>
        <w:rPr>
          <w:b/>
          <w:sz w:val="30"/>
          <w:szCs w:val="30"/>
        </w:rPr>
      </w:pPr>
    </w:p>
    <w:p w14:paraId="285FD20E" w14:textId="77777777" w:rsidR="004E5CB2" w:rsidRPr="001A74B2" w:rsidRDefault="004E5CB2" w:rsidP="004E5CB2">
      <w:pPr>
        <w:jc w:val="center"/>
        <w:rPr>
          <w:sz w:val="30"/>
          <w:szCs w:val="30"/>
        </w:rPr>
      </w:pPr>
      <w:r w:rsidRPr="001A74B2">
        <w:rPr>
          <w:sz w:val="30"/>
          <w:szCs w:val="30"/>
        </w:rPr>
        <w:t>ĐẠI HỌC TRÀ VINH</w:t>
      </w:r>
    </w:p>
    <w:p w14:paraId="7F0A1FB3" w14:textId="77777777" w:rsidR="004E5CB2" w:rsidRPr="001A74B2" w:rsidRDefault="004E5CB2" w:rsidP="004E5CB2">
      <w:pPr>
        <w:jc w:val="center"/>
        <w:rPr>
          <w:sz w:val="30"/>
          <w:szCs w:val="30"/>
        </w:rPr>
      </w:pPr>
      <w:r w:rsidRPr="001A74B2">
        <w:rPr>
          <w:sz w:val="30"/>
          <w:szCs w:val="30"/>
        </w:rPr>
        <w:t>TRƯỜNG KỸ THUẬT VÀ CÔNG NGHỆ</w:t>
      </w:r>
    </w:p>
    <w:p w14:paraId="426F1435" w14:textId="77777777" w:rsidR="004E5CB2" w:rsidRPr="001A74B2" w:rsidRDefault="004E5CB2" w:rsidP="004E5CB2">
      <w:pPr>
        <w:jc w:val="center"/>
        <w:rPr>
          <w:b/>
          <w:sz w:val="30"/>
          <w:szCs w:val="30"/>
        </w:rPr>
      </w:pPr>
      <w:r w:rsidRPr="001A74B2">
        <w:rPr>
          <w:b/>
          <w:sz w:val="30"/>
          <w:szCs w:val="30"/>
        </w:rPr>
        <w:t>KHOA CÔNG NGHỆ THÔNG TIN</w:t>
      </w:r>
    </w:p>
    <w:p w14:paraId="3A670A99" w14:textId="77777777" w:rsidR="004E5CB2" w:rsidRPr="001A74B2" w:rsidRDefault="004E5CB2" w:rsidP="004E5CB2">
      <w:pPr>
        <w:jc w:val="center"/>
        <w:rPr>
          <w:b/>
          <w:sz w:val="30"/>
          <w:szCs w:val="30"/>
        </w:rPr>
      </w:pPr>
    </w:p>
    <w:p w14:paraId="1E0E6527" w14:textId="77777777" w:rsidR="004E5CB2" w:rsidRPr="001A74B2" w:rsidRDefault="004E5CB2" w:rsidP="004E5CB2">
      <w:pPr>
        <w:jc w:val="center"/>
        <w:rPr>
          <w:b/>
          <w:sz w:val="30"/>
          <w:szCs w:val="30"/>
        </w:rPr>
      </w:pPr>
    </w:p>
    <w:p w14:paraId="294B4D48" w14:textId="77777777" w:rsidR="004E5CB2" w:rsidRPr="001A74B2" w:rsidRDefault="004E5CB2" w:rsidP="004E5CB2">
      <w:pPr>
        <w:jc w:val="center"/>
        <w:rPr>
          <w:sz w:val="30"/>
          <w:szCs w:val="30"/>
        </w:rPr>
      </w:pPr>
      <w:r w:rsidRPr="001A74B2">
        <w:rPr>
          <w:noProof/>
          <w:sz w:val="30"/>
          <w:szCs w:val="30"/>
        </w:rPr>
        <w:drawing>
          <wp:inline distT="0" distB="0" distL="0" distR="0" wp14:anchorId="26C705DE" wp14:editId="3C38EDB1">
            <wp:extent cx="924560" cy="924560"/>
            <wp:effectExtent l="0" t="0" r="8890" b="8890"/>
            <wp:docPr id="810987571" name="Picture 81098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8E07AE7" w14:textId="77777777" w:rsidR="004E5CB2" w:rsidRPr="001A74B2" w:rsidRDefault="004E5CB2" w:rsidP="004E5CB2">
      <w:pPr>
        <w:jc w:val="center"/>
        <w:rPr>
          <w:sz w:val="30"/>
          <w:szCs w:val="30"/>
        </w:rPr>
      </w:pPr>
    </w:p>
    <w:p w14:paraId="66D7CF26" w14:textId="77777777" w:rsidR="004E5CB2" w:rsidRPr="001A74B2" w:rsidRDefault="004E5CB2" w:rsidP="004E5CB2">
      <w:pPr>
        <w:jc w:val="center"/>
        <w:rPr>
          <w:sz w:val="30"/>
          <w:szCs w:val="30"/>
        </w:rPr>
      </w:pPr>
    </w:p>
    <w:p w14:paraId="0032DFD7" w14:textId="77777777" w:rsidR="004E5CB2" w:rsidRPr="001A74B2" w:rsidRDefault="004E5CB2" w:rsidP="004E5CB2">
      <w:pPr>
        <w:jc w:val="center"/>
        <w:rPr>
          <w:b/>
          <w:sz w:val="30"/>
          <w:szCs w:val="30"/>
        </w:rPr>
      </w:pPr>
      <w:r w:rsidRPr="001A74B2">
        <w:rPr>
          <w:b/>
          <w:sz w:val="30"/>
          <w:szCs w:val="30"/>
        </w:rPr>
        <w:t>ĐỒ ÁN MÔN HỌC</w:t>
      </w:r>
    </w:p>
    <w:p w14:paraId="3AC1F853" w14:textId="77777777" w:rsidR="004E5CB2" w:rsidRPr="001A74B2" w:rsidRDefault="004E5CB2" w:rsidP="004E5CB2">
      <w:pPr>
        <w:jc w:val="center"/>
        <w:rPr>
          <w:b/>
          <w:sz w:val="30"/>
          <w:szCs w:val="30"/>
        </w:rPr>
      </w:pPr>
      <w:r w:rsidRPr="001A74B2">
        <w:rPr>
          <w:b/>
          <w:sz w:val="30"/>
          <w:szCs w:val="30"/>
        </w:rPr>
        <w:t>THIẾT KẾ WEB</w:t>
      </w:r>
    </w:p>
    <w:p w14:paraId="3E604AFE" w14:textId="77777777" w:rsidR="004E5CB2" w:rsidRPr="001A74B2" w:rsidRDefault="004E5CB2" w:rsidP="004E5CB2">
      <w:pPr>
        <w:jc w:val="center"/>
        <w:rPr>
          <w:b/>
          <w:sz w:val="30"/>
          <w:szCs w:val="30"/>
        </w:rPr>
      </w:pPr>
    </w:p>
    <w:p w14:paraId="0F29B50A" w14:textId="77777777" w:rsidR="004E5CB2" w:rsidRPr="001A74B2" w:rsidRDefault="004E5CB2" w:rsidP="004E5CB2">
      <w:pPr>
        <w:jc w:val="center"/>
        <w:rPr>
          <w:b/>
          <w:sz w:val="30"/>
          <w:szCs w:val="30"/>
        </w:rPr>
      </w:pPr>
    </w:p>
    <w:p w14:paraId="4E12EE0A" w14:textId="77777777" w:rsidR="004E5CB2" w:rsidRDefault="004E5CB2" w:rsidP="004E5CB2">
      <w:pPr>
        <w:jc w:val="center"/>
        <w:rPr>
          <w:b/>
          <w:sz w:val="36"/>
          <w:szCs w:val="36"/>
        </w:rPr>
      </w:pPr>
      <w:r w:rsidRPr="00000BC6">
        <w:rPr>
          <w:b/>
          <w:sz w:val="36"/>
          <w:szCs w:val="36"/>
        </w:rPr>
        <w:t xml:space="preserve">THIẾT KẾ VÀ XÂY DỰNG WEBSITE </w:t>
      </w:r>
    </w:p>
    <w:p w14:paraId="4742D252" w14:textId="77777777" w:rsidR="004E5CB2" w:rsidRPr="00000BC6" w:rsidRDefault="004E5CB2" w:rsidP="004E5CB2">
      <w:pPr>
        <w:jc w:val="center"/>
        <w:rPr>
          <w:b/>
          <w:sz w:val="36"/>
          <w:szCs w:val="36"/>
        </w:rPr>
      </w:pPr>
      <w:r w:rsidRPr="00000BC6">
        <w:rPr>
          <w:b/>
          <w:sz w:val="36"/>
          <w:szCs w:val="36"/>
        </w:rPr>
        <w:t>TIỆM ĂN VẶT TUỔI THƠ</w:t>
      </w:r>
    </w:p>
    <w:p w14:paraId="698B61B6" w14:textId="77777777" w:rsidR="004E5CB2" w:rsidRPr="001A74B2" w:rsidRDefault="004E5CB2" w:rsidP="004E5CB2">
      <w:pPr>
        <w:jc w:val="center"/>
        <w:rPr>
          <w:b/>
          <w:sz w:val="30"/>
          <w:szCs w:val="3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4E5CB2" w:rsidRPr="001A74B2" w14:paraId="03F873D8" w14:textId="77777777" w:rsidTr="000C417F">
        <w:tc>
          <w:tcPr>
            <w:tcW w:w="2402" w:type="pct"/>
          </w:tcPr>
          <w:p w14:paraId="23307FBA" w14:textId="77777777" w:rsidR="004E5CB2" w:rsidRPr="001A6347" w:rsidRDefault="004E5CB2" w:rsidP="000C417F">
            <w:pPr>
              <w:spacing w:before="120" w:after="120" w:line="360" w:lineRule="auto"/>
              <w:rPr>
                <w:b/>
                <w:sz w:val="28"/>
                <w:szCs w:val="28"/>
              </w:rPr>
            </w:pPr>
            <w:r w:rsidRPr="001A6347">
              <w:rPr>
                <w:b/>
                <w:sz w:val="28"/>
                <w:szCs w:val="28"/>
              </w:rPr>
              <w:t>Người hướng dẫn:</w:t>
            </w:r>
          </w:p>
          <w:p w14:paraId="16A0B8AC" w14:textId="14B9891D" w:rsidR="004E5CB2" w:rsidRPr="001A74B2" w:rsidRDefault="004E5CB2" w:rsidP="004E5CB2">
            <w:pPr>
              <w:spacing w:before="120" w:after="120" w:line="360" w:lineRule="auto"/>
              <w:rPr>
                <w:sz w:val="30"/>
                <w:szCs w:val="30"/>
              </w:rPr>
            </w:pPr>
            <w:r w:rsidRPr="001A6347">
              <w:rPr>
                <w:sz w:val="28"/>
                <w:szCs w:val="28"/>
              </w:rPr>
              <w:t>Ths. Nguyễn Ngọc Đan Thanh</w:t>
            </w:r>
            <w:r w:rsidR="00EA4275">
              <w:rPr>
                <w:sz w:val="30"/>
                <w:szCs w:val="30"/>
              </w:rPr>
              <w:t xml:space="preserve"> </w:t>
            </w:r>
          </w:p>
        </w:tc>
        <w:tc>
          <w:tcPr>
            <w:tcW w:w="2598" w:type="pct"/>
          </w:tcPr>
          <w:p w14:paraId="2ED95782" w14:textId="77777777" w:rsidR="004E5CB2" w:rsidRPr="001A6347" w:rsidRDefault="004E5CB2" w:rsidP="000C417F">
            <w:pPr>
              <w:spacing w:before="120" w:after="120" w:line="360" w:lineRule="auto"/>
              <w:rPr>
                <w:b/>
                <w:sz w:val="28"/>
                <w:szCs w:val="28"/>
              </w:rPr>
            </w:pPr>
            <w:r w:rsidRPr="001A6347">
              <w:rPr>
                <w:b/>
                <w:sz w:val="28"/>
                <w:szCs w:val="28"/>
              </w:rPr>
              <w:t>Sinh viên thực hiện:</w:t>
            </w:r>
          </w:p>
          <w:p w14:paraId="62FED278" w14:textId="77777777" w:rsidR="004E5CB2" w:rsidRPr="001A6347" w:rsidRDefault="004E5CB2" w:rsidP="000C417F">
            <w:pPr>
              <w:spacing w:before="120" w:after="120" w:line="360" w:lineRule="auto"/>
              <w:ind w:left="360"/>
              <w:rPr>
                <w:sz w:val="28"/>
                <w:szCs w:val="28"/>
              </w:rPr>
            </w:pPr>
            <w:r w:rsidRPr="001A6347">
              <w:rPr>
                <w:sz w:val="28"/>
                <w:szCs w:val="28"/>
              </w:rPr>
              <w:t>Họ tên: Lê Gia Khánh</w:t>
            </w:r>
          </w:p>
          <w:p w14:paraId="64DD20EE" w14:textId="77777777" w:rsidR="004E5CB2" w:rsidRPr="001A6347" w:rsidRDefault="004E5CB2" w:rsidP="000C417F">
            <w:pPr>
              <w:spacing w:before="120" w:after="120" w:line="360" w:lineRule="auto"/>
              <w:ind w:left="360"/>
              <w:rPr>
                <w:sz w:val="28"/>
                <w:szCs w:val="28"/>
              </w:rPr>
            </w:pPr>
            <w:r w:rsidRPr="001A6347">
              <w:rPr>
                <w:sz w:val="28"/>
                <w:szCs w:val="28"/>
              </w:rPr>
              <w:t>Mã số: 110124093</w:t>
            </w:r>
          </w:p>
          <w:p w14:paraId="1245346A" w14:textId="77777777" w:rsidR="004E5CB2" w:rsidRPr="001A74B2" w:rsidRDefault="004E5CB2" w:rsidP="000C417F">
            <w:pPr>
              <w:spacing w:before="120" w:after="120" w:line="360" w:lineRule="auto"/>
              <w:ind w:left="360"/>
              <w:rPr>
                <w:sz w:val="30"/>
                <w:szCs w:val="30"/>
              </w:rPr>
            </w:pPr>
            <w:r w:rsidRPr="001A6347">
              <w:rPr>
                <w:sz w:val="28"/>
                <w:szCs w:val="28"/>
              </w:rPr>
              <w:t>Mã lớp: DA24TTA</w:t>
            </w:r>
          </w:p>
        </w:tc>
      </w:tr>
    </w:tbl>
    <w:p w14:paraId="6D80D4D2" w14:textId="77777777" w:rsidR="004E5CB2" w:rsidRPr="001A74B2" w:rsidRDefault="004E5CB2" w:rsidP="004E5CB2">
      <w:pPr>
        <w:rPr>
          <w:sz w:val="30"/>
          <w:szCs w:val="30"/>
        </w:rPr>
      </w:pPr>
    </w:p>
    <w:p w14:paraId="027174B4" w14:textId="77777777" w:rsidR="004E5CB2" w:rsidRPr="001A74B2" w:rsidRDefault="004E5CB2" w:rsidP="004E5CB2">
      <w:pPr>
        <w:jc w:val="center"/>
        <w:rPr>
          <w:b/>
          <w:sz w:val="30"/>
          <w:szCs w:val="30"/>
        </w:rPr>
      </w:pPr>
    </w:p>
    <w:p w14:paraId="5596CCF8" w14:textId="77777777" w:rsidR="004E5CB2" w:rsidRPr="001A74B2" w:rsidRDefault="004E5CB2" w:rsidP="004E5CB2">
      <w:pPr>
        <w:jc w:val="center"/>
        <w:rPr>
          <w:b/>
          <w:sz w:val="30"/>
          <w:szCs w:val="30"/>
        </w:rPr>
      </w:pPr>
    </w:p>
    <w:p w14:paraId="15422D0D" w14:textId="77777777" w:rsidR="004E5CB2" w:rsidRPr="001A6347" w:rsidRDefault="004E5CB2" w:rsidP="004E5CB2">
      <w:pPr>
        <w:jc w:val="center"/>
        <w:rPr>
          <w:sz w:val="28"/>
          <w:szCs w:val="28"/>
        </w:rPr>
      </w:pPr>
      <w:r w:rsidRPr="001A6347">
        <w:rPr>
          <w:b/>
          <w:sz w:val="28"/>
          <w:szCs w:val="28"/>
        </w:rPr>
        <w:t>Vĩnh Long, tháng 6 năm 2026</w:t>
      </w:r>
      <w:r w:rsidRPr="001A6347">
        <w:rPr>
          <w:sz w:val="28"/>
          <w:szCs w:val="28"/>
        </w:rPr>
        <w:t xml:space="preserve"> </w:t>
      </w:r>
    </w:p>
    <w:p w14:paraId="1BF70F27" w14:textId="67F89D8E" w:rsidR="00574222" w:rsidRPr="00D74F62" w:rsidRDefault="00574222" w:rsidP="00D74F62">
      <w:pPr>
        <w:jc w:val="center"/>
        <w:rPr>
          <w:b/>
          <w:sz w:val="30"/>
          <w:szCs w:val="30"/>
        </w:rPr>
        <w:sectPr w:rsidR="00574222" w:rsidRPr="00D74F6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208DEF82" w14:textId="77777777" w:rsidR="00314527" w:rsidRPr="001A74B2" w:rsidRDefault="00314527" w:rsidP="002D6E1C">
      <w:pPr>
        <w:pStyle w:val="DEMUC"/>
        <w:rPr>
          <w:szCs w:val="30"/>
        </w:rPr>
      </w:pPr>
      <w:r w:rsidRPr="001A74B2">
        <w:rPr>
          <w:szCs w:val="30"/>
        </w:rPr>
        <w:lastRenderedPageBreak/>
        <w:t>Lời cảm ơn</w:t>
      </w:r>
    </w:p>
    <w:p w14:paraId="2822C5CA" w14:textId="77777777" w:rsidR="00000BC6" w:rsidRPr="001A6347" w:rsidRDefault="00000BC6" w:rsidP="00000BC6">
      <w:pPr>
        <w:pStyle w:val="noidung"/>
        <w:rPr>
          <w:szCs w:val="26"/>
        </w:rPr>
      </w:pPr>
      <w:r w:rsidRPr="001A6347">
        <w:rPr>
          <w:szCs w:val="26"/>
        </w:rPr>
        <w:t xml:space="preserve">Trong quá trình thực hiện đồ án môn học Thiết kế Web với đề tài </w:t>
      </w:r>
      <w:r w:rsidRPr="001A6347">
        <w:rPr>
          <w:b/>
          <w:bCs/>
          <w:szCs w:val="26"/>
        </w:rPr>
        <w:t>"Thiết kế và xây dựng website Tiệm Ăn Vặt Tuổi Thơ"</w:t>
      </w:r>
      <w:r w:rsidRPr="001A6347">
        <w:rPr>
          <w:szCs w:val="26"/>
        </w:rPr>
        <w:t>, em đã nhận được sự hướng dẫn và hỗ trợ quý báu từ giảng viên cùng bạn bè trong lớp.</w:t>
      </w:r>
    </w:p>
    <w:p w14:paraId="590AA7C1" w14:textId="77777777" w:rsidR="00000BC6" w:rsidRPr="001A6347" w:rsidRDefault="00000BC6" w:rsidP="00000BC6">
      <w:pPr>
        <w:pStyle w:val="noidung"/>
        <w:rPr>
          <w:szCs w:val="26"/>
        </w:rPr>
      </w:pPr>
      <w:r w:rsidRPr="001A6347">
        <w:rPr>
          <w:szCs w:val="26"/>
        </w:rPr>
        <w:t>Trước hết, em xin gửi lời cảm ơn chân thành đến giảng viên phụ trách môn học đã tận tình giảng dạy, hướng dẫn và tạo điều kiện để em hoàn thành đồ án này. Những kiến thức và kinh nghiệm mà thầy/cô truyền đạt là nền tảng quan trọng giúp em vận dụng vào quá trình nghiên cứu, thiết kế và xây dựng website.</w:t>
      </w:r>
    </w:p>
    <w:p w14:paraId="08D27AFF" w14:textId="77777777" w:rsidR="00000BC6" w:rsidRPr="001A6347" w:rsidRDefault="00000BC6" w:rsidP="00000BC6">
      <w:pPr>
        <w:pStyle w:val="noidung"/>
        <w:rPr>
          <w:szCs w:val="26"/>
        </w:rPr>
      </w:pPr>
      <w:r w:rsidRPr="001A6347">
        <w:rPr>
          <w:szCs w:val="26"/>
        </w:rPr>
        <w:t>Em cũng xin cảm ơn các bạn trong lớp đã hỗ trợ, trao đổi kiến thức và đóng góp ý kiến trong quá trình thực hiện đề tài.</w:t>
      </w:r>
    </w:p>
    <w:p w14:paraId="0DC540FC" w14:textId="77777777" w:rsidR="00000BC6" w:rsidRPr="001A6347" w:rsidRDefault="00000BC6" w:rsidP="00000BC6">
      <w:pPr>
        <w:pStyle w:val="noidung"/>
        <w:rPr>
          <w:szCs w:val="26"/>
        </w:rPr>
      </w:pPr>
      <w:r w:rsidRPr="001A6347">
        <w:rPr>
          <w:szCs w:val="26"/>
        </w:rPr>
        <w:t>Mặc dù đã cố gắng hoàn thành đồ án với tinh thần học hỏi và trách nhiệm cao nhất, nhưng do kiến thức và kinh nghiệm thực tế còn hạn chế nên đồ án khó tránh khỏi những thiếu sót. Em rất mong nhận được những ý kiến đóng góp từ thầy/cô để đề tài được hoàn thiện hơn.</w:t>
      </w:r>
    </w:p>
    <w:p w14:paraId="66622A21" w14:textId="26D75F5E" w:rsidR="000B3C8E" w:rsidRPr="001A6347" w:rsidRDefault="00000BC6" w:rsidP="00000BC6">
      <w:pPr>
        <w:pStyle w:val="noidung"/>
        <w:rPr>
          <w:szCs w:val="26"/>
        </w:rPr>
      </w:pPr>
      <w:r w:rsidRPr="001A6347">
        <w:rPr>
          <w:szCs w:val="26"/>
        </w:rPr>
        <w:t>Em xin chân thành cảm ơn!</w:t>
      </w:r>
    </w:p>
    <w:p w14:paraId="5EF728F4" w14:textId="77777777" w:rsidR="000B3C8E" w:rsidRPr="001A6347" w:rsidRDefault="000B3C8E" w:rsidP="000B3C8E">
      <w:pPr>
        <w:pStyle w:val="noidung"/>
        <w:rPr>
          <w:szCs w:val="26"/>
        </w:rPr>
      </w:pPr>
    </w:p>
    <w:p w14:paraId="4AEAEF42" w14:textId="77777777" w:rsidR="000B3C8E" w:rsidRPr="001A6347" w:rsidRDefault="000B3C8E" w:rsidP="000B3C8E">
      <w:pPr>
        <w:pStyle w:val="noidung"/>
        <w:rPr>
          <w:szCs w:val="26"/>
        </w:rPr>
      </w:pPr>
    </w:p>
    <w:p w14:paraId="31E98FEB" w14:textId="77777777" w:rsidR="000B3C8E" w:rsidRPr="001A6347" w:rsidRDefault="000B3C8E" w:rsidP="000B3C8E">
      <w:pPr>
        <w:pStyle w:val="noidung"/>
        <w:ind w:left="5103"/>
        <w:jc w:val="center"/>
        <w:rPr>
          <w:b/>
          <w:szCs w:val="26"/>
        </w:rPr>
      </w:pPr>
      <w:r w:rsidRPr="001A6347">
        <w:rPr>
          <w:b/>
          <w:szCs w:val="26"/>
        </w:rPr>
        <w:t>Sinh viên thực hiện</w:t>
      </w:r>
    </w:p>
    <w:p w14:paraId="6842F526" w14:textId="23A675DF" w:rsidR="000B3C8E" w:rsidRPr="001A74B2" w:rsidRDefault="00000BC6" w:rsidP="000B3C8E">
      <w:pPr>
        <w:pStyle w:val="noidung"/>
        <w:ind w:left="5103"/>
        <w:jc w:val="center"/>
        <w:rPr>
          <w:sz w:val="30"/>
          <w:szCs w:val="30"/>
        </w:rPr>
      </w:pPr>
      <w:r w:rsidRPr="001A6347">
        <w:rPr>
          <w:szCs w:val="26"/>
        </w:rPr>
        <w:t>Lê Gia Kh</w:t>
      </w:r>
      <w:r w:rsidR="008C3E4B" w:rsidRPr="001A6347">
        <w:rPr>
          <w:szCs w:val="26"/>
        </w:rPr>
        <w:t>ánh</w:t>
      </w:r>
    </w:p>
    <w:p w14:paraId="6BC39748" w14:textId="77777777" w:rsidR="000B3C8E" w:rsidRPr="001A74B2" w:rsidRDefault="000B3C8E" w:rsidP="000B3C8E">
      <w:pPr>
        <w:pStyle w:val="noidung"/>
        <w:ind w:left="5103"/>
        <w:jc w:val="center"/>
        <w:rPr>
          <w:sz w:val="30"/>
          <w:szCs w:val="30"/>
        </w:rPr>
      </w:pPr>
    </w:p>
    <w:p w14:paraId="498F9540" w14:textId="0C2B0FCA" w:rsidR="000B3C8E" w:rsidRPr="001A74B2" w:rsidRDefault="000B3C8E" w:rsidP="00000BC6">
      <w:pPr>
        <w:pStyle w:val="noidung"/>
        <w:ind w:left="5103"/>
        <w:rPr>
          <w:sz w:val="30"/>
          <w:szCs w:val="30"/>
        </w:rPr>
      </w:pPr>
      <w:r w:rsidRPr="001A74B2">
        <w:rPr>
          <w:sz w:val="30"/>
          <w:szCs w:val="30"/>
        </w:rPr>
        <w:br w:type="page"/>
      </w:r>
    </w:p>
    <w:p w14:paraId="245D87E7" w14:textId="19E962CD" w:rsidR="0011049F" w:rsidRPr="001A74B2" w:rsidRDefault="00314527" w:rsidP="0011049F">
      <w:pPr>
        <w:pStyle w:val="DEMUC"/>
        <w:rPr>
          <w:szCs w:val="30"/>
        </w:rPr>
      </w:pPr>
      <w:r w:rsidRPr="001A74B2">
        <w:rPr>
          <w:szCs w:val="30"/>
        </w:rPr>
        <w:lastRenderedPageBreak/>
        <w:t>Mục lục</w:t>
      </w:r>
    </w:p>
    <w:sdt>
      <w:sdtPr>
        <w:rPr>
          <w:rFonts w:ascii="Times New Roman" w:eastAsiaTheme="minorHAnsi" w:hAnsi="Times New Roman" w:cstheme="minorBidi"/>
          <w:color w:val="auto"/>
          <w:sz w:val="26"/>
          <w:szCs w:val="22"/>
        </w:rPr>
        <w:id w:val="1369964839"/>
        <w:docPartObj>
          <w:docPartGallery w:val="Table of Contents"/>
          <w:docPartUnique/>
        </w:docPartObj>
      </w:sdtPr>
      <w:sdtEndPr>
        <w:rPr>
          <w:b/>
          <w:bCs/>
          <w:noProof/>
        </w:rPr>
      </w:sdtEndPr>
      <w:sdtContent>
        <w:p w14:paraId="57ECB7F4" w14:textId="0224D19A" w:rsidR="0011049F" w:rsidRDefault="0011049F">
          <w:pPr>
            <w:pStyle w:val="TOCHeading"/>
          </w:pPr>
        </w:p>
        <w:p w14:paraId="0CF7A201" w14:textId="213BC5E9" w:rsidR="00706757" w:rsidRDefault="0011049F">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1942697" w:history="1">
            <w:r w:rsidR="00706757" w:rsidRPr="00D929CB">
              <w:rPr>
                <w:rStyle w:val="Hyperlink"/>
                <w:noProof/>
              </w:rPr>
              <w:t>CHƯƠNG 1. Tổng quan nghiên cứu</w:t>
            </w:r>
            <w:r w:rsidR="00706757">
              <w:rPr>
                <w:noProof/>
                <w:webHidden/>
              </w:rPr>
              <w:tab/>
            </w:r>
            <w:r w:rsidR="00706757">
              <w:rPr>
                <w:noProof/>
                <w:webHidden/>
              </w:rPr>
              <w:fldChar w:fldCharType="begin"/>
            </w:r>
            <w:r w:rsidR="00706757">
              <w:rPr>
                <w:noProof/>
                <w:webHidden/>
              </w:rPr>
              <w:instrText xml:space="preserve"> PAGEREF _Toc231942697 \h </w:instrText>
            </w:r>
            <w:r w:rsidR="00706757">
              <w:rPr>
                <w:noProof/>
                <w:webHidden/>
              </w:rPr>
            </w:r>
            <w:r w:rsidR="00706757">
              <w:rPr>
                <w:noProof/>
                <w:webHidden/>
              </w:rPr>
              <w:fldChar w:fldCharType="separate"/>
            </w:r>
            <w:r w:rsidR="00706757">
              <w:rPr>
                <w:noProof/>
                <w:webHidden/>
              </w:rPr>
              <w:t>1</w:t>
            </w:r>
            <w:r w:rsidR="00706757">
              <w:rPr>
                <w:noProof/>
                <w:webHidden/>
              </w:rPr>
              <w:fldChar w:fldCharType="end"/>
            </w:r>
          </w:hyperlink>
        </w:p>
        <w:p w14:paraId="130EC78C" w14:textId="42ABCD5A"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698" w:history="1">
            <w:r w:rsidRPr="00D929CB">
              <w:rPr>
                <w:rStyle w:val="Hyperlink"/>
                <w:noProof/>
              </w:rPr>
              <w:t>1.1 Đặt vấn đề</w:t>
            </w:r>
            <w:r>
              <w:rPr>
                <w:noProof/>
                <w:webHidden/>
              </w:rPr>
              <w:tab/>
            </w:r>
            <w:r>
              <w:rPr>
                <w:noProof/>
                <w:webHidden/>
              </w:rPr>
              <w:fldChar w:fldCharType="begin"/>
            </w:r>
            <w:r>
              <w:rPr>
                <w:noProof/>
                <w:webHidden/>
              </w:rPr>
              <w:instrText xml:space="preserve"> PAGEREF _Toc231942698 \h </w:instrText>
            </w:r>
            <w:r>
              <w:rPr>
                <w:noProof/>
                <w:webHidden/>
              </w:rPr>
            </w:r>
            <w:r>
              <w:rPr>
                <w:noProof/>
                <w:webHidden/>
              </w:rPr>
              <w:fldChar w:fldCharType="separate"/>
            </w:r>
            <w:r>
              <w:rPr>
                <w:noProof/>
                <w:webHidden/>
              </w:rPr>
              <w:t>1</w:t>
            </w:r>
            <w:r>
              <w:rPr>
                <w:noProof/>
                <w:webHidden/>
              </w:rPr>
              <w:fldChar w:fldCharType="end"/>
            </w:r>
          </w:hyperlink>
        </w:p>
        <w:p w14:paraId="390A0EC4" w14:textId="00209C05"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699" w:history="1">
            <w:r w:rsidRPr="00D929CB">
              <w:rPr>
                <w:rStyle w:val="Hyperlink"/>
                <w:noProof/>
              </w:rPr>
              <w:t>1.2 Mục tiêu nghiên cứu</w:t>
            </w:r>
            <w:r>
              <w:rPr>
                <w:noProof/>
                <w:webHidden/>
              </w:rPr>
              <w:tab/>
            </w:r>
            <w:r>
              <w:rPr>
                <w:noProof/>
                <w:webHidden/>
              </w:rPr>
              <w:fldChar w:fldCharType="begin"/>
            </w:r>
            <w:r>
              <w:rPr>
                <w:noProof/>
                <w:webHidden/>
              </w:rPr>
              <w:instrText xml:space="preserve"> PAGEREF _Toc231942699 \h </w:instrText>
            </w:r>
            <w:r>
              <w:rPr>
                <w:noProof/>
                <w:webHidden/>
              </w:rPr>
            </w:r>
            <w:r>
              <w:rPr>
                <w:noProof/>
                <w:webHidden/>
              </w:rPr>
              <w:fldChar w:fldCharType="separate"/>
            </w:r>
            <w:r>
              <w:rPr>
                <w:noProof/>
                <w:webHidden/>
              </w:rPr>
              <w:t>1</w:t>
            </w:r>
            <w:r>
              <w:rPr>
                <w:noProof/>
                <w:webHidden/>
              </w:rPr>
              <w:fldChar w:fldCharType="end"/>
            </w:r>
          </w:hyperlink>
        </w:p>
        <w:p w14:paraId="51E544ED" w14:textId="00D01B08"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00" w:history="1">
            <w:r w:rsidRPr="00D929CB">
              <w:rPr>
                <w:rStyle w:val="Hyperlink"/>
                <w:noProof/>
              </w:rPr>
              <w:t>1.3 Phương pháp nghiên cứu</w:t>
            </w:r>
            <w:r>
              <w:rPr>
                <w:noProof/>
                <w:webHidden/>
              </w:rPr>
              <w:tab/>
            </w:r>
            <w:r>
              <w:rPr>
                <w:noProof/>
                <w:webHidden/>
              </w:rPr>
              <w:fldChar w:fldCharType="begin"/>
            </w:r>
            <w:r>
              <w:rPr>
                <w:noProof/>
                <w:webHidden/>
              </w:rPr>
              <w:instrText xml:space="preserve"> PAGEREF _Toc231942700 \h </w:instrText>
            </w:r>
            <w:r>
              <w:rPr>
                <w:noProof/>
                <w:webHidden/>
              </w:rPr>
            </w:r>
            <w:r>
              <w:rPr>
                <w:noProof/>
                <w:webHidden/>
              </w:rPr>
              <w:fldChar w:fldCharType="separate"/>
            </w:r>
            <w:r>
              <w:rPr>
                <w:noProof/>
                <w:webHidden/>
              </w:rPr>
              <w:t>2</w:t>
            </w:r>
            <w:r>
              <w:rPr>
                <w:noProof/>
                <w:webHidden/>
              </w:rPr>
              <w:fldChar w:fldCharType="end"/>
            </w:r>
          </w:hyperlink>
        </w:p>
        <w:p w14:paraId="63921C20" w14:textId="6DA5AAFE"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01" w:history="1">
            <w:r w:rsidRPr="00D929CB">
              <w:rPr>
                <w:rStyle w:val="Hyperlink"/>
                <w:noProof/>
              </w:rPr>
              <w:t>1.4 Đối tượng nghiên cứu</w:t>
            </w:r>
            <w:r>
              <w:rPr>
                <w:noProof/>
                <w:webHidden/>
              </w:rPr>
              <w:tab/>
            </w:r>
            <w:r>
              <w:rPr>
                <w:noProof/>
                <w:webHidden/>
              </w:rPr>
              <w:fldChar w:fldCharType="begin"/>
            </w:r>
            <w:r>
              <w:rPr>
                <w:noProof/>
                <w:webHidden/>
              </w:rPr>
              <w:instrText xml:space="preserve"> PAGEREF _Toc231942701 \h </w:instrText>
            </w:r>
            <w:r>
              <w:rPr>
                <w:noProof/>
                <w:webHidden/>
              </w:rPr>
            </w:r>
            <w:r>
              <w:rPr>
                <w:noProof/>
                <w:webHidden/>
              </w:rPr>
              <w:fldChar w:fldCharType="separate"/>
            </w:r>
            <w:r>
              <w:rPr>
                <w:noProof/>
                <w:webHidden/>
              </w:rPr>
              <w:t>2</w:t>
            </w:r>
            <w:r>
              <w:rPr>
                <w:noProof/>
                <w:webHidden/>
              </w:rPr>
              <w:fldChar w:fldCharType="end"/>
            </w:r>
          </w:hyperlink>
        </w:p>
        <w:p w14:paraId="774DE445" w14:textId="4C588760" w:rsidR="00706757" w:rsidRDefault="00706757">
          <w:pPr>
            <w:pStyle w:val="TOC1"/>
            <w:tabs>
              <w:tab w:val="right" w:leader="dot" w:pos="8778"/>
            </w:tabs>
            <w:rPr>
              <w:rFonts w:asciiTheme="minorHAnsi" w:eastAsiaTheme="minorEastAsia" w:hAnsiTheme="minorHAnsi"/>
              <w:noProof/>
              <w:kern w:val="2"/>
              <w:sz w:val="24"/>
              <w:szCs w:val="24"/>
              <w14:ligatures w14:val="standardContextual"/>
            </w:rPr>
          </w:pPr>
          <w:hyperlink w:anchor="_Toc231942702" w:history="1">
            <w:r w:rsidRPr="00D929CB">
              <w:rPr>
                <w:rStyle w:val="Hyperlink"/>
                <w:noProof/>
              </w:rPr>
              <w:t>CHƯƠNG 2. Cơ sở lý thuyết</w:t>
            </w:r>
            <w:r>
              <w:rPr>
                <w:noProof/>
                <w:webHidden/>
              </w:rPr>
              <w:tab/>
            </w:r>
            <w:r>
              <w:rPr>
                <w:noProof/>
                <w:webHidden/>
              </w:rPr>
              <w:fldChar w:fldCharType="begin"/>
            </w:r>
            <w:r>
              <w:rPr>
                <w:noProof/>
                <w:webHidden/>
              </w:rPr>
              <w:instrText xml:space="preserve"> PAGEREF _Toc231942702 \h </w:instrText>
            </w:r>
            <w:r>
              <w:rPr>
                <w:noProof/>
                <w:webHidden/>
              </w:rPr>
            </w:r>
            <w:r>
              <w:rPr>
                <w:noProof/>
                <w:webHidden/>
              </w:rPr>
              <w:fldChar w:fldCharType="separate"/>
            </w:r>
            <w:r>
              <w:rPr>
                <w:noProof/>
                <w:webHidden/>
              </w:rPr>
              <w:t>1</w:t>
            </w:r>
            <w:r>
              <w:rPr>
                <w:noProof/>
                <w:webHidden/>
              </w:rPr>
              <w:fldChar w:fldCharType="end"/>
            </w:r>
          </w:hyperlink>
        </w:p>
        <w:p w14:paraId="023B1372" w14:textId="0558A6B3"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03" w:history="1">
            <w:r w:rsidRPr="00D929CB">
              <w:rPr>
                <w:rStyle w:val="Hyperlink"/>
                <w:noProof/>
              </w:rPr>
              <w:t>2.1 Tổng quan về thiết kế Web</w:t>
            </w:r>
            <w:r>
              <w:rPr>
                <w:noProof/>
                <w:webHidden/>
              </w:rPr>
              <w:tab/>
            </w:r>
            <w:r>
              <w:rPr>
                <w:noProof/>
                <w:webHidden/>
              </w:rPr>
              <w:fldChar w:fldCharType="begin"/>
            </w:r>
            <w:r>
              <w:rPr>
                <w:noProof/>
                <w:webHidden/>
              </w:rPr>
              <w:instrText xml:space="preserve"> PAGEREF _Toc231942703 \h </w:instrText>
            </w:r>
            <w:r>
              <w:rPr>
                <w:noProof/>
                <w:webHidden/>
              </w:rPr>
            </w:r>
            <w:r>
              <w:rPr>
                <w:noProof/>
                <w:webHidden/>
              </w:rPr>
              <w:fldChar w:fldCharType="separate"/>
            </w:r>
            <w:r>
              <w:rPr>
                <w:noProof/>
                <w:webHidden/>
              </w:rPr>
              <w:t>1</w:t>
            </w:r>
            <w:r>
              <w:rPr>
                <w:noProof/>
                <w:webHidden/>
              </w:rPr>
              <w:fldChar w:fldCharType="end"/>
            </w:r>
          </w:hyperlink>
        </w:p>
        <w:p w14:paraId="2F65B0F1" w14:textId="553D6DE6"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04" w:history="1">
            <w:r w:rsidRPr="00D929CB">
              <w:rPr>
                <w:rStyle w:val="Hyperlink"/>
                <w:noProof/>
              </w:rPr>
              <w:t>2.2 Khái niệm thiết kế Web</w:t>
            </w:r>
            <w:r>
              <w:rPr>
                <w:noProof/>
                <w:webHidden/>
              </w:rPr>
              <w:tab/>
            </w:r>
            <w:r>
              <w:rPr>
                <w:noProof/>
                <w:webHidden/>
              </w:rPr>
              <w:fldChar w:fldCharType="begin"/>
            </w:r>
            <w:r>
              <w:rPr>
                <w:noProof/>
                <w:webHidden/>
              </w:rPr>
              <w:instrText xml:space="preserve"> PAGEREF _Toc231942704 \h </w:instrText>
            </w:r>
            <w:r>
              <w:rPr>
                <w:noProof/>
                <w:webHidden/>
              </w:rPr>
            </w:r>
            <w:r>
              <w:rPr>
                <w:noProof/>
                <w:webHidden/>
              </w:rPr>
              <w:fldChar w:fldCharType="separate"/>
            </w:r>
            <w:r>
              <w:rPr>
                <w:noProof/>
                <w:webHidden/>
              </w:rPr>
              <w:t>1</w:t>
            </w:r>
            <w:r>
              <w:rPr>
                <w:noProof/>
                <w:webHidden/>
              </w:rPr>
              <w:fldChar w:fldCharType="end"/>
            </w:r>
          </w:hyperlink>
        </w:p>
        <w:p w14:paraId="6B41CDB0" w14:textId="19C404DA"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05" w:history="1">
            <w:r w:rsidRPr="00D929CB">
              <w:rPr>
                <w:rStyle w:val="Hyperlink"/>
                <w:rFonts w:cs="Times New Roman"/>
                <w:noProof/>
              </w:rPr>
              <w:t>2.2.1 Định nghĩa Website</w:t>
            </w:r>
            <w:r>
              <w:rPr>
                <w:noProof/>
                <w:webHidden/>
              </w:rPr>
              <w:tab/>
            </w:r>
            <w:r>
              <w:rPr>
                <w:noProof/>
                <w:webHidden/>
              </w:rPr>
              <w:fldChar w:fldCharType="begin"/>
            </w:r>
            <w:r>
              <w:rPr>
                <w:noProof/>
                <w:webHidden/>
              </w:rPr>
              <w:instrText xml:space="preserve"> PAGEREF _Toc231942705 \h </w:instrText>
            </w:r>
            <w:r>
              <w:rPr>
                <w:noProof/>
                <w:webHidden/>
              </w:rPr>
            </w:r>
            <w:r>
              <w:rPr>
                <w:noProof/>
                <w:webHidden/>
              </w:rPr>
              <w:fldChar w:fldCharType="separate"/>
            </w:r>
            <w:r>
              <w:rPr>
                <w:noProof/>
                <w:webHidden/>
              </w:rPr>
              <w:t>1</w:t>
            </w:r>
            <w:r>
              <w:rPr>
                <w:noProof/>
                <w:webHidden/>
              </w:rPr>
              <w:fldChar w:fldCharType="end"/>
            </w:r>
          </w:hyperlink>
        </w:p>
        <w:p w14:paraId="567CDC5C" w14:textId="248DA0DD"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06" w:history="1">
            <w:r w:rsidRPr="00D929CB">
              <w:rPr>
                <w:rStyle w:val="Hyperlink"/>
                <w:rFonts w:cs="Times New Roman"/>
                <w:noProof/>
              </w:rPr>
              <w:t>2.2.2 Vai trò của Website</w:t>
            </w:r>
            <w:r>
              <w:rPr>
                <w:noProof/>
                <w:webHidden/>
              </w:rPr>
              <w:tab/>
            </w:r>
            <w:r>
              <w:rPr>
                <w:noProof/>
                <w:webHidden/>
              </w:rPr>
              <w:fldChar w:fldCharType="begin"/>
            </w:r>
            <w:r>
              <w:rPr>
                <w:noProof/>
                <w:webHidden/>
              </w:rPr>
              <w:instrText xml:space="preserve"> PAGEREF _Toc231942706 \h </w:instrText>
            </w:r>
            <w:r>
              <w:rPr>
                <w:noProof/>
                <w:webHidden/>
              </w:rPr>
            </w:r>
            <w:r>
              <w:rPr>
                <w:noProof/>
                <w:webHidden/>
              </w:rPr>
              <w:fldChar w:fldCharType="separate"/>
            </w:r>
            <w:r>
              <w:rPr>
                <w:noProof/>
                <w:webHidden/>
              </w:rPr>
              <w:t>2</w:t>
            </w:r>
            <w:r>
              <w:rPr>
                <w:noProof/>
                <w:webHidden/>
              </w:rPr>
              <w:fldChar w:fldCharType="end"/>
            </w:r>
          </w:hyperlink>
        </w:p>
        <w:p w14:paraId="0F1EA658" w14:textId="6F68DAFC"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07" w:history="1">
            <w:r w:rsidRPr="00D929CB">
              <w:rPr>
                <w:rStyle w:val="Hyperlink"/>
                <w:noProof/>
              </w:rPr>
              <w:t>2.3 Lịch sử phát triển của Web</w:t>
            </w:r>
            <w:r>
              <w:rPr>
                <w:noProof/>
                <w:webHidden/>
              </w:rPr>
              <w:tab/>
            </w:r>
            <w:r>
              <w:rPr>
                <w:noProof/>
                <w:webHidden/>
              </w:rPr>
              <w:fldChar w:fldCharType="begin"/>
            </w:r>
            <w:r>
              <w:rPr>
                <w:noProof/>
                <w:webHidden/>
              </w:rPr>
              <w:instrText xml:space="preserve"> PAGEREF _Toc231942707 \h </w:instrText>
            </w:r>
            <w:r>
              <w:rPr>
                <w:noProof/>
                <w:webHidden/>
              </w:rPr>
            </w:r>
            <w:r>
              <w:rPr>
                <w:noProof/>
                <w:webHidden/>
              </w:rPr>
              <w:fldChar w:fldCharType="separate"/>
            </w:r>
            <w:r>
              <w:rPr>
                <w:noProof/>
                <w:webHidden/>
              </w:rPr>
              <w:t>2</w:t>
            </w:r>
            <w:r>
              <w:rPr>
                <w:noProof/>
                <w:webHidden/>
              </w:rPr>
              <w:fldChar w:fldCharType="end"/>
            </w:r>
          </w:hyperlink>
        </w:p>
        <w:p w14:paraId="25E0272E" w14:textId="0C2DEB62"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08" w:history="1">
            <w:r w:rsidRPr="00D929CB">
              <w:rPr>
                <w:rStyle w:val="Hyperlink"/>
                <w:rFonts w:cs="Times New Roman"/>
                <w:noProof/>
              </w:rPr>
              <w:t>2.3.1 Web 1.0</w:t>
            </w:r>
            <w:r>
              <w:rPr>
                <w:noProof/>
                <w:webHidden/>
              </w:rPr>
              <w:tab/>
            </w:r>
            <w:r>
              <w:rPr>
                <w:noProof/>
                <w:webHidden/>
              </w:rPr>
              <w:fldChar w:fldCharType="begin"/>
            </w:r>
            <w:r>
              <w:rPr>
                <w:noProof/>
                <w:webHidden/>
              </w:rPr>
              <w:instrText xml:space="preserve"> PAGEREF _Toc231942708 \h </w:instrText>
            </w:r>
            <w:r>
              <w:rPr>
                <w:noProof/>
                <w:webHidden/>
              </w:rPr>
            </w:r>
            <w:r>
              <w:rPr>
                <w:noProof/>
                <w:webHidden/>
              </w:rPr>
              <w:fldChar w:fldCharType="separate"/>
            </w:r>
            <w:r>
              <w:rPr>
                <w:noProof/>
                <w:webHidden/>
              </w:rPr>
              <w:t>2</w:t>
            </w:r>
            <w:r>
              <w:rPr>
                <w:noProof/>
                <w:webHidden/>
              </w:rPr>
              <w:fldChar w:fldCharType="end"/>
            </w:r>
          </w:hyperlink>
        </w:p>
        <w:p w14:paraId="234BE5CE" w14:textId="4F69B4A3"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09" w:history="1">
            <w:r w:rsidRPr="00D929CB">
              <w:rPr>
                <w:rStyle w:val="Hyperlink"/>
                <w:rFonts w:cs="Times New Roman"/>
                <w:noProof/>
              </w:rPr>
              <w:t>2.3.2 Web 2.0</w:t>
            </w:r>
            <w:r>
              <w:rPr>
                <w:noProof/>
                <w:webHidden/>
              </w:rPr>
              <w:tab/>
            </w:r>
            <w:r>
              <w:rPr>
                <w:noProof/>
                <w:webHidden/>
              </w:rPr>
              <w:fldChar w:fldCharType="begin"/>
            </w:r>
            <w:r>
              <w:rPr>
                <w:noProof/>
                <w:webHidden/>
              </w:rPr>
              <w:instrText xml:space="preserve"> PAGEREF _Toc231942709 \h </w:instrText>
            </w:r>
            <w:r>
              <w:rPr>
                <w:noProof/>
                <w:webHidden/>
              </w:rPr>
            </w:r>
            <w:r>
              <w:rPr>
                <w:noProof/>
                <w:webHidden/>
              </w:rPr>
              <w:fldChar w:fldCharType="separate"/>
            </w:r>
            <w:r>
              <w:rPr>
                <w:noProof/>
                <w:webHidden/>
              </w:rPr>
              <w:t>2</w:t>
            </w:r>
            <w:r>
              <w:rPr>
                <w:noProof/>
                <w:webHidden/>
              </w:rPr>
              <w:fldChar w:fldCharType="end"/>
            </w:r>
          </w:hyperlink>
        </w:p>
        <w:p w14:paraId="31BBDE5D" w14:textId="304826C9"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10" w:history="1">
            <w:r w:rsidRPr="00D929CB">
              <w:rPr>
                <w:rStyle w:val="Hyperlink"/>
                <w:rFonts w:cs="Times New Roman"/>
                <w:noProof/>
              </w:rPr>
              <w:t>2.3.3 Web 3.0</w:t>
            </w:r>
            <w:r>
              <w:rPr>
                <w:noProof/>
                <w:webHidden/>
              </w:rPr>
              <w:tab/>
            </w:r>
            <w:r>
              <w:rPr>
                <w:noProof/>
                <w:webHidden/>
              </w:rPr>
              <w:fldChar w:fldCharType="begin"/>
            </w:r>
            <w:r>
              <w:rPr>
                <w:noProof/>
                <w:webHidden/>
              </w:rPr>
              <w:instrText xml:space="preserve"> PAGEREF _Toc231942710 \h </w:instrText>
            </w:r>
            <w:r>
              <w:rPr>
                <w:noProof/>
                <w:webHidden/>
              </w:rPr>
            </w:r>
            <w:r>
              <w:rPr>
                <w:noProof/>
                <w:webHidden/>
              </w:rPr>
              <w:fldChar w:fldCharType="separate"/>
            </w:r>
            <w:r>
              <w:rPr>
                <w:noProof/>
                <w:webHidden/>
              </w:rPr>
              <w:t>2</w:t>
            </w:r>
            <w:r>
              <w:rPr>
                <w:noProof/>
                <w:webHidden/>
              </w:rPr>
              <w:fldChar w:fldCharType="end"/>
            </w:r>
          </w:hyperlink>
        </w:p>
        <w:p w14:paraId="0F4E570D" w14:textId="5E87B789"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11" w:history="1">
            <w:r w:rsidRPr="00D929CB">
              <w:rPr>
                <w:rStyle w:val="Hyperlink"/>
                <w:noProof/>
              </w:rPr>
              <w:t>2.4 Các thành phần của một Website</w:t>
            </w:r>
            <w:r>
              <w:rPr>
                <w:noProof/>
                <w:webHidden/>
              </w:rPr>
              <w:tab/>
            </w:r>
            <w:r>
              <w:rPr>
                <w:noProof/>
                <w:webHidden/>
              </w:rPr>
              <w:fldChar w:fldCharType="begin"/>
            </w:r>
            <w:r>
              <w:rPr>
                <w:noProof/>
                <w:webHidden/>
              </w:rPr>
              <w:instrText xml:space="preserve"> PAGEREF _Toc231942711 \h </w:instrText>
            </w:r>
            <w:r>
              <w:rPr>
                <w:noProof/>
                <w:webHidden/>
              </w:rPr>
            </w:r>
            <w:r>
              <w:rPr>
                <w:noProof/>
                <w:webHidden/>
              </w:rPr>
              <w:fldChar w:fldCharType="separate"/>
            </w:r>
            <w:r>
              <w:rPr>
                <w:noProof/>
                <w:webHidden/>
              </w:rPr>
              <w:t>2</w:t>
            </w:r>
            <w:r>
              <w:rPr>
                <w:noProof/>
                <w:webHidden/>
              </w:rPr>
              <w:fldChar w:fldCharType="end"/>
            </w:r>
          </w:hyperlink>
        </w:p>
        <w:p w14:paraId="4B6E4937" w14:textId="61539BD0"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12" w:history="1">
            <w:r w:rsidRPr="00D929CB">
              <w:rPr>
                <w:rStyle w:val="Hyperlink"/>
                <w:rFonts w:cs="Times New Roman"/>
                <w:noProof/>
              </w:rPr>
              <w:t>2.4.1 Front-end</w:t>
            </w:r>
            <w:r>
              <w:rPr>
                <w:noProof/>
                <w:webHidden/>
              </w:rPr>
              <w:tab/>
            </w:r>
            <w:r>
              <w:rPr>
                <w:noProof/>
                <w:webHidden/>
              </w:rPr>
              <w:fldChar w:fldCharType="begin"/>
            </w:r>
            <w:r>
              <w:rPr>
                <w:noProof/>
                <w:webHidden/>
              </w:rPr>
              <w:instrText xml:space="preserve"> PAGEREF _Toc231942712 \h </w:instrText>
            </w:r>
            <w:r>
              <w:rPr>
                <w:noProof/>
                <w:webHidden/>
              </w:rPr>
            </w:r>
            <w:r>
              <w:rPr>
                <w:noProof/>
                <w:webHidden/>
              </w:rPr>
              <w:fldChar w:fldCharType="separate"/>
            </w:r>
            <w:r>
              <w:rPr>
                <w:noProof/>
                <w:webHidden/>
              </w:rPr>
              <w:t>2</w:t>
            </w:r>
            <w:r>
              <w:rPr>
                <w:noProof/>
                <w:webHidden/>
              </w:rPr>
              <w:fldChar w:fldCharType="end"/>
            </w:r>
          </w:hyperlink>
        </w:p>
        <w:p w14:paraId="60FBA55C" w14:textId="4DAF10C9"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13" w:history="1">
            <w:r w:rsidRPr="00D929CB">
              <w:rPr>
                <w:rStyle w:val="Hyperlink"/>
                <w:rFonts w:cs="Times New Roman"/>
                <w:noProof/>
              </w:rPr>
              <w:t>2.4.2 Back-end</w:t>
            </w:r>
            <w:r>
              <w:rPr>
                <w:noProof/>
                <w:webHidden/>
              </w:rPr>
              <w:tab/>
            </w:r>
            <w:r>
              <w:rPr>
                <w:noProof/>
                <w:webHidden/>
              </w:rPr>
              <w:fldChar w:fldCharType="begin"/>
            </w:r>
            <w:r>
              <w:rPr>
                <w:noProof/>
                <w:webHidden/>
              </w:rPr>
              <w:instrText xml:space="preserve"> PAGEREF _Toc231942713 \h </w:instrText>
            </w:r>
            <w:r>
              <w:rPr>
                <w:noProof/>
                <w:webHidden/>
              </w:rPr>
            </w:r>
            <w:r>
              <w:rPr>
                <w:noProof/>
                <w:webHidden/>
              </w:rPr>
              <w:fldChar w:fldCharType="separate"/>
            </w:r>
            <w:r>
              <w:rPr>
                <w:noProof/>
                <w:webHidden/>
              </w:rPr>
              <w:t>3</w:t>
            </w:r>
            <w:r>
              <w:rPr>
                <w:noProof/>
                <w:webHidden/>
              </w:rPr>
              <w:fldChar w:fldCharType="end"/>
            </w:r>
          </w:hyperlink>
        </w:p>
        <w:p w14:paraId="3103A738" w14:textId="08928973"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14" w:history="1">
            <w:r w:rsidRPr="00D929CB">
              <w:rPr>
                <w:rStyle w:val="Hyperlink"/>
                <w:rFonts w:cs="Times New Roman"/>
                <w:noProof/>
              </w:rPr>
              <w:t>2.4.3 Database</w:t>
            </w:r>
            <w:r>
              <w:rPr>
                <w:noProof/>
                <w:webHidden/>
              </w:rPr>
              <w:tab/>
            </w:r>
            <w:r>
              <w:rPr>
                <w:noProof/>
                <w:webHidden/>
              </w:rPr>
              <w:fldChar w:fldCharType="begin"/>
            </w:r>
            <w:r>
              <w:rPr>
                <w:noProof/>
                <w:webHidden/>
              </w:rPr>
              <w:instrText xml:space="preserve"> PAGEREF _Toc231942714 \h </w:instrText>
            </w:r>
            <w:r>
              <w:rPr>
                <w:noProof/>
                <w:webHidden/>
              </w:rPr>
            </w:r>
            <w:r>
              <w:rPr>
                <w:noProof/>
                <w:webHidden/>
              </w:rPr>
              <w:fldChar w:fldCharType="separate"/>
            </w:r>
            <w:r>
              <w:rPr>
                <w:noProof/>
                <w:webHidden/>
              </w:rPr>
              <w:t>3</w:t>
            </w:r>
            <w:r>
              <w:rPr>
                <w:noProof/>
                <w:webHidden/>
              </w:rPr>
              <w:fldChar w:fldCharType="end"/>
            </w:r>
          </w:hyperlink>
        </w:p>
        <w:p w14:paraId="7432DF4A" w14:textId="08E7C4AD"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15" w:history="1">
            <w:r w:rsidRPr="00D929CB">
              <w:rPr>
                <w:rStyle w:val="Hyperlink"/>
                <w:noProof/>
              </w:rPr>
              <w:t>2.5 Ngôn ngữ HTML</w:t>
            </w:r>
            <w:r>
              <w:rPr>
                <w:noProof/>
                <w:webHidden/>
              </w:rPr>
              <w:tab/>
            </w:r>
            <w:r>
              <w:rPr>
                <w:noProof/>
                <w:webHidden/>
              </w:rPr>
              <w:fldChar w:fldCharType="begin"/>
            </w:r>
            <w:r>
              <w:rPr>
                <w:noProof/>
                <w:webHidden/>
              </w:rPr>
              <w:instrText xml:space="preserve"> PAGEREF _Toc231942715 \h </w:instrText>
            </w:r>
            <w:r>
              <w:rPr>
                <w:noProof/>
                <w:webHidden/>
              </w:rPr>
            </w:r>
            <w:r>
              <w:rPr>
                <w:noProof/>
                <w:webHidden/>
              </w:rPr>
              <w:fldChar w:fldCharType="separate"/>
            </w:r>
            <w:r>
              <w:rPr>
                <w:noProof/>
                <w:webHidden/>
              </w:rPr>
              <w:t>3</w:t>
            </w:r>
            <w:r>
              <w:rPr>
                <w:noProof/>
                <w:webHidden/>
              </w:rPr>
              <w:fldChar w:fldCharType="end"/>
            </w:r>
          </w:hyperlink>
        </w:p>
        <w:p w14:paraId="5EAD12D1" w14:textId="08B3CFA8"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16" w:history="1">
            <w:r w:rsidRPr="00D929CB">
              <w:rPr>
                <w:rStyle w:val="Hyperlink"/>
                <w:rFonts w:cs="Times New Roman"/>
                <w:noProof/>
              </w:rPr>
              <w:t>2.5.1 Giới thiệu HTML</w:t>
            </w:r>
            <w:r>
              <w:rPr>
                <w:noProof/>
                <w:webHidden/>
              </w:rPr>
              <w:tab/>
            </w:r>
            <w:r>
              <w:rPr>
                <w:noProof/>
                <w:webHidden/>
              </w:rPr>
              <w:fldChar w:fldCharType="begin"/>
            </w:r>
            <w:r>
              <w:rPr>
                <w:noProof/>
                <w:webHidden/>
              </w:rPr>
              <w:instrText xml:space="preserve"> PAGEREF _Toc231942716 \h </w:instrText>
            </w:r>
            <w:r>
              <w:rPr>
                <w:noProof/>
                <w:webHidden/>
              </w:rPr>
            </w:r>
            <w:r>
              <w:rPr>
                <w:noProof/>
                <w:webHidden/>
              </w:rPr>
              <w:fldChar w:fldCharType="separate"/>
            </w:r>
            <w:r>
              <w:rPr>
                <w:noProof/>
                <w:webHidden/>
              </w:rPr>
              <w:t>3</w:t>
            </w:r>
            <w:r>
              <w:rPr>
                <w:noProof/>
                <w:webHidden/>
              </w:rPr>
              <w:fldChar w:fldCharType="end"/>
            </w:r>
          </w:hyperlink>
        </w:p>
        <w:p w14:paraId="30B7BC5C" w14:textId="1E0369D0"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17" w:history="1">
            <w:r w:rsidRPr="00D929CB">
              <w:rPr>
                <w:rStyle w:val="Hyperlink"/>
                <w:rFonts w:cs="Times New Roman"/>
                <w:noProof/>
              </w:rPr>
              <w:t>2.5.2 Các thẻ HTML thông dụng</w:t>
            </w:r>
            <w:r>
              <w:rPr>
                <w:noProof/>
                <w:webHidden/>
              </w:rPr>
              <w:tab/>
            </w:r>
            <w:r>
              <w:rPr>
                <w:noProof/>
                <w:webHidden/>
              </w:rPr>
              <w:fldChar w:fldCharType="begin"/>
            </w:r>
            <w:r>
              <w:rPr>
                <w:noProof/>
                <w:webHidden/>
              </w:rPr>
              <w:instrText xml:space="preserve"> PAGEREF _Toc231942717 \h </w:instrText>
            </w:r>
            <w:r>
              <w:rPr>
                <w:noProof/>
                <w:webHidden/>
              </w:rPr>
            </w:r>
            <w:r>
              <w:rPr>
                <w:noProof/>
                <w:webHidden/>
              </w:rPr>
              <w:fldChar w:fldCharType="separate"/>
            </w:r>
            <w:r>
              <w:rPr>
                <w:noProof/>
                <w:webHidden/>
              </w:rPr>
              <w:t>6</w:t>
            </w:r>
            <w:r>
              <w:rPr>
                <w:noProof/>
                <w:webHidden/>
              </w:rPr>
              <w:fldChar w:fldCharType="end"/>
            </w:r>
          </w:hyperlink>
        </w:p>
        <w:p w14:paraId="13C1E67F" w14:textId="6CCB9CF4"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18" w:history="1">
            <w:r w:rsidRPr="00D929CB">
              <w:rPr>
                <w:rStyle w:val="Hyperlink"/>
                <w:rFonts w:cs="Times New Roman"/>
                <w:noProof/>
              </w:rPr>
              <w:t>2.5.3 Thuộc tính trong HTML</w:t>
            </w:r>
            <w:r>
              <w:rPr>
                <w:noProof/>
                <w:webHidden/>
              </w:rPr>
              <w:tab/>
            </w:r>
            <w:r>
              <w:rPr>
                <w:noProof/>
                <w:webHidden/>
              </w:rPr>
              <w:fldChar w:fldCharType="begin"/>
            </w:r>
            <w:r>
              <w:rPr>
                <w:noProof/>
                <w:webHidden/>
              </w:rPr>
              <w:instrText xml:space="preserve"> PAGEREF _Toc231942718 \h </w:instrText>
            </w:r>
            <w:r>
              <w:rPr>
                <w:noProof/>
                <w:webHidden/>
              </w:rPr>
            </w:r>
            <w:r>
              <w:rPr>
                <w:noProof/>
                <w:webHidden/>
              </w:rPr>
              <w:fldChar w:fldCharType="separate"/>
            </w:r>
            <w:r>
              <w:rPr>
                <w:noProof/>
                <w:webHidden/>
              </w:rPr>
              <w:t>11</w:t>
            </w:r>
            <w:r>
              <w:rPr>
                <w:noProof/>
                <w:webHidden/>
              </w:rPr>
              <w:fldChar w:fldCharType="end"/>
            </w:r>
          </w:hyperlink>
        </w:p>
        <w:p w14:paraId="10B45E25" w14:textId="768FDF21"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19" w:history="1">
            <w:r w:rsidRPr="00D929CB">
              <w:rPr>
                <w:rStyle w:val="Hyperlink"/>
                <w:rFonts w:cs="Times New Roman"/>
                <w:noProof/>
              </w:rPr>
              <w:t>2.5.4.</w:t>
            </w:r>
            <w:r w:rsidRPr="00D929CB">
              <w:rPr>
                <w:rStyle w:val="Hyperlink"/>
                <w:noProof/>
              </w:rPr>
              <w:t xml:space="preserve"> </w:t>
            </w:r>
            <w:r w:rsidRPr="00D929CB">
              <w:rPr>
                <w:rStyle w:val="Hyperlink"/>
                <w:rFonts w:cs="Times New Roman"/>
                <w:noProof/>
              </w:rPr>
              <w:t>HTML5</w:t>
            </w:r>
            <w:r>
              <w:rPr>
                <w:noProof/>
                <w:webHidden/>
              </w:rPr>
              <w:tab/>
            </w:r>
            <w:r>
              <w:rPr>
                <w:noProof/>
                <w:webHidden/>
              </w:rPr>
              <w:fldChar w:fldCharType="begin"/>
            </w:r>
            <w:r>
              <w:rPr>
                <w:noProof/>
                <w:webHidden/>
              </w:rPr>
              <w:instrText xml:space="preserve"> PAGEREF _Toc231942719 \h </w:instrText>
            </w:r>
            <w:r>
              <w:rPr>
                <w:noProof/>
                <w:webHidden/>
              </w:rPr>
            </w:r>
            <w:r>
              <w:rPr>
                <w:noProof/>
                <w:webHidden/>
              </w:rPr>
              <w:fldChar w:fldCharType="separate"/>
            </w:r>
            <w:r>
              <w:rPr>
                <w:noProof/>
                <w:webHidden/>
              </w:rPr>
              <w:t>13</w:t>
            </w:r>
            <w:r>
              <w:rPr>
                <w:noProof/>
                <w:webHidden/>
              </w:rPr>
              <w:fldChar w:fldCharType="end"/>
            </w:r>
          </w:hyperlink>
        </w:p>
        <w:p w14:paraId="728C7A45" w14:textId="4B1DFEF6"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20" w:history="1">
            <w:r w:rsidRPr="00D929CB">
              <w:rPr>
                <w:rStyle w:val="Hyperlink"/>
                <w:noProof/>
              </w:rPr>
              <w:t>2.6. Ngôn ngữ CSS</w:t>
            </w:r>
            <w:r>
              <w:rPr>
                <w:noProof/>
                <w:webHidden/>
              </w:rPr>
              <w:tab/>
            </w:r>
            <w:r>
              <w:rPr>
                <w:noProof/>
                <w:webHidden/>
              </w:rPr>
              <w:fldChar w:fldCharType="begin"/>
            </w:r>
            <w:r>
              <w:rPr>
                <w:noProof/>
                <w:webHidden/>
              </w:rPr>
              <w:instrText xml:space="preserve"> PAGEREF _Toc231942720 \h </w:instrText>
            </w:r>
            <w:r>
              <w:rPr>
                <w:noProof/>
                <w:webHidden/>
              </w:rPr>
            </w:r>
            <w:r>
              <w:rPr>
                <w:noProof/>
                <w:webHidden/>
              </w:rPr>
              <w:fldChar w:fldCharType="separate"/>
            </w:r>
            <w:r>
              <w:rPr>
                <w:noProof/>
                <w:webHidden/>
              </w:rPr>
              <w:t>14</w:t>
            </w:r>
            <w:r>
              <w:rPr>
                <w:noProof/>
                <w:webHidden/>
              </w:rPr>
              <w:fldChar w:fldCharType="end"/>
            </w:r>
          </w:hyperlink>
        </w:p>
        <w:p w14:paraId="123B9830" w14:textId="00D62F9C"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21" w:history="1">
            <w:r w:rsidRPr="00D929CB">
              <w:rPr>
                <w:rStyle w:val="Hyperlink"/>
                <w:rFonts w:cs="Times New Roman"/>
                <w:noProof/>
              </w:rPr>
              <w:t>2.6.1. Giới thiệu CSS</w:t>
            </w:r>
            <w:r>
              <w:rPr>
                <w:noProof/>
                <w:webHidden/>
              </w:rPr>
              <w:tab/>
            </w:r>
            <w:r>
              <w:rPr>
                <w:noProof/>
                <w:webHidden/>
              </w:rPr>
              <w:fldChar w:fldCharType="begin"/>
            </w:r>
            <w:r>
              <w:rPr>
                <w:noProof/>
                <w:webHidden/>
              </w:rPr>
              <w:instrText xml:space="preserve"> PAGEREF _Toc231942721 \h </w:instrText>
            </w:r>
            <w:r>
              <w:rPr>
                <w:noProof/>
                <w:webHidden/>
              </w:rPr>
            </w:r>
            <w:r>
              <w:rPr>
                <w:noProof/>
                <w:webHidden/>
              </w:rPr>
              <w:fldChar w:fldCharType="separate"/>
            </w:r>
            <w:r>
              <w:rPr>
                <w:noProof/>
                <w:webHidden/>
              </w:rPr>
              <w:t>14</w:t>
            </w:r>
            <w:r>
              <w:rPr>
                <w:noProof/>
                <w:webHidden/>
              </w:rPr>
              <w:fldChar w:fldCharType="end"/>
            </w:r>
          </w:hyperlink>
        </w:p>
        <w:p w14:paraId="134A2B4D" w14:textId="28ED320B"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22" w:history="1">
            <w:r w:rsidRPr="00D929CB">
              <w:rPr>
                <w:rStyle w:val="Hyperlink"/>
                <w:rFonts w:cs="Times New Roman"/>
                <w:noProof/>
              </w:rPr>
              <w:t>2.6.2. Các cách sử dụng CSS</w:t>
            </w:r>
            <w:r>
              <w:rPr>
                <w:noProof/>
                <w:webHidden/>
              </w:rPr>
              <w:tab/>
            </w:r>
            <w:r>
              <w:rPr>
                <w:noProof/>
                <w:webHidden/>
              </w:rPr>
              <w:fldChar w:fldCharType="begin"/>
            </w:r>
            <w:r>
              <w:rPr>
                <w:noProof/>
                <w:webHidden/>
              </w:rPr>
              <w:instrText xml:space="preserve"> PAGEREF _Toc231942722 \h </w:instrText>
            </w:r>
            <w:r>
              <w:rPr>
                <w:noProof/>
                <w:webHidden/>
              </w:rPr>
            </w:r>
            <w:r>
              <w:rPr>
                <w:noProof/>
                <w:webHidden/>
              </w:rPr>
              <w:fldChar w:fldCharType="separate"/>
            </w:r>
            <w:r>
              <w:rPr>
                <w:noProof/>
                <w:webHidden/>
              </w:rPr>
              <w:t>14</w:t>
            </w:r>
            <w:r>
              <w:rPr>
                <w:noProof/>
                <w:webHidden/>
              </w:rPr>
              <w:fldChar w:fldCharType="end"/>
            </w:r>
          </w:hyperlink>
        </w:p>
        <w:p w14:paraId="1F6BF5DA" w14:textId="2375C3BB"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23" w:history="1">
            <w:r w:rsidRPr="00D929CB">
              <w:rPr>
                <w:rStyle w:val="Hyperlink"/>
                <w:rFonts w:cs="Times New Roman"/>
                <w:noProof/>
              </w:rPr>
              <w:t>2.6.3. Bộ chọn CSS</w:t>
            </w:r>
            <w:r>
              <w:rPr>
                <w:noProof/>
                <w:webHidden/>
              </w:rPr>
              <w:tab/>
            </w:r>
            <w:r>
              <w:rPr>
                <w:noProof/>
                <w:webHidden/>
              </w:rPr>
              <w:fldChar w:fldCharType="begin"/>
            </w:r>
            <w:r>
              <w:rPr>
                <w:noProof/>
                <w:webHidden/>
              </w:rPr>
              <w:instrText xml:space="preserve"> PAGEREF _Toc231942723 \h </w:instrText>
            </w:r>
            <w:r>
              <w:rPr>
                <w:noProof/>
                <w:webHidden/>
              </w:rPr>
            </w:r>
            <w:r>
              <w:rPr>
                <w:noProof/>
                <w:webHidden/>
              </w:rPr>
              <w:fldChar w:fldCharType="separate"/>
            </w:r>
            <w:r>
              <w:rPr>
                <w:noProof/>
                <w:webHidden/>
              </w:rPr>
              <w:t>17</w:t>
            </w:r>
            <w:r>
              <w:rPr>
                <w:noProof/>
                <w:webHidden/>
              </w:rPr>
              <w:fldChar w:fldCharType="end"/>
            </w:r>
          </w:hyperlink>
        </w:p>
        <w:p w14:paraId="0BC36D9C" w14:textId="4EE5530A"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24" w:history="1">
            <w:r w:rsidRPr="00D929CB">
              <w:rPr>
                <w:rStyle w:val="Hyperlink"/>
                <w:rFonts w:cs="Times New Roman"/>
                <w:noProof/>
              </w:rPr>
              <w:t>2.6.4. Box Model</w:t>
            </w:r>
            <w:r>
              <w:rPr>
                <w:noProof/>
                <w:webHidden/>
              </w:rPr>
              <w:tab/>
            </w:r>
            <w:r>
              <w:rPr>
                <w:noProof/>
                <w:webHidden/>
              </w:rPr>
              <w:fldChar w:fldCharType="begin"/>
            </w:r>
            <w:r>
              <w:rPr>
                <w:noProof/>
                <w:webHidden/>
              </w:rPr>
              <w:instrText xml:space="preserve"> PAGEREF _Toc231942724 \h </w:instrText>
            </w:r>
            <w:r>
              <w:rPr>
                <w:noProof/>
                <w:webHidden/>
              </w:rPr>
            </w:r>
            <w:r>
              <w:rPr>
                <w:noProof/>
                <w:webHidden/>
              </w:rPr>
              <w:fldChar w:fldCharType="separate"/>
            </w:r>
            <w:r>
              <w:rPr>
                <w:noProof/>
                <w:webHidden/>
              </w:rPr>
              <w:t>19</w:t>
            </w:r>
            <w:r>
              <w:rPr>
                <w:noProof/>
                <w:webHidden/>
              </w:rPr>
              <w:fldChar w:fldCharType="end"/>
            </w:r>
          </w:hyperlink>
        </w:p>
        <w:p w14:paraId="6350C31A" w14:textId="3BF7C99D"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25" w:history="1">
            <w:r w:rsidRPr="00D929CB">
              <w:rPr>
                <w:rStyle w:val="Hyperlink"/>
                <w:rFonts w:cs="Times New Roman"/>
                <w:noProof/>
              </w:rPr>
              <w:t>2.6.5. Layout trong CSS</w:t>
            </w:r>
            <w:r>
              <w:rPr>
                <w:noProof/>
                <w:webHidden/>
              </w:rPr>
              <w:tab/>
            </w:r>
            <w:r>
              <w:rPr>
                <w:noProof/>
                <w:webHidden/>
              </w:rPr>
              <w:fldChar w:fldCharType="begin"/>
            </w:r>
            <w:r>
              <w:rPr>
                <w:noProof/>
                <w:webHidden/>
              </w:rPr>
              <w:instrText xml:space="preserve"> PAGEREF _Toc231942725 \h </w:instrText>
            </w:r>
            <w:r>
              <w:rPr>
                <w:noProof/>
                <w:webHidden/>
              </w:rPr>
            </w:r>
            <w:r>
              <w:rPr>
                <w:noProof/>
                <w:webHidden/>
              </w:rPr>
              <w:fldChar w:fldCharType="separate"/>
            </w:r>
            <w:r>
              <w:rPr>
                <w:noProof/>
                <w:webHidden/>
              </w:rPr>
              <w:t>21</w:t>
            </w:r>
            <w:r>
              <w:rPr>
                <w:noProof/>
                <w:webHidden/>
              </w:rPr>
              <w:fldChar w:fldCharType="end"/>
            </w:r>
          </w:hyperlink>
        </w:p>
        <w:p w14:paraId="2C599696" w14:textId="5B07037E"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26" w:history="1">
            <w:r w:rsidRPr="00D929CB">
              <w:rPr>
                <w:rStyle w:val="Hyperlink"/>
                <w:rFonts w:cs="Times New Roman"/>
                <w:noProof/>
              </w:rPr>
              <w:t>2.6.6. Responsive Web Design</w:t>
            </w:r>
            <w:r>
              <w:rPr>
                <w:noProof/>
                <w:webHidden/>
              </w:rPr>
              <w:tab/>
            </w:r>
            <w:r>
              <w:rPr>
                <w:noProof/>
                <w:webHidden/>
              </w:rPr>
              <w:fldChar w:fldCharType="begin"/>
            </w:r>
            <w:r>
              <w:rPr>
                <w:noProof/>
                <w:webHidden/>
              </w:rPr>
              <w:instrText xml:space="preserve"> PAGEREF _Toc231942726 \h </w:instrText>
            </w:r>
            <w:r>
              <w:rPr>
                <w:noProof/>
                <w:webHidden/>
              </w:rPr>
            </w:r>
            <w:r>
              <w:rPr>
                <w:noProof/>
                <w:webHidden/>
              </w:rPr>
              <w:fldChar w:fldCharType="separate"/>
            </w:r>
            <w:r>
              <w:rPr>
                <w:noProof/>
                <w:webHidden/>
              </w:rPr>
              <w:t>24</w:t>
            </w:r>
            <w:r>
              <w:rPr>
                <w:noProof/>
                <w:webHidden/>
              </w:rPr>
              <w:fldChar w:fldCharType="end"/>
            </w:r>
          </w:hyperlink>
        </w:p>
        <w:p w14:paraId="03F2BFAE" w14:textId="0F8452EF"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27" w:history="1">
            <w:r w:rsidRPr="00D929CB">
              <w:rPr>
                <w:rStyle w:val="Hyperlink"/>
                <w:noProof/>
              </w:rPr>
              <w:t>2.7. Ngôn ngữ JavaScript</w:t>
            </w:r>
            <w:r>
              <w:rPr>
                <w:noProof/>
                <w:webHidden/>
              </w:rPr>
              <w:tab/>
            </w:r>
            <w:r>
              <w:rPr>
                <w:noProof/>
                <w:webHidden/>
              </w:rPr>
              <w:fldChar w:fldCharType="begin"/>
            </w:r>
            <w:r>
              <w:rPr>
                <w:noProof/>
                <w:webHidden/>
              </w:rPr>
              <w:instrText xml:space="preserve"> PAGEREF _Toc231942727 \h </w:instrText>
            </w:r>
            <w:r>
              <w:rPr>
                <w:noProof/>
                <w:webHidden/>
              </w:rPr>
            </w:r>
            <w:r>
              <w:rPr>
                <w:noProof/>
                <w:webHidden/>
              </w:rPr>
              <w:fldChar w:fldCharType="separate"/>
            </w:r>
            <w:r>
              <w:rPr>
                <w:noProof/>
                <w:webHidden/>
              </w:rPr>
              <w:t>25</w:t>
            </w:r>
            <w:r>
              <w:rPr>
                <w:noProof/>
                <w:webHidden/>
              </w:rPr>
              <w:fldChar w:fldCharType="end"/>
            </w:r>
          </w:hyperlink>
        </w:p>
        <w:p w14:paraId="12B018C2" w14:textId="3C123968"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28" w:history="1">
            <w:r w:rsidRPr="00D929CB">
              <w:rPr>
                <w:rStyle w:val="Hyperlink"/>
                <w:rFonts w:cs="Times New Roman"/>
                <w:noProof/>
              </w:rPr>
              <w:t>2.7.1. Giới thiệu JavaScript</w:t>
            </w:r>
            <w:r>
              <w:rPr>
                <w:noProof/>
                <w:webHidden/>
              </w:rPr>
              <w:tab/>
            </w:r>
            <w:r>
              <w:rPr>
                <w:noProof/>
                <w:webHidden/>
              </w:rPr>
              <w:fldChar w:fldCharType="begin"/>
            </w:r>
            <w:r>
              <w:rPr>
                <w:noProof/>
                <w:webHidden/>
              </w:rPr>
              <w:instrText xml:space="preserve"> PAGEREF _Toc231942728 \h </w:instrText>
            </w:r>
            <w:r>
              <w:rPr>
                <w:noProof/>
                <w:webHidden/>
              </w:rPr>
            </w:r>
            <w:r>
              <w:rPr>
                <w:noProof/>
                <w:webHidden/>
              </w:rPr>
              <w:fldChar w:fldCharType="separate"/>
            </w:r>
            <w:r>
              <w:rPr>
                <w:noProof/>
                <w:webHidden/>
              </w:rPr>
              <w:t>25</w:t>
            </w:r>
            <w:r>
              <w:rPr>
                <w:noProof/>
                <w:webHidden/>
              </w:rPr>
              <w:fldChar w:fldCharType="end"/>
            </w:r>
          </w:hyperlink>
        </w:p>
        <w:p w14:paraId="08B273D7" w14:textId="4F151EF0"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29" w:history="1">
            <w:r w:rsidRPr="00D929CB">
              <w:rPr>
                <w:rStyle w:val="Hyperlink"/>
                <w:rFonts w:cs="Times New Roman"/>
                <w:noProof/>
              </w:rPr>
              <w:t>2.7.2. Cú pháp cơ bản</w:t>
            </w:r>
            <w:r>
              <w:rPr>
                <w:noProof/>
                <w:webHidden/>
              </w:rPr>
              <w:tab/>
            </w:r>
            <w:r>
              <w:rPr>
                <w:noProof/>
                <w:webHidden/>
              </w:rPr>
              <w:fldChar w:fldCharType="begin"/>
            </w:r>
            <w:r>
              <w:rPr>
                <w:noProof/>
                <w:webHidden/>
              </w:rPr>
              <w:instrText xml:space="preserve"> PAGEREF _Toc231942729 \h </w:instrText>
            </w:r>
            <w:r>
              <w:rPr>
                <w:noProof/>
                <w:webHidden/>
              </w:rPr>
            </w:r>
            <w:r>
              <w:rPr>
                <w:noProof/>
                <w:webHidden/>
              </w:rPr>
              <w:fldChar w:fldCharType="separate"/>
            </w:r>
            <w:r>
              <w:rPr>
                <w:noProof/>
                <w:webHidden/>
              </w:rPr>
              <w:t>25</w:t>
            </w:r>
            <w:r>
              <w:rPr>
                <w:noProof/>
                <w:webHidden/>
              </w:rPr>
              <w:fldChar w:fldCharType="end"/>
            </w:r>
          </w:hyperlink>
        </w:p>
        <w:p w14:paraId="4112BCC6" w14:textId="4C594FE7"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30" w:history="1">
            <w:r w:rsidRPr="00D929CB">
              <w:rPr>
                <w:rStyle w:val="Hyperlink"/>
                <w:rFonts w:cs="Times New Roman"/>
                <w:noProof/>
              </w:rPr>
              <w:t>2.7.3. Cấu trúc điều khiển</w:t>
            </w:r>
            <w:r>
              <w:rPr>
                <w:noProof/>
                <w:webHidden/>
              </w:rPr>
              <w:tab/>
            </w:r>
            <w:r>
              <w:rPr>
                <w:noProof/>
                <w:webHidden/>
              </w:rPr>
              <w:fldChar w:fldCharType="begin"/>
            </w:r>
            <w:r>
              <w:rPr>
                <w:noProof/>
                <w:webHidden/>
              </w:rPr>
              <w:instrText xml:space="preserve"> PAGEREF _Toc231942730 \h </w:instrText>
            </w:r>
            <w:r>
              <w:rPr>
                <w:noProof/>
                <w:webHidden/>
              </w:rPr>
            </w:r>
            <w:r>
              <w:rPr>
                <w:noProof/>
                <w:webHidden/>
              </w:rPr>
              <w:fldChar w:fldCharType="separate"/>
            </w:r>
            <w:r>
              <w:rPr>
                <w:noProof/>
                <w:webHidden/>
              </w:rPr>
              <w:t>28</w:t>
            </w:r>
            <w:r>
              <w:rPr>
                <w:noProof/>
                <w:webHidden/>
              </w:rPr>
              <w:fldChar w:fldCharType="end"/>
            </w:r>
          </w:hyperlink>
        </w:p>
        <w:p w14:paraId="06E0BE37" w14:textId="5AFF9513"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31" w:history="1">
            <w:r w:rsidRPr="00D929CB">
              <w:rPr>
                <w:rStyle w:val="Hyperlink"/>
                <w:rFonts w:cs="Times New Roman"/>
                <w:noProof/>
              </w:rPr>
              <w:t>2.7.4. Hàm trong JavaScript</w:t>
            </w:r>
            <w:r>
              <w:rPr>
                <w:noProof/>
                <w:webHidden/>
              </w:rPr>
              <w:tab/>
            </w:r>
            <w:r>
              <w:rPr>
                <w:noProof/>
                <w:webHidden/>
              </w:rPr>
              <w:fldChar w:fldCharType="begin"/>
            </w:r>
            <w:r>
              <w:rPr>
                <w:noProof/>
                <w:webHidden/>
              </w:rPr>
              <w:instrText xml:space="preserve"> PAGEREF _Toc231942731 \h </w:instrText>
            </w:r>
            <w:r>
              <w:rPr>
                <w:noProof/>
                <w:webHidden/>
              </w:rPr>
            </w:r>
            <w:r>
              <w:rPr>
                <w:noProof/>
                <w:webHidden/>
              </w:rPr>
              <w:fldChar w:fldCharType="separate"/>
            </w:r>
            <w:r>
              <w:rPr>
                <w:noProof/>
                <w:webHidden/>
              </w:rPr>
              <w:t>33</w:t>
            </w:r>
            <w:r>
              <w:rPr>
                <w:noProof/>
                <w:webHidden/>
              </w:rPr>
              <w:fldChar w:fldCharType="end"/>
            </w:r>
          </w:hyperlink>
        </w:p>
        <w:p w14:paraId="76EE05FD" w14:textId="179BFC28"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32" w:history="1">
            <w:r w:rsidRPr="00D929CB">
              <w:rPr>
                <w:rStyle w:val="Hyperlink"/>
                <w:rFonts w:cs="Times New Roman"/>
                <w:noProof/>
              </w:rPr>
              <w:t>2.7.5. Sự kiện trong JavaScript</w:t>
            </w:r>
            <w:r>
              <w:rPr>
                <w:noProof/>
                <w:webHidden/>
              </w:rPr>
              <w:tab/>
            </w:r>
            <w:r>
              <w:rPr>
                <w:noProof/>
                <w:webHidden/>
              </w:rPr>
              <w:fldChar w:fldCharType="begin"/>
            </w:r>
            <w:r>
              <w:rPr>
                <w:noProof/>
                <w:webHidden/>
              </w:rPr>
              <w:instrText xml:space="preserve"> PAGEREF _Toc231942732 \h </w:instrText>
            </w:r>
            <w:r>
              <w:rPr>
                <w:noProof/>
                <w:webHidden/>
              </w:rPr>
            </w:r>
            <w:r>
              <w:rPr>
                <w:noProof/>
                <w:webHidden/>
              </w:rPr>
              <w:fldChar w:fldCharType="separate"/>
            </w:r>
            <w:r>
              <w:rPr>
                <w:noProof/>
                <w:webHidden/>
              </w:rPr>
              <w:t>33</w:t>
            </w:r>
            <w:r>
              <w:rPr>
                <w:noProof/>
                <w:webHidden/>
              </w:rPr>
              <w:fldChar w:fldCharType="end"/>
            </w:r>
          </w:hyperlink>
        </w:p>
        <w:p w14:paraId="2468BC17" w14:textId="70BF8241"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33" w:history="1">
            <w:r w:rsidRPr="00D929CB">
              <w:rPr>
                <w:rStyle w:val="Hyperlink"/>
                <w:rFonts w:cs="Times New Roman"/>
                <w:noProof/>
              </w:rPr>
              <w:t>2.7.6. DOM (Document Object Model)</w:t>
            </w:r>
            <w:r>
              <w:rPr>
                <w:noProof/>
                <w:webHidden/>
              </w:rPr>
              <w:tab/>
            </w:r>
            <w:r>
              <w:rPr>
                <w:noProof/>
                <w:webHidden/>
              </w:rPr>
              <w:fldChar w:fldCharType="begin"/>
            </w:r>
            <w:r>
              <w:rPr>
                <w:noProof/>
                <w:webHidden/>
              </w:rPr>
              <w:instrText xml:space="preserve"> PAGEREF _Toc231942733 \h </w:instrText>
            </w:r>
            <w:r>
              <w:rPr>
                <w:noProof/>
                <w:webHidden/>
              </w:rPr>
            </w:r>
            <w:r>
              <w:rPr>
                <w:noProof/>
                <w:webHidden/>
              </w:rPr>
              <w:fldChar w:fldCharType="separate"/>
            </w:r>
            <w:r>
              <w:rPr>
                <w:noProof/>
                <w:webHidden/>
              </w:rPr>
              <w:t>36</w:t>
            </w:r>
            <w:r>
              <w:rPr>
                <w:noProof/>
                <w:webHidden/>
              </w:rPr>
              <w:fldChar w:fldCharType="end"/>
            </w:r>
          </w:hyperlink>
        </w:p>
        <w:p w14:paraId="61047786" w14:textId="37B1B73F"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34" w:history="1">
            <w:r w:rsidRPr="00D929CB">
              <w:rPr>
                <w:rStyle w:val="Hyperlink"/>
                <w:noProof/>
              </w:rPr>
              <w:t>2.8. Mô hình Client - Server</w:t>
            </w:r>
            <w:r>
              <w:rPr>
                <w:noProof/>
                <w:webHidden/>
              </w:rPr>
              <w:tab/>
            </w:r>
            <w:r>
              <w:rPr>
                <w:noProof/>
                <w:webHidden/>
              </w:rPr>
              <w:fldChar w:fldCharType="begin"/>
            </w:r>
            <w:r>
              <w:rPr>
                <w:noProof/>
                <w:webHidden/>
              </w:rPr>
              <w:instrText xml:space="preserve"> PAGEREF _Toc231942734 \h </w:instrText>
            </w:r>
            <w:r>
              <w:rPr>
                <w:noProof/>
                <w:webHidden/>
              </w:rPr>
            </w:r>
            <w:r>
              <w:rPr>
                <w:noProof/>
                <w:webHidden/>
              </w:rPr>
              <w:fldChar w:fldCharType="separate"/>
            </w:r>
            <w:r>
              <w:rPr>
                <w:noProof/>
                <w:webHidden/>
              </w:rPr>
              <w:t>39</w:t>
            </w:r>
            <w:r>
              <w:rPr>
                <w:noProof/>
                <w:webHidden/>
              </w:rPr>
              <w:fldChar w:fldCharType="end"/>
            </w:r>
          </w:hyperlink>
        </w:p>
        <w:p w14:paraId="036A403A" w14:textId="367A1DEB"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35" w:history="1">
            <w:r w:rsidRPr="00D929CB">
              <w:rPr>
                <w:rStyle w:val="Hyperlink"/>
                <w:rFonts w:cs="Times New Roman"/>
                <w:noProof/>
              </w:rPr>
              <w:t>2.8.1. Khái niệm</w:t>
            </w:r>
            <w:r>
              <w:rPr>
                <w:noProof/>
                <w:webHidden/>
              </w:rPr>
              <w:tab/>
            </w:r>
            <w:r>
              <w:rPr>
                <w:noProof/>
                <w:webHidden/>
              </w:rPr>
              <w:fldChar w:fldCharType="begin"/>
            </w:r>
            <w:r>
              <w:rPr>
                <w:noProof/>
                <w:webHidden/>
              </w:rPr>
              <w:instrText xml:space="preserve"> PAGEREF _Toc231942735 \h </w:instrText>
            </w:r>
            <w:r>
              <w:rPr>
                <w:noProof/>
                <w:webHidden/>
              </w:rPr>
            </w:r>
            <w:r>
              <w:rPr>
                <w:noProof/>
                <w:webHidden/>
              </w:rPr>
              <w:fldChar w:fldCharType="separate"/>
            </w:r>
            <w:r>
              <w:rPr>
                <w:noProof/>
                <w:webHidden/>
              </w:rPr>
              <w:t>39</w:t>
            </w:r>
            <w:r>
              <w:rPr>
                <w:noProof/>
                <w:webHidden/>
              </w:rPr>
              <w:fldChar w:fldCharType="end"/>
            </w:r>
          </w:hyperlink>
        </w:p>
        <w:p w14:paraId="1E2E9DCE" w14:textId="2E385CD8"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36" w:history="1">
            <w:r w:rsidRPr="00D929CB">
              <w:rPr>
                <w:rStyle w:val="Hyperlink"/>
                <w:rFonts w:cs="Times New Roman"/>
                <w:noProof/>
              </w:rPr>
              <w:t>2.8.2. Thành phần</w:t>
            </w:r>
            <w:r>
              <w:rPr>
                <w:noProof/>
                <w:webHidden/>
              </w:rPr>
              <w:tab/>
            </w:r>
            <w:r>
              <w:rPr>
                <w:noProof/>
                <w:webHidden/>
              </w:rPr>
              <w:fldChar w:fldCharType="begin"/>
            </w:r>
            <w:r>
              <w:rPr>
                <w:noProof/>
                <w:webHidden/>
              </w:rPr>
              <w:instrText xml:space="preserve"> PAGEREF _Toc231942736 \h </w:instrText>
            </w:r>
            <w:r>
              <w:rPr>
                <w:noProof/>
                <w:webHidden/>
              </w:rPr>
            </w:r>
            <w:r>
              <w:rPr>
                <w:noProof/>
                <w:webHidden/>
              </w:rPr>
              <w:fldChar w:fldCharType="separate"/>
            </w:r>
            <w:r>
              <w:rPr>
                <w:noProof/>
                <w:webHidden/>
              </w:rPr>
              <w:t>39</w:t>
            </w:r>
            <w:r>
              <w:rPr>
                <w:noProof/>
                <w:webHidden/>
              </w:rPr>
              <w:fldChar w:fldCharType="end"/>
            </w:r>
          </w:hyperlink>
        </w:p>
        <w:p w14:paraId="7D68AC2B" w14:textId="36DAAC39"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37" w:history="1">
            <w:r w:rsidRPr="00D929CB">
              <w:rPr>
                <w:rStyle w:val="Hyperlink"/>
                <w:rFonts w:cs="Times New Roman"/>
                <w:noProof/>
              </w:rPr>
              <w:t>2.8.3. Quy trình hoạt động</w:t>
            </w:r>
            <w:r>
              <w:rPr>
                <w:noProof/>
                <w:webHidden/>
              </w:rPr>
              <w:tab/>
            </w:r>
            <w:r>
              <w:rPr>
                <w:noProof/>
                <w:webHidden/>
              </w:rPr>
              <w:fldChar w:fldCharType="begin"/>
            </w:r>
            <w:r>
              <w:rPr>
                <w:noProof/>
                <w:webHidden/>
              </w:rPr>
              <w:instrText xml:space="preserve"> PAGEREF _Toc231942737 \h </w:instrText>
            </w:r>
            <w:r>
              <w:rPr>
                <w:noProof/>
                <w:webHidden/>
              </w:rPr>
            </w:r>
            <w:r>
              <w:rPr>
                <w:noProof/>
                <w:webHidden/>
              </w:rPr>
              <w:fldChar w:fldCharType="separate"/>
            </w:r>
            <w:r>
              <w:rPr>
                <w:noProof/>
                <w:webHidden/>
              </w:rPr>
              <w:t>39</w:t>
            </w:r>
            <w:r>
              <w:rPr>
                <w:noProof/>
                <w:webHidden/>
              </w:rPr>
              <w:fldChar w:fldCharType="end"/>
            </w:r>
          </w:hyperlink>
        </w:p>
        <w:p w14:paraId="33A1E0A3" w14:textId="73E53E1E"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38" w:history="1">
            <w:r w:rsidRPr="00D929CB">
              <w:rPr>
                <w:rStyle w:val="Hyperlink"/>
                <w:noProof/>
              </w:rPr>
              <w:t>2.9. Web Hosting và Domain</w:t>
            </w:r>
            <w:r>
              <w:rPr>
                <w:noProof/>
                <w:webHidden/>
              </w:rPr>
              <w:tab/>
            </w:r>
            <w:r>
              <w:rPr>
                <w:noProof/>
                <w:webHidden/>
              </w:rPr>
              <w:fldChar w:fldCharType="begin"/>
            </w:r>
            <w:r>
              <w:rPr>
                <w:noProof/>
                <w:webHidden/>
              </w:rPr>
              <w:instrText xml:space="preserve"> PAGEREF _Toc231942738 \h </w:instrText>
            </w:r>
            <w:r>
              <w:rPr>
                <w:noProof/>
                <w:webHidden/>
              </w:rPr>
            </w:r>
            <w:r>
              <w:rPr>
                <w:noProof/>
                <w:webHidden/>
              </w:rPr>
              <w:fldChar w:fldCharType="separate"/>
            </w:r>
            <w:r>
              <w:rPr>
                <w:noProof/>
                <w:webHidden/>
              </w:rPr>
              <w:t>39</w:t>
            </w:r>
            <w:r>
              <w:rPr>
                <w:noProof/>
                <w:webHidden/>
              </w:rPr>
              <w:fldChar w:fldCharType="end"/>
            </w:r>
          </w:hyperlink>
        </w:p>
        <w:p w14:paraId="6433A029" w14:textId="06BF2294"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39" w:history="1">
            <w:r w:rsidRPr="00D929CB">
              <w:rPr>
                <w:rStyle w:val="Hyperlink"/>
                <w:rFonts w:cs="Times New Roman"/>
                <w:noProof/>
              </w:rPr>
              <w:t>2.9.1. Domain</w:t>
            </w:r>
            <w:r>
              <w:rPr>
                <w:noProof/>
                <w:webHidden/>
              </w:rPr>
              <w:tab/>
            </w:r>
            <w:r>
              <w:rPr>
                <w:noProof/>
                <w:webHidden/>
              </w:rPr>
              <w:fldChar w:fldCharType="begin"/>
            </w:r>
            <w:r>
              <w:rPr>
                <w:noProof/>
                <w:webHidden/>
              </w:rPr>
              <w:instrText xml:space="preserve"> PAGEREF _Toc231942739 \h </w:instrText>
            </w:r>
            <w:r>
              <w:rPr>
                <w:noProof/>
                <w:webHidden/>
              </w:rPr>
            </w:r>
            <w:r>
              <w:rPr>
                <w:noProof/>
                <w:webHidden/>
              </w:rPr>
              <w:fldChar w:fldCharType="separate"/>
            </w:r>
            <w:r>
              <w:rPr>
                <w:noProof/>
                <w:webHidden/>
              </w:rPr>
              <w:t>39</w:t>
            </w:r>
            <w:r>
              <w:rPr>
                <w:noProof/>
                <w:webHidden/>
              </w:rPr>
              <w:fldChar w:fldCharType="end"/>
            </w:r>
          </w:hyperlink>
        </w:p>
        <w:p w14:paraId="2B9421A8" w14:textId="6ACF25A2"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40" w:history="1">
            <w:r w:rsidRPr="00D929CB">
              <w:rPr>
                <w:rStyle w:val="Hyperlink"/>
                <w:rFonts w:cs="Times New Roman"/>
                <w:noProof/>
              </w:rPr>
              <w:t>2.9.2. Hosting</w:t>
            </w:r>
            <w:r>
              <w:rPr>
                <w:noProof/>
                <w:webHidden/>
              </w:rPr>
              <w:tab/>
            </w:r>
            <w:r>
              <w:rPr>
                <w:noProof/>
                <w:webHidden/>
              </w:rPr>
              <w:fldChar w:fldCharType="begin"/>
            </w:r>
            <w:r>
              <w:rPr>
                <w:noProof/>
                <w:webHidden/>
              </w:rPr>
              <w:instrText xml:space="preserve"> PAGEREF _Toc231942740 \h </w:instrText>
            </w:r>
            <w:r>
              <w:rPr>
                <w:noProof/>
                <w:webHidden/>
              </w:rPr>
            </w:r>
            <w:r>
              <w:rPr>
                <w:noProof/>
                <w:webHidden/>
              </w:rPr>
              <w:fldChar w:fldCharType="separate"/>
            </w:r>
            <w:r>
              <w:rPr>
                <w:noProof/>
                <w:webHidden/>
              </w:rPr>
              <w:t>40</w:t>
            </w:r>
            <w:r>
              <w:rPr>
                <w:noProof/>
                <w:webHidden/>
              </w:rPr>
              <w:fldChar w:fldCharType="end"/>
            </w:r>
          </w:hyperlink>
        </w:p>
        <w:p w14:paraId="6CDBFEEC" w14:textId="627B2C79"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41" w:history="1">
            <w:r w:rsidRPr="00D929CB">
              <w:rPr>
                <w:rStyle w:val="Hyperlink"/>
                <w:noProof/>
              </w:rPr>
              <w:t>2.10. Bootstrap</w:t>
            </w:r>
            <w:r>
              <w:rPr>
                <w:noProof/>
                <w:webHidden/>
              </w:rPr>
              <w:tab/>
            </w:r>
            <w:r>
              <w:rPr>
                <w:noProof/>
                <w:webHidden/>
              </w:rPr>
              <w:fldChar w:fldCharType="begin"/>
            </w:r>
            <w:r>
              <w:rPr>
                <w:noProof/>
                <w:webHidden/>
              </w:rPr>
              <w:instrText xml:space="preserve"> PAGEREF _Toc231942741 \h </w:instrText>
            </w:r>
            <w:r>
              <w:rPr>
                <w:noProof/>
                <w:webHidden/>
              </w:rPr>
            </w:r>
            <w:r>
              <w:rPr>
                <w:noProof/>
                <w:webHidden/>
              </w:rPr>
              <w:fldChar w:fldCharType="separate"/>
            </w:r>
            <w:r>
              <w:rPr>
                <w:noProof/>
                <w:webHidden/>
              </w:rPr>
              <w:t>40</w:t>
            </w:r>
            <w:r>
              <w:rPr>
                <w:noProof/>
                <w:webHidden/>
              </w:rPr>
              <w:fldChar w:fldCharType="end"/>
            </w:r>
          </w:hyperlink>
        </w:p>
        <w:p w14:paraId="4ECF9C38" w14:textId="293E4C7A"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42" w:history="1">
            <w:r w:rsidRPr="00D929CB">
              <w:rPr>
                <w:rStyle w:val="Hyperlink"/>
                <w:rFonts w:cs="Times New Roman"/>
                <w:noProof/>
              </w:rPr>
              <w:t>2.10.1. Khái niệm Bootstrap</w:t>
            </w:r>
            <w:r>
              <w:rPr>
                <w:noProof/>
                <w:webHidden/>
              </w:rPr>
              <w:tab/>
            </w:r>
            <w:r>
              <w:rPr>
                <w:noProof/>
                <w:webHidden/>
              </w:rPr>
              <w:fldChar w:fldCharType="begin"/>
            </w:r>
            <w:r>
              <w:rPr>
                <w:noProof/>
                <w:webHidden/>
              </w:rPr>
              <w:instrText xml:space="preserve"> PAGEREF _Toc231942742 \h </w:instrText>
            </w:r>
            <w:r>
              <w:rPr>
                <w:noProof/>
                <w:webHidden/>
              </w:rPr>
            </w:r>
            <w:r>
              <w:rPr>
                <w:noProof/>
                <w:webHidden/>
              </w:rPr>
              <w:fldChar w:fldCharType="separate"/>
            </w:r>
            <w:r>
              <w:rPr>
                <w:noProof/>
                <w:webHidden/>
              </w:rPr>
              <w:t>40</w:t>
            </w:r>
            <w:r>
              <w:rPr>
                <w:noProof/>
                <w:webHidden/>
              </w:rPr>
              <w:fldChar w:fldCharType="end"/>
            </w:r>
          </w:hyperlink>
        </w:p>
        <w:p w14:paraId="0DA8ED2F" w14:textId="23DC5176"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43" w:history="1">
            <w:r w:rsidRPr="00D929CB">
              <w:rPr>
                <w:rStyle w:val="Hyperlink"/>
                <w:rFonts w:cs="Times New Roman"/>
                <w:noProof/>
              </w:rPr>
              <w:t>2.10.2. Đặc điểm của Bootstrap</w:t>
            </w:r>
            <w:r>
              <w:rPr>
                <w:noProof/>
                <w:webHidden/>
              </w:rPr>
              <w:tab/>
            </w:r>
            <w:r>
              <w:rPr>
                <w:noProof/>
                <w:webHidden/>
              </w:rPr>
              <w:fldChar w:fldCharType="begin"/>
            </w:r>
            <w:r>
              <w:rPr>
                <w:noProof/>
                <w:webHidden/>
              </w:rPr>
              <w:instrText xml:space="preserve"> PAGEREF _Toc231942743 \h </w:instrText>
            </w:r>
            <w:r>
              <w:rPr>
                <w:noProof/>
                <w:webHidden/>
              </w:rPr>
            </w:r>
            <w:r>
              <w:rPr>
                <w:noProof/>
                <w:webHidden/>
              </w:rPr>
              <w:fldChar w:fldCharType="separate"/>
            </w:r>
            <w:r>
              <w:rPr>
                <w:noProof/>
                <w:webHidden/>
              </w:rPr>
              <w:t>40</w:t>
            </w:r>
            <w:r>
              <w:rPr>
                <w:noProof/>
                <w:webHidden/>
              </w:rPr>
              <w:fldChar w:fldCharType="end"/>
            </w:r>
          </w:hyperlink>
        </w:p>
        <w:p w14:paraId="249FD993" w14:textId="3BC7D778"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44" w:history="1">
            <w:r w:rsidRPr="00D929CB">
              <w:rPr>
                <w:rStyle w:val="Hyperlink"/>
                <w:rFonts w:cs="Times New Roman"/>
                <w:noProof/>
              </w:rPr>
              <w:t>2.10.3. Hệ thống lưới (Grid System)</w:t>
            </w:r>
            <w:r>
              <w:rPr>
                <w:noProof/>
                <w:webHidden/>
              </w:rPr>
              <w:tab/>
            </w:r>
            <w:r>
              <w:rPr>
                <w:noProof/>
                <w:webHidden/>
              </w:rPr>
              <w:fldChar w:fldCharType="begin"/>
            </w:r>
            <w:r>
              <w:rPr>
                <w:noProof/>
                <w:webHidden/>
              </w:rPr>
              <w:instrText xml:space="preserve"> PAGEREF _Toc231942744 \h </w:instrText>
            </w:r>
            <w:r>
              <w:rPr>
                <w:noProof/>
                <w:webHidden/>
              </w:rPr>
            </w:r>
            <w:r>
              <w:rPr>
                <w:noProof/>
                <w:webHidden/>
              </w:rPr>
              <w:fldChar w:fldCharType="separate"/>
            </w:r>
            <w:r>
              <w:rPr>
                <w:noProof/>
                <w:webHidden/>
              </w:rPr>
              <w:t>41</w:t>
            </w:r>
            <w:r>
              <w:rPr>
                <w:noProof/>
                <w:webHidden/>
              </w:rPr>
              <w:fldChar w:fldCharType="end"/>
            </w:r>
          </w:hyperlink>
        </w:p>
        <w:p w14:paraId="236AAA68" w14:textId="6C97383A"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45" w:history="1">
            <w:r w:rsidRPr="00D929CB">
              <w:rPr>
                <w:rStyle w:val="Hyperlink"/>
                <w:rFonts w:cs="Times New Roman"/>
                <w:noProof/>
              </w:rPr>
              <w:t>2.10.4. Ứng dụng của Bootstrap trong đề tài</w:t>
            </w:r>
            <w:r>
              <w:rPr>
                <w:noProof/>
                <w:webHidden/>
              </w:rPr>
              <w:tab/>
            </w:r>
            <w:r>
              <w:rPr>
                <w:noProof/>
                <w:webHidden/>
              </w:rPr>
              <w:fldChar w:fldCharType="begin"/>
            </w:r>
            <w:r>
              <w:rPr>
                <w:noProof/>
                <w:webHidden/>
              </w:rPr>
              <w:instrText xml:space="preserve"> PAGEREF _Toc231942745 \h </w:instrText>
            </w:r>
            <w:r>
              <w:rPr>
                <w:noProof/>
                <w:webHidden/>
              </w:rPr>
            </w:r>
            <w:r>
              <w:rPr>
                <w:noProof/>
                <w:webHidden/>
              </w:rPr>
              <w:fldChar w:fldCharType="separate"/>
            </w:r>
            <w:r>
              <w:rPr>
                <w:noProof/>
                <w:webHidden/>
              </w:rPr>
              <w:t>41</w:t>
            </w:r>
            <w:r>
              <w:rPr>
                <w:noProof/>
                <w:webHidden/>
              </w:rPr>
              <w:fldChar w:fldCharType="end"/>
            </w:r>
          </w:hyperlink>
        </w:p>
        <w:p w14:paraId="4E180EA1" w14:textId="54CE082A"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46" w:history="1">
            <w:r w:rsidRPr="00D929CB">
              <w:rPr>
                <w:rStyle w:val="Hyperlink"/>
                <w:noProof/>
              </w:rPr>
              <w:t>2.11. Git và GitHub trong phát triển Web</w:t>
            </w:r>
            <w:r>
              <w:rPr>
                <w:noProof/>
                <w:webHidden/>
              </w:rPr>
              <w:tab/>
            </w:r>
            <w:r>
              <w:rPr>
                <w:noProof/>
                <w:webHidden/>
              </w:rPr>
              <w:fldChar w:fldCharType="begin"/>
            </w:r>
            <w:r>
              <w:rPr>
                <w:noProof/>
                <w:webHidden/>
              </w:rPr>
              <w:instrText xml:space="preserve"> PAGEREF _Toc231942746 \h </w:instrText>
            </w:r>
            <w:r>
              <w:rPr>
                <w:noProof/>
                <w:webHidden/>
              </w:rPr>
            </w:r>
            <w:r>
              <w:rPr>
                <w:noProof/>
                <w:webHidden/>
              </w:rPr>
              <w:fldChar w:fldCharType="separate"/>
            </w:r>
            <w:r>
              <w:rPr>
                <w:noProof/>
                <w:webHidden/>
              </w:rPr>
              <w:t>42</w:t>
            </w:r>
            <w:r>
              <w:rPr>
                <w:noProof/>
                <w:webHidden/>
              </w:rPr>
              <w:fldChar w:fldCharType="end"/>
            </w:r>
          </w:hyperlink>
        </w:p>
        <w:p w14:paraId="0BF60ED5" w14:textId="7437A0BB"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47" w:history="1">
            <w:r w:rsidRPr="00D929CB">
              <w:rPr>
                <w:rStyle w:val="Hyperlink"/>
                <w:rFonts w:cs="Times New Roman"/>
                <w:noProof/>
              </w:rPr>
              <w:t>2.11.1. Git</w:t>
            </w:r>
            <w:r>
              <w:rPr>
                <w:noProof/>
                <w:webHidden/>
              </w:rPr>
              <w:tab/>
            </w:r>
            <w:r>
              <w:rPr>
                <w:noProof/>
                <w:webHidden/>
              </w:rPr>
              <w:fldChar w:fldCharType="begin"/>
            </w:r>
            <w:r>
              <w:rPr>
                <w:noProof/>
                <w:webHidden/>
              </w:rPr>
              <w:instrText xml:space="preserve"> PAGEREF _Toc231942747 \h </w:instrText>
            </w:r>
            <w:r>
              <w:rPr>
                <w:noProof/>
                <w:webHidden/>
              </w:rPr>
            </w:r>
            <w:r>
              <w:rPr>
                <w:noProof/>
                <w:webHidden/>
              </w:rPr>
              <w:fldChar w:fldCharType="separate"/>
            </w:r>
            <w:r>
              <w:rPr>
                <w:noProof/>
                <w:webHidden/>
              </w:rPr>
              <w:t>42</w:t>
            </w:r>
            <w:r>
              <w:rPr>
                <w:noProof/>
                <w:webHidden/>
              </w:rPr>
              <w:fldChar w:fldCharType="end"/>
            </w:r>
          </w:hyperlink>
        </w:p>
        <w:p w14:paraId="79A3BAC5" w14:textId="3D5704BE"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48" w:history="1">
            <w:r w:rsidRPr="00D929CB">
              <w:rPr>
                <w:rStyle w:val="Hyperlink"/>
                <w:rFonts w:cs="Times New Roman"/>
                <w:noProof/>
              </w:rPr>
              <w:t>2.11.2. GitHub</w:t>
            </w:r>
            <w:r>
              <w:rPr>
                <w:noProof/>
                <w:webHidden/>
              </w:rPr>
              <w:tab/>
            </w:r>
            <w:r>
              <w:rPr>
                <w:noProof/>
                <w:webHidden/>
              </w:rPr>
              <w:fldChar w:fldCharType="begin"/>
            </w:r>
            <w:r>
              <w:rPr>
                <w:noProof/>
                <w:webHidden/>
              </w:rPr>
              <w:instrText xml:space="preserve"> PAGEREF _Toc231942748 \h </w:instrText>
            </w:r>
            <w:r>
              <w:rPr>
                <w:noProof/>
                <w:webHidden/>
              </w:rPr>
            </w:r>
            <w:r>
              <w:rPr>
                <w:noProof/>
                <w:webHidden/>
              </w:rPr>
              <w:fldChar w:fldCharType="separate"/>
            </w:r>
            <w:r>
              <w:rPr>
                <w:noProof/>
                <w:webHidden/>
              </w:rPr>
              <w:t>42</w:t>
            </w:r>
            <w:r>
              <w:rPr>
                <w:noProof/>
                <w:webHidden/>
              </w:rPr>
              <w:fldChar w:fldCharType="end"/>
            </w:r>
          </w:hyperlink>
        </w:p>
        <w:p w14:paraId="19411D04" w14:textId="7E720027"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49" w:history="1">
            <w:r w:rsidRPr="00D929CB">
              <w:rPr>
                <w:rStyle w:val="Hyperlink"/>
                <w:rFonts w:cs="Times New Roman"/>
                <w:noProof/>
              </w:rPr>
              <w:t>2.11.3. Một số lệnh Git cơ bản</w:t>
            </w:r>
            <w:r>
              <w:rPr>
                <w:noProof/>
                <w:webHidden/>
              </w:rPr>
              <w:tab/>
            </w:r>
            <w:r>
              <w:rPr>
                <w:noProof/>
                <w:webHidden/>
              </w:rPr>
              <w:fldChar w:fldCharType="begin"/>
            </w:r>
            <w:r>
              <w:rPr>
                <w:noProof/>
                <w:webHidden/>
              </w:rPr>
              <w:instrText xml:space="preserve"> PAGEREF _Toc231942749 \h </w:instrText>
            </w:r>
            <w:r>
              <w:rPr>
                <w:noProof/>
                <w:webHidden/>
              </w:rPr>
            </w:r>
            <w:r>
              <w:rPr>
                <w:noProof/>
                <w:webHidden/>
              </w:rPr>
              <w:fldChar w:fldCharType="separate"/>
            </w:r>
            <w:r>
              <w:rPr>
                <w:noProof/>
                <w:webHidden/>
              </w:rPr>
              <w:t>42</w:t>
            </w:r>
            <w:r>
              <w:rPr>
                <w:noProof/>
                <w:webHidden/>
              </w:rPr>
              <w:fldChar w:fldCharType="end"/>
            </w:r>
          </w:hyperlink>
        </w:p>
        <w:p w14:paraId="7202E942" w14:textId="2D747279" w:rsidR="00706757" w:rsidRDefault="00706757">
          <w:pPr>
            <w:pStyle w:val="TOC1"/>
            <w:tabs>
              <w:tab w:val="right" w:leader="dot" w:pos="8778"/>
            </w:tabs>
            <w:rPr>
              <w:rFonts w:asciiTheme="minorHAnsi" w:eastAsiaTheme="minorEastAsia" w:hAnsiTheme="minorHAnsi"/>
              <w:noProof/>
              <w:kern w:val="2"/>
              <w:sz w:val="24"/>
              <w:szCs w:val="24"/>
              <w14:ligatures w14:val="standardContextual"/>
            </w:rPr>
          </w:pPr>
          <w:hyperlink w:anchor="_Toc231942750" w:history="1">
            <w:r w:rsidRPr="00D929CB">
              <w:rPr>
                <w:rStyle w:val="Hyperlink"/>
                <w:noProof/>
              </w:rPr>
              <w:t>CHƯƠNG 3. Phân tích thiết kế hệ thống</w:t>
            </w:r>
            <w:r>
              <w:rPr>
                <w:noProof/>
                <w:webHidden/>
              </w:rPr>
              <w:tab/>
            </w:r>
            <w:r>
              <w:rPr>
                <w:noProof/>
                <w:webHidden/>
              </w:rPr>
              <w:fldChar w:fldCharType="begin"/>
            </w:r>
            <w:r>
              <w:rPr>
                <w:noProof/>
                <w:webHidden/>
              </w:rPr>
              <w:instrText xml:space="preserve"> PAGEREF _Toc231942750 \h </w:instrText>
            </w:r>
            <w:r>
              <w:rPr>
                <w:noProof/>
                <w:webHidden/>
              </w:rPr>
            </w:r>
            <w:r>
              <w:rPr>
                <w:noProof/>
                <w:webHidden/>
              </w:rPr>
              <w:fldChar w:fldCharType="separate"/>
            </w:r>
            <w:r>
              <w:rPr>
                <w:noProof/>
                <w:webHidden/>
              </w:rPr>
              <w:t>44</w:t>
            </w:r>
            <w:r>
              <w:rPr>
                <w:noProof/>
                <w:webHidden/>
              </w:rPr>
              <w:fldChar w:fldCharType="end"/>
            </w:r>
          </w:hyperlink>
        </w:p>
        <w:p w14:paraId="74BB7BC4" w14:textId="40A5CA10"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51" w:history="1">
            <w:r w:rsidRPr="00D929CB">
              <w:rPr>
                <w:rStyle w:val="Hyperlink"/>
                <w:noProof/>
              </w:rPr>
              <w:t>3.1. Mô tả vấn đề</w:t>
            </w:r>
            <w:r>
              <w:rPr>
                <w:noProof/>
                <w:webHidden/>
              </w:rPr>
              <w:tab/>
            </w:r>
            <w:r>
              <w:rPr>
                <w:noProof/>
                <w:webHidden/>
              </w:rPr>
              <w:fldChar w:fldCharType="begin"/>
            </w:r>
            <w:r>
              <w:rPr>
                <w:noProof/>
                <w:webHidden/>
              </w:rPr>
              <w:instrText xml:space="preserve"> PAGEREF _Toc231942751 \h </w:instrText>
            </w:r>
            <w:r>
              <w:rPr>
                <w:noProof/>
                <w:webHidden/>
              </w:rPr>
            </w:r>
            <w:r>
              <w:rPr>
                <w:noProof/>
                <w:webHidden/>
              </w:rPr>
              <w:fldChar w:fldCharType="separate"/>
            </w:r>
            <w:r>
              <w:rPr>
                <w:noProof/>
                <w:webHidden/>
              </w:rPr>
              <w:t>44</w:t>
            </w:r>
            <w:r>
              <w:rPr>
                <w:noProof/>
                <w:webHidden/>
              </w:rPr>
              <w:fldChar w:fldCharType="end"/>
            </w:r>
          </w:hyperlink>
        </w:p>
        <w:p w14:paraId="5787F288" w14:textId="12C1850C"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52" w:history="1">
            <w:r w:rsidRPr="00D929CB">
              <w:rPr>
                <w:rStyle w:val="Hyperlink"/>
                <w:noProof/>
                <w:highlight w:val="lightGray"/>
              </w:rPr>
              <w:t>3.2</w:t>
            </w:r>
            <w:r w:rsidRPr="00D929CB">
              <w:rPr>
                <w:rStyle w:val="Hyperlink"/>
                <w:noProof/>
              </w:rPr>
              <w:t>. Đặc tả yêu cầu hệ thống</w:t>
            </w:r>
            <w:r>
              <w:rPr>
                <w:noProof/>
                <w:webHidden/>
              </w:rPr>
              <w:tab/>
            </w:r>
            <w:r>
              <w:rPr>
                <w:noProof/>
                <w:webHidden/>
              </w:rPr>
              <w:fldChar w:fldCharType="begin"/>
            </w:r>
            <w:r>
              <w:rPr>
                <w:noProof/>
                <w:webHidden/>
              </w:rPr>
              <w:instrText xml:space="preserve"> PAGEREF _Toc231942752 \h </w:instrText>
            </w:r>
            <w:r>
              <w:rPr>
                <w:noProof/>
                <w:webHidden/>
              </w:rPr>
            </w:r>
            <w:r>
              <w:rPr>
                <w:noProof/>
                <w:webHidden/>
              </w:rPr>
              <w:fldChar w:fldCharType="separate"/>
            </w:r>
            <w:r>
              <w:rPr>
                <w:noProof/>
                <w:webHidden/>
              </w:rPr>
              <w:t>44</w:t>
            </w:r>
            <w:r>
              <w:rPr>
                <w:noProof/>
                <w:webHidden/>
              </w:rPr>
              <w:fldChar w:fldCharType="end"/>
            </w:r>
          </w:hyperlink>
        </w:p>
        <w:p w14:paraId="15702DA4" w14:textId="6D085568"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53" w:history="1">
            <w:r w:rsidRPr="00D929CB">
              <w:rPr>
                <w:rStyle w:val="Hyperlink"/>
                <w:rFonts w:cs="Times New Roman"/>
                <w:noProof/>
                <w:highlight w:val="lightGray"/>
              </w:rPr>
              <w:t>3.2.1</w:t>
            </w:r>
            <w:r w:rsidRPr="00D929CB">
              <w:rPr>
                <w:rStyle w:val="Hyperlink"/>
                <w:rFonts w:cs="Times New Roman"/>
                <w:noProof/>
              </w:rPr>
              <w:t>. Yêu cầu chức năng</w:t>
            </w:r>
            <w:r>
              <w:rPr>
                <w:noProof/>
                <w:webHidden/>
              </w:rPr>
              <w:tab/>
            </w:r>
            <w:r>
              <w:rPr>
                <w:noProof/>
                <w:webHidden/>
              </w:rPr>
              <w:fldChar w:fldCharType="begin"/>
            </w:r>
            <w:r>
              <w:rPr>
                <w:noProof/>
                <w:webHidden/>
              </w:rPr>
              <w:instrText xml:space="preserve"> PAGEREF _Toc231942753 \h </w:instrText>
            </w:r>
            <w:r>
              <w:rPr>
                <w:noProof/>
                <w:webHidden/>
              </w:rPr>
            </w:r>
            <w:r>
              <w:rPr>
                <w:noProof/>
                <w:webHidden/>
              </w:rPr>
              <w:fldChar w:fldCharType="separate"/>
            </w:r>
            <w:r>
              <w:rPr>
                <w:noProof/>
                <w:webHidden/>
              </w:rPr>
              <w:t>45</w:t>
            </w:r>
            <w:r>
              <w:rPr>
                <w:noProof/>
                <w:webHidden/>
              </w:rPr>
              <w:fldChar w:fldCharType="end"/>
            </w:r>
          </w:hyperlink>
        </w:p>
        <w:p w14:paraId="0B93A514" w14:textId="60602EE5"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54" w:history="1">
            <w:r w:rsidRPr="00D929CB">
              <w:rPr>
                <w:rStyle w:val="Hyperlink"/>
                <w:rFonts w:cs="Times New Roman"/>
                <w:noProof/>
                <w:highlight w:val="lightGray"/>
              </w:rPr>
              <w:t>3.2.2</w:t>
            </w:r>
            <w:r w:rsidRPr="00D929CB">
              <w:rPr>
                <w:rStyle w:val="Hyperlink"/>
                <w:rFonts w:cs="Times New Roman"/>
                <w:noProof/>
              </w:rPr>
              <w:t>. Yêu cầu phi chức năng</w:t>
            </w:r>
            <w:r>
              <w:rPr>
                <w:noProof/>
                <w:webHidden/>
              </w:rPr>
              <w:tab/>
            </w:r>
            <w:r>
              <w:rPr>
                <w:noProof/>
                <w:webHidden/>
              </w:rPr>
              <w:fldChar w:fldCharType="begin"/>
            </w:r>
            <w:r>
              <w:rPr>
                <w:noProof/>
                <w:webHidden/>
              </w:rPr>
              <w:instrText xml:space="preserve"> PAGEREF _Toc231942754 \h </w:instrText>
            </w:r>
            <w:r>
              <w:rPr>
                <w:noProof/>
                <w:webHidden/>
              </w:rPr>
            </w:r>
            <w:r>
              <w:rPr>
                <w:noProof/>
                <w:webHidden/>
              </w:rPr>
              <w:fldChar w:fldCharType="separate"/>
            </w:r>
            <w:r>
              <w:rPr>
                <w:noProof/>
                <w:webHidden/>
              </w:rPr>
              <w:t>47</w:t>
            </w:r>
            <w:r>
              <w:rPr>
                <w:noProof/>
                <w:webHidden/>
              </w:rPr>
              <w:fldChar w:fldCharType="end"/>
            </w:r>
          </w:hyperlink>
        </w:p>
        <w:p w14:paraId="3A30A218" w14:textId="7E095F2D"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55" w:history="1">
            <w:r w:rsidRPr="00D929CB">
              <w:rPr>
                <w:rStyle w:val="Hyperlink"/>
                <w:noProof/>
                <w:highlight w:val="lightGray"/>
              </w:rPr>
              <w:t>3.3</w:t>
            </w:r>
            <w:r w:rsidRPr="00D929CB">
              <w:rPr>
                <w:rStyle w:val="Hyperlink"/>
                <w:noProof/>
              </w:rPr>
              <w:t>. Thiết kế dữ liệu</w:t>
            </w:r>
            <w:r>
              <w:rPr>
                <w:noProof/>
                <w:webHidden/>
              </w:rPr>
              <w:tab/>
            </w:r>
            <w:r>
              <w:rPr>
                <w:noProof/>
                <w:webHidden/>
              </w:rPr>
              <w:fldChar w:fldCharType="begin"/>
            </w:r>
            <w:r>
              <w:rPr>
                <w:noProof/>
                <w:webHidden/>
              </w:rPr>
              <w:instrText xml:space="preserve"> PAGEREF _Toc231942755 \h </w:instrText>
            </w:r>
            <w:r>
              <w:rPr>
                <w:noProof/>
                <w:webHidden/>
              </w:rPr>
            </w:r>
            <w:r>
              <w:rPr>
                <w:noProof/>
                <w:webHidden/>
              </w:rPr>
              <w:fldChar w:fldCharType="separate"/>
            </w:r>
            <w:r>
              <w:rPr>
                <w:noProof/>
                <w:webHidden/>
              </w:rPr>
              <w:t>48</w:t>
            </w:r>
            <w:r>
              <w:rPr>
                <w:noProof/>
                <w:webHidden/>
              </w:rPr>
              <w:fldChar w:fldCharType="end"/>
            </w:r>
          </w:hyperlink>
        </w:p>
        <w:p w14:paraId="76C7448A" w14:textId="1DA236C5"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56" w:history="1">
            <w:r w:rsidRPr="00D929CB">
              <w:rPr>
                <w:rStyle w:val="Hyperlink"/>
                <w:rFonts w:cs="Times New Roman"/>
                <w:noProof/>
                <w:highlight w:val="lightGray"/>
              </w:rPr>
              <w:t>3.3.1</w:t>
            </w:r>
            <w:r w:rsidRPr="00D929CB">
              <w:rPr>
                <w:rStyle w:val="Hyperlink"/>
                <w:rFonts w:cs="Times New Roman"/>
                <w:noProof/>
              </w:rPr>
              <w:t>. Cấu trúc lưu trữ</w:t>
            </w:r>
            <w:r>
              <w:rPr>
                <w:noProof/>
                <w:webHidden/>
              </w:rPr>
              <w:tab/>
            </w:r>
            <w:r>
              <w:rPr>
                <w:noProof/>
                <w:webHidden/>
              </w:rPr>
              <w:fldChar w:fldCharType="begin"/>
            </w:r>
            <w:r>
              <w:rPr>
                <w:noProof/>
                <w:webHidden/>
              </w:rPr>
              <w:instrText xml:space="preserve"> PAGEREF _Toc231942756 \h </w:instrText>
            </w:r>
            <w:r>
              <w:rPr>
                <w:noProof/>
                <w:webHidden/>
              </w:rPr>
            </w:r>
            <w:r>
              <w:rPr>
                <w:noProof/>
                <w:webHidden/>
              </w:rPr>
              <w:fldChar w:fldCharType="separate"/>
            </w:r>
            <w:r>
              <w:rPr>
                <w:noProof/>
                <w:webHidden/>
              </w:rPr>
              <w:t>48</w:t>
            </w:r>
            <w:r>
              <w:rPr>
                <w:noProof/>
                <w:webHidden/>
              </w:rPr>
              <w:fldChar w:fldCharType="end"/>
            </w:r>
          </w:hyperlink>
        </w:p>
        <w:p w14:paraId="559D4975" w14:textId="105D186B"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57" w:history="1">
            <w:r w:rsidRPr="00D929CB">
              <w:rPr>
                <w:rStyle w:val="Hyperlink"/>
                <w:rFonts w:cs="Times New Roman"/>
                <w:noProof/>
              </w:rPr>
              <w:t>3.3.2.</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Đặc tả chi tiết</w:t>
            </w:r>
            <w:r>
              <w:rPr>
                <w:noProof/>
                <w:webHidden/>
              </w:rPr>
              <w:tab/>
            </w:r>
            <w:r>
              <w:rPr>
                <w:noProof/>
                <w:webHidden/>
              </w:rPr>
              <w:fldChar w:fldCharType="begin"/>
            </w:r>
            <w:r>
              <w:rPr>
                <w:noProof/>
                <w:webHidden/>
              </w:rPr>
              <w:instrText xml:space="preserve"> PAGEREF _Toc231942757 \h </w:instrText>
            </w:r>
            <w:r>
              <w:rPr>
                <w:noProof/>
                <w:webHidden/>
              </w:rPr>
            </w:r>
            <w:r>
              <w:rPr>
                <w:noProof/>
                <w:webHidden/>
              </w:rPr>
              <w:fldChar w:fldCharType="separate"/>
            </w:r>
            <w:r>
              <w:rPr>
                <w:noProof/>
                <w:webHidden/>
              </w:rPr>
              <w:t>49</w:t>
            </w:r>
            <w:r>
              <w:rPr>
                <w:noProof/>
                <w:webHidden/>
              </w:rPr>
              <w:fldChar w:fldCharType="end"/>
            </w:r>
          </w:hyperlink>
        </w:p>
        <w:p w14:paraId="0E17F9EE" w14:textId="35507FD9"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58" w:history="1">
            <w:r w:rsidRPr="00D929CB">
              <w:rPr>
                <w:rStyle w:val="Hyperlink"/>
                <w:noProof/>
                <w:highlight w:val="lightGray"/>
              </w:rPr>
              <w:t>3.4</w:t>
            </w:r>
            <w:r w:rsidRPr="00D929CB">
              <w:rPr>
                <w:rStyle w:val="Hyperlink"/>
                <w:noProof/>
              </w:rPr>
              <w:t>. Thiết kế chức năng</w:t>
            </w:r>
            <w:r>
              <w:rPr>
                <w:noProof/>
                <w:webHidden/>
              </w:rPr>
              <w:tab/>
            </w:r>
            <w:r>
              <w:rPr>
                <w:noProof/>
                <w:webHidden/>
              </w:rPr>
              <w:fldChar w:fldCharType="begin"/>
            </w:r>
            <w:r>
              <w:rPr>
                <w:noProof/>
                <w:webHidden/>
              </w:rPr>
              <w:instrText xml:space="preserve"> PAGEREF _Toc231942758 \h </w:instrText>
            </w:r>
            <w:r>
              <w:rPr>
                <w:noProof/>
                <w:webHidden/>
              </w:rPr>
            </w:r>
            <w:r>
              <w:rPr>
                <w:noProof/>
                <w:webHidden/>
              </w:rPr>
              <w:fldChar w:fldCharType="separate"/>
            </w:r>
            <w:r>
              <w:rPr>
                <w:noProof/>
                <w:webHidden/>
              </w:rPr>
              <w:t>50</w:t>
            </w:r>
            <w:r>
              <w:rPr>
                <w:noProof/>
                <w:webHidden/>
              </w:rPr>
              <w:fldChar w:fldCharType="end"/>
            </w:r>
          </w:hyperlink>
        </w:p>
        <w:p w14:paraId="48DBCC91" w14:textId="40EB7C66"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59" w:history="1">
            <w:r w:rsidRPr="00D929CB">
              <w:rPr>
                <w:rStyle w:val="Hyperlink"/>
                <w:noProof/>
                <w:highlight w:val="lightGray"/>
              </w:rPr>
              <w:t>3.5</w:t>
            </w:r>
            <w:r w:rsidRPr="00D929CB">
              <w:rPr>
                <w:rStyle w:val="Hyperlink"/>
                <w:noProof/>
              </w:rPr>
              <w:t>. Thiết kế giao diện</w:t>
            </w:r>
            <w:r>
              <w:rPr>
                <w:noProof/>
                <w:webHidden/>
              </w:rPr>
              <w:tab/>
            </w:r>
            <w:r>
              <w:rPr>
                <w:noProof/>
                <w:webHidden/>
              </w:rPr>
              <w:fldChar w:fldCharType="begin"/>
            </w:r>
            <w:r>
              <w:rPr>
                <w:noProof/>
                <w:webHidden/>
              </w:rPr>
              <w:instrText xml:space="preserve"> PAGEREF _Toc231942759 \h </w:instrText>
            </w:r>
            <w:r>
              <w:rPr>
                <w:noProof/>
                <w:webHidden/>
              </w:rPr>
            </w:r>
            <w:r>
              <w:rPr>
                <w:noProof/>
                <w:webHidden/>
              </w:rPr>
              <w:fldChar w:fldCharType="separate"/>
            </w:r>
            <w:r>
              <w:rPr>
                <w:noProof/>
                <w:webHidden/>
              </w:rPr>
              <w:t>51</w:t>
            </w:r>
            <w:r>
              <w:rPr>
                <w:noProof/>
                <w:webHidden/>
              </w:rPr>
              <w:fldChar w:fldCharType="end"/>
            </w:r>
          </w:hyperlink>
        </w:p>
        <w:p w14:paraId="3343BDDA" w14:textId="78EF5858"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60" w:history="1">
            <w:r w:rsidRPr="00D929CB">
              <w:rPr>
                <w:rStyle w:val="Hyperlink"/>
                <w:rFonts w:cs="Times New Roman"/>
                <w:noProof/>
              </w:rPr>
              <w:t>3.5.1.</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Sơ đồ website</w:t>
            </w:r>
            <w:r>
              <w:rPr>
                <w:noProof/>
                <w:webHidden/>
              </w:rPr>
              <w:tab/>
            </w:r>
            <w:r>
              <w:rPr>
                <w:noProof/>
                <w:webHidden/>
              </w:rPr>
              <w:fldChar w:fldCharType="begin"/>
            </w:r>
            <w:r>
              <w:rPr>
                <w:noProof/>
                <w:webHidden/>
              </w:rPr>
              <w:instrText xml:space="preserve"> PAGEREF _Toc231942760 \h </w:instrText>
            </w:r>
            <w:r>
              <w:rPr>
                <w:noProof/>
                <w:webHidden/>
              </w:rPr>
            </w:r>
            <w:r>
              <w:rPr>
                <w:noProof/>
                <w:webHidden/>
              </w:rPr>
              <w:fldChar w:fldCharType="separate"/>
            </w:r>
            <w:r>
              <w:rPr>
                <w:noProof/>
                <w:webHidden/>
              </w:rPr>
              <w:t>51</w:t>
            </w:r>
            <w:r>
              <w:rPr>
                <w:noProof/>
                <w:webHidden/>
              </w:rPr>
              <w:fldChar w:fldCharType="end"/>
            </w:r>
          </w:hyperlink>
        </w:p>
        <w:p w14:paraId="48D7329B" w14:textId="24114EF6"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61" w:history="1">
            <w:r w:rsidRPr="00D929CB">
              <w:rPr>
                <w:rStyle w:val="Hyperlink"/>
                <w:rFonts w:cs="Times New Roman"/>
                <w:noProof/>
              </w:rPr>
              <w:t>3.5.2.</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Giao diện trang chủ</w:t>
            </w:r>
            <w:r>
              <w:rPr>
                <w:noProof/>
                <w:webHidden/>
              </w:rPr>
              <w:tab/>
            </w:r>
            <w:r>
              <w:rPr>
                <w:noProof/>
                <w:webHidden/>
              </w:rPr>
              <w:fldChar w:fldCharType="begin"/>
            </w:r>
            <w:r>
              <w:rPr>
                <w:noProof/>
                <w:webHidden/>
              </w:rPr>
              <w:instrText xml:space="preserve"> PAGEREF _Toc231942761 \h </w:instrText>
            </w:r>
            <w:r>
              <w:rPr>
                <w:noProof/>
                <w:webHidden/>
              </w:rPr>
            </w:r>
            <w:r>
              <w:rPr>
                <w:noProof/>
                <w:webHidden/>
              </w:rPr>
              <w:fldChar w:fldCharType="separate"/>
            </w:r>
            <w:r>
              <w:rPr>
                <w:noProof/>
                <w:webHidden/>
              </w:rPr>
              <w:t>52</w:t>
            </w:r>
            <w:r>
              <w:rPr>
                <w:noProof/>
                <w:webHidden/>
              </w:rPr>
              <w:fldChar w:fldCharType="end"/>
            </w:r>
          </w:hyperlink>
        </w:p>
        <w:p w14:paraId="02BD390E" w14:textId="244D0087"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62" w:history="1">
            <w:r w:rsidRPr="00D929CB">
              <w:rPr>
                <w:rStyle w:val="Hyperlink"/>
                <w:rFonts w:cs="Times New Roman"/>
                <w:noProof/>
              </w:rPr>
              <w:t>3.5.3.</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Giao diện trang giới thiệu</w:t>
            </w:r>
            <w:r>
              <w:rPr>
                <w:noProof/>
                <w:webHidden/>
              </w:rPr>
              <w:tab/>
            </w:r>
            <w:r>
              <w:rPr>
                <w:noProof/>
                <w:webHidden/>
              </w:rPr>
              <w:fldChar w:fldCharType="begin"/>
            </w:r>
            <w:r>
              <w:rPr>
                <w:noProof/>
                <w:webHidden/>
              </w:rPr>
              <w:instrText xml:space="preserve"> PAGEREF _Toc231942762 \h </w:instrText>
            </w:r>
            <w:r>
              <w:rPr>
                <w:noProof/>
                <w:webHidden/>
              </w:rPr>
            </w:r>
            <w:r>
              <w:rPr>
                <w:noProof/>
                <w:webHidden/>
              </w:rPr>
              <w:fldChar w:fldCharType="separate"/>
            </w:r>
            <w:r>
              <w:rPr>
                <w:noProof/>
                <w:webHidden/>
              </w:rPr>
              <w:t>52</w:t>
            </w:r>
            <w:r>
              <w:rPr>
                <w:noProof/>
                <w:webHidden/>
              </w:rPr>
              <w:fldChar w:fldCharType="end"/>
            </w:r>
          </w:hyperlink>
        </w:p>
        <w:p w14:paraId="30429246" w14:textId="351C3C41"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63" w:history="1">
            <w:r w:rsidRPr="00D929CB">
              <w:rPr>
                <w:rStyle w:val="Hyperlink"/>
                <w:rFonts w:cs="Times New Roman"/>
                <w:noProof/>
              </w:rPr>
              <w:t>3.5.4.</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Giao diện trang sản phẩm</w:t>
            </w:r>
            <w:r>
              <w:rPr>
                <w:noProof/>
                <w:webHidden/>
              </w:rPr>
              <w:tab/>
            </w:r>
            <w:r>
              <w:rPr>
                <w:noProof/>
                <w:webHidden/>
              </w:rPr>
              <w:fldChar w:fldCharType="begin"/>
            </w:r>
            <w:r>
              <w:rPr>
                <w:noProof/>
                <w:webHidden/>
              </w:rPr>
              <w:instrText xml:space="preserve"> PAGEREF _Toc231942763 \h </w:instrText>
            </w:r>
            <w:r>
              <w:rPr>
                <w:noProof/>
                <w:webHidden/>
              </w:rPr>
            </w:r>
            <w:r>
              <w:rPr>
                <w:noProof/>
                <w:webHidden/>
              </w:rPr>
              <w:fldChar w:fldCharType="separate"/>
            </w:r>
            <w:r>
              <w:rPr>
                <w:noProof/>
                <w:webHidden/>
              </w:rPr>
              <w:t>53</w:t>
            </w:r>
            <w:r>
              <w:rPr>
                <w:noProof/>
                <w:webHidden/>
              </w:rPr>
              <w:fldChar w:fldCharType="end"/>
            </w:r>
          </w:hyperlink>
        </w:p>
        <w:p w14:paraId="04F24627" w14:textId="19F8248D"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64" w:history="1">
            <w:r w:rsidRPr="00D929CB">
              <w:rPr>
                <w:rStyle w:val="Hyperlink"/>
                <w:rFonts w:cs="Times New Roman"/>
                <w:noProof/>
              </w:rPr>
              <w:t>3.5.5.</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Giao diện trang giỏ hàng</w:t>
            </w:r>
            <w:r>
              <w:rPr>
                <w:noProof/>
                <w:webHidden/>
              </w:rPr>
              <w:tab/>
            </w:r>
            <w:r>
              <w:rPr>
                <w:noProof/>
                <w:webHidden/>
              </w:rPr>
              <w:fldChar w:fldCharType="begin"/>
            </w:r>
            <w:r>
              <w:rPr>
                <w:noProof/>
                <w:webHidden/>
              </w:rPr>
              <w:instrText xml:space="preserve"> PAGEREF _Toc231942764 \h </w:instrText>
            </w:r>
            <w:r>
              <w:rPr>
                <w:noProof/>
                <w:webHidden/>
              </w:rPr>
            </w:r>
            <w:r>
              <w:rPr>
                <w:noProof/>
                <w:webHidden/>
              </w:rPr>
              <w:fldChar w:fldCharType="separate"/>
            </w:r>
            <w:r>
              <w:rPr>
                <w:noProof/>
                <w:webHidden/>
              </w:rPr>
              <w:t>53</w:t>
            </w:r>
            <w:r>
              <w:rPr>
                <w:noProof/>
                <w:webHidden/>
              </w:rPr>
              <w:fldChar w:fldCharType="end"/>
            </w:r>
          </w:hyperlink>
        </w:p>
        <w:p w14:paraId="5D79EB8E" w14:textId="706B7483"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65" w:history="1">
            <w:r w:rsidRPr="00D929CB">
              <w:rPr>
                <w:rStyle w:val="Hyperlink"/>
                <w:rFonts w:cs="Times New Roman"/>
                <w:noProof/>
              </w:rPr>
              <w:t>3.5.6.</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Giao diện trang liên hệ</w:t>
            </w:r>
            <w:r>
              <w:rPr>
                <w:noProof/>
                <w:webHidden/>
              </w:rPr>
              <w:tab/>
            </w:r>
            <w:r>
              <w:rPr>
                <w:noProof/>
                <w:webHidden/>
              </w:rPr>
              <w:fldChar w:fldCharType="begin"/>
            </w:r>
            <w:r>
              <w:rPr>
                <w:noProof/>
                <w:webHidden/>
              </w:rPr>
              <w:instrText xml:space="preserve"> PAGEREF _Toc231942765 \h </w:instrText>
            </w:r>
            <w:r>
              <w:rPr>
                <w:noProof/>
                <w:webHidden/>
              </w:rPr>
            </w:r>
            <w:r>
              <w:rPr>
                <w:noProof/>
                <w:webHidden/>
              </w:rPr>
              <w:fldChar w:fldCharType="separate"/>
            </w:r>
            <w:r>
              <w:rPr>
                <w:noProof/>
                <w:webHidden/>
              </w:rPr>
              <w:t>54</w:t>
            </w:r>
            <w:r>
              <w:rPr>
                <w:noProof/>
                <w:webHidden/>
              </w:rPr>
              <w:fldChar w:fldCharType="end"/>
            </w:r>
          </w:hyperlink>
        </w:p>
        <w:p w14:paraId="294E98EE" w14:textId="725B3503" w:rsidR="00706757" w:rsidRDefault="00706757">
          <w:pPr>
            <w:pStyle w:val="TOC1"/>
            <w:tabs>
              <w:tab w:val="right" w:leader="dot" w:pos="8778"/>
            </w:tabs>
            <w:rPr>
              <w:rFonts w:asciiTheme="minorHAnsi" w:eastAsiaTheme="minorEastAsia" w:hAnsiTheme="minorHAnsi"/>
              <w:noProof/>
              <w:kern w:val="2"/>
              <w:sz w:val="24"/>
              <w:szCs w:val="24"/>
              <w14:ligatures w14:val="standardContextual"/>
            </w:rPr>
          </w:pPr>
          <w:hyperlink w:anchor="_Toc231942766" w:history="1">
            <w:r w:rsidRPr="00D929CB">
              <w:rPr>
                <w:rStyle w:val="Hyperlink"/>
                <w:noProof/>
              </w:rPr>
              <w:t>CHƯƠNG 4. Kết quả thực nghiệm</w:t>
            </w:r>
            <w:r>
              <w:rPr>
                <w:noProof/>
                <w:webHidden/>
              </w:rPr>
              <w:tab/>
            </w:r>
            <w:r>
              <w:rPr>
                <w:noProof/>
                <w:webHidden/>
              </w:rPr>
              <w:fldChar w:fldCharType="begin"/>
            </w:r>
            <w:r>
              <w:rPr>
                <w:noProof/>
                <w:webHidden/>
              </w:rPr>
              <w:instrText xml:space="preserve"> PAGEREF _Toc231942766 \h </w:instrText>
            </w:r>
            <w:r>
              <w:rPr>
                <w:noProof/>
                <w:webHidden/>
              </w:rPr>
            </w:r>
            <w:r>
              <w:rPr>
                <w:noProof/>
                <w:webHidden/>
              </w:rPr>
              <w:fldChar w:fldCharType="separate"/>
            </w:r>
            <w:r>
              <w:rPr>
                <w:noProof/>
                <w:webHidden/>
              </w:rPr>
              <w:t>55</w:t>
            </w:r>
            <w:r>
              <w:rPr>
                <w:noProof/>
                <w:webHidden/>
              </w:rPr>
              <w:fldChar w:fldCharType="end"/>
            </w:r>
          </w:hyperlink>
        </w:p>
        <w:p w14:paraId="474D9CFB" w14:textId="15B9B660"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67" w:history="1">
            <w:r w:rsidRPr="00D929CB">
              <w:rPr>
                <w:rStyle w:val="Hyperlink"/>
                <w:noProof/>
                <w:highlight w:val="lightGray"/>
              </w:rPr>
              <w:t>4.1</w:t>
            </w:r>
            <w:r w:rsidRPr="00D929CB">
              <w:rPr>
                <w:rStyle w:val="Hyperlink"/>
                <w:noProof/>
              </w:rPr>
              <w:t>. Dữ liệu thử nghiệm</w:t>
            </w:r>
            <w:r>
              <w:rPr>
                <w:noProof/>
                <w:webHidden/>
              </w:rPr>
              <w:tab/>
            </w:r>
            <w:r>
              <w:rPr>
                <w:noProof/>
                <w:webHidden/>
              </w:rPr>
              <w:fldChar w:fldCharType="begin"/>
            </w:r>
            <w:r>
              <w:rPr>
                <w:noProof/>
                <w:webHidden/>
              </w:rPr>
              <w:instrText xml:space="preserve"> PAGEREF _Toc231942767 \h </w:instrText>
            </w:r>
            <w:r>
              <w:rPr>
                <w:noProof/>
                <w:webHidden/>
              </w:rPr>
            </w:r>
            <w:r>
              <w:rPr>
                <w:noProof/>
                <w:webHidden/>
              </w:rPr>
              <w:fldChar w:fldCharType="separate"/>
            </w:r>
            <w:r>
              <w:rPr>
                <w:noProof/>
                <w:webHidden/>
              </w:rPr>
              <w:t>55</w:t>
            </w:r>
            <w:r>
              <w:rPr>
                <w:noProof/>
                <w:webHidden/>
              </w:rPr>
              <w:fldChar w:fldCharType="end"/>
            </w:r>
          </w:hyperlink>
        </w:p>
        <w:p w14:paraId="078C1DB5" w14:textId="7148A57D"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68" w:history="1">
            <w:r w:rsidRPr="00D929CB">
              <w:rPr>
                <w:rStyle w:val="Hyperlink"/>
                <w:noProof/>
                <w:highlight w:val="lightGray"/>
              </w:rPr>
              <w:t>4.2</w:t>
            </w:r>
            <w:r w:rsidRPr="00D929CB">
              <w:rPr>
                <w:rStyle w:val="Hyperlink"/>
                <w:noProof/>
              </w:rPr>
              <w:t>. Kết quả thực nghiệm</w:t>
            </w:r>
            <w:r>
              <w:rPr>
                <w:noProof/>
                <w:webHidden/>
              </w:rPr>
              <w:tab/>
            </w:r>
            <w:r>
              <w:rPr>
                <w:noProof/>
                <w:webHidden/>
              </w:rPr>
              <w:fldChar w:fldCharType="begin"/>
            </w:r>
            <w:r>
              <w:rPr>
                <w:noProof/>
                <w:webHidden/>
              </w:rPr>
              <w:instrText xml:space="preserve"> PAGEREF _Toc231942768 \h </w:instrText>
            </w:r>
            <w:r>
              <w:rPr>
                <w:noProof/>
                <w:webHidden/>
              </w:rPr>
            </w:r>
            <w:r>
              <w:rPr>
                <w:noProof/>
                <w:webHidden/>
              </w:rPr>
              <w:fldChar w:fldCharType="separate"/>
            </w:r>
            <w:r>
              <w:rPr>
                <w:noProof/>
                <w:webHidden/>
              </w:rPr>
              <w:t>56</w:t>
            </w:r>
            <w:r>
              <w:rPr>
                <w:noProof/>
                <w:webHidden/>
              </w:rPr>
              <w:fldChar w:fldCharType="end"/>
            </w:r>
          </w:hyperlink>
        </w:p>
        <w:p w14:paraId="255C5809" w14:textId="58A147B7"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69" w:history="1">
            <w:r w:rsidRPr="00D929CB">
              <w:rPr>
                <w:rStyle w:val="Hyperlink"/>
                <w:rFonts w:cs="Times New Roman"/>
                <w:noProof/>
              </w:rPr>
              <w:t>4.2.1.</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Kiểm thử chức năng tìm kiếm sản phẩm</w:t>
            </w:r>
            <w:r>
              <w:rPr>
                <w:noProof/>
                <w:webHidden/>
              </w:rPr>
              <w:tab/>
            </w:r>
            <w:r>
              <w:rPr>
                <w:noProof/>
                <w:webHidden/>
              </w:rPr>
              <w:fldChar w:fldCharType="begin"/>
            </w:r>
            <w:r>
              <w:rPr>
                <w:noProof/>
                <w:webHidden/>
              </w:rPr>
              <w:instrText xml:space="preserve"> PAGEREF _Toc231942769 \h </w:instrText>
            </w:r>
            <w:r>
              <w:rPr>
                <w:noProof/>
                <w:webHidden/>
              </w:rPr>
            </w:r>
            <w:r>
              <w:rPr>
                <w:noProof/>
                <w:webHidden/>
              </w:rPr>
              <w:fldChar w:fldCharType="separate"/>
            </w:r>
            <w:r>
              <w:rPr>
                <w:noProof/>
                <w:webHidden/>
              </w:rPr>
              <w:t>56</w:t>
            </w:r>
            <w:r>
              <w:rPr>
                <w:noProof/>
                <w:webHidden/>
              </w:rPr>
              <w:fldChar w:fldCharType="end"/>
            </w:r>
          </w:hyperlink>
        </w:p>
        <w:p w14:paraId="62AA1C59" w14:textId="18A534DD"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70" w:history="1">
            <w:r w:rsidRPr="00D929CB">
              <w:rPr>
                <w:rStyle w:val="Hyperlink"/>
                <w:rFonts w:cs="Times New Roman"/>
                <w:noProof/>
              </w:rPr>
              <w:t>4.2.2.</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Kiểm thử chức năng lọc sản phẩm</w:t>
            </w:r>
            <w:r>
              <w:rPr>
                <w:noProof/>
                <w:webHidden/>
              </w:rPr>
              <w:tab/>
            </w:r>
            <w:r>
              <w:rPr>
                <w:noProof/>
                <w:webHidden/>
              </w:rPr>
              <w:fldChar w:fldCharType="begin"/>
            </w:r>
            <w:r>
              <w:rPr>
                <w:noProof/>
                <w:webHidden/>
              </w:rPr>
              <w:instrText xml:space="preserve"> PAGEREF _Toc231942770 \h </w:instrText>
            </w:r>
            <w:r>
              <w:rPr>
                <w:noProof/>
                <w:webHidden/>
              </w:rPr>
            </w:r>
            <w:r>
              <w:rPr>
                <w:noProof/>
                <w:webHidden/>
              </w:rPr>
              <w:fldChar w:fldCharType="separate"/>
            </w:r>
            <w:r>
              <w:rPr>
                <w:noProof/>
                <w:webHidden/>
              </w:rPr>
              <w:t>56</w:t>
            </w:r>
            <w:r>
              <w:rPr>
                <w:noProof/>
                <w:webHidden/>
              </w:rPr>
              <w:fldChar w:fldCharType="end"/>
            </w:r>
          </w:hyperlink>
        </w:p>
        <w:p w14:paraId="330E5C52" w14:textId="65A9A31B"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71" w:history="1">
            <w:r w:rsidRPr="00D929CB">
              <w:rPr>
                <w:rStyle w:val="Hyperlink"/>
                <w:rFonts w:cs="Times New Roman"/>
                <w:noProof/>
              </w:rPr>
              <w:t>4.2.3.</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Kiểm thử chức năng xem chi tiết sản phẩm</w:t>
            </w:r>
            <w:r>
              <w:rPr>
                <w:noProof/>
                <w:webHidden/>
              </w:rPr>
              <w:tab/>
            </w:r>
            <w:r>
              <w:rPr>
                <w:noProof/>
                <w:webHidden/>
              </w:rPr>
              <w:fldChar w:fldCharType="begin"/>
            </w:r>
            <w:r>
              <w:rPr>
                <w:noProof/>
                <w:webHidden/>
              </w:rPr>
              <w:instrText xml:space="preserve"> PAGEREF _Toc231942771 \h </w:instrText>
            </w:r>
            <w:r>
              <w:rPr>
                <w:noProof/>
                <w:webHidden/>
              </w:rPr>
            </w:r>
            <w:r>
              <w:rPr>
                <w:noProof/>
                <w:webHidden/>
              </w:rPr>
              <w:fldChar w:fldCharType="separate"/>
            </w:r>
            <w:r>
              <w:rPr>
                <w:noProof/>
                <w:webHidden/>
              </w:rPr>
              <w:t>57</w:t>
            </w:r>
            <w:r>
              <w:rPr>
                <w:noProof/>
                <w:webHidden/>
              </w:rPr>
              <w:fldChar w:fldCharType="end"/>
            </w:r>
          </w:hyperlink>
        </w:p>
        <w:p w14:paraId="48F89566" w14:textId="1ED77D97"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72" w:history="1">
            <w:r w:rsidRPr="00D929CB">
              <w:rPr>
                <w:rStyle w:val="Hyperlink"/>
                <w:rFonts w:cs="Times New Roman"/>
                <w:noProof/>
              </w:rPr>
              <w:t>4.2.4.</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Kiểm thử chức năng thêm vào giỏ hàng</w:t>
            </w:r>
            <w:r>
              <w:rPr>
                <w:noProof/>
                <w:webHidden/>
              </w:rPr>
              <w:tab/>
            </w:r>
            <w:r>
              <w:rPr>
                <w:noProof/>
                <w:webHidden/>
              </w:rPr>
              <w:fldChar w:fldCharType="begin"/>
            </w:r>
            <w:r>
              <w:rPr>
                <w:noProof/>
                <w:webHidden/>
              </w:rPr>
              <w:instrText xml:space="preserve"> PAGEREF _Toc231942772 \h </w:instrText>
            </w:r>
            <w:r>
              <w:rPr>
                <w:noProof/>
                <w:webHidden/>
              </w:rPr>
            </w:r>
            <w:r>
              <w:rPr>
                <w:noProof/>
                <w:webHidden/>
              </w:rPr>
              <w:fldChar w:fldCharType="separate"/>
            </w:r>
            <w:r>
              <w:rPr>
                <w:noProof/>
                <w:webHidden/>
              </w:rPr>
              <w:t>57</w:t>
            </w:r>
            <w:r>
              <w:rPr>
                <w:noProof/>
                <w:webHidden/>
              </w:rPr>
              <w:fldChar w:fldCharType="end"/>
            </w:r>
          </w:hyperlink>
        </w:p>
        <w:p w14:paraId="03883B35" w14:textId="4AB56B73"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73" w:history="1">
            <w:r w:rsidRPr="00D929CB">
              <w:rPr>
                <w:rStyle w:val="Hyperlink"/>
                <w:rFonts w:cs="Times New Roman"/>
                <w:noProof/>
              </w:rPr>
              <w:t>4.2.5.</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Kiểm thử chức năng cập nhật số lượng sản phẩm</w:t>
            </w:r>
            <w:r>
              <w:rPr>
                <w:noProof/>
                <w:webHidden/>
              </w:rPr>
              <w:tab/>
            </w:r>
            <w:r>
              <w:rPr>
                <w:noProof/>
                <w:webHidden/>
              </w:rPr>
              <w:fldChar w:fldCharType="begin"/>
            </w:r>
            <w:r>
              <w:rPr>
                <w:noProof/>
                <w:webHidden/>
              </w:rPr>
              <w:instrText xml:space="preserve"> PAGEREF _Toc231942773 \h </w:instrText>
            </w:r>
            <w:r>
              <w:rPr>
                <w:noProof/>
                <w:webHidden/>
              </w:rPr>
            </w:r>
            <w:r>
              <w:rPr>
                <w:noProof/>
                <w:webHidden/>
              </w:rPr>
              <w:fldChar w:fldCharType="separate"/>
            </w:r>
            <w:r>
              <w:rPr>
                <w:noProof/>
                <w:webHidden/>
              </w:rPr>
              <w:t>58</w:t>
            </w:r>
            <w:r>
              <w:rPr>
                <w:noProof/>
                <w:webHidden/>
              </w:rPr>
              <w:fldChar w:fldCharType="end"/>
            </w:r>
          </w:hyperlink>
        </w:p>
        <w:p w14:paraId="1C5408DE" w14:textId="5BAE2B67"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74" w:history="1">
            <w:r w:rsidRPr="00D929CB">
              <w:rPr>
                <w:rStyle w:val="Hyperlink"/>
                <w:rFonts w:cs="Times New Roman"/>
                <w:noProof/>
              </w:rPr>
              <w:t>4.2.6.</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Kiểm thử chức năng xóa sản phẩm</w:t>
            </w:r>
            <w:r>
              <w:rPr>
                <w:noProof/>
                <w:webHidden/>
              </w:rPr>
              <w:tab/>
            </w:r>
            <w:r>
              <w:rPr>
                <w:noProof/>
                <w:webHidden/>
              </w:rPr>
              <w:fldChar w:fldCharType="begin"/>
            </w:r>
            <w:r>
              <w:rPr>
                <w:noProof/>
                <w:webHidden/>
              </w:rPr>
              <w:instrText xml:space="preserve"> PAGEREF _Toc231942774 \h </w:instrText>
            </w:r>
            <w:r>
              <w:rPr>
                <w:noProof/>
                <w:webHidden/>
              </w:rPr>
            </w:r>
            <w:r>
              <w:rPr>
                <w:noProof/>
                <w:webHidden/>
              </w:rPr>
              <w:fldChar w:fldCharType="separate"/>
            </w:r>
            <w:r>
              <w:rPr>
                <w:noProof/>
                <w:webHidden/>
              </w:rPr>
              <w:t>58</w:t>
            </w:r>
            <w:r>
              <w:rPr>
                <w:noProof/>
                <w:webHidden/>
              </w:rPr>
              <w:fldChar w:fldCharType="end"/>
            </w:r>
          </w:hyperlink>
        </w:p>
        <w:p w14:paraId="5EE4F15B" w14:textId="4F97C7CB"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75" w:history="1">
            <w:r w:rsidRPr="00D929CB">
              <w:rPr>
                <w:rStyle w:val="Hyperlink"/>
                <w:rFonts w:cs="Times New Roman"/>
                <w:noProof/>
              </w:rPr>
              <w:t>4.2.7.</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Kiểm thử chức năng thanh toán</w:t>
            </w:r>
            <w:r>
              <w:rPr>
                <w:noProof/>
                <w:webHidden/>
              </w:rPr>
              <w:tab/>
            </w:r>
            <w:r>
              <w:rPr>
                <w:noProof/>
                <w:webHidden/>
              </w:rPr>
              <w:fldChar w:fldCharType="begin"/>
            </w:r>
            <w:r>
              <w:rPr>
                <w:noProof/>
                <w:webHidden/>
              </w:rPr>
              <w:instrText xml:space="preserve"> PAGEREF _Toc231942775 \h </w:instrText>
            </w:r>
            <w:r>
              <w:rPr>
                <w:noProof/>
                <w:webHidden/>
              </w:rPr>
            </w:r>
            <w:r>
              <w:rPr>
                <w:noProof/>
                <w:webHidden/>
              </w:rPr>
              <w:fldChar w:fldCharType="separate"/>
            </w:r>
            <w:r>
              <w:rPr>
                <w:noProof/>
                <w:webHidden/>
              </w:rPr>
              <w:t>59</w:t>
            </w:r>
            <w:r>
              <w:rPr>
                <w:noProof/>
                <w:webHidden/>
              </w:rPr>
              <w:fldChar w:fldCharType="end"/>
            </w:r>
          </w:hyperlink>
        </w:p>
        <w:p w14:paraId="100C1F8E" w14:textId="6A3B4728"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76" w:history="1">
            <w:r w:rsidRPr="00D929CB">
              <w:rPr>
                <w:rStyle w:val="Hyperlink"/>
                <w:rFonts w:cs="Times New Roman"/>
                <w:noProof/>
              </w:rPr>
              <w:t>4.2.8.</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Kiểm thử chức năng gửi liên hệ</w:t>
            </w:r>
            <w:r>
              <w:rPr>
                <w:noProof/>
                <w:webHidden/>
              </w:rPr>
              <w:tab/>
            </w:r>
            <w:r>
              <w:rPr>
                <w:noProof/>
                <w:webHidden/>
              </w:rPr>
              <w:fldChar w:fldCharType="begin"/>
            </w:r>
            <w:r>
              <w:rPr>
                <w:noProof/>
                <w:webHidden/>
              </w:rPr>
              <w:instrText xml:space="preserve"> PAGEREF _Toc231942776 \h </w:instrText>
            </w:r>
            <w:r>
              <w:rPr>
                <w:noProof/>
                <w:webHidden/>
              </w:rPr>
            </w:r>
            <w:r>
              <w:rPr>
                <w:noProof/>
                <w:webHidden/>
              </w:rPr>
              <w:fldChar w:fldCharType="separate"/>
            </w:r>
            <w:r>
              <w:rPr>
                <w:noProof/>
                <w:webHidden/>
              </w:rPr>
              <w:t>59</w:t>
            </w:r>
            <w:r>
              <w:rPr>
                <w:noProof/>
                <w:webHidden/>
              </w:rPr>
              <w:fldChar w:fldCharType="end"/>
            </w:r>
          </w:hyperlink>
        </w:p>
        <w:p w14:paraId="3C2348DA" w14:textId="62A89D4B" w:rsidR="00706757" w:rsidRDefault="00706757">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1942777" w:history="1">
            <w:r w:rsidRPr="00D929CB">
              <w:rPr>
                <w:rStyle w:val="Hyperlink"/>
                <w:rFonts w:cs="Times New Roman"/>
                <w:noProof/>
              </w:rPr>
              <w:t>4.2.9.</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Đánh giá kết quả thực nghiệm</w:t>
            </w:r>
            <w:r>
              <w:rPr>
                <w:noProof/>
                <w:webHidden/>
              </w:rPr>
              <w:tab/>
            </w:r>
            <w:r>
              <w:rPr>
                <w:noProof/>
                <w:webHidden/>
              </w:rPr>
              <w:fldChar w:fldCharType="begin"/>
            </w:r>
            <w:r>
              <w:rPr>
                <w:noProof/>
                <w:webHidden/>
              </w:rPr>
              <w:instrText xml:space="preserve"> PAGEREF _Toc231942777 \h </w:instrText>
            </w:r>
            <w:r>
              <w:rPr>
                <w:noProof/>
                <w:webHidden/>
              </w:rPr>
            </w:r>
            <w:r>
              <w:rPr>
                <w:noProof/>
                <w:webHidden/>
              </w:rPr>
              <w:fldChar w:fldCharType="separate"/>
            </w:r>
            <w:r>
              <w:rPr>
                <w:noProof/>
                <w:webHidden/>
              </w:rPr>
              <w:t>60</w:t>
            </w:r>
            <w:r>
              <w:rPr>
                <w:noProof/>
                <w:webHidden/>
              </w:rPr>
              <w:fldChar w:fldCharType="end"/>
            </w:r>
          </w:hyperlink>
        </w:p>
        <w:p w14:paraId="30AEAADD" w14:textId="1E0AA0B3" w:rsidR="00706757" w:rsidRDefault="00706757">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1942778" w:history="1">
            <w:r w:rsidRPr="00D929CB">
              <w:rPr>
                <w:rStyle w:val="Hyperlink"/>
                <w:rFonts w:cs="Times New Roman"/>
                <w:noProof/>
              </w:rPr>
              <w:t>4.2.10.</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Giao diện trang chủ</w:t>
            </w:r>
            <w:r>
              <w:rPr>
                <w:noProof/>
                <w:webHidden/>
              </w:rPr>
              <w:tab/>
            </w:r>
            <w:r>
              <w:rPr>
                <w:noProof/>
                <w:webHidden/>
              </w:rPr>
              <w:fldChar w:fldCharType="begin"/>
            </w:r>
            <w:r>
              <w:rPr>
                <w:noProof/>
                <w:webHidden/>
              </w:rPr>
              <w:instrText xml:space="preserve"> PAGEREF _Toc231942778 \h </w:instrText>
            </w:r>
            <w:r>
              <w:rPr>
                <w:noProof/>
                <w:webHidden/>
              </w:rPr>
            </w:r>
            <w:r>
              <w:rPr>
                <w:noProof/>
                <w:webHidden/>
              </w:rPr>
              <w:fldChar w:fldCharType="separate"/>
            </w:r>
            <w:r>
              <w:rPr>
                <w:noProof/>
                <w:webHidden/>
              </w:rPr>
              <w:t>61</w:t>
            </w:r>
            <w:r>
              <w:rPr>
                <w:noProof/>
                <w:webHidden/>
              </w:rPr>
              <w:fldChar w:fldCharType="end"/>
            </w:r>
          </w:hyperlink>
        </w:p>
        <w:p w14:paraId="37DDA7B1" w14:textId="246FF931" w:rsidR="00706757" w:rsidRDefault="00706757">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1942779" w:history="1">
            <w:r w:rsidRPr="00D929CB">
              <w:rPr>
                <w:rStyle w:val="Hyperlink"/>
                <w:rFonts w:cs="Times New Roman"/>
                <w:noProof/>
              </w:rPr>
              <w:t>4.2.11.</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Giao diện trang giới thiệu</w:t>
            </w:r>
            <w:r>
              <w:rPr>
                <w:noProof/>
                <w:webHidden/>
              </w:rPr>
              <w:tab/>
            </w:r>
            <w:r>
              <w:rPr>
                <w:noProof/>
                <w:webHidden/>
              </w:rPr>
              <w:fldChar w:fldCharType="begin"/>
            </w:r>
            <w:r>
              <w:rPr>
                <w:noProof/>
                <w:webHidden/>
              </w:rPr>
              <w:instrText xml:space="preserve"> PAGEREF _Toc231942779 \h </w:instrText>
            </w:r>
            <w:r>
              <w:rPr>
                <w:noProof/>
                <w:webHidden/>
              </w:rPr>
            </w:r>
            <w:r>
              <w:rPr>
                <w:noProof/>
                <w:webHidden/>
              </w:rPr>
              <w:fldChar w:fldCharType="separate"/>
            </w:r>
            <w:r>
              <w:rPr>
                <w:noProof/>
                <w:webHidden/>
              </w:rPr>
              <w:t>62</w:t>
            </w:r>
            <w:r>
              <w:rPr>
                <w:noProof/>
                <w:webHidden/>
              </w:rPr>
              <w:fldChar w:fldCharType="end"/>
            </w:r>
          </w:hyperlink>
        </w:p>
        <w:p w14:paraId="4D770F1C" w14:textId="7DABFCD1" w:rsidR="00706757" w:rsidRDefault="00706757">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1942780" w:history="1">
            <w:r w:rsidRPr="00D929CB">
              <w:rPr>
                <w:rStyle w:val="Hyperlink"/>
                <w:rFonts w:cs="Times New Roman"/>
                <w:noProof/>
              </w:rPr>
              <w:t>4.2.12.</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Giao diện trang sản phẩm</w:t>
            </w:r>
            <w:r>
              <w:rPr>
                <w:noProof/>
                <w:webHidden/>
              </w:rPr>
              <w:tab/>
            </w:r>
            <w:r>
              <w:rPr>
                <w:noProof/>
                <w:webHidden/>
              </w:rPr>
              <w:fldChar w:fldCharType="begin"/>
            </w:r>
            <w:r>
              <w:rPr>
                <w:noProof/>
                <w:webHidden/>
              </w:rPr>
              <w:instrText xml:space="preserve"> PAGEREF _Toc231942780 \h </w:instrText>
            </w:r>
            <w:r>
              <w:rPr>
                <w:noProof/>
                <w:webHidden/>
              </w:rPr>
            </w:r>
            <w:r>
              <w:rPr>
                <w:noProof/>
                <w:webHidden/>
              </w:rPr>
              <w:fldChar w:fldCharType="separate"/>
            </w:r>
            <w:r>
              <w:rPr>
                <w:noProof/>
                <w:webHidden/>
              </w:rPr>
              <w:t>63</w:t>
            </w:r>
            <w:r>
              <w:rPr>
                <w:noProof/>
                <w:webHidden/>
              </w:rPr>
              <w:fldChar w:fldCharType="end"/>
            </w:r>
          </w:hyperlink>
        </w:p>
        <w:p w14:paraId="6B8B8EE5" w14:textId="37106DE0" w:rsidR="00706757" w:rsidRDefault="00706757">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1942781" w:history="1">
            <w:r w:rsidRPr="00D929CB">
              <w:rPr>
                <w:rStyle w:val="Hyperlink"/>
                <w:rFonts w:cs="Times New Roman"/>
                <w:noProof/>
              </w:rPr>
              <w:t>4.2.13.</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Giao diện chi tiết trang sản phẩm</w:t>
            </w:r>
            <w:r>
              <w:rPr>
                <w:noProof/>
                <w:webHidden/>
              </w:rPr>
              <w:tab/>
            </w:r>
            <w:r>
              <w:rPr>
                <w:noProof/>
                <w:webHidden/>
              </w:rPr>
              <w:fldChar w:fldCharType="begin"/>
            </w:r>
            <w:r>
              <w:rPr>
                <w:noProof/>
                <w:webHidden/>
              </w:rPr>
              <w:instrText xml:space="preserve"> PAGEREF _Toc231942781 \h </w:instrText>
            </w:r>
            <w:r>
              <w:rPr>
                <w:noProof/>
                <w:webHidden/>
              </w:rPr>
            </w:r>
            <w:r>
              <w:rPr>
                <w:noProof/>
                <w:webHidden/>
              </w:rPr>
              <w:fldChar w:fldCharType="separate"/>
            </w:r>
            <w:r>
              <w:rPr>
                <w:noProof/>
                <w:webHidden/>
              </w:rPr>
              <w:t>64</w:t>
            </w:r>
            <w:r>
              <w:rPr>
                <w:noProof/>
                <w:webHidden/>
              </w:rPr>
              <w:fldChar w:fldCharType="end"/>
            </w:r>
          </w:hyperlink>
        </w:p>
        <w:p w14:paraId="63F5CC58" w14:textId="0BF0BDA6" w:rsidR="00706757" w:rsidRDefault="00706757">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1942782" w:history="1">
            <w:r w:rsidRPr="00D929CB">
              <w:rPr>
                <w:rStyle w:val="Hyperlink"/>
                <w:rFonts w:cs="Times New Roman"/>
                <w:noProof/>
              </w:rPr>
              <w:t>4.2.14.</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Giao diện trang giỏ hàng</w:t>
            </w:r>
            <w:r>
              <w:rPr>
                <w:noProof/>
                <w:webHidden/>
              </w:rPr>
              <w:tab/>
            </w:r>
            <w:r>
              <w:rPr>
                <w:noProof/>
                <w:webHidden/>
              </w:rPr>
              <w:fldChar w:fldCharType="begin"/>
            </w:r>
            <w:r>
              <w:rPr>
                <w:noProof/>
                <w:webHidden/>
              </w:rPr>
              <w:instrText xml:space="preserve"> PAGEREF _Toc231942782 \h </w:instrText>
            </w:r>
            <w:r>
              <w:rPr>
                <w:noProof/>
                <w:webHidden/>
              </w:rPr>
            </w:r>
            <w:r>
              <w:rPr>
                <w:noProof/>
                <w:webHidden/>
              </w:rPr>
              <w:fldChar w:fldCharType="separate"/>
            </w:r>
            <w:r>
              <w:rPr>
                <w:noProof/>
                <w:webHidden/>
              </w:rPr>
              <w:t>65</w:t>
            </w:r>
            <w:r>
              <w:rPr>
                <w:noProof/>
                <w:webHidden/>
              </w:rPr>
              <w:fldChar w:fldCharType="end"/>
            </w:r>
          </w:hyperlink>
        </w:p>
        <w:p w14:paraId="67AD2E33" w14:textId="2D864FEB" w:rsidR="00706757" w:rsidRDefault="00706757">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1942783" w:history="1">
            <w:r w:rsidRPr="00D929CB">
              <w:rPr>
                <w:rStyle w:val="Hyperlink"/>
                <w:rFonts w:cs="Times New Roman"/>
                <w:noProof/>
              </w:rPr>
              <w:t>4.2.15.</w:t>
            </w:r>
            <w:r>
              <w:rPr>
                <w:rFonts w:asciiTheme="minorHAnsi" w:eastAsiaTheme="minorEastAsia" w:hAnsiTheme="minorHAnsi"/>
                <w:noProof/>
                <w:kern w:val="2"/>
                <w:sz w:val="24"/>
                <w:szCs w:val="24"/>
                <w14:ligatures w14:val="standardContextual"/>
              </w:rPr>
              <w:tab/>
            </w:r>
            <w:r w:rsidRPr="00D929CB">
              <w:rPr>
                <w:rStyle w:val="Hyperlink"/>
                <w:rFonts w:cs="Times New Roman"/>
                <w:noProof/>
              </w:rPr>
              <w:t>Giao diện trang liên hệ</w:t>
            </w:r>
            <w:r>
              <w:rPr>
                <w:noProof/>
                <w:webHidden/>
              </w:rPr>
              <w:tab/>
            </w:r>
            <w:r>
              <w:rPr>
                <w:noProof/>
                <w:webHidden/>
              </w:rPr>
              <w:fldChar w:fldCharType="begin"/>
            </w:r>
            <w:r>
              <w:rPr>
                <w:noProof/>
                <w:webHidden/>
              </w:rPr>
              <w:instrText xml:space="preserve"> PAGEREF _Toc231942783 \h </w:instrText>
            </w:r>
            <w:r>
              <w:rPr>
                <w:noProof/>
                <w:webHidden/>
              </w:rPr>
            </w:r>
            <w:r>
              <w:rPr>
                <w:noProof/>
                <w:webHidden/>
              </w:rPr>
              <w:fldChar w:fldCharType="separate"/>
            </w:r>
            <w:r>
              <w:rPr>
                <w:noProof/>
                <w:webHidden/>
              </w:rPr>
              <w:t>66</w:t>
            </w:r>
            <w:r>
              <w:rPr>
                <w:noProof/>
                <w:webHidden/>
              </w:rPr>
              <w:fldChar w:fldCharType="end"/>
            </w:r>
          </w:hyperlink>
        </w:p>
        <w:p w14:paraId="79D23962" w14:textId="7653B7BA" w:rsidR="00706757" w:rsidRDefault="00706757">
          <w:pPr>
            <w:pStyle w:val="TOC1"/>
            <w:tabs>
              <w:tab w:val="right" w:leader="dot" w:pos="8778"/>
            </w:tabs>
            <w:rPr>
              <w:rFonts w:asciiTheme="minorHAnsi" w:eastAsiaTheme="minorEastAsia" w:hAnsiTheme="minorHAnsi"/>
              <w:noProof/>
              <w:kern w:val="2"/>
              <w:sz w:val="24"/>
              <w:szCs w:val="24"/>
              <w14:ligatures w14:val="standardContextual"/>
            </w:rPr>
          </w:pPr>
          <w:hyperlink w:anchor="_Toc231942784" w:history="1">
            <w:r w:rsidRPr="00D929CB">
              <w:rPr>
                <w:rStyle w:val="Hyperlink"/>
                <w:noProof/>
              </w:rPr>
              <w:t>CHƯƠNG 5. Kết luận và hướng phát triển</w:t>
            </w:r>
            <w:r>
              <w:rPr>
                <w:noProof/>
                <w:webHidden/>
              </w:rPr>
              <w:tab/>
            </w:r>
            <w:r>
              <w:rPr>
                <w:noProof/>
                <w:webHidden/>
              </w:rPr>
              <w:fldChar w:fldCharType="begin"/>
            </w:r>
            <w:r>
              <w:rPr>
                <w:noProof/>
                <w:webHidden/>
              </w:rPr>
              <w:instrText xml:space="preserve"> PAGEREF _Toc231942784 \h </w:instrText>
            </w:r>
            <w:r>
              <w:rPr>
                <w:noProof/>
                <w:webHidden/>
              </w:rPr>
            </w:r>
            <w:r>
              <w:rPr>
                <w:noProof/>
                <w:webHidden/>
              </w:rPr>
              <w:fldChar w:fldCharType="separate"/>
            </w:r>
            <w:r>
              <w:rPr>
                <w:noProof/>
                <w:webHidden/>
              </w:rPr>
              <w:t>68</w:t>
            </w:r>
            <w:r>
              <w:rPr>
                <w:noProof/>
                <w:webHidden/>
              </w:rPr>
              <w:fldChar w:fldCharType="end"/>
            </w:r>
          </w:hyperlink>
        </w:p>
        <w:p w14:paraId="10F06329" w14:textId="4552B960"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85" w:history="1">
            <w:r w:rsidRPr="00D929CB">
              <w:rPr>
                <w:rStyle w:val="Hyperlink"/>
                <w:noProof/>
                <w:highlight w:val="lightGray"/>
              </w:rPr>
              <w:t>5.1</w:t>
            </w:r>
            <w:r w:rsidRPr="00D929CB">
              <w:rPr>
                <w:rStyle w:val="Hyperlink"/>
                <w:noProof/>
              </w:rPr>
              <w:t>. Kết luận</w:t>
            </w:r>
            <w:r>
              <w:rPr>
                <w:noProof/>
                <w:webHidden/>
              </w:rPr>
              <w:tab/>
            </w:r>
            <w:r>
              <w:rPr>
                <w:noProof/>
                <w:webHidden/>
              </w:rPr>
              <w:fldChar w:fldCharType="begin"/>
            </w:r>
            <w:r>
              <w:rPr>
                <w:noProof/>
                <w:webHidden/>
              </w:rPr>
              <w:instrText xml:space="preserve"> PAGEREF _Toc231942785 \h </w:instrText>
            </w:r>
            <w:r>
              <w:rPr>
                <w:noProof/>
                <w:webHidden/>
              </w:rPr>
            </w:r>
            <w:r>
              <w:rPr>
                <w:noProof/>
                <w:webHidden/>
              </w:rPr>
              <w:fldChar w:fldCharType="separate"/>
            </w:r>
            <w:r>
              <w:rPr>
                <w:noProof/>
                <w:webHidden/>
              </w:rPr>
              <w:t>68</w:t>
            </w:r>
            <w:r>
              <w:rPr>
                <w:noProof/>
                <w:webHidden/>
              </w:rPr>
              <w:fldChar w:fldCharType="end"/>
            </w:r>
          </w:hyperlink>
        </w:p>
        <w:p w14:paraId="7118C76D" w14:textId="04AE7FFA"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86" w:history="1">
            <w:r w:rsidRPr="00D929CB">
              <w:rPr>
                <w:rStyle w:val="Hyperlink"/>
                <w:rFonts w:eastAsia="Times New Roman"/>
                <w:noProof/>
              </w:rPr>
              <w:t>5.1.1. Ưu điểm</w:t>
            </w:r>
            <w:r>
              <w:rPr>
                <w:noProof/>
                <w:webHidden/>
              </w:rPr>
              <w:tab/>
            </w:r>
            <w:r>
              <w:rPr>
                <w:noProof/>
                <w:webHidden/>
              </w:rPr>
              <w:fldChar w:fldCharType="begin"/>
            </w:r>
            <w:r>
              <w:rPr>
                <w:noProof/>
                <w:webHidden/>
              </w:rPr>
              <w:instrText xml:space="preserve"> PAGEREF _Toc231942786 \h </w:instrText>
            </w:r>
            <w:r>
              <w:rPr>
                <w:noProof/>
                <w:webHidden/>
              </w:rPr>
            </w:r>
            <w:r>
              <w:rPr>
                <w:noProof/>
                <w:webHidden/>
              </w:rPr>
              <w:fldChar w:fldCharType="separate"/>
            </w:r>
            <w:r>
              <w:rPr>
                <w:noProof/>
                <w:webHidden/>
              </w:rPr>
              <w:t>68</w:t>
            </w:r>
            <w:r>
              <w:rPr>
                <w:noProof/>
                <w:webHidden/>
              </w:rPr>
              <w:fldChar w:fldCharType="end"/>
            </w:r>
          </w:hyperlink>
        </w:p>
        <w:p w14:paraId="5EA78EE4" w14:textId="31F2FB88" w:rsidR="00706757" w:rsidRDefault="00706757">
          <w:pPr>
            <w:pStyle w:val="TOC3"/>
            <w:tabs>
              <w:tab w:val="right" w:leader="dot" w:pos="8778"/>
            </w:tabs>
            <w:rPr>
              <w:rFonts w:asciiTheme="minorHAnsi" w:eastAsiaTheme="minorEastAsia" w:hAnsiTheme="minorHAnsi"/>
              <w:noProof/>
              <w:kern w:val="2"/>
              <w:sz w:val="24"/>
              <w:szCs w:val="24"/>
              <w14:ligatures w14:val="standardContextual"/>
            </w:rPr>
          </w:pPr>
          <w:hyperlink w:anchor="_Toc231942787" w:history="1">
            <w:r w:rsidRPr="00D929CB">
              <w:rPr>
                <w:rStyle w:val="Hyperlink"/>
                <w:rFonts w:eastAsia="Times New Roman"/>
                <w:noProof/>
              </w:rPr>
              <w:t>5.1.2. Hạn chế</w:t>
            </w:r>
            <w:r>
              <w:rPr>
                <w:noProof/>
                <w:webHidden/>
              </w:rPr>
              <w:tab/>
            </w:r>
            <w:r>
              <w:rPr>
                <w:noProof/>
                <w:webHidden/>
              </w:rPr>
              <w:fldChar w:fldCharType="begin"/>
            </w:r>
            <w:r>
              <w:rPr>
                <w:noProof/>
                <w:webHidden/>
              </w:rPr>
              <w:instrText xml:space="preserve"> PAGEREF _Toc231942787 \h </w:instrText>
            </w:r>
            <w:r>
              <w:rPr>
                <w:noProof/>
                <w:webHidden/>
              </w:rPr>
            </w:r>
            <w:r>
              <w:rPr>
                <w:noProof/>
                <w:webHidden/>
              </w:rPr>
              <w:fldChar w:fldCharType="separate"/>
            </w:r>
            <w:r>
              <w:rPr>
                <w:noProof/>
                <w:webHidden/>
              </w:rPr>
              <w:t>69</w:t>
            </w:r>
            <w:r>
              <w:rPr>
                <w:noProof/>
                <w:webHidden/>
              </w:rPr>
              <w:fldChar w:fldCharType="end"/>
            </w:r>
          </w:hyperlink>
        </w:p>
        <w:p w14:paraId="5D21A90D" w14:textId="419F8B7C" w:rsidR="00706757" w:rsidRDefault="00706757">
          <w:pPr>
            <w:pStyle w:val="TOC2"/>
            <w:tabs>
              <w:tab w:val="right" w:leader="dot" w:pos="8778"/>
            </w:tabs>
            <w:rPr>
              <w:rFonts w:asciiTheme="minorHAnsi" w:eastAsiaTheme="minorEastAsia" w:hAnsiTheme="minorHAnsi"/>
              <w:noProof/>
              <w:kern w:val="2"/>
              <w:sz w:val="24"/>
              <w:szCs w:val="24"/>
              <w14:ligatures w14:val="standardContextual"/>
            </w:rPr>
          </w:pPr>
          <w:hyperlink w:anchor="_Toc231942788" w:history="1">
            <w:r w:rsidRPr="00D929CB">
              <w:rPr>
                <w:rStyle w:val="Hyperlink"/>
                <w:noProof/>
                <w:highlight w:val="lightGray"/>
              </w:rPr>
              <w:t>5.2</w:t>
            </w:r>
            <w:r w:rsidRPr="00D929CB">
              <w:rPr>
                <w:rStyle w:val="Hyperlink"/>
                <w:noProof/>
              </w:rPr>
              <w:t>. Hướng phát triển</w:t>
            </w:r>
            <w:r>
              <w:rPr>
                <w:noProof/>
                <w:webHidden/>
              </w:rPr>
              <w:tab/>
            </w:r>
            <w:r>
              <w:rPr>
                <w:noProof/>
                <w:webHidden/>
              </w:rPr>
              <w:fldChar w:fldCharType="begin"/>
            </w:r>
            <w:r>
              <w:rPr>
                <w:noProof/>
                <w:webHidden/>
              </w:rPr>
              <w:instrText xml:space="preserve"> PAGEREF _Toc231942788 \h </w:instrText>
            </w:r>
            <w:r>
              <w:rPr>
                <w:noProof/>
                <w:webHidden/>
              </w:rPr>
            </w:r>
            <w:r>
              <w:rPr>
                <w:noProof/>
                <w:webHidden/>
              </w:rPr>
              <w:fldChar w:fldCharType="separate"/>
            </w:r>
            <w:r>
              <w:rPr>
                <w:noProof/>
                <w:webHidden/>
              </w:rPr>
              <w:t>69</w:t>
            </w:r>
            <w:r>
              <w:rPr>
                <w:noProof/>
                <w:webHidden/>
              </w:rPr>
              <w:fldChar w:fldCharType="end"/>
            </w:r>
          </w:hyperlink>
        </w:p>
        <w:p w14:paraId="6F5F4AF6" w14:textId="26AB39CD" w:rsidR="00706757" w:rsidRDefault="00706757">
          <w:pPr>
            <w:pStyle w:val="TOC1"/>
            <w:tabs>
              <w:tab w:val="right" w:leader="dot" w:pos="8778"/>
            </w:tabs>
            <w:rPr>
              <w:rFonts w:asciiTheme="minorHAnsi" w:eastAsiaTheme="minorEastAsia" w:hAnsiTheme="minorHAnsi"/>
              <w:noProof/>
              <w:kern w:val="2"/>
              <w:sz w:val="24"/>
              <w:szCs w:val="24"/>
              <w14:ligatures w14:val="standardContextual"/>
            </w:rPr>
          </w:pPr>
          <w:hyperlink w:anchor="_Toc231942789" w:history="1">
            <w:r w:rsidRPr="00D929CB">
              <w:rPr>
                <w:rStyle w:val="Hyperlink"/>
                <w:noProof/>
              </w:rPr>
              <w:t>Danh mục tài liệu tham khảo</w:t>
            </w:r>
            <w:r>
              <w:rPr>
                <w:noProof/>
                <w:webHidden/>
              </w:rPr>
              <w:tab/>
            </w:r>
            <w:r>
              <w:rPr>
                <w:noProof/>
                <w:webHidden/>
              </w:rPr>
              <w:fldChar w:fldCharType="begin"/>
            </w:r>
            <w:r>
              <w:rPr>
                <w:noProof/>
                <w:webHidden/>
              </w:rPr>
              <w:instrText xml:space="preserve"> PAGEREF _Toc231942789 \h </w:instrText>
            </w:r>
            <w:r>
              <w:rPr>
                <w:noProof/>
                <w:webHidden/>
              </w:rPr>
            </w:r>
            <w:r>
              <w:rPr>
                <w:noProof/>
                <w:webHidden/>
              </w:rPr>
              <w:fldChar w:fldCharType="separate"/>
            </w:r>
            <w:r>
              <w:rPr>
                <w:noProof/>
                <w:webHidden/>
              </w:rPr>
              <w:t>71</w:t>
            </w:r>
            <w:r>
              <w:rPr>
                <w:noProof/>
                <w:webHidden/>
              </w:rPr>
              <w:fldChar w:fldCharType="end"/>
            </w:r>
          </w:hyperlink>
        </w:p>
        <w:p w14:paraId="2F5A022E" w14:textId="35CBA725" w:rsidR="0011049F" w:rsidRDefault="0011049F">
          <w:r>
            <w:rPr>
              <w:b/>
              <w:bCs/>
              <w:noProof/>
            </w:rPr>
            <w:fldChar w:fldCharType="end"/>
          </w:r>
        </w:p>
      </w:sdtContent>
    </w:sdt>
    <w:p w14:paraId="22EB540D" w14:textId="2AE9AA4D" w:rsidR="00084BF4" w:rsidRPr="001A74B2" w:rsidRDefault="00084BF4">
      <w:pPr>
        <w:rPr>
          <w:sz w:val="30"/>
          <w:szCs w:val="30"/>
        </w:rPr>
      </w:pPr>
    </w:p>
    <w:p w14:paraId="390446D2" w14:textId="77777777" w:rsidR="00C50A2A" w:rsidRPr="001A74B2" w:rsidRDefault="00C50A2A" w:rsidP="00C50A2A">
      <w:pPr>
        <w:pStyle w:val="DEMUC"/>
        <w:rPr>
          <w:szCs w:val="30"/>
        </w:rPr>
      </w:pPr>
      <w:r w:rsidRPr="001A74B2">
        <w:rPr>
          <w:szCs w:val="30"/>
        </w:rPr>
        <w:br w:type="page"/>
      </w:r>
    </w:p>
    <w:p w14:paraId="1D685031" w14:textId="77777777" w:rsidR="000F1729" w:rsidRDefault="00314527" w:rsidP="004F4845">
      <w:pPr>
        <w:pStyle w:val="DEMUC"/>
        <w:rPr>
          <w:noProof/>
        </w:rPr>
      </w:pPr>
      <w:r w:rsidRPr="001A74B2">
        <w:rPr>
          <w:szCs w:val="30"/>
        </w:rPr>
        <w:lastRenderedPageBreak/>
        <w:t>Danh mục hình ảnh</w:t>
      </w:r>
      <w:r w:rsidR="004F4845">
        <w:rPr>
          <w:szCs w:val="30"/>
        </w:rPr>
        <w:fldChar w:fldCharType="begin"/>
      </w:r>
      <w:r w:rsidR="004F4845">
        <w:rPr>
          <w:szCs w:val="30"/>
        </w:rPr>
        <w:instrText xml:space="preserve"> TOC \h \z \c "Hình" </w:instrText>
      </w:r>
      <w:r w:rsidR="004F4845">
        <w:rPr>
          <w:szCs w:val="30"/>
        </w:rPr>
        <w:fldChar w:fldCharType="separate"/>
      </w:r>
    </w:p>
    <w:p w14:paraId="45D91CC6" w14:textId="6B124A9C"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17" w:history="1">
        <w:r w:rsidRPr="0080658A">
          <w:rPr>
            <w:rStyle w:val="Hyperlink"/>
            <w:noProof/>
          </w:rPr>
          <w:t xml:space="preserve">Hình </w:t>
        </w:r>
        <w:r>
          <w:rPr>
            <w:rStyle w:val="Hyperlink"/>
            <w:noProof/>
          </w:rPr>
          <w:t>3.5.1</w:t>
        </w:r>
        <w:r w:rsidRPr="0080658A">
          <w:rPr>
            <w:rStyle w:val="Hyperlink"/>
            <w:noProof/>
          </w:rPr>
          <w:t xml:space="preserve"> Sơ đồ cấu trúc website</w:t>
        </w:r>
        <w:r>
          <w:rPr>
            <w:noProof/>
            <w:webHidden/>
          </w:rPr>
          <w:tab/>
        </w:r>
        <w:r>
          <w:rPr>
            <w:noProof/>
            <w:webHidden/>
          </w:rPr>
          <w:fldChar w:fldCharType="begin"/>
        </w:r>
        <w:r>
          <w:rPr>
            <w:noProof/>
            <w:webHidden/>
          </w:rPr>
          <w:instrText xml:space="preserve"> PAGEREF _Toc231846917 \h </w:instrText>
        </w:r>
        <w:r>
          <w:rPr>
            <w:noProof/>
            <w:webHidden/>
          </w:rPr>
        </w:r>
        <w:r>
          <w:rPr>
            <w:noProof/>
            <w:webHidden/>
          </w:rPr>
          <w:fldChar w:fldCharType="separate"/>
        </w:r>
        <w:r w:rsidR="00706757">
          <w:rPr>
            <w:noProof/>
            <w:webHidden/>
          </w:rPr>
          <w:t>51</w:t>
        </w:r>
        <w:r>
          <w:rPr>
            <w:noProof/>
            <w:webHidden/>
          </w:rPr>
          <w:fldChar w:fldCharType="end"/>
        </w:r>
      </w:hyperlink>
    </w:p>
    <w:p w14:paraId="3531C1E1" w14:textId="21A6EAF6"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18" w:history="1">
        <w:r w:rsidRPr="0080658A">
          <w:rPr>
            <w:rStyle w:val="Hyperlink"/>
            <w:noProof/>
          </w:rPr>
          <w:t xml:space="preserve">Hình </w:t>
        </w:r>
        <w:r>
          <w:rPr>
            <w:rStyle w:val="Hyperlink"/>
            <w:noProof/>
          </w:rPr>
          <w:t>3.5.2</w:t>
        </w:r>
        <w:r w:rsidRPr="0080658A">
          <w:rPr>
            <w:rStyle w:val="Hyperlink"/>
            <w:noProof/>
          </w:rPr>
          <w:t xml:space="preserve"> Giao diện phác thảo trang chủ</w:t>
        </w:r>
        <w:r>
          <w:rPr>
            <w:noProof/>
            <w:webHidden/>
          </w:rPr>
          <w:tab/>
        </w:r>
        <w:r>
          <w:rPr>
            <w:noProof/>
            <w:webHidden/>
          </w:rPr>
          <w:fldChar w:fldCharType="begin"/>
        </w:r>
        <w:r>
          <w:rPr>
            <w:noProof/>
            <w:webHidden/>
          </w:rPr>
          <w:instrText xml:space="preserve"> PAGEREF _Toc231846918 \h </w:instrText>
        </w:r>
        <w:r>
          <w:rPr>
            <w:noProof/>
            <w:webHidden/>
          </w:rPr>
        </w:r>
        <w:r>
          <w:rPr>
            <w:noProof/>
            <w:webHidden/>
          </w:rPr>
          <w:fldChar w:fldCharType="separate"/>
        </w:r>
        <w:r w:rsidR="00706757">
          <w:rPr>
            <w:noProof/>
            <w:webHidden/>
          </w:rPr>
          <w:t>52</w:t>
        </w:r>
        <w:r>
          <w:rPr>
            <w:noProof/>
            <w:webHidden/>
          </w:rPr>
          <w:fldChar w:fldCharType="end"/>
        </w:r>
      </w:hyperlink>
    </w:p>
    <w:p w14:paraId="50E7A86F" w14:textId="151351FF"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19" w:history="1">
        <w:r w:rsidRPr="0080658A">
          <w:rPr>
            <w:rStyle w:val="Hyperlink"/>
            <w:noProof/>
          </w:rPr>
          <w:t>Hình 3</w:t>
        </w:r>
        <w:r>
          <w:rPr>
            <w:rStyle w:val="Hyperlink"/>
            <w:noProof/>
          </w:rPr>
          <w:t>.5.3</w:t>
        </w:r>
        <w:r w:rsidRPr="0080658A">
          <w:rPr>
            <w:rStyle w:val="Hyperlink"/>
            <w:noProof/>
          </w:rPr>
          <w:t xml:space="preserve"> Giao diện phác thảo trang giới thiệu</w:t>
        </w:r>
        <w:r>
          <w:rPr>
            <w:noProof/>
            <w:webHidden/>
          </w:rPr>
          <w:tab/>
        </w:r>
        <w:r>
          <w:rPr>
            <w:noProof/>
            <w:webHidden/>
          </w:rPr>
          <w:fldChar w:fldCharType="begin"/>
        </w:r>
        <w:r>
          <w:rPr>
            <w:noProof/>
            <w:webHidden/>
          </w:rPr>
          <w:instrText xml:space="preserve"> PAGEREF _Toc231846919 \h </w:instrText>
        </w:r>
        <w:r>
          <w:rPr>
            <w:noProof/>
            <w:webHidden/>
          </w:rPr>
        </w:r>
        <w:r>
          <w:rPr>
            <w:noProof/>
            <w:webHidden/>
          </w:rPr>
          <w:fldChar w:fldCharType="separate"/>
        </w:r>
        <w:r w:rsidR="00706757">
          <w:rPr>
            <w:noProof/>
            <w:webHidden/>
          </w:rPr>
          <w:t>52</w:t>
        </w:r>
        <w:r>
          <w:rPr>
            <w:noProof/>
            <w:webHidden/>
          </w:rPr>
          <w:fldChar w:fldCharType="end"/>
        </w:r>
      </w:hyperlink>
    </w:p>
    <w:p w14:paraId="6235800A" w14:textId="4A889698"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0" w:history="1">
        <w:r w:rsidRPr="0080658A">
          <w:rPr>
            <w:rStyle w:val="Hyperlink"/>
            <w:noProof/>
          </w:rPr>
          <w:t xml:space="preserve">Hình </w:t>
        </w:r>
        <w:r>
          <w:rPr>
            <w:rStyle w:val="Hyperlink"/>
            <w:noProof/>
          </w:rPr>
          <w:t>3.5.4</w:t>
        </w:r>
        <w:r w:rsidRPr="0080658A">
          <w:rPr>
            <w:rStyle w:val="Hyperlink"/>
            <w:noProof/>
          </w:rPr>
          <w:t xml:space="preserve"> Giao diện phác thảo trang sản phẩm</w:t>
        </w:r>
        <w:r>
          <w:rPr>
            <w:noProof/>
            <w:webHidden/>
          </w:rPr>
          <w:tab/>
        </w:r>
        <w:r>
          <w:rPr>
            <w:noProof/>
            <w:webHidden/>
          </w:rPr>
          <w:fldChar w:fldCharType="begin"/>
        </w:r>
        <w:r>
          <w:rPr>
            <w:noProof/>
            <w:webHidden/>
          </w:rPr>
          <w:instrText xml:space="preserve"> PAGEREF _Toc231846920 \h </w:instrText>
        </w:r>
        <w:r>
          <w:rPr>
            <w:noProof/>
            <w:webHidden/>
          </w:rPr>
        </w:r>
        <w:r>
          <w:rPr>
            <w:noProof/>
            <w:webHidden/>
          </w:rPr>
          <w:fldChar w:fldCharType="separate"/>
        </w:r>
        <w:r w:rsidR="00706757">
          <w:rPr>
            <w:noProof/>
            <w:webHidden/>
          </w:rPr>
          <w:t>53</w:t>
        </w:r>
        <w:r>
          <w:rPr>
            <w:noProof/>
            <w:webHidden/>
          </w:rPr>
          <w:fldChar w:fldCharType="end"/>
        </w:r>
      </w:hyperlink>
    </w:p>
    <w:p w14:paraId="397DF80B" w14:textId="0604FE15"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1" w:history="1">
        <w:r w:rsidRPr="0080658A">
          <w:rPr>
            <w:rStyle w:val="Hyperlink"/>
            <w:noProof/>
          </w:rPr>
          <w:t xml:space="preserve">Hình </w:t>
        </w:r>
        <w:r>
          <w:rPr>
            <w:rStyle w:val="Hyperlink"/>
            <w:noProof/>
          </w:rPr>
          <w:t>3.5.5</w:t>
        </w:r>
        <w:r w:rsidRPr="0080658A">
          <w:rPr>
            <w:rStyle w:val="Hyperlink"/>
            <w:noProof/>
          </w:rPr>
          <w:t xml:space="preserve"> Giao diện phác thảo trang giỏ hàng</w:t>
        </w:r>
        <w:r>
          <w:rPr>
            <w:noProof/>
            <w:webHidden/>
          </w:rPr>
          <w:tab/>
        </w:r>
        <w:r>
          <w:rPr>
            <w:noProof/>
            <w:webHidden/>
          </w:rPr>
          <w:fldChar w:fldCharType="begin"/>
        </w:r>
        <w:r>
          <w:rPr>
            <w:noProof/>
            <w:webHidden/>
          </w:rPr>
          <w:instrText xml:space="preserve"> PAGEREF _Toc231846921 \h </w:instrText>
        </w:r>
        <w:r>
          <w:rPr>
            <w:noProof/>
            <w:webHidden/>
          </w:rPr>
        </w:r>
        <w:r>
          <w:rPr>
            <w:noProof/>
            <w:webHidden/>
          </w:rPr>
          <w:fldChar w:fldCharType="separate"/>
        </w:r>
        <w:r w:rsidR="00706757">
          <w:rPr>
            <w:noProof/>
            <w:webHidden/>
          </w:rPr>
          <w:t>53</w:t>
        </w:r>
        <w:r>
          <w:rPr>
            <w:noProof/>
            <w:webHidden/>
          </w:rPr>
          <w:fldChar w:fldCharType="end"/>
        </w:r>
      </w:hyperlink>
    </w:p>
    <w:p w14:paraId="30A193DD" w14:textId="36FB4F27"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2" w:history="1">
        <w:r w:rsidRPr="0080658A">
          <w:rPr>
            <w:rStyle w:val="Hyperlink"/>
            <w:noProof/>
          </w:rPr>
          <w:t xml:space="preserve">Hình </w:t>
        </w:r>
        <w:r>
          <w:rPr>
            <w:rStyle w:val="Hyperlink"/>
            <w:noProof/>
          </w:rPr>
          <w:t>3.5.6</w:t>
        </w:r>
        <w:r w:rsidRPr="0080658A">
          <w:rPr>
            <w:rStyle w:val="Hyperlink"/>
            <w:noProof/>
          </w:rPr>
          <w:t xml:space="preserve"> Giao diện phác thảo trang liên hệ</w:t>
        </w:r>
        <w:r>
          <w:rPr>
            <w:noProof/>
            <w:webHidden/>
          </w:rPr>
          <w:tab/>
        </w:r>
        <w:r>
          <w:rPr>
            <w:noProof/>
            <w:webHidden/>
          </w:rPr>
          <w:fldChar w:fldCharType="begin"/>
        </w:r>
        <w:r>
          <w:rPr>
            <w:noProof/>
            <w:webHidden/>
          </w:rPr>
          <w:instrText xml:space="preserve"> PAGEREF _Toc231846922 \h </w:instrText>
        </w:r>
        <w:r>
          <w:rPr>
            <w:noProof/>
            <w:webHidden/>
          </w:rPr>
        </w:r>
        <w:r>
          <w:rPr>
            <w:noProof/>
            <w:webHidden/>
          </w:rPr>
          <w:fldChar w:fldCharType="separate"/>
        </w:r>
        <w:r w:rsidR="00706757">
          <w:rPr>
            <w:noProof/>
            <w:webHidden/>
          </w:rPr>
          <w:t>54</w:t>
        </w:r>
        <w:r>
          <w:rPr>
            <w:noProof/>
            <w:webHidden/>
          </w:rPr>
          <w:fldChar w:fldCharType="end"/>
        </w:r>
      </w:hyperlink>
    </w:p>
    <w:p w14:paraId="41B26545" w14:textId="5A91EA4C"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3" w:history="1">
        <w:r w:rsidRPr="0080658A">
          <w:rPr>
            <w:rStyle w:val="Hyperlink"/>
            <w:noProof/>
          </w:rPr>
          <w:t xml:space="preserve">Hình </w:t>
        </w:r>
        <w:r>
          <w:rPr>
            <w:rStyle w:val="Hyperlink"/>
            <w:noProof/>
          </w:rPr>
          <w:t>4.2.10</w:t>
        </w:r>
        <w:r w:rsidRPr="0080658A">
          <w:rPr>
            <w:rStyle w:val="Hyperlink"/>
            <w:noProof/>
          </w:rPr>
          <w:t xml:space="preserve"> Giao diện trang chủ</w:t>
        </w:r>
        <w:r>
          <w:rPr>
            <w:noProof/>
            <w:webHidden/>
          </w:rPr>
          <w:tab/>
        </w:r>
        <w:r>
          <w:rPr>
            <w:noProof/>
            <w:webHidden/>
          </w:rPr>
          <w:fldChar w:fldCharType="begin"/>
        </w:r>
        <w:r>
          <w:rPr>
            <w:noProof/>
            <w:webHidden/>
          </w:rPr>
          <w:instrText xml:space="preserve"> PAGEREF _Toc231846923 \h </w:instrText>
        </w:r>
        <w:r>
          <w:rPr>
            <w:noProof/>
            <w:webHidden/>
          </w:rPr>
        </w:r>
        <w:r>
          <w:rPr>
            <w:noProof/>
            <w:webHidden/>
          </w:rPr>
          <w:fldChar w:fldCharType="separate"/>
        </w:r>
        <w:r w:rsidR="00706757">
          <w:rPr>
            <w:noProof/>
            <w:webHidden/>
          </w:rPr>
          <w:t>61</w:t>
        </w:r>
        <w:r>
          <w:rPr>
            <w:noProof/>
            <w:webHidden/>
          </w:rPr>
          <w:fldChar w:fldCharType="end"/>
        </w:r>
      </w:hyperlink>
    </w:p>
    <w:p w14:paraId="73E3D5B0" w14:textId="7A359A76"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4" w:history="1">
        <w:r w:rsidRPr="0080658A">
          <w:rPr>
            <w:rStyle w:val="Hyperlink"/>
            <w:noProof/>
          </w:rPr>
          <w:t xml:space="preserve">Hình </w:t>
        </w:r>
        <w:r>
          <w:rPr>
            <w:rStyle w:val="Hyperlink"/>
            <w:noProof/>
          </w:rPr>
          <w:t>4.2.11</w:t>
        </w:r>
        <w:r w:rsidRPr="0080658A">
          <w:rPr>
            <w:rStyle w:val="Hyperlink"/>
            <w:noProof/>
          </w:rPr>
          <w:t xml:space="preserve"> Giao diện trang giới thiệu</w:t>
        </w:r>
        <w:r>
          <w:rPr>
            <w:noProof/>
            <w:webHidden/>
          </w:rPr>
          <w:tab/>
        </w:r>
        <w:r>
          <w:rPr>
            <w:noProof/>
            <w:webHidden/>
          </w:rPr>
          <w:fldChar w:fldCharType="begin"/>
        </w:r>
        <w:r>
          <w:rPr>
            <w:noProof/>
            <w:webHidden/>
          </w:rPr>
          <w:instrText xml:space="preserve"> PAGEREF _Toc231846924 \h </w:instrText>
        </w:r>
        <w:r>
          <w:rPr>
            <w:noProof/>
            <w:webHidden/>
          </w:rPr>
        </w:r>
        <w:r>
          <w:rPr>
            <w:noProof/>
            <w:webHidden/>
          </w:rPr>
          <w:fldChar w:fldCharType="separate"/>
        </w:r>
        <w:r w:rsidR="00706757">
          <w:rPr>
            <w:noProof/>
            <w:webHidden/>
          </w:rPr>
          <w:t>62</w:t>
        </w:r>
        <w:r>
          <w:rPr>
            <w:noProof/>
            <w:webHidden/>
          </w:rPr>
          <w:fldChar w:fldCharType="end"/>
        </w:r>
      </w:hyperlink>
    </w:p>
    <w:p w14:paraId="0689C809" w14:textId="6E649364"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5" w:history="1">
        <w:r w:rsidRPr="0080658A">
          <w:rPr>
            <w:rStyle w:val="Hyperlink"/>
            <w:noProof/>
          </w:rPr>
          <w:t xml:space="preserve">Hình </w:t>
        </w:r>
        <w:r>
          <w:rPr>
            <w:rStyle w:val="Hyperlink"/>
            <w:noProof/>
          </w:rPr>
          <w:t>4.2.12</w:t>
        </w:r>
        <w:r w:rsidRPr="0080658A">
          <w:rPr>
            <w:rStyle w:val="Hyperlink"/>
            <w:noProof/>
          </w:rPr>
          <w:t xml:space="preserve"> Giao diện trang sản phẩm</w:t>
        </w:r>
        <w:r>
          <w:rPr>
            <w:noProof/>
            <w:webHidden/>
          </w:rPr>
          <w:tab/>
        </w:r>
        <w:r>
          <w:rPr>
            <w:noProof/>
            <w:webHidden/>
          </w:rPr>
          <w:fldChar w:fldCharType="begin"/>
        </w:r>
        <w:r>
          <w:rPr>
            <w:noProof/>
            <w:webHidden/>
          </w:rPr>
          <w:instrText xml:space="preserve"> PAGEREF _Toc231846925 \h </w:instrText>
        </w:r>
        <w:r>
          <w:rPr>
            <w:noProof/>
            <w:webHidden/>
          </w:rPr>
        </w:r>
        <w:r>
          <w:rPr>
            <w:noProof/>
            <w:webHidden/>
          </w:rPr>
          <w:fldChar w:fldCharType="separate"/>
        </w:r>
        <w:r w:rsidR="00706757">
          <w:rPr>
            <w:noProof/>
            <w:webHidden/>
          </w:rPr>
          <w:t>63</w:t>
        </w:r>
        <w:r>
          <w:rPr>
            <w:noProof/>
            <w:webHidden/>
          </w:rPr>
          <w:fldChar w:fldCharType="end"/>
        </w:r>
      </w:hyperlink>
    </w:p>
    <w:p w14:paraId="6ECBC7ED" w14:textId="31A8DE67"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6" w:history="1">
        <w:r w:rsidRPr="0080658A">
          <w:rPr>
            <w:rStyle w:val="Hyperlink"/>
            <w:noProof/>
          </w:rPr>
          <w:t xml:space="preserve">Hình </w:t>
        </w:r>
        <w:r>
          <w:rPr>
            <w:rStyle w:val="Hyperlink"/>
            <w:noProof/>
          </w:rPr>
          <w:t>4.2.13</w:t>
        </w:r>
        <w:r w:rsidRPr="0080658A">
          <w:rPr>
            <w:rStyle w:val="Hyperlink"/>
            <w:noProof/>
          </w:rPr>
          <w:t xml:space="preserve"> Giao diện chi tiết trang sản phẩm</w:t>
        </w:r>
        <w:r>
          <w:rPr>
            <w:noProof/>
            <w:webHidden/>
          </w:rPr>
          <w:tab/>
        </w:r>
        <w:r>
          <w:rPr>
            <w:noProof/>
            <w:webHidden/>
          </w:rPr>
          <w:fldChar w:fldCharType="begin"/>
        </w:r>
        <w:r>
          <w:rPr>
            <w:noProof/>
            <w:webHidden/>
          </w:rPr>
          <w:instrText xml:space="preserve"> PAGEREF _Toc231846926 \h </w:instrText>
        </w:r>
        <w:r>
          <w:rPr>
            <w:noProof/>
            <w:webHidden/>
          </w:rPr>
        </w:r>
        <w:r>
          <w:rPr>
            <w:noProof/>
            <w:webHidden/>
          </w:rPr>
          <w:fldChar w:fldCharType="separate"/>
        </w:r>
        <w:r w:rsidR="00706757">
          <w:rPr>
            <w:noProof/>
            <w:webHidden/>
          </w:rPr>
          <w:t>64</w:t>
        </w:r>
        <w:r>
          <w:rPr>
            <w:noProof/>
            <w:webHidden/>
          </w:rPr>
          <w:fldChar w:fldCharType="end"/>
        </w:r>
      </w:hyperlink>
    </w:p>
    <w:p w14:paraId="1AC1B3F4" w14:textId="7034453A"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7" w:history="1">
        <w:r w:rsidRPr="0080658A">
          <w:rPr>
            <w:rStyle w:val="Hyperlink"/>
            <w:noProof/>
          </w:rPr>
          <w:t xml:space="preserve">Hình </w:t>
        </w:r>
        <w:r>
          <w:rPr>
            <w:rStyle w:val="Hyperlink"/>
            <w:noProof/>
          </w:rPr>
          <w:t>4.2.14</w:t>
        </w:r>
        <w:r w:rsidRPr="0080658A">
          <w:rPr>
            <w:rStyle w:val="Hyperlink"/>
            <w:noProof/>
          </w:rPr>
          <w:t xml:space="preserve"> Giao diện trang giỏ hàng</w:t>
        </w:r>
        <w:r>
          <w:rPr>
            <w:noProof/>
            <w:webHidden/>
          </w:rPr>
          <w:tab/>
        </w:r>
        <w:r>
          <w:rPr>
            <w:noProof/>
            <w:webHidden/>
          </w:rPr>
          <w:fldChar w:fldCharType="begin"/>
        </w:r>
        <w:r>
          <w:rPr>
            <w:noProof/>
            <w:webHidden/>
          </w:rPr>
          <w:instrText xml:space="preserve"> PAGEREF _Toc231846927 \h </w:instrText>
        </w:r>
        <w:r>
          <w:rPr>
            <w:noProof/>
            <w:webHidden/>
          </w:rPr>
        </w:r>
        <w:r>
          <w:rPr>
            <w:noProof/>
            <w:webHidden/>
          </w:rPr>
          <w:fldChar w:fldCharType="separate"/>
        </w:r>
        <w:r w:rsidR="00706757">
          <w:rPr>
            <w:noProof/>
            <w:webHidden/>
          </w:rPr>
          <w:t>65</w:t>
        </w:r>
        <w:r>
          <w:rPr>
            <w:noProof/>
            <w:webHidden/>
          </w:rPr>
          <w:fldChar w:fldCharType="end"/>
        </w:r>
      </w:hyperlink>
    </w:p>
    <w:p w14:paraId="14215E00" w14:textId="53AA3B14"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8" w:history="1">
        <w:r w:rsidRPr="0080658A">
          <w:rPr>
            <w:rStyle w:val="Hyperlink"/>
            <w:noProof/>
          </w:rPr>
          <w:t xml:space="preserve">Hình </w:t>
        </w:r>
        <w:r>
          <w:rPr>
            <w:rStyle w:val="Hyperlink"/>
            <w:noProof/>
          </w:rPr>
          <w:t>4.2.15</w:t>
        </w:r>
        <w:r w:rsidRPr="0080658A">
          <w:rPr>
            <w:rStyle w:val="Hyperlink"/>
            <w:noProof/>
          </w:rPr>
          <w:t xml:space="preserve"> Giao diện trang liên hệ</w:t>
        </w:r>
        <w:r>
          <w:rPr>
            <w:noProof/>
            <w:webHidden/>
          </w:rPr>
          <w:tab/>
        </w:r>
        <w:r>
          <w:rPr>
            <w:noProof/>
            <w:webHidden/>
          </w:rPr>
          <w:fldChar w:fldCharType="begin"/>
        </w:r>
        <w:r>
          <w:rPr>
            <w:noProof/>
            <w:webHidden/>
          </w:rPr>
          <w:instrText xml:space="preserve"> PAGEREF _Toc231846928 \h </w:instrText>
        </w:r>
        <w:r>
          <w:rPr>
            <w:noProof/>
            <w:webHidden/>
          </w:rPr>
        </w:r>
        <w:r>
          <w:rPr>
            <w:noProof/>
            <w:webHidden/>
          </w:rPr>
          <w:fldChar w:fldCharType="separate"/>
        </w:r>
        <w:r w:rsidR="00706757">
          <w:rPr>
            <w:noProof/>
            <w:webHidden/>
          </w:rPr>
          <w:t>66</w:t>
        </w:r>
        <w:r>
          <w:rPr>
            <w:noProof/>
            <w:webHidden/>
          </w:rPr>
          <w:fldChar w:fldCharType="end"/>
        </w:r>
      </w:hyperlink>
    </w:p>
    <w:p w14:paraId="4C229421" w14:textId="4AF43858" w:rsidR="00450A10" w:rsidRDefault="004F4845" w:rsidP="004F4845">
      <w:pPr>
        <w:pStyle w:val="DEMUC"/>
        <w:jc w:val="left"/>
        <w:rPr>
          <w:szCs w:val="30"/>
        </w:rPr>
      </w:pPr>
      <w:r>
        <w:rPr>
          <w:szCs w:val="30"/>
        </w:rPr>
        <w:fldChar w:fldCharType="end"/>
      </w:r>
    </w:p>
    <w:p w14:paraId="16225F90" w14:textId="77777777" w:rsidR="00450A10" w:rsidRDefault="00450A10">
      <w:pPr>
        <w:rPr>
          <w:b/>
          <w:caps/>
          <w:sz w:val="30"/>
          <w:szCs w:val="30"/>
        </w:rPr>
      </w:pPr>
      <w:r>
        <w:rPr>
          <w:szCs w:val="30"/>
        </w:rPr>
        <w:br w:type="page"/>
      </w:r>
    </w:p>
    <w:p w14:paraId="3139C2AF" w14:textId="77777777" w:rsidR="00450A10" w:rsidRDefault="00450A10" w:rsidP="00450A10">
      <w:pPr>
        <w:pStyle w:val="DEMUC"/>
      </w:pPr>
      <w:r>
        <w:lastRenderedPageBreak/>
        <w:t>Danh mục bảng biểu</w:t>
      </w:r>
    </w:p>
    <w:p w14:paraId="6CF50425" w14:textId="542C2A36"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r>
        <w:rPr>
          <w:szCs w:val="30"/>
        </w:rPr>
        <w:fldChar w:fldCharType="begin"/>
      </w:r>
      <w:r>
        <w:rPr>
          <w:szCs w:val="30"/>
        </w:rPr>
        <w:instrText xml:space="preserve"> TOC \h \z \c "Bảng" </w:instrText>
      </w:r>
      <w:r>
        <w:rPr>
          <w:szCs w:val="30"/>
        </w:rPr>
        <w:fldChar w:fldCharType="separate"/>
      </w:r>
      <w:hyperlink w:anchor="_Toc231851041" w:history="1">
        <w:r w:rsidRPr="00441F33">
          <w:rPr>
            <w:rStyle w:val="Hyperlink"/>
            <w:noProof/>
          </w:rPr>
          <w:t xml:space="preserve">Bảng </w:t>
        </w:r>
        <w:r>
          <w:rPr>
            <w:rStyle w:val="Hyperlink"/>
            <w:noProof/>
          </w:rPr>
          <w:t>3.2.1</w:t>
        </w:r>
        <w:r w:rsidRPr="00441F33">
          <w:rPr>
            <w:rStyle w:val="Hyperlink"/>
            <w:noProof/>
          </w:rPr>
          <w:t xml:space="preserve"> Danh sách các chức năng của hệ thống</w:t>
        </w:r>
        <w:r>
          <w:rPr>
            <w:noProof/>
            <w:webHidden/>
          </w:rPr>
          <w:tab/>
        </w:r>
        <w:r>
          <w:rPr>
            <w:noProof/>
            <w:webHidden/>
          </w:rPr>
          <w:fldChar w:fldCharType="begin"/>
        </w:r>
        <w:r>
          <w:rPr>
            <w:noProof/>
            <w:webHidden/>
          </w:rPr>
          <w:instrText xml:space="preserve"> PAGEREF _Toc231851041 \h </w:instrText>
        </w:r>
        <w:r>
          <w:rPr>
            <w:noProof/>
            <w:webHidden/>
          </w:rPr>
        </w:r>
        <w:r>
          <w:rPr>
            <w:noProof/>
            <w:webHidden/>
          </w:rPr>
          <w:fldChar w:fldCharType="separate"/>
        </w:r>
        <w:r w:rsidR="00706757">
          <w:rPr>
            <w:noProof/>
            <w:webHidden/>
          </w:rPr>
          <w:t>45</w:t>
        </w:r>
        <w:r>
          <w:rPr>
            <w:noProof/>
            <w:webHidden/>
          </w:rPr>
          <w:fldChar w:fldCharType="end"/>
        </w:r>
      </w:hyperlink>
    </w:p>
    <w:p w14:paraId="0EACFBE7" w14:textId="160C3738"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2" w:history="1">
        <w:r w:rsidRPr="00441F33">
          <w:rPr>
            <w:rStyle w:val="Hyperlink"/>
            <w:noProof/>
          </w:rPr>
          <w:t xml:space="preserve">Bảng </w:t>
        </w:r>
        <w:r>
          <w:rPr>
            <w:rStyle w:val="Hyperlink"/>
            <w:noProof/>
          </w:rPr>
          <w:t>3.3</w:t>
        </w:r>
        <w:r w:rsidRPr="00441F33">
          <w:rPr>
            <w:rStyle w:val="Hyperlink"/>
            <w:noProof/>
          </w:rPr>
          <w:t xml:space="preserve"> Cấu trúc giỏ hàng</w:t>
        </w:r>
        <w:r>
          <w:rPr>
            <w:noProof/>
            <w:webHidden/>
          </w:rPr>
          <w:tab/>
        </w:r>
        <w:r>
          <w:rPr>
            <w:noProof/>
            <w:webHidden/>
          </w:rPr>
          <w:fldChar w:fldCharType="begin"/>
        </w:r>
        <w:r>
          <w:rPr>
            <w:noProof/>
            <w:webHidden/>
          </w:rPr>
          <w:instrText xml:space="preserve"> PAGEREF _Toc231851042 \h </w:instrText>
        </w:r>
        <w:r>
          <w:rPr>
            <w:noProof/>
            <w:webHidden/>
          </w:rPr>
        </w:r>
        <w:r>
          <w:rPr>
            <w:noProof/>
            <w:webHidden/>
          </w:rPr>
          <w:fldChar w:fldCharType="separate"/>
        </w:r>
        <w:r w:rsidR="00706757">
          <w:rPr>
            <w:noProof/>
            <w:webHidden/>
          </w:rPr>
          <w:t>48</w:t>
        </w:r>
        <w:r>
          <w:rPr>
            <w:noProof/>
            <w:webHidden/>
          </w:rPr>
          <w:fldChar w:fldCharType="end"/>
        </w:r>
      </w:hyperlink>
    </w:p>
    <w:p w14:paraId="1D487528" w14:textId="7490C47F"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3" w:history="1">
        <w:r w:rsidRPr="00441F33">
          <w:rPr>
            <w:rStyle w:val="Hyperlink"/>
            <w:noProof/>
          </w:rPr>
          <w:t>Bảng 3</w:t>
        </w:r>
        <w:r>
          <w:rPr>
            <w:rStyle w:val="Hyperlink"/>
            <w:noProof/>
          </w:rPr>
          <w:t>.3.2</w:t>
        </w:r>
        <w:r w:rsidRPr="00441F33">
          <w:rPr>
            <w:rStyle w:val="Hyperlink"/>
            <w:noProof/>
          </w:rPr>
          <w:t xml:space="preserve"> Cấu trúc sản phẩm</w:t>
        </w:r>
        <w:r>
          <w:rPr>
            <w:noProof/>
            <w:webHidden/>
          </w:rPr>
          <w:tab/>
        </w:r>
        <w:r>
          <w:rPr>
            <w:noProof/>
            <w:webHidden/>
          </w:rPr>
          <w:fldChar w:fldCharType="begin"/>
        </w:r>
        <w:r>
          <w:rPr>
            <w:noProof/>
            <w:webHidden/>
          </w:rPr>
          <w:instrText xml:space="preserve"> PAGEREF _Toc231851043 \h </w:instrText>
        </w:r>
        <w:r>
          <w:rPr>
            <w:noProof/>
            <w:webHidden/>
          </w:rPr>
        </w:r>
        <w:r>
          <w:rPr>
            <w:noProof/>
            <w:webHidden/>
          </w:rPr>
          <w:fldChar w:fldCharType="separate"/>
        </w:r>
        <w:r w:rsidR="00706757">
          <w:rPr>
            <w:noProof/>
            <w:webHidden/>
          </w:rPr>
          <w:t>49</w:t>
        </w:r>
        <w:r>
          <w:rPr>
            <w:noProof/>
            <w:webHidden/>
          </w:rPr>
          <w:fldChar w:fldCharType="end"/>
        </w:r>
      </w:hyperlink>
    </w:p>
    <w:p w14:paraId="7FC347C2" w14:textId="56CC8410"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4" w:history="1">
        <w:r w:rsidRPr="00441F33">
          <w:rPr>
            <w:rStyle w:val="Hyperlink"/>
            <w:noProof/>
          </w:rPr>
          <w:t>Bảng 4</w:t>
        </w:r>
        <w:r>
          <w:rPr>
            <w:rStyle w:val="Hyperlink"/>
            <w:noProof/>
          </w:rPr>
          <w:t>.1</w:t>
        </w:r>
        <w:r w:rsidRPr="00441F33">
          <w:rPr>
            <w:rStyle w:val="Hyperlink"/>
            <w:noProof/>
          </w:rPr>
          <w:t xml:space="preserve"> Thông tin sản phẩm</w:t>
        </w:r>
        <w:r>
          <w:rPr>
            <w:noProof/>
            <w:webHidden/>
          </w:rPr>
          <w:tab/>
        </w:r>
        <w:r>
          <w:rPr>
            <w:noProof/>
            <w:webHidden/>
          </w:rPr>
          <w:fldChar w:fldCharType="begin"/>
        </w:r>
        <w:r>
          <w:rPr>
            <w:noProof/>
            <w:webHidden/>
          </w:rPr>
          <w:instrText xml:space="preserve"> PAGEREF _Toc231851044 \h </w:instrText>
        </w:r>
        <w:r>
          <w:rPr>
            <w:noProof/>
            <w:webHidden/>
          </w:rPr>
        </w:r>
        <w:r>
          <w:rPr>
            <w:noProof/>
            <w:webHidden/>
          </w:rPr>
          <w:fldChar w:fldCharType="separate"/>
        </w:r>
        <w:r w:rsidR="00706757">
          <w:rPr>
            <w:noProof/>
            <w:webHidden/>
          </w:rPr>
          <w:t>55</w:t>
        </w:r>
        <w:r>
          <w:rPr>
            <w:noProof/>
            <w:webHidden/>
          </w:rPr>
          <w:fldChar w:fldCharType="end"/>
        </w:r>
      </w:hyperlink>
    </w:p>
    <w:p w14:paraId="01A4E194" w14:textId="532E1E0C"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5" w:history="1">
        <w:r w:rsidRPr="00441F33">
          <w:rPr>
            <w:rStyle w:val="Hyperlink"/>
            <w:noProof/>
          </w:rPr>
          <w:t xml:space="preserve">Bảng </w:t>
        </w:r>
        <w:r w:rsidR="00CD3D8B">
          <w:rPr>
            <w:rStyle w:val="Hyperlink"/>
            <w:noProof/>
          </w:rPr>
          <w:t>4.2.1</w:t>
        </w:r>
        <w:r w:rsidRPr="00441F33">
          <w:rPr>
            <w:rStyle w:val="Hyperlink"/>
            <w:noProof/>
          </w:rPr>
          <w:t xml:space="preserve"> Kiểm thử chức năng tìm kiếm sản phẩm</w:t>
        </w:r>
        <w:r>
          <w:rPr>
            <w:noProof/>
            <w:webHidden/>
          </w:rPr>
          <w:tab/>
        </w:r>
        <w:r>
          <w:rPr>
            <w:noProof/>
            <w:webHidden/>
          </w:rPr>
          <w:fldChar w:fldCharType="begin"/>
        </w:r>
        <w:r>
          <w:rPr>
            <w:noProof/>
            <w:webHidden/>
          </w:rPr>
          <w:instrText xml:space="preserve"> PAGEREF _Toc231851045 \h </w:instrText>
        </w:r>
        <w:r>
          <w:rPr>
            <w:noProof/>
            <w:webHidden/>
          </w:rPr>
        </w:r>
        <w:r>
          <w:rPr>
            <w:noProof/>
            <w:webHidden/>
          </w:rPr>
          <w:fldChar w:fldCharType="separate"/>
        </w:r>
        <w:r w:rsidR="00706757">
          <w:rPr>
            <w:noProof/>
            <w:webHidden/>
          </w:rPr>
          <w:t>56</w:t>
        </w:r>
        <w:r>
          <w:rPr>
            <w:noProof/>
            <w:webHidden/>
          </w:rPr>
          <w:fldChar w:fldCharType="end"/>
        </w:r>
      </w:hyperlink>
    </w:p>
    <w:p w14:paraId="2D6EA73C" w14:textId="58E7D7E3"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6" w:history="1">
        <w:r w:rsidRPr="00441F33">
          <w:rPr>
            <w:rStyle w:val="Hyperlink"/>
            <w:noProof/>
          </w:rPr>
          <w:t xml:space="preserve">Bảng </w:t>
        </w:r>
        <w:r w:rsidR="00CD3D8B">
          <w:rPr>
            <w:rStyle w:val="Hyperlink"/>
            <w:noProof/>
          </w:rPr>
          <w:t>4.2.2</w:t>
        </w:r>
        <w:r w:rsidRPr="00441F33">
          <w:rPr>
            <w:rStyle w:val="Hyperlink"/>
            <w:noProof/>
          </w:rPr>
          <w:t xml:space="preserve"> Kiểm thử chức năng lọc sản phẩm</w:t>
        </w:r>
        <w:r>
          <w:rPr>
            <w:noProof/>
            <w:webHidden/>
          </w:rPr>
          <w:tab/>
        </w:r>
        <w:r>
          <w:rPr>
            <w:noProof/>
            <w:webHidden/>
          </w:rPr>
          <w:fldChar w:fldCharType="begin"/>
        </w:r>
        <w:r>
          <w:rPr>
            <w:noProof/>
            <w:webHidden/>
          </w:rPr>
          <w:instrText xml:space="preserve"> PAGEREF _Toc231851046 \h </w:instrText>
        </w:r>
        <w:r>
          <w:rPr>
            <w:noProof/>
            <w:webHidden/>
          </w:rPr>
        </w:r>
        <w:r>
          <w:rPr>
            <w:noProof/>
            <w:webHidden/>
          </w:rPr>
          <w:fldChar w:fldCharType="separate"/>
        </w:r>
        <w:r w:rsidR="00706757">
          <w:rPr>
            <w:noProof/>
            <w:webHidden/>
          </w:rPr>
          <w:t>57</w:t>
        </w:r>
        <w:r>
          <w:rPr>
            <w:noProof/>
            <w:webHidden/>
          </w:rPr>
          <w:fldChar w:fldCharType="end"/>
        </w:r>
      </w:hyperlink>
    </w:p>
    <w:p w14:paraId="091272AE" w14:textId="54F207AC"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7" w:history="1">
        <w:r w:rsidRPr="00441F33">
          <w:rPr>
            <w:rStyle w:val="Hyperlink"/>
            <w:noProof/>
          </w:rPr>
          <w:t xml:space="preserve">Bảng </w:t>
        </w:r>
        <w:r w:rsidR="00CD3D8B">
          <w:rPr>
            <w:rStyle w:val="Hyperlink"/>
            <w:noProof/>
          </w:rPr>
          <w:t>4.2.3</w:t>
        </w:r>
        <w:r w:rsidRPr="00441F33">
          <w:rPr>
            <w:rStyle w:val="Hyperlink"/>
            <w:noProof/>
          </w:rPr>
          <w:t xml:space="preserve"> Kiểm thử chức năng xem chi tiết sản phẩm</w:t>
        </w:r>
        <w:r>
          <w:rPr>
            <w:noProof/>
            <w:webHidden/>
          </w:rPr>
          <w:tab/>
        </w:r>
        <w:r>
          <w:rPr>
            <w:noProof/>
            <w:webHidden/>
          </w:rPr>
          <w:fldChar w:fldCharType="begin"/>
        </w:r>
        <w:r>
          <w:rPr>
            <w:noProof/>
            <w:webHidden/>
          </w:rPr>
          <w:instrText xml:space="preserve"> PAGEREF _Toc231851047 \h </w:instrText>
        </w:r>
        <w:r>
          <w:rPr>
            <w:noProof/>
            <w:webHidden/>
          </w:rPr>
        </w:r>
        <w:r>
          <w:rPr>
            <w:noProof/>
            <w:webHidden/>
          </w:rPr>
          <w:fldChar w:fldCharType="separate"/>
        </w:r>
        <w:r w:rsidR="00706757">
          <w:rPr>
            <w:noProof/>
            <w:webHidden/>
          </w:rPr>
          <w:t>57</w:t>
        </w:r>
        <w:r>
          <w:rPr>
            <w:noProof/>
            <w:webHidden/>
          </w:rPr>
          <w:fldChar w:fldCharType="end"/>
        </w:r>
      </w:hyperlink>
    </w:p>
    <w:p w14:paraId="23C63FF0" w14:textId="51F0B456"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8" w:history="1">
        <w:r w:rsidRPr="00441F33">
          <w:rPr>
            <w:rStyle w:val="Hyperlink"/>
            <w:noProof/>
          </w:rPr>
          <w:t xml:space="preserve">Bảng </w:t>
        </w:r>
        <w:r w:rsidR="00CD3D8B">
          <w:rPr>
            <w:rStyle w:val="Hyperlink"/>
            <w:noProof/>
          </w:rPr>
          <w:t>4.2.4</w:t>
        </w:r>
        <w:r w:rsidRPr="00441F33">
          <w:rPr>
            <w:rStyle w:val="Hyperlink"/>
            <w:noProof/>
          </w:rPr>
          <w:t xml:space="preserve"> Kiểm thử chức năng thêm vào giỏ hàng</w:t>
        </w:r>
        <w:r>
          <w:rPr>
            <w:noProof/>
            <w:webHidden/>
          </w:rPr>
          <w:tab/>
        </w:r>
        <w:r>
          <w:rPr>
            <w:noProof/>
            <w:webHidden/>
          </w:rPr>
          <w:fldChar w:fldCharType="begin"/>
        </w:r>
        <w:r>
          <w:rPr>
            <w:noProof/>
            <w:webHidden/>
          </w:rPr>
          <w:instrText xml:space="preserve"> PAGEREF _Toc231851048 \h </w:instrText>
        </w:r>
        <w:r>
          <w:rPr>
            <w:noProof/>
            <w:webHidden/>
          </w:rPr>
        </w:r>
        <w:r>
          <w:rPr>
            <w:noProof/>
            <w:webHidden/>
          </w:rPr>
          <w:fldChar w:fldCharType="separate"/>
        </w:r>
        <w:r w:rsidR="00706757">
          <w:rPr>
            <w:noProof/>
            <w:webHidden/>
          </w:rPr>
          <w:t>58</w:t>
        </w:r>
        <w:r>
          <w:rPr>
            <w:noProof/>
            <w:webHidden/>
          </w:rPr>
          <w:fldChar w:fldCharType="end"/>
        </w:r>
      </w:hyperlink>
    </w:p>
    <w:p w14:paraId="078F974C" w14:textId="1C8CB1FA"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9" w:history="1">
        <w:r w:rsidRPr="00441F33">
          <w:rPr>
            <w:rStyle w:val="Hyperlink"/>
            <w:noProof/>
          </w:rPr>
          <w:t xml:space="preserve">Bảng </w:t>
        </w:r>
        <w:r w:rsidR="00CD3D8B">
          <w:rPr>
            <w:rStyle w:val="Hyperlink"/>
            <w:noProof/>
          </w:rPr>
          <w:t>4.2.5</w:t>
        </w:r>
        <w:r w:rsidRPr="00441F33">
          <w:rPr>
            <w:rStyle w:val="Hyperlink"/>
            <w:noProof/>
          </w:rPr>
          <w:t xml:space="preserve"> Kiểm thử chức năng cập nhật số lượng sản phẩm</w:t>
        </w:r>
        <w:r>
          <w:rPr>
            <w:noProof/>
            <w:webHidden/>
          </w:rPr>
          <w:tab/>
        </w:r>
        <w:r>
          <w:rPr>
            <w:noProof/>
            <w:webHidden/>
          </w:rPr>
          <w:fldChar w:fldCharType="begin"/>
        </w:r>
        <w:r>
          <w:rPr>
            <w:noProof/>
            <w:webHidden/>
          </w:rPr>
          <w:instrText xml:space="preserve"> PAGEREF _Toc231851049 \h </w:instrText>
        </w:r>
        <w:r>
          <w:rPr>
            <w:noProof/>
            <w:webHidden/>
          </w:rPr>
        </w:r>
        <w:r>
          <w:rPr>
            <w:noProof/>
            <w:webHidden/>
          </w:rPr>
          <w:fldChar w:fldCharType="separate"/>
        </w:r>
        <w:r w:rsidR="00706757">
          <w:rPr>
            <w:noProof/>
            <w:webHidden/>
          </w:rPr>
          <w:t>58</w:t>
        </w:r>
        <w:r>
          <w:rPr>
            <w:noProof/>
            <w:webHidden/>
          </w:rPr>
          <w:fldChar w:fldCharType="end"/>
        </w:r>
      </w:hyperlink>
    </w:p>
    <w:p w14:paraId="2AABE3D0" w14:textId="4701ECA9"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50" w:history="1">
        <w:r w:rsidRPr="00441F33">
          <w:rPr>
            <w:rStyle w:val="Hyperlink"/>
            <w:noProof/>
          </w:rPr>
          <w:t xml:space="preserve">Bảng </w:t>
        </w:r>
        <w:r w:rsidR="00CD3D8B">
          <w:rPr>
            <w:rStyle w:val="Hyperlink"/>
            <w:noProof/>
          </w:rPr>
          <w:t>4.2.6</w:t>
        </w:r>
        <w:r w:rsidRPr="00441F33">
          <w:rPr>
            <w:rStyle w:val="Hyperlink"/>
            <w:noProof/>
          </w:rPr>
          <w:t xml:space="preserve"> Kiểm thử chức năng xóa sản phẩm</w:t>
        </w:r>
        <w:r>
          <w:rPr>
            <w:noProof/>
            <w:webHidden/>
          </w:rPr>
          <w:tab/>
        </w:r>
        <w:r>
          <w:rPr>
            <w:noProof/>
            <w:webHidden/>
          </w:rPr>
          <w:fldChar w:fldCharType="begin"/>
        </w:r>
        <w:r>
          <w:rPr>
            <w:noProof/>
            <w:webHidden/>
          </w:rPr>
          <w:instrText xml:space="preserve"> PAGEREF _Toc231851050 \h </w:instrText>
        </w:r>
        <w:r>
          <w:rPr>
            <w:noProof/>
            <w:webHidden/>
          </w:rPr>
        </w:r>
        <w:r>
          <w:rPr>
            <w:noProof/>
            <w:webHidden/>
          </w:rPr>
          <w:fldChar w:fldCharType="separate"/>
        </w:r>
        <w:r w:rsidR="00706757">
          <w:rPr>
            <w:noProof/>
            <w:webHidden/>
          </w:rPr>
          <w:t>59</w:t>
        </w:r>
        <w:r>
          <w:rPr>
            <w:noProof/>
            <w:webHidden/>
          </w:rPr>
          <w:fldChar w:fldCharType="end"/>
        </w:r>
      </w:hyperlink>
    </w:p>
    <w:p w14:paraId="1F4F704E" w14:textId="6243B5C3"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51" w:history="1">
        <w:r w:rsidRPr="00441F33">
          <w:rPr>
            <w:rStyle w:val="Hyperlink"/>
            <w:noProof/>
          </w:rPr>
          <w:t xml:space="preserve">Bảng </w:t>
        </w:r>
        <w:r w:rsidR="00CD3D8B">
          <w:rPr>
            <w:rStyle w:val="Hyperlink"/>
            <w:noProof/>
          </w:rPr>
          <w:t>4.2.7</w:t>
        </w:r>
        <w:r w:rsidRPr="00441F33">
          <w:rPr>
            <w:rStyle w:val="Hyperlink"/>
            <w:noProof/>
          </w:rPr>
          <w:t xml:space="preserve"> Kiểm thử chức năng thanh toán</w:t>
        </w:r>
        <w:r>
          <w:rPr>
            <w:noProof/>
            <w:webHidden/>
          </w:rPr>
          <w:tab/>
        </w:r>
        <w:r>
          <w:rPr>
            <w:noProof/>
            <w:webHidden/>
          </w:rPr>
          <w:fldChar w:fldCharType="begin"/>
        </w:r>
        <w:r>
          <w:rPr>
            <w:noProof/>
            <w:webHidden/>
          </w:rPr>
          <w:instrText xml:space="preserve"> PAGEREF _Toc231851051 \h </w:instrText>
        </w:r>
        <w:r>
          <w:rPr>
            <w:noProof/>
            <w:webHidden/>
          </w:rPr>
        </w:r>
        <w:r>
          <w:rPr>
            <w:noProof/>
            <w:webHidden/>
          </w:rPr>
          <w:fldChar w:fldCharType="separate"/>
        </w:r>
        <w:r w:rsidR="00706757">
          <w:rPr>
            <w:noProof/>
            <w:webHidden/>
          </w:rPr>
          <w:t>59</w:t>
        </w:r>
        <w:r>
          <w:rPr>
            <w:noProof/>
            <w:webHidden/>
          </w:rPr>
          <w:fldChar w:fldCharType="end"/>
        </w:r>
      </w:hyperlink>
    </w:p>
    <w:p w14:paraId="459411FA" w14:textId="674187BE"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52" w:history="1">
        <w:r w:rsidRPr="00441F33">
          <w:rPr>
            <w:rStyle w:val="Hyperlink"/>
            <w:noProof/>
          </w:rPr>
          <w:t xml:space="preserve">Bảng </w:t>
        </w:r>
        <w:r w:rsidR="00CD3D8B">
          <w:rPr>
            <w:rStyle w:val="Hyperlink"/>
            <w:noProof/>
          </w:rPr>
          <w:t>4.2.8</w:t>
        </w:r>
        <w:r w:rsidRPr="00441F33">
          <w:rPr>
            <w:rStyle w:val="Hyperlink"/>
            <w:noProof/>
          </w:rPr>
          <w:t xml:space="preserve"> Kiểm thử chức năng liên hệ</w:t>
        </w:r>
        <w:r>
          <w:rPr>
            <w:noProof/>
            <w:webHidden/>
          </w:rPr>
          <w:tab/>
        </w:r>
        <w:r>
          <w:rPr>
            <w:noProof/>
            <w:webHidden/>
          </w:rPr>
          <w:fldChar w:fldCharType="begin"/>
        </w:r>
        <w:r>
          <w:rPr>
            <w:noProof/>
            <w:webHidden/>
          </w:rPr>
          <w:instrText xml:space="preserve"> PAGEREF _Toc231851052 \h </w:instrText>
        </w:r>
        <w:r>
          <w:rPr>
            <w:noProof/>
            <w:webHidden/>
          </w:rPr>
        </w:r>
        <w:r>
          <w:rPr>
            <w:noProof/>
            <w:webHidden/>
          </w:rPr>
          <w:fldChar w:fldCharType="separate"/>
        </w:r>
        <w:r w:rsidR="00706757">
          <w:rPr>
            <w:noProof/>
            <w:webHidden/>
          </w:rPr>
          <w:t>60</w:t>
        </w:r>
        <w:r>
          <w:rPr>
            <w:noProof/>
            <w:webHidden/>
          </w:rPr>
          <w:fldChar w:fldCharType="end"/>
        </w:r>
      </w:hyperlink>
    </w:p>
    <w:p w14:paraId="5C827767" w14:textId="4AA5547D" w:rsidR="00450A10" w:rsidRDefault="00450A10" w:rsidP="00046F50">
      <w:pPr>
        <w:pStyle w:val="TableofFigures"/>
        <w:tabs>
          <w:tab w:val="right" w:leader="dot" w:pos="8778"/>
        </w:tabs>
        <w:spacing w:after="100"/>
        <w:rPr>
          <w:rStyle w:val="Hyperlink"/>
          <w:noProof/>
        </w:rPr>
      </w:pPr>
      <w:hyperlink w:anchor="_Toc231851053" w:history="1">
        <w:r w:rsidRPr="00441F33">
          <w:rPr>
            <w:rStyle w:val="Hyperlink"/>
            <w:noProof/>
          </w:rPr>
          <w:t xml:space="preserve">Bảng </w:t>
        </w:r>
        <w:r w:rsidR="00CD3D8B">
          <w:rPr>
            <w:rStyle w:val="Hyperlink"/>
            <w:noProof/>
          </w:rPr>
          <w:t>4.2.9</w:t>
        </w:r>
        <w:r w:rsidRPr="00441F33">
          <w:rPr>
            <w:rStyle w:val="Hyperlink"/>
            <w:noProof/>
          </w:rPr>
          <w:t xml:space="preserve"> Tổng hợp kết quả kiểm thử</w:t>
        </w:r>
        <w:r>
          <w:rPr>
            <w:noProof/>
            <w:webHidden/>
          </w:rPr>
          <w:tab/>
        </w:r>
        <w:r>
          <w:rPr>
            <w:noProof/>
            <w:webHidden/>
          </w:rPr>
          <w:fldChar w:fldCharType="begin"/>
        </w:r>
        <w:r>
          <w:rPr>
            <w:noProof/>
            <w:webHidden/>
          </w:rPr>
          <w:instrText xml:space="preserve"> PAGEREF _Toc231851053 \h </w:instrText>
        </w:r>
        <w:r>
          <w:rPr>
            <w:noProof/>
            <w:webHidden/>
          </w:rPr>
        </w:r>
        <w:r>
          <w:rPr>
            <w:noProof/>
            <w:webHidden/>
          </w:rPr>
          <w:fldChar w:fldCharType="separate"/>
        </w:r>
        <w:r w:rsidR="00706757">
          <w:rPr>
            <w:noProof/>
            <w:webHidden/>
          </w:rPr>
          <w:t>60</w:t>
        </w:r>
        <w:r>
          <w:rPr>
            <w:noProof/>
            <w:webHidden/>
          </w:rPr>
          <w:fldChar w:fldCharType="end"/>
        </w:r>
      </w:hyperlink>
    </w:p>
    <w:p w14:paraId="76A76DEF" w14:textId="7AC01218" w:rsidR="00B061A6" w:rsidRDefault="00B061A6"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2969" w:history="1">
        <w:r w:rsidRPr="000E6C7F">
          <w:rPr>
            <w:rStyle w:val="Hyperlink"/>
            <w:noProof/>
          </w:rPr>
          <w:t xml:space="preserve">Bảng </w:t>
        </w:r>
        <w:r>
          <w:rPr>
            <w:rStyle w:val="Hyperlink"/>
            <w:noProof/>
          </w:rPr>
          <w:t>4.2.10</w:t>
        </w:r>
        <w:r w:rsidRPr="000E6C7F">
          <w:rPr>
            <w:rStyle w:val="Hyperlink"/>
            <w:noProof/>
          </w:rPr>
          <w:t xml:space="preserve"> Các thành phần chính của trang chủ</w:t>
        </w:r>
        <w:r>
          <w:rPr>
            <w:noProof/>
            <w:webHidden/>
          </w:rPr>
          <w:tab/>
        </w:r>
        <w:r>
          <w:rPr>
            <w:noProof/>
            <w:webHidden/>
          </w:rPr>
          <w:fldChar w:fldCharType="begin"/>
        </w:r>
        <w:r>
          <w:rPr>
            <w:noProof/>
            <w:webHidden/>
          </w:rPr>
          <w:instrText xml:space="preserve"> PAGEREF _Toc231852969 \h </w:instrText>
        </w:r>
        <w:r>
          <w:rPr>
            <w:noProof/>
            <w:webHidden/>
          </w:rPr>
        </w:r>
        <w:r>
          <w:rPr>
            <w:noProof/>
            <w:webHidden/>
          </w:rPr>
          <w:fldChar w:fldCharType="separate"/>
        </w:r>
        <w:r w:rsidR="00706757">
          <w:rPr>
            <w:noProof/>
            <w:webHidden/>
          </w:rPr>
          <w:t>61</w:t>
        </w:r>
        <w:r>
          <w:rPr>
            <w:noProof/>
            <w:webHidden/>
          </w:rPr>
          <w:fldChar w:fldCharType="end"/>
        </w:r>
      </w:hyperlink>
    </w:p>
    <w:p w14:paraId="10315DBE" w14:textId="0169DA4C" w:rsidR="00B061A6" w:rsidRDefault="00B061A6"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2970" w:history="1">
        <w:r w:rsidRPr="000E6C7F">
          <w:rPr>
            <w:rStyle w:val="Hyperlink"/>
            <w:noProof/>
          </w:rPr>
          <w:t>Bảng 4</w:t>
        </w:r>
        <w:r>
          <w:rPr>
            <w:rStyle w:val="Hyperlink"/>
            <w:noProof/>
          </w:rPr>
          <w:t>.2.11</w:t>
        </w:r>
        <w:r w:rsidRPr="000E6C7F">
          <w:rPr>
            <w:rStyle w:val="Hyperlink"/>
            <w:noProof/>
          </w:rPr>
          <w:t xml:space="preserve"> Các thành phần chính của trang giới thiệu</w:t>
        </w:r>
        <w:r>
          <w:rPr>
            <w:noProof/>
            <w:webHidden/>
          </w:rPr>
          <w:tab/>
        </w:r>
        <w:r>
          <w:rPr>
            <w:noProof/>
            <w:webHidden/>
          </w:rPr>
          <w:fldChar w:fldCharType="begin"/>
        </w:r>
        <w:r>
          <w:rPr>
            <w:noProof/>
            <w:webHidden/>
          </w:rPr>
          <w:instrText xml:space="preserve"> PAGEREF _Toc231852970 \h </w:instrText>
        </w:r>
        <w:r>
          <w:rPr>
            <w:noProof/>
            <w:webHidden/>
          </w:rPr>
        </w:r>
        <w:r>
          <w:rPr>
            <w:noProof/>
            <w:webHidden/>
          </w:rPr>
          <w:fldChar w:fldCharType="separate"/>
        </w:r>
        <w:r w:rsidR="00706757">
          <w:rPr>
            <w:noProof/>
            <w:webHidden/>
          </w:rPr>
          <w:t>63</w:t>
        </w:r>
        <w:r>
          <w:rPr>
            <w:noProof/>
            <w:webHidden/>
          </w:rPr>
          <w:fldChar w:fldCharType="end"/>
        </w:r>
      </w:hyperlink>
    </w:p>
    <w:p w14:paraId="50E5F580" w14:textId="6F0EF9BD" w:rsidR="00B061A6" w:rsidRDefault="00B061A6"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2971" w:history="1">
        <w:r w:rsidRPr="000E6C7F">
          <w:rPr>
            <w:rStyle w:val="Hyperlink"/>
            <w:noProof/>
          </w:rPr>
          <w:t xml:space="preserve">Bảng </w:t>
        </w:r>
        <w:r>
          <w:rPr>
            <w:rStyle w:val="Hyperlink"/>
            <w:noProof/>
          </w:rPr>
          <w:t>4.2.12</w:t>
        </w:r>
        <w:r w:rsidRPr="000E6C7F">
          <w:rPr>
            <w:rStyle w:val="Hyperlink"/>
            <w:noProof/>
          </w:rPr>
          <w:t xml:space="preserve"> Các thành phần chính của trang sản phẩm</w:t>
        </w:r>
        <w:r>
          <w:rPr>
            <w:noProof/>
            <w:webHidden/>
          </w:rPr>
          <w:tab/>
        </w:r>
        <w:r>
          <w:rPr>
            <w:noProof/>
            <w:webHidden/>
          </w:rPr>
          <w:fldChar w:fldCharType="begin"/>
        </w:r>
        <w:r>
          <w:rPr>
            <w:noProof/>
            <w:webHidden/>
          </w:rPr>
          <w:instrText xml:space="preserve"> PAGEREF _Toc231852971 \h </w:instrText>
        </w:r>
        <w:r>
          <w:rPr>
            <w:noProof/>
            <w:webHidden/>
          </w:rPr>
        </w:r>
        <w:r>
          <w:rPr>
            <w:noProof/>
            <w:webHidden/>
          </w:rPr>
          <w:fldChar w:fldCharType="separate"/>
        </w:r>
        <w:r w:rsidR="00706757">
          <w:rPr>
            <w:noProof/>
            <w:webHidden/>
          </w:rPr>
          <w:t>64</w:t>
        </w:r>
        <w:r>
          <w:rPr>
            <w:noProof/>
            <w:webHidden/>
          </w:rPr>
          <w:fldChar w:fldCharType="end"/>
        </w:r>
      </w:hyperlink>
    </w:p>
    <w:p w14:paraId="2108012D" w14:textId="223B4350" w:rsidR="00B061A6" w:rsidRDefault="00B061A6"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2972" w:history="1">
        <w:r w:rsidRPr="000E6C7F">
          <w:rPr>
            <w:rStyle w:val="Hyperlink"/>
            <w:noProof/>
          </w:rPr>
          <w:t xml:space="preserve">Bảng </w:t>
        </w:r>
        <w:r>
          <w:rPr>
            <w:rStyle w:val="Hyperlink"/>
            <w:noProof/>
          </w:rPr>
          <w:t>4.2.13</w:t>
        </w:r>
        <w:r w:rsidRPr="000E6C7F">
          <w:rPr>
            <w:rStyle w:val="Hyperlink"/>
            <w:noProof/>
          </w:rPr>
          <w:t xml:space="preserve"> Các thành phần chính của trang chi tiết sản phẩm</w:t>
        </w:r>
        <w:r>
          <w:rPr>
            <w:noProof/>
            <w:webHidden/>
          </w:rPr>
          <w:tab/>
        </w:r>
        <w:r>
          <w:rPr>
            <w:noProof/>
            <w:webHidden/>
          </w:rPr>
          <w:fldChar w:fldCharType="begin"/>
        </w:r>
        <w:r>
          <w:rPr>
            <w:noProof/>
            <w:webHidden/>
          </w:rPr>
          <w:instrText xml:space="preserve"> PAGEREF _Toc231852972 \h </w:instrText>
        </w:r>
        <w:r>
          <w:rPr>
            <w:noProof/>
            <w:webHidden/>
          </w:rPr>
        </w:r>
        <w:r>
          <w:rPr>
            <w:noProof/>
            <w:webHidden/>
          </w:rPr>
          <w:fldChar w:fldCharType="separate"/>
        </w:r>
        <w:r w:rsidR="00706757">
          <w:rPr>
            <w:noProof/>
            <w:webHidden/>
          </w:rPr>
          <w:t>65</w:t>
        </w:r>
        <w:r>
          <w:rPr>
            <w:noProof/>
            <w:webHidden/>
          </w:rPr>
          <w:fldChar w:fldCharType="end"/>
        </w:r>
      </w:hyperlink>
    </w:p>
    <w:p w14:paraId="4B21CE60" w14:textId="3B7A27D5" w:rsidR="00B061A6" w:rsidRDefault="00B061A6"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2973" w:history="1">
        <w:r w:rsidRPr="000E6C7F">
          <w:rPr>
            <w:rStyle w:val="Hyperlink"/>
            <w:noProof/>
          </w:rPr>
          <w:t xml:space="preserve">Bảng </w:t>
        </w:r>
        <w:r>
          <w:rPr>
            <w:rStyle w:val="Hyperlink"/>
            <w:noProof/>
          </w:rPr>
          <w:t>4.2.14</w:t>
        </w:r>
        <w:r w:rsidRPr="000E6C7F">
          <w:rPr>
            <w:rStyle w:val="Hyperlink"/>
            <w:noProof/>
          </w:rPr>
          <w:t xml:space="preserve"> Các thành phần chính của trang giỏ hàng</w:t>
        </w:r>
        <w:r>
          <w:rPr>
            <w:noProof/>
            <w:webHidden/>
          </w:rPr>
          <w:tab/>
        </w:r>
        <w:r>
          <w:rPr>
            <w:noProof/>
            <w:webHidden/>
          </w:rPr>
          <w:fldChar w:fldCharType="begin"/>
        </w:r>
        <w:r>
          <w:rPr>
            <w:noProof/>
            <w:webHidden/>
          </w:rPr>
          <w:instrText xml:space="preserve"> PAGEREF _Toc231852973 \h </w:instrText>
        </w:r>
        <w:r>
          <w:rPr>
            <w:noProof/>
            <w:webHidden/>
          </w:rPr>
        </w:r>
        <w:r>
          <w:rPr>
            <w:noProof/>
            <w:webHidden/>
          </w:rPr>
          <w:fldChar w:fldCharType="separate"/>
        </w:r>
        <w:r w:rsidR="00706757">
          <w:rPr>
            <w:noProof/>
            <w:webHidden/>
          </w:rPr>
          <w:t>66</w:t>
        </w:r>
        <w:r>
          <w:rPr>
            <w:noProof/>
            <w:webHidden/>
          </w:rPr>
          <w:fldChar w:fldCharType="end"/>
        </w:r>
      </w:hyperlink>
    </w:p>
    <w:p w14:paraId="6AF70719" w14:textId="178465F6" w:rsidR="00B061A6" w:rsidRDefault="00B061A6"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2974" w:history="1">
        <w:r w:rsidRPr="000E6C7F">
          <w:rPr>
            <w:rStyle w:val="Hyperlink"/>
            <w:noProof/>
          </w:rPr>
          <w:t xml:space="preserve">Bảng </w:t>
        </w:r>
        <w:r>
          <w:rPr>
            <w:rStyle w:val="Hyperlink"/>
            <w:noProof/>
          </w:rPr>
          <w:t>4.2.15</w:t>
        </w:r>
        <w:r w:rsidRPr="000E6C7F">
          <w:rPr>
            <w:rStyle w:val="Hyperlink"/>
            <w:noProof/>
          </w:rPr>
          <w:t xml:space="preserve"> Các thành phần chính của trang liên hệ</w:t>
        </w:r>
        <w:r>
          <w:rPr>
            <w:noProof/>
            <w:webHidden/>
          </w:rPr>
          <w:tab/>
        </w:r>
        <w:r>
          <w:rPr>
            <w:noProof/>
            <w:webHidden/>
          </w:rPr>
          <w:fldChar w:fldCharType="begin"/>
        </w:r>
        <w:r>
          <w:rPr>
            <w:noProof/>
            <w:webHidden/>
          </w:rPr>
          <w:instrText xml:space="preserve"> PAGEREF _Toc231852974 \h </w:instrText>
        </w:r>
        <w:r>
          <w:rPr>
            <w:noProof/>
            <w:webHidden/>
          </w:rPr>
        </w:r>
        <w:r>
          <w:rPr>
            <w:noProof/>
            <w:webHidden/>
          </w:rPr>
          <w:fldChar w:fldCharType="separate"/>
        </w:r>
        <w:r w:rsidR="00706757">
          <w:rPr>
            <w:noProof/>
            <w:webHidden/>
          </w:rPr>
          <w:t>67</w:t>
        </w:r>
        <w:r>
          <w:rPr>
            <w:noProof/>
            <w:webHidden/>
          </w:rPr>
          <w:fldChar w:fldCharType="end"/>
        </w:r>
      </w:hyperlink>
    </w:p>
    <w:p w14:paraId="31AF9782" w14:textId="3AF297AB" w:rsidR="00B061A6" w:rsidRPr="00B061A6" w:rsidRDefault="00B061A6" w:rsidP="00046F50">
      <w:pPr>
        <w:spacing w:after="100"/>
        <w:rPr>
          <w:noProof/>
        </w:rPr>
      </w:pPr>
    </w:p>
    <w:p w14:paraId="5A861508" w14:textId="7542E19D" w:rsidR="00B061A6" w:rsidRPr="001A74B2" w:rsidRDefault="00450A10" w:rsidP="00B061A6">
      <w:pPr>
        <w:pStyle w:val="DEMUC"/>
        <w:jc w:val="left"/>
        <w:rPr>
          <w:szCs w:val="30"/>
        </w:rPr>
      </w:pPr>
      <w:r>
        <w:rPr>
          <w:szCs w:val="30"/>
        </w:rPr>
        <w:fldChar w:fldCharType="end"/>
      </w:r>
    </w:p>
    <w:p w14:paraId="51552834" w14:textId="21D83C33" w:rsidR="00D840FB" w:rsidRPr="001A74B2" w:rsidRDefault="00D840FB" w:rsidP="004F4845">
      <w:pPr>
        <w:pStyle w:val="DEMUC"/>
        <w:jc w:val="left"/>
        <w:rPr>
          <w:szCs w:val="30"/>
        </w:rPr>
      </w:pPr>
    </w:p>
    <w:p w14:paraId="1CD24096" w14:textId="2E6D39A8" w:rsidR="00D840FB" w:rsidRPr="00D74F62" w:rsidRDefault="00D840FB" w:rsidP="00D74F62">
      <w:pPr>
        <w:rPr>
          <w:b/>
          <w:caps/>
          <w:sz w:val="30"/>
          <w:szCs w:val="30"/>
        </w:rPr>
      </w:pPr>
    </w:p>
    <w:p w14:paraId="4904802D" w14:textId="77777777" w:rsidR="0002381A" w:rsidRPr="001A74B2" w:rsidRDefault="0002381A" w:rsidP="00C50A2A">
      <w:pPr>
        <w:pStyle w:val="DEMUC"/>
        <w:rPr>
          <w:szCs w:val="30"/>
        </w:rPr>
      </w:pPr>
    </w:p>
    <w:p w14:paraId="13AE2AB7" w14:textId="4A523615" w:rsidR="000E071B" w:rsidRDefault="000E071B">
      <w:pPr>
        <w:rPr>
          <w:b/>
          <w:caps/>
          <w:sz w:val="30"/>
          <w:szCs w:val="30"/>
        </w:rPr>
      </w:pPr>
      <w:r>
        <w:rPr>
          <w:szCs w:val="30"/>
        </w:rPr>
        <w:br w:type="page"/>
      </w:r>
    </w:p>
    <w:p w14:paraId="7339F58C" w14:textId="77777777" w:rsidR="000F3151" w:rsidRDefault="000F3151" w:rsidP="008C63AD">
      <w:pPr>
        <w:pStyle w:val="Heading1"/>
        <w:rPr>
          <w:szCs w:val="30"/>
        </w:rPr>
        <w:sectPr w:rsidR="000F3151" w:rsidSect="00A6023F">
          <w:footerReference w:type="default" r:id="rId9"/>
          <w:pgSz w:w="11907" w:h="16840" w:code="9"/>
          <w:pgMar w:top="1134" w:right="1134" w:bottom="1134" w:left="1985" w:header="680" w:footer="680" w:gutter="0"/>
          <w:pgNumType w:fmt="lowerRoman" w:start="1"/>
          <w:cols w:space="720"/>
          <w:docGrid w:linePitch="381"/>
        </w:sectPr>
      </w:pPr>
    </w:p>
    <w:p w14:paraId="55DBA627" w14:textId="0B0B2A2A" w:rsidR="000E071B" w:rsidRPr="001263D3" w:rsidRDefault="003E6F12" w:rsidP="008C63AD">
      <w:pPr>
        <w:pStyle w:val="Heading1"/>
        <w:rPr>
          <w:szCs w:val="30"/>
        </w:rPr>
      </w:pPr>
      <w:bookmarkStart w:id="0" w:name="_Toc231942697"/>
      <w:r w:rsidRPr="001263D3">
        <w:rPr>
          <w:szCs w:val="30"/>
        </w:rPr>
        <w:lastRenderedPageBreak/>
        <w:t>Tổng quan nghiên cứu</w:t>
      </w:r>
      <w:bookmarkEnd w:id="0"/>
    </w:p>
    <w:p w14:paraId="75D52654" w14:textId="20717D1F" w:rsidR="002D2367" w:rsidRPr="001263D3" w:rsidRDefault="002D2367" w:rsidP="008C63AD">
      <w:pPr>
        <w:pStyle w:val="Heading2"/>
        <w:rPr>
          <w:szCs w:val="28"/>
        </w:rPr>
      </w:pPr>
      <w:bookmarkStart w:id="1" w:name="_Toc231942698"/>
      <w:r w:rsidRPr="001263D3">
        <w:rPr>
          <w:szCs w:val="28"/>
        </w:rPr>
        <w:t>Đặt vấn đề</w:t>
      </w:r>
      <w:bookmarkEnd w:id="1"/>
    </w:p>
    <w:p w14:paraId="0D2C50B7" w14:textId="4DD44C9C" w:rsidR="002D2367" w:rsidRPr="001263D3" w:rsidRDefault="002D2367" w:rsidP="00046F50">
      <w:pPr>
        <w:pStyle w:val="noidung"/>
        <w:rPr>
          <w:b/>
        </w:rPr>
      </w:pPr>
      <w:r w:rsidRPr="001263D3">
        <w:t>Trong những năm gần đây, sự phát triển mạnh mẽ của công nghệ thông tin và internet đã làm thay đổi đáng kể thói quen tìm kiếm thông tin và mua sắm của người dùng. Các website thương mại điện tử ngày càng trở nên phổ biến nhờ khả năng cung cấp thông tin nhanh chóng, thuận tiện và hỗ trợ người dùng tiếp cận sản phẩm ở bất kỳ đâu có kết nối internet.</w:t>
      </w:r>
    </w:p>
    <w:p w14:paraId="78213B0B" w14:textId="546D78C6" w:rsidR="002D2367" w:rsidRPr="001263D3" w:rsidRDefault="002D2367" w:rsidP="00046F50">
      <w:pPr>
        <w:pStyle w:val="noidung"/>
        <w:rPr>
          <w:b/>
        </w:rPr>
      </w:pPr>
      <w:r w:rsidRPr="001263D3">
        <w:t xml:space="preserve">Bên cạnh các mặt hàng tiêu dùng hiện đại, những món ăn vặt tuổi thơ vẫn luôn giữ được sức hút đặc biệt đối với nhiều thế hệ học sinh và sinh viên. </w:t>
      </w:r>
      <w:r w:rsidR="00650780" w:rsidRPr="001263D3">
        <w:t>C</w:t>
      </w:r>
      <w:r w:rsidRPr="001263D3">
        <w:t>ác sản phẩm như kẹo kéo, kẹo chỉ, kẹo bông gòn, mì trẻ em hay xí muội không chỉ là những món ăn quen thuộc mà còn gắn liền với nhiều kỷ niệm đáng nhớ trong tuổi học trò.</w:t>
      </w:r>
    </w:p>
    <w:p w14:paraId="2DE30889" w14:textId="435F8399" w:rsidR="002D2367" w:rsidRPr="001263D3" w:rsidRDefault="002D2367" w:rsidP="00046F50">
      <w:pPr>
        <w:pStyle w:val="noidung"/>
        <w:rPr>
          <w:b/>
        </w:rPr>
      </w:pPr>
      <w:r w:rsidRPr="001263D3">
        <w:t xml:space="preserve">Xuất phát từ thực tế đó, đề tài xây dựng website "tiệm ăn vặt tuổi thơ" được thực hiện nhằm tạo ra một website giới thiệu và mô phỏng hoạt động bán các sản phẩm ăn vặt quen thuộc. Thông qua đề tài, người thực hiện có cơ hội vận dụng các kiến thức đã học về </w:t>
      </w:r>
      <w:r w:rsidR="007E0CBD" w:rsidRPr="001263D3">
        <w:t>HTML</w:t>
      </w:r>
      <w:r w:rsidRPr="001263D3">
        <w:t xml:space="preserve">, </w:t>
      </w:r>
      <w:r w:rsidR="007E0CBD" w:rsidRPr="001263D3">
        <w:t xml:space="preserve">CSS </w:t>
      </w:r>
      <w:r w:rsidRPr="001263D3">
        <w:t xml:space="preserve">và </w:t>
      </w:r>
      <w:r w:rsidR="007E0CBD" w:rsidRPr="001263D3">
        <w:t xml:space="preserve">JavaScript </w:t>
      </w:r>
      <w:r w:rsidRPr="001263D3">
        <w:t>để xây dựng một website hoàn chỉnh, đồng thời nâng cao kỹ năng thiết kế giao diện và phát triển ứng dụng web.</w:t>
      </w:r>
    </w:p>
    <w:p w14:paraId="79CB4D34" w14:textId="3260EFCF" w:rsidR="002D2367" w:rsidRPr="001263D3" w:rsidRDefault="002D2367" w:rsidP="008C63AD">
      <w:pPr>
        <w:pStyle w:val="Heading2"/>
        <w:rPr>
          <w:szCs w:val="28"/>
        </w:rPr>
      </w:pPr>
      <w:bookmarkStart w:id="2" w:name="_Toc231942699"/>
      <w:r w:rsidRPr="001263D3">
        <w:rPr>
          <w:szCs w:val="28"/>
        </w:rPr>
        <w:t>Mục tiêu nghiên cứu</w:t>
      </w:r>
      <w:bookmarkEnd w:id="2"/>
    </w:p>
    <w:p w14:paraId="075DB124" w14:textId="045AF156" w:rsidR="002D2367" w:rsidRPr="004F1207" w:rsidRDefault="002D2367" w:rsidP="004F1207">
      <w:pPr>
        <w:pStyle w:val="noidung"/>
      </w:pPr>
      <w:r w:rsidRPr="004F1207">
        <w:t>Mục tiêu của đề tài là xây dựng website "tiệm ăn vặt tuổi thơ" với giao diện thân thiện, dễ sử dụng và đáp ứng các chức năng cơ bản của một website bán hàng trực tuyến.</w:t>
      </w:r>
    </w:p>
    <w:p w14:paraId="30615F43" w14:textId="2050C165" w:rsidR="002D2367" w:rsidRPr="004F1207" w:rsidRDefault="002D2367" w:rsidP="004F1207">
      <w:pPr>
        <w:pStyle w:val="noidung"/>
      </w:pPr>
      <w:r w:rsidRPr="004F1207">
        <w:t>Cụ thể, đề tài hướng đến các mục tiêu sau:</w:t>
      </w:r>
    </w:p>
    <w:p w14:paraId="22905520" w14:textId="44B409CD" w:rsidR="002D2367" w:rsidRPr="004F1207" w:rsidRDefault="004F1207" w:rsidP="004F1207">
      <w:pPr>
        <w:pStyle w:val="noidung"/>
      </w:pPr>
      <w:r w:rsidRPr="004F1207">
        <w:t>-</w:t>
      </w:r>
      <w:r w:rsidR="002D2367" w:rsidRPr="004F1207">
        <w:t>Xây dựng giao diện website có tính thẩm mỹ và phù hợp với chủ đề tuổi thơ.</w:t>
      </w:r>
    </w:p>
    <w:p w14:paraId="161E608E" w14:textId="49E8E34D" w:rsidR="002D2367" w:rsidRPr="004F1207" w:rsidRDefault="004F1207" w:rsidP="004F1207">
      <w:pPr>
        <w:pStyle w:val="noidung"/>
      </w:pPr>
      <w:r w:rsidRPr="004F1207">
        <w:t>-</w:t>
      </w:r>
      <w:r w:rsidR="002D2367" w:rsidRPr="004F1207">
        <w:t>Hiển thị danh sách các sản phẩm ăn vặt.</w:t>
      </w:r>
    </w:p>
    <w:p w14:paraId="266AD658" w14:textId="0664D50C" w:rsidR="002D2367" w:rsidRPr="004F1207" w:rsidRDefault="004F1207" w:rsidP="004F1207">
      <w:pPr>
        <w:pStyle w:val="noidung"/>
      </w:pPr>
      <w:r w:rsidRPr="004F1207">
        <w:t>-</w:t>
      </w:r>
      <w:r w:rsidR="002D2367" w:rsidRPr="004F1207">
        <w:t>Hỗ trợ tìm kiếm sản phẩm theo tên.</w:t>
      </w:r>
    </w:p>
    <w:p w14:paraId="6BADAEA1" w14:textId="654DD931" w:rsidR="002D2367" w:rsidRPr="004F1207" w:rsidRDefault="004F1207" w:rsidP="004F1207">
      <w:pPr>
        <w:pStyle w:val="noidung"/>
      </w:pPr>
      <w:r w:rsidRPr="004F1207">
        <w:t>-</w:t>
      </w:r>
      <w:r w:rsidR="002D2367" w:rsidRPr="004F1207">
        <w:t>Hỗ trợ lọc sản phẩm theo từng loại.</w:t>
      </w:r>
    </w:p>
    <w:p w14:paraId="01114D54" w14:textId="7692109A" w:rsidR="002D2367" w:rsidRPr="004F1207" w:rsidRDefault="004F1207" w:rsidP="004F1207">
      <w:pPr>
        <w:pStyle w:val="noidung"/>
      </w:pPr>
      <w:r w:rsidRPr="004F1207">
        <w:t>-</w:t>
      </w:r>
      <w:r w:rsidR="002D2367" w:rsidRPr="004F1207">
        <w:t>Hiển thị thông tin chi tiết của từng sản phẩm.</w:t>
      </w:r>
    </w:p>
    <w:p w14:paraId="0FD0464B" w14:textId="5C93E20C" w:rsidR="002D2367" w:rsidRPr="004F1207" w:rsidRDefault="004F1207" w:rsidP="004F1207">
      <w:pPr>
        <w:pStyle w:val="noidung"/>
      </w:pPr>
      <w:r w:rsidRPr="004F1207">
        <w:t>-</w:t>
      </w:r>
      <w:r w:rsidR="002D2367" w:rsidRPr="004F1207">
        <w:t>Xây dựng chức năng thêm sản phẩm vào giỏ hàng.</w:t>
      </w:r>
    </w:p>
    <w:p w14:paraId="44255642" w14:textId="3053DB2D" w:rsidR="002D2367" w:rsidRPr="004F1207" w:rsidRDefault="004F1207" w:rsidP="004F1207">
      <w:pPr>
        <w:pStyle w:val="noidung"/>
      </w:pPr>
      <w:r w:rsidRPr="004F1207">
        <w:t>-</w:t>
      </w:r>
      <w:r w:rsidR="002D2367" w:rsidRPr="004F1207">
        <w:t>Quản lý số lượng sản phẩm trong giỏ hàng.</w:t>
      </w:r>
    </w:p>
    <w:p w14:paraId="676AEAFE" w14:textId="1C0C07A5" w:rsidR="002D2367" w:rsidRPr="004F1207" w:rsidRDefault="004F1207" w:rsidP="004F1207">
      <w:pPr>
        <w:pStyle w:val="noidung"/>
      </w:pPr>
      <w:r w:rsidRPr="004F1207">
        <w:lastRenderedPageBreak/>
        <w:t>-</w:t>
      </w:r>
      <w:r w:rsidR="002D2367" w:rsidRPr="004F1207">
        <w:t>Tính tổng giá trị đơn hàng.</w:t>
      </w:r>
    </w:p>
    <w:p w14:paraId="0BC5FFAC" w14:textId="148E048F" w:rsidR="002D2367" w:rsidRPr="004F1207" w:rsidRDefault="004F1207" w:rsidP="004F1207">
      <w:pPr>
        <w:pStyle w:val="noidung"/>
      </w:pPr>
      <w:r w:rsidRPr="004F1207">
        <w:t>-</w:t>
      </w:r>
      <w:r w:rsidR="002D2367" w:rsidRPr="004F1207">
        <w:t>Xây dựng trang giới thiệu và trang liên hệ.</w:t>
      </w:r>
    </w:p>
    <w:p w14:paraId="45EE2474" w14:textId="27519D98" w:rsidR="002D2367" w:rsidRPr="004F1207" w:rsidRDefault="004F1207" w:rsidP="004F1207">
      <w:pPr>
        <w:pStyle w:val="noidung"/>
      </w:pPr>
      <w:r w:rsidRPr="004F1207">
        <w:t>-</w:t>
      </w:r>
      <w:r w:rsidR="002D2367" w:rsidRPr="004F1207">
        <w:t xml:space="preserve">Vận dụng các kiến thức về </w:t>
      </w:r>
      <w:r w:rsidR="007E0CBD" w:rsidRPr="004F1207">
        <w:t>HTML</w:t>
      </w:r>
      <w:r w:rsidR="002D2367" w:rsidRPr="004F1207">
        <w:t xml:space="preserve">, </w:t>
      </w:r>
      <w:r w:rsidR="007E0CBD" w:rsidRPr="004F1207">
        <w:t xml:space="preserve">CSS </w:t>
      </w:r>
      <w:r w:rsidR="002D2367" w:rsidRPr="004F1207">
        <w:t xml:space="preserve">và </w:t>
      </w:r>
      <w:r w:rsidR="007E0CBD" w:rsidRPr="004F1207">
        <w:t xml:space="preserve">JavaScript </w:t>
      </w:r>
      <w:r w:rsidR="002D2367" w:rsidRPr="004F1207">
        <w:t>trong quá trình phát triển website.</w:t>
      </w:r>
    </w:p>
    <w:p w14:paraId="5BF94E1B" w14:textId="3CFFFE5B" w:rsidR="002D2367" w:rsidRPr="001263D3" w:rsidRDefault="002D2367" w:rsidP="008C63AD">
      <w:pPr>
        <w:pStyle w:val="Heading2"/>
        <w:rPr>
          <w:szCs w:val="28"/>
        </w:rPr>
      </w:pPr>
      <w:bookmarkStart w:id="3" w:name="_Toc231942700"/>
      <w:r w:rsidRPr="001263D3">
        <w:rPr>
          <w:szCs w:val="28"/>
        </w:rPr>
        <w:t>Phương pháp nghiên cứu</w:t>
      </w:r>
      <w:bookmarkEnd w:id="3"/>
    </w:p>
    <w:p w14:paraId="06364518" w14:textId="4277FE19" w:rsidR="002D2367" w:rsidRPr="004F1207" w:rsidRDefault="002D2367" w:rsidP="004F1207">
      <w:pPr>
        <w:pStyle w:val="noidung"/>
      </w:pPr>
      <w:r w:rsidRPr="004F1207">
        <w:t>Để thực hiện đề tài, một số phương pháp nghiên cứu đã được áp dụng như sau:</w:t>
      </w:r>
    </w:p>
    <w:p w14:paraId="6B0550AE" w14:textId="685673F7" w:rsidR="002D2367" w:rsidRPr="004F1207" w:rsidRDefault="002D2367" w:rsidP="004F1207">
      <w:pPr>
        <w:pStyle w:val="noidung"/>
      </w:pPr>
      <w:r w:rsidRPr="004F1207">
        <w:t xml:space="preserve">Phương pháp nghiên cứu tài liệu: tìm hiểu các tài liệu liên quan đến thiết kế </w:t>
      </w:r>
      <w:r w:rsidR="003E6F12" w:rsidRPr="004F1207">
        <w:t>W</w:t>
      </w:r>
      <w:r w:rsidRPr="004F1207">
        <w:t xml:space="preserve">ebsite, </w:t>
      </w:r>
      <w:r w:rsidR="003E6F12" w:rsidRPr="004F1207">
        <w:t>HTML</w:t>
      </w:r>
      <w:r w:rsidRPr="004F1207">
        <w:t xml:space="preserve">, </w:t>
      </w:r>
      <w:r w:rsidR="003E6F12" w:rsidRPr="004F1207">
        <w:t>CSS</w:t>
      </w:r>
      <w:r w:rsidRPr="004F1207">
        <w:t xml:space="preserve">, </w:t>
      </w:r>
      <w:r w:rsidR="003E6F12" w:rsidRPr="004F1207">
        <w:t>J</w:t>
      </w:r>
      <w:r w:rsidRPr="004F1207">
        <w:t>ava</w:t>
      </w:r>
      <w:r w:rsidR="003E6F12" w:rsidRPr="004F1207">
        <w:t>S</w:t>
      </w:r>
      <w:r w:rsidRPr="004F1207">
        <w:t>cript và các kỹ thuật xây dựng giao diện người dùng.</w:t>
      </w:r>
    </w:p>
    <w:p w14:paraId="45F50E6F" w14:textId="36183631" w:rsidR="002D2367" w:rsidRPr="004F1207" w:rsidRDefault="002D2367" w:rsidP="004F1207">
      <w:pPr>
        <w:pStyle w:val="noidung"/>
      </w:pPr>
      <w:r w:rsidRPr="004F1207">
        <w:t>Phương pháp phân tích và thiết kế: phân tích yêu cầu của hệ thống, xác định các chức năng cần thiết và thiết kế giao diện phù hợp với mục tiêu của đề tài.</w:t>
      </w:r>
    </w:p>
    <w:p w14:paraId="65378F77" w14:textId="1EDC1026" w:rsidR="002D2367" w:rsidRPr="004F1207" w:rsidRDefault="002D2367" w:rsidP="004F1207">
      <w:pPr>
        <w:pStyle w:val="noidung"/>
      </w:pPr>
      <w:r w:rsidRPr="004F1207">
        <w:t xml:space="preserve">Phương pháp lập trình thực nghiệm: tiến hành xây dựng </w:t>
      </w:r>
      <w:r w:rsidR="003E6F12" w:rsidRPr="004F1207">
        <w:t>W</w:t>
      </w:r>
      <w:r w:rsidRPr="004F1207">
        <w:t xml:space="preserve">ebsite bằng </w:t>
      </w:r>
      <w:r w:rsidR="003E6F12" w:rsidRPr="004F1207">
        <w:t>HTML</w:t>
      </w:r>
      <w:r w:rsidRPr="004F1207">
        <w:t xml:space="preserve">, </w:t>
      </w:r>
      <w:r w:rsidR="003E6F12" w:rsidRPr="004F1207">
        <w:t>CSS</w:t>
      </w:r>
      <w:r w:rsidRPr="004F1207">
        <w:t xml:space="preserve"> và </w:t>
      </w:r>
      <w:r w:rsidR="003E6F12" w:rsidRPr="004F1207">
        <w:t>J</w:t>
      </w:r>
      <w:r w:rsidRPr="004F1207">
        <w:t>ava</w:t>
      </w:r>
      <w:r w:rsidR="003E6F12" w:rsidRPr="004F1207">
        <w:t>S</w:t>
      </w:r>
      <w:r w:rsidRPr="004F1207">
        <w:t>cript, sau đó kiểm tra và đánh giá kết quả hoạt động của các chức năng.</w:t>
      </w:r>
    </w:p>
    <w:p w14:paraId="1F87AB96" w14:textId="236DEDD8" w:rsidR="002D2367" w:rsidRPr="004F1207" w:rsidRDefault="002D2367" w:rsidP="004F1207">
      <w:pPr>
        <w:pStyle w:val="noidung"/>
      </w:pPr>
      <w:r w:rsidRPr="004F1207">
        <w:t>Phương pháp kiểm thử: thực hiện kiểm tra các chức năng như tìm kiếm sản phẩm, lọc sản phẩm, xem chi tiết sản phẩm, quản lý giỏ hàng và gửi thông tin liên hệ nhằm đảm bảo hệ thống hoạt động ổn định.</w:t>
      </w:r>
    </w:p>
    <w:p w14:paraId="32CE6DCA" w14:textId="016E2DC9" w:rsidR="002D2367" w:rsidRPr="001263D3" w:rsidRDefault="002D2367" w:rsidP="008C63AD">
      <w:pPr>
        <w:pStyle w:val="Heading2"/>
        <w:rPr>
          <w:szCs w:val="28"/>
        </w:rPr>
      </w:pPr>
      <w:bookmarkStart w:id="4" w:name="_Toc231942701"/>
      <w:r w:rsidRPr="001263D3">
        <w:rPr>
          <w:szCs w:val="28"/>
        </w:rPr>
        <w:t>Đối tượng nghiên cứu</w:t>
      </w:r>
      <w:bookmarkEnd w:id="4"/>
    </w:p>
    <w:p w14:paraId="34569F1F" w14:textId="6C1698F8" w:rsidR="002D2367" w:rsidRPr="001263D3" w:rsidRDefault="002D2367" w:rsidP="004F1207">
      <w:pPr>
        <w:pStyle w:val="noidung"/>
        <w:rPr>
          <w:b/>
        </w:rPr>
      </w:pPr>
      <w:r w:rsidRPr="001263D3">
        <w:t xml:space="preserve">Đối tượng nghiên cứu của đề tài là các công nghệ và phương pháp xây dựng website phía người dùng (front-end), bao gồm </w:t>
      </w:r>
      <w:r w:rsidR="007E0CBD" w:rsidRPr="001263D3">
        <w:t>HTML</w:t>
      </w:r>
      <w:r w:rsidRPr="001263D3">
        <w:t xml:space="preserve">, </w:t>
      </w:r>
      <w:r w:rsidR="007E0CBD" w:rsidRPr="001263D3">
        <w:t xml:space="preserve">CSS </w:t>
      </w:r>
      <w:r w:rsidRPr="001263D3">
        <w:t xml:space="preserve">và </w:t>
      </w:r>
      <w:r w:rsidR="007E0CBD" w:rsidRPr="001263D3">
        <w:t>J</w:t>
      </w:r>
      <w:r w:rsidRPr="001263D3">
        <w:t>ava</w:t>
      </w:r>
      <w:r w:rsidR="007E0CBD" w:rsidRPr="001263D3">
        <w:t>S</w:t>
      </w:r>
      <w:r w:rsidRPr="001263D3">
        <w:t>cript.</w:t>
      </w:r>
    </w:p>
    <w:p w14:paraId="7A233FB3" w14:textId="615E54E7" w:rsidR="002D2367" w:rsidRPr="001263D3" w:rsidRDefault="002D2367" w:rsidP="004F1207">
      <w:pPr>
        <w:pStyle w:val="noidung"/>
        <w:rPr>
          <w:b/>
        </w:rPr>
      </w:pPr>
      <w:r w:rsidRPr="001263D3">
        <w:t>Bên cạnh đó, đề tài còn nghiên cứu các thành phần cơ bản của một website bán hàng như giao diện người dùng, danh sách sản phẩm, chức năng tìm kiếm, chức năng lọc sản phẩm, trang chi tiết sản phẩm, giỏ hàng và biểu mẫu liên hệ.</w:t>
      </w:r>
    </w:p>
    <w:p w14:paraId="354FB542" w14:textId="2094EAE7" w:rsidR="002D2367" w:rsidRPr="001263D3" w:rsidRDefault="002D2367" w:rsidP="004F1207">
      <w:pPr>
        <w:pStyle w:val="noidung"/>
        <w:rPr>
          <w:b/>
        </w:rPr>
      </w:pPr>
      <w:r w:rsidRPr="001263D3">
        <w:t xml:space="preserve">Trong phạm vi đề tài, website được xây dựng dưới dạng mô phỏng hoạt động bán hàng trực tuyến với dữ liệu được quản lý ở phía người dùng. </w:t>
      </w:r>
      <w:r w:rsidR="00BD5CD6">
        <w:t>C</w:t>
      </w:r>
      <w:r w:rsidRPr="001263D3">
        <w:t>ác chức năng nâng cao như cơ sở dữ liệu, đăng nhập tài khoản, quản lý đơn hàng và thanh toán trực tuyến không thuộc phạm vi nghiên cứu của đề tài.</w:t>
      </w:r>
    </w:p>
    <w:p w14:paraId="4CD1FDA8" w14:textId="6F9AE227" w:rsidR="00D840FB" w:rsidRPr="001263D3" w:rsidRDefault="00D840FB" w:rsidP="000E071B">
      <w:pPr>
        <w:pStyle w:val="DEMUC"/>
        <w:jc w:val="left"/>
        <w:rPr>
          <w:sz w:val="26"/>
          <w:szCs w:val="26"/>
        </w:rPr>
        <w:sectPr w:rsidR="00D840FB" w:rsidRPr="001263D3" w:rsidSect="000F3151">
          <w:footerReference w:type="default" r:id="rId10"/>
          <w:pgSz w:w="11907" w:h="16840" w:code="9"/>
          <w:pgMar w:top="1134" w:right="1134" w:bottom="1134" w:left="1985" w:header="680" w:footer="680" w:gutter="0"/>
          <w:pgNumType w:start="1"/>
          <w:cols w:space="720"/>
          <w:docGrid w:linePitch="381"/>
        </w:sectPr>
      </w:pPr>
    </w:p>
    <w:p w14:paraId="7304BBD5" w14:textId="213D33BE" w:rsidR="008C63AD" w:rsidRPr="001263D3" w:rsidRDefault="008C63AD" w:rsidP="008C63AD">
      <w:pPr>
        <w:pStyle w:val="Heading1"/>
        <w:rPr>
          <w:szCs w:val="30"/>
        </w:rPr>
      </w:pPr>
      <w:bookmarkStart w:id="5" w:name="_Toc230160099"/>
      <w:bookmarkStart w:id="6" w:name="_Toc231942702"/>
      <w:r w:rsidRPr="001263D3">
        <w:rPr>
          <w:szCs w:val="30"/>
        </w:rPr>
        <w:lastRenderedPageBreak/>
        <w:t>Cơ sở lý thuyết</w:t>
      </w:r>
      <w:bookmarkEnd w:id="6"/>
    </w:p>
    <w:p w14:paraId="2034A20B" w14:textId="35C10B8A" w:rsidR="00D06490" w:rsidRPr="001263D3" w:rsidRDefault="00D06490" w:rsidP="008C63AD">
      <w:pPr>
        <w:pStyle w:val="Heading2"/>
        <w:rPr>
          <w:szCs w:val="28"/>
        </w:rPr>
      </w:pPr>
      <w:bookmarkStart w:id="7" w:name="_Toc231942703"/>
      <w:r w:rsidRPr="001263D3">
        <w:rPr>
          <w:szCs w:val="28"/>
        </w:rPr>
        <w:t>Tổng quan về thiết kế Web</w:t>
      </w:r>
      <w:bookmarkEnd w:id="7"/>
    </w:p>
    <w:p w14:paraId="79209507" w14:textId="774153B1" w:rsidR="00210A35" w:rsidRPr="001263D3" w:rsidRDefault="00210A35" w:rsidP="004F1207">
      <w:pPr>
        <w:pStyle w:val="noidung"/>
      </w:pPr>
      <w:r w:rsidRPr="001263D3">
        <w:t>Thiết kế website là quá trình xây dựng giao diện và bố cục của một trang web thông qua việc sắp xếp khoa học các yếu tố hình ảnh, màu sắc, văn bản và các thành phần tương tác [1]. Về mặt kỹ thuật, thiết kế web hiện đại dựa trên ba trụ cột chính là ngôn ngữ đánh dấu siêu văn bản (HTML) để tạo cấu trúc, ngôn ngữ định dạng bậc thang (CSS) để thiết kế giao diện trực quan và ngôn ngữ lập trình JavaScript để tạo tính tương tác động</w:t>
      </w:r>
      <w:r w:rsidR="00482BA8" w:rsidRPr="001263D3">
        <w:t>[1],[2]</w:t>
      </w:r>
      <w:r w:rsidRPr="001263D3">
        <w:t>. Mục tiêu cốt lõi của quá trình này là tối ưu hóa khả năng sử dụng (Usability) và trải nghiệm người dùng (UX) nhằm thu hút và giữ chân khách hàng trên nền tảng Internet [2].</w:t>
      </w:r>
    </w:p>
    <w:p w14:paraId="36FAA7D7" w14:textId="6D9B5BC1" w:rsidR="00133E77" w:rsidRPr="001263D3" w:rsidRDefault="00133E77" w:rsidP="008C63AD">
      <w:pPr>
        <w:pStyle w:val="Heading2"/>
        <w:rPr>
          <w:szCs w:val="28"/>
        </w:rPr>
      </w:pPr>
      <w:bookmarkStart w:id="8" w:name="_Toc231942704"/>
      <w:bookmarkEnd w:id="5"/>
      <w:r w:rsidRPr="001263D3">
        <w:rPr>
          <w:szCs w:val="28"/>
        </w:rPr>
        <w:t>Khái niệm thiết kế Web</w:t>
      </w:r>
      <w:bookmarkEnd w:id="8"/>
    </w:p>
    <w:p w14:paraId="6F2B1DB9" w14:textId="12F10A24" w:rsidR="00210A35" w:rsidRPr="001263D3" w:rsidRDefault="00210A35" w:rsidP="004F1207">
      <w:pPr>
        <w:pStyle w:val="noidung"/>
      </w:pPr>
      <w:r w:rsidRPr="001263D3">
        <w:t>Thiết kế web là quá trình xây dựng và tổ chức giao diện của một website nhằm đảm bảo tính thẩm mỹ, khả năng sử dụng và trải nghiệm người dùng. Quá trình này bao gồm việc sắp xếp các thành phần như văn bản, hình ảnh, màu sắc, menu điều hướng, nút chức năng và các nội dung khác một cách hợp lý để người dùng có thể dễ dàng truy cập và tương tác với website</w:t>
      </w:r>
      <w:r w:rsidR="00D85AE3" w:rsidRPr="001263D3">
        <w:t>[1]</w:t>
      </w:r>
      <w:r w:rsidRPr="001263D3">
        <w:t>.</w:t>
      </w:r>
    </w:p>
    <w:p w14:paraId="642036F2" w14:textId="0520D8BE" w:rsidR="00210A35" w:rsidRPr="001263D3" w:rsidRDefault="00210A35" w:rsidP="004F1207">
      <w:pPr>
        <w:pStyle w:val="noidung"/>
      </w:pPr>
      <w:r w:rsidRPr="001263D3">
        <w:t>Về mặt kỹ thuật, thiết kế web thường sử dụng các công nghệ như HTML để xây dựng cấu trúc nội dung, CSS để định dạng giao diện và JavaScript để tạo các chức năng tương tác</w:t>
      </w:r>
      <w:r w:rsidR="00D85AE3" w:rsidRPr="001263D3">
        <w:t>[1],[2]</w:t>
      </w:r>
      <w:r w:rsidRPr="001263D3">
        <w:t>. Một website được thiết kế tốt không chỉ có giao diện đẹp mắt mà còn phải đảm bảo tốc độ tải trang, tính thân thiện với người dùng, khả năng tương thích trên nhiều thiết bị và trình duyệt khác nhau</w:t>
      </w:r>
      <w:r w:rsidR="00D85AE3" w:rsidRPr="001263D3">
        <w:t>[2]</w:t>
      </w:r>
      <w:r w:rsidRPr="001263D3">
        <w:t>.</w:t>
      </w:r>
    </w:p>
    <w:p w14:paraId="64B354BF" w14:textId="3DD95923" w:rsidR="00210A35" w:rsidRPr="001263D3" w:rsidRDefault="00210A35" w:rsidP="004F1207">
      <w:pPr>
        <w:pStyle w:val="noidung"/>
      </w:pPr>
      <w:r w:rsidRPr="001263D3">
        <w:t>Mục tiêu của thiết kế web là tạo ra một môi trường trực tuyến hiệu quả, giúp truyền tải thông tin, quảng bá sản phẩm hoặc cung cấp dịch vụ một cách thuận tiện và hấp dẫn đối với người sử dụng.</w:t>
      </w:r>
    </w:p>
    <w:p w14:paraId="4905C530" w14:textId="02D4B6BF" w:rsidR="00133E77" w:rsidRPr="001349EC" w:rsidRDefault="00133E77" w:rsidP="008C63AD">
      <w:pPr>
        <w:pStyle w:val="Heading3"/>
        <w:rPr>
          <w:rFonts w:cs="Times New Roman"/>
          <w:szCs w:val="26"/>
        </w:rPr>
      </w:pPr>
      <w:bookmarkStart w:id="9" w:name="_Toc231942705"/>
      <w:r w:rsidRPr="001349EC">
        <w:rPr>
          <w:rFonts w:cs="Times New Roman"/>
          <w:szCs w:val="26"/>
        </w:rPr>
        <w:t>Định nghĩa Website</w:t>
      </w:r>
      <w:bookmarkEnd w:id="9"/>
    </w:p>
    <w:p w14:paraId="0DBF5368" w14:textId="77777777" w:rsidR="006B11AE" w:rsidRPr="001263D3" w:rsidRDefault="006B11AE" w:rsidP="004F1207">
      <w:pPr>
        <w:pStyle w:val="noidung"/>
      </w:pPr>
      <w:r w:rsidRPr="001263D3">
        <w:rPr>
          <w:b/>
          <w:bCs/>
        </w:rPr>
        <w:t>Website</w:t>
      </w:r>
      <w:r w:rsidRPr="001263D3">
        <w:t xml:space="preserve"> là tập hợp các trang web (Web Pages) có liên quan với nhau, được lưu trữ trên máy chủ (Server) và có thể truy cập thông qua Internet bằng một tên miền (Domain) hoặc địa chỉ IP.</w:t>
      </w:r>
    </w:p>
    <w:p w14:paraId="7FEF6E4E" w14:textId="77777777" w:rsidR="006B11AE" w:rsidRPr="001263D3" w:rsidRDefault="006B11AE" w:rsidP="004F1207">
      <w:pPr>
        <w:pStyle w:val="noidung"/>
      </w:pPr>
      <w:r w:rsidRPr="001263D3">
        <w:lastRenderedPageBreak/>
        <w:t xml:space="preserve">Website được xây dựng bằng các công nghệ như </w:t>
      </w:r>
      <w:r w:rsidRPr="001263D3">
        <w:rPr>
          <w:b/>
          <w:bCs/>
        </w:rPr>
        <w:t>HTML, CSS, JavaScript</w:t>
      </w:r>
      <w:r w:rsidRPr="001263D3">
        <w:t xml:space="preserve"> và có thể kết hợp với các ngôn ngữ phía máy chủ như PHP, Java, Python, Node.js,...</w:t>
      </w:r>
    </w:p>
    <w:p w14:paraId="7CA410DA" w14:textId="2560EBE0" w:rsidR="00133E77" w:rsidRPr="001349EC" w:rsidRDefault="00133E77" w:rsidP="008C63AD">
      <w:pPr>
        <w:pStyle w:val="Heading3"/>
        <w:rPr>
          <w:rFonts w:cs="Times New Roman"/>
          <w:szCs w:val="26"/>
        </w:rPr>
      </w:pPr>
      <w:bookmarkStart w:id="10" w:name="_Toc231942706"/>
      <w:r w:rsidRPr="001349EC">
        <w:rPr>
          <w:rFonts w:cs="Times New Roman"/>
          <w:szCs w:val="26"/>
        </w:rPr>
        <w:t>Vai trò của Website</w:t>
      </w:r>
      <w:bookmarkEnd w:id="10"/>
    </w:p>
    <w:p w14:paraId="3D2772B5" w14:textId="33C2257C" w:rsidR="00133E77" w:rsidRPr="001263D3" w:rsidRDefault="004F1207" w:rsidP="004F1207">
      <w:pPr>
        <w:pStyle w:val="noidung"/>
      </w:pPr>
      <w:r>
        <w:t>-</w:t>
      </w:r>
      <w:r w:rsidR="00133E77" w:rsidRPr="001263D3">
        <w:t xml:space="preserve">Cung cấp thông tin. </w:t>
      </w:r>
    </w:p>
    <w:p w14:paraId="2D6858CE" w14:textId="3A24DA7E" w:rsidR="00133E77" w:rsidRPr="001263D3" w:rsidRDefault="004F1207" w:rsidP="004F1207">
      <w:pPr>
        <w:pStyle w:val="noidung"/>
      </w:pPr>
      <w:r>
        <w:t>-</w:t>
      </w:r>
      <w:r w:rsidR="00133E77" w:rsidRPr="001263D3">
        <w:t xml:space="preserve">Quảng bá sản phẩm và dịch vụ. </w:t>
      </w:r>
    </w:p>
    <w:p w14:paraId="1723A284" w14:textId="32DEE273" w:rsidR="00133E77" w:rsidRPr="001263D3" w:rsidRDefault="004F1207" w:rsidP="004F1207">
      <w:pPr>
        <w:pStyle w:val="noidung"/>
      </w:pPr>
      <w:r>
        <w:t>-</w:t>
      </w:r>
      <w:r w:rsidR="00133E77" w:rsidRPr="001263D3">
        <w:t xml:space="preserve">Hỗ trợ thương mại điện tử. </w:t>
      </w:r>
    </w:p>
    <w:p w14:paraId="4D1E66F6" w14:textId="2BA224FA" w:rsidR="00133E77" w:rsidRPr="001263D3" w:rsidRDefault="004F1207" w:rsidP="004F1207">
      <w:pPr>
        <w:pStyle w:val="noidung"/>
      </w:pPr>
      <w:r>
        <w:t>-</w:t>
      </w:r>
      <w:r w:rsidR="00133E77" w:rsidRPr="001263D3">
        <w:t xml:space="preserve">Xây dựng thương hiệu. </w:t>
      </w:r>
    </w:p>
    <w:p w14:paraId="2260D05F" w14:textId="06716470" w:rsidR="00133E77" w:rsidRPr="001263D3" w:rsidRDefault="004F1207" w:rsidP="004F1207">
      <w:pPr>
        <w:pStyle w:val="noidung"/>
      </w:pPr>
      <w:r>
        <w:t>-</w:t>
      </w:r>
      <w:r w:rsidR="00133E77" w:rsidRPr="001263D3">
        <w:t xml:space="preserve">Kết nối doanh nghiệp với khách hàng. </w:t>
      </w:r>
    </w:p>
    <w:p w14:paraId="7726A0A7" w14:textId="4726D974" w:rsidR="00133E77" w:rsidRPr="001263D3" w:rsidRDefault="004F1207" w:rsidP="004F1207">
      <w:pPr>
        <w:pStyle w:val="noidung"/>
      </w:pPr>
      <w:r>
        <w:t>-</w:t>
      </w:r>
      <w:r w:rsidR="00133E77" w:rsidRPr="001263D3">
        <w:t xml:space="preserve">Hỗ trợ học tập và giải trí. </w:t>
      </w:r>
    </w:p>
    <w:p w14:paraId="1FEE2633" w14:textId="5315429F" w:rsidR="00133E77" w:rsidRPr="001263D3" w:rsidRDefault="00133E77" w:rsidP="008C63AD">
      <w:pPr>
        <w:pStyle w:val="Heading2"/>
        <w:rPr>
          <w:szCs w:val="28"/>
        </w:rPr>
      </w:pPr>
      <w:bookmarkStart w:id="11" w:name="_Toc231942707"/>
      <w:r w:rsidRPr="001263D3">
        <w:rPr>
          <w:szCs w:val="28"/>
        </w:rPr>
        <w:t>Lịch sử phát triển của Web</w:t>
      </w:r>
      <w:bookmarkEnd w:id="11"/>
    </w:p>
    <w:p w14:paraId="0E3C2C00" w14:textId="41EE142E" w:rsidR="00133E77" w:rsidRPr="001349EC" w:rsidRDefault="00133E77" w:rsidP="008C63AD">
      <w:pPr>
        <w:pStyle w:val="Heading3"/>
        <w:rPr>
          <w:rFonts w:cs="Times New Roman"/>
          <w:szCs w:val="26"/>
        </w:rPr>
      </w:pPr>
      <w:bookmarkStart w:id="12" w:name="_Toc231942708"/>
      <w:r w:rsidRPr="001349EC">
        <w:rPr>
          <w:rFonts w:cs="Times New Roman"/>
          <w:szCs w:val="26"/>
        </w:rPr>
        <w:t>Web 1.0</w:t>
      </w:r>
      <w:bookmarkEnd w:id="12"/>
    </w:p>
    <w:p w14:paraId="3570BBB1" w14:textId="14635B66" w:rsidR="00133E77" w:rsidRPr="004F1207" w:rsidRDefault="004F1207" w:rsidP="004F1207">
      <w:pPr>
        <w:pStyle w:val="noidung"/>
      </w:pPr>
      <w:r w:rsidRPr="004F1207">
        <w:t>-</w:t>
      </w:r>
      <w:r w:rsidR="00133E77" w:rsidRPr="004F1207">
        <w:t xml:space="preserve">Chủ yếu là các trang tĩnh. </w:t>
      </w:r>
    </w:p>
    <w:p w14:paraId="40DD37EA" w14:textId="42B62634" w:rsidR="00133E77" w:rsidRPr="004F1207" w:rsidRDefault="004F1207" w:rsidP="004F1207">
      <w:pPr>
        <w:pStyle w:val="noidung"/>
      </w:pPr>
      <w:r w:rsidRPr="004F1207">
        <w:t>-</w:t>
      </w:r>
      <w:r w:rsidR="00133E77" w:rsidRPr="004F1207">
        <w:t xml:space="preserve">Nội dung chỉ đọc. </w:t>
      </w:r>
    </w:p>
    <w:p w14:paraId="01B6D1D8" w14:textId="60E48409" w:rsidR="00133E77" w:rsidRPr="004F1207" w:rsidRDefault="004F1207" w:rsidP="004F1207">
      <w:pPr>
        <w:pStyle w:val="noidung"/>
      </w:pPr>
      <w:r w:rsidRPr="004F1207">
        <w:t>-</w:t>
      </w:r>
      <w:r w:rsidR="00133E77" w:rsidRPr="004F1207">
        <w:t xml:space="preserve">Ít tương tác với người dùng. </w:t>
      </w:r>
    </w:p>
    <w:p w14:paraId="5D9D0A08" w14:textId="5F909BDC" w:rsidR="00133E77" w:rsidRPr="001349EC" w:rsidRDefault="00133E77" w:rsidP="008C63AD">
      <w:pPr>
        <w:pStyle w:val="Heading3"/>
        <w:rPr>
          <w:rFonts w:cs="Times New Roman"/>
          <w:szCs w:val="26"/>
        </w:rPr>
      </w:pPr>
      <w:bookmarkStart w:id="13" w:name="_Toc231942709"/>
      <w:r w:rsidRPr="001349EC">
        <w:rPr>
          <w:rFonts w:cs="Times New Roman"/>
          <w:szCs w:val="26"/>
        </w:rPr>
        <w:t>Web 2.0</w:t>
      </w:r>
      <w:bookmarkEnd w:id="13"/>
    </w:p>
    <w:p w14:paraId="6C96C872" w14:textId="7EA6BDF1" w:rsidR="00133E77" w:rsidRPr="001263D3" w:rsidRDefault="004F1207" w:rsidP="004F1207">
      <w:pPr>
        <w:pStyle w:val="noidung"/>
      </w:pPr>
      <w:r>
        <w:t>-</w:t>
      </w:r>
      <w:r w:rsidR="00133E77" w:rsidRPr="001263D3">
        <w:t xml:space="preserve">Cho phép tương tác hai chiều. </w:t>
      </w:r>
    </w:p>
    <w:p w14:paraId="6F94B1B3" w14:textId="5DD1C21B" w:rsidR="00133E77" w:rsidRPr="001263D3" w:rsidRDefault="004F1207" w:rsidP="004F1207">
      <w:pPr>
        <w:pStyle w:val="noidung"/>
      </w:pPr>
      <w:r>
        <w:t>-</w:t>
      </w:r>
      <w:r w:rsidR="00133E77" w:rsidRPr="001263D3">
        <w:t xml:space="preserve">Người dùng có thể tạo nội dung. </w:t>
      </w:r>
    </w:p>
    <w:p w14:paraId="36721CA2" w14:textId="531073E1" w:rsidR="00133E77" w:rsidRPr="001263D3" w:rsidRDefault="004F1207" w:rsidP="004F1207">
      <w:pPr>
        <w:pStyle w:val="noidung"/>
      </w:pPr>
      <w:r>
        <w:t>-</w:t>
      </w:r>
      <w:r w:rsidR="00133E77" w:rsidRPr="001263D3">
        <w:t xml:space="preserve">Xuất hiện mạng xã hội, blog, diễn đàn. </w:t>
      </w:r>
    </w:p>
    <w:p w14:paraId="52C14F63" w14:textId="6E00F114" w:rsidR="00133E77" w:rsidRPr="001349EC" w:rsidRDefault="00133E77" w:rsidP="008C63AD">
      <w:pPr>
        <w:pStyle w:val="Heading3"/>
        <w:rPr>
          <w:rFonts w:cs="Times New Roman"/>
          <w:szCs w:val="26"/>
        </w:rPr>
      </w:pPr>
      <w:bookmarkStart w:id="14" w:name="_Toc231942710"/>
      <w:r w:rsidRPr="001349EC">
        <w:rPr>
          <w:rFonts w:cs="Times New Roman"/>
          <w:szCs w:val="26"/>
        </w:rPr>
        <w:t>Web 3.0</w:t>
      </w:r>
      <w:bookmarkEnd w:id="14"/>
    </w:p>
    <w:p w14:paraId="5D0F6F51" w14:textId="18857C2E" w:rsidR="00133E77" w:rsidRPr="001263D3" w:rsidRDefault="004F1207" w:rsidP="004F1207">
      <w:pPr>
        <w:pStyle w:val="noidung"/>
      </w:pPr>
      <w:r>
        <w:t>-</w:t>
      </w:r>
      <w:r w:rsidR="00133E77" w:rsidRPr="001263D3">
        <w:t xml:space="preserve">Tích hợp trí tuệ nhân tạo. </w:t>
      </w:r>
    </w:p>
    <w:p w14:paraId="342E54E9" w14:textId="53F9A2FD" w:rsidR="00133E77" w:rsidRPr="001263D3" w:rsidRDefault="004F1207" w:rsidP="004F1207">
      <w:pPr>
        <w:pStyle w:val="noidung"/>
      </w:pPr>
      <w:r>
        <w:t>-</w:t>
      </w:r>
      <w:r w:rsidR="00133E77" w:rsidRPr="001263D3">
        <w:t xml:space="preserve">Dữ liệu được xử lý thông minh. </w:t>
      </w:r>
    </w:p>
    <w:p w14:paraId="6A3A1C9B" w14:textId="2AEE992E" w:rsidR="006B11AE" w:rsidRPr="001263D3" w:rsidRDefault="004F1207" w:rsidP="004F1207">
      <w:pPr>
        <w:pStyle w:val="noidung"/>
      </w:pPr>
      <w:r>
        <w:t>-</w:t>
      </w:r>
      <w:r w:rsidR="00133E77" w:rsidRPr="001263D3">
        <w:t xml:space="preserve">Hỗ trợ cá nhân hóa trải nghiệm người dùng. </w:t>
      </w:r>
    </w:p>
    <w:p w14:paraId="611DED4B" w14:textId="28B88D08" w:rsidR="004F1207" w:rsidRPr="004F1207" w:rsidRDefault="00133E77" w:rsidP="004F1207">
      <w:pPr>
        <w:pStyle w:val="Heading2"/>
        <w:rPr>
          <w:szCs w:val="28"/>
        </w:rPr>
      </w:pPr>
      <w:bookmarkStart w:id="15" w:name="_Toc231942711"/>
      <w:r w:rsidRPr="001263D3">
        <w:rPr>
          <w:szCs w:val="28"/>
        </w:rPr>
        <w:t>Các thành phần của một Website</w:t>
      </w:r>
      <w:bookmarkEnd w:id="15"/>
    </w:p>
    <w:p w14:paraId="2E515993" w14:textId="6B77436B" w:rsidR="00133E77" w:rsidRPr="001349EC" w:rsidRDefault="00133E77" w:rsidP="00F6500D">
      <w:pPr>
        <w:pStyle w:val="Heading3"/>
        <w:rPr>
          <w:rFonts w:cs="Times New Roman"/>
          <w:szCs w:val="26"/>
        </w:rPr>
      </w:pPr>
      <w:bookmarkStart w:id="16" w:name="_Toc231942712"/>
      <w:r w:rsidRPr="001349EC">
        <w:rPr>
          <w:rFonts w:cs="Times New Roman"/>
          <w:szCs w:val="26"/>
        </w:rPr>
        <w:t>Front-end</w:t>
      </w:r>
      <w:bookmarkEnd w:id="16"/>
    </w:p>
    <w:p w14:paraId="7873B1EA" w14:textId="7734E722" w:rsidR="00133E77" w:rsidRPr="001263D3" w:rsidRDefault="006B11AE" w:rsidP="004F1207">
      <w:pPr>
        <w:pStyle w:val="noidung"/>
      </w:pPr>
      <w:r w:rsidRPr="001263D3">
        <w:rPr>
          <w:b/>
          <w:bCs/>
        </w:rPr>
        <w:t>Front-end</w:t>
      </w:r>
      <w:r w:rsidRPr="001263D3">
        <w:t xml:space="preserve"> là phần giao diện của website hoặc ứng dụng mà người dùng nhìn thấy và tương tác trực tiếp trên trình duyệt.</w:t>
      </w:r>
      <w:r w:rsidR="004F4845" w:rsidRPr="001263D3">
        <w:t xml:space="preserve"> </w:t>
      </w:r>
      <w:r w:rsidR="00133E77" w:rsidRPr="001263D3">
        <w:t>Các công nghệ chính:</w:t>
      </w:r>
    </w:p>
    <w:p w14:paraId="097D6290" w14:textId="6B9E8573" w:rsidR="00133E77" w:rsidRPr="001263D3" w:rsidRDefault="004F1207" w:rsidP="004F1207">
      <w:pPr>
        <w:pStyle w:val="noidung"/>
      </w:pPr>
      <w:r>
        <w:lastRenderedPageBreak/>
        <w:t>-</w:t>
      </w:r>
      <w:r w:rsidR="00133E77" w:rsidRPr="001263D3">
        <w:t xml:space="preserve">HTML </w:t>
      </w:r>
    </w:p>
    <w:p w14:paraId="2A3ADECB" w14:textId="3B728BEE" w:rsidR="00133E77" w:rsidRPr="001263D3" w:rsidRDefault="004F1207" w:rsidP="004F1207">
      <w:pPr>
        <w:pStyle w:val="noidung"/>
      </w:pPr>
      <w:r>
        <w:t>-</w:t>
      </w:r>
      <w:r w:rsidR="00133E77" w:rsidRPr="001263D3">
        <w:t xml:space="preserve">CSS </w:t>
      </w:r>
    </w:p>
    <w:p w14:paraId="16A114BB" w14:textId="346F0CBE" w:rsidR="00133E77" w:rsidRPr="001263D3" w:rsidRDefault="004F1207" w:rsidP="004F1207">
      <w:pPr>
        <w:pStyle w:val="noidung"/>
      </w:pPr>
      <w:r>
        <w:t>-</w:t>
      </w:r>
      <w:r w:rsidR="00133E77" w:rsidRPr="001263D3">
        <w:t xml:space="preserve">JavaScript </w:t>
      </w:r>
    </w:p>
    <w:p w14:paraId="23776ADA" w14:textId="2DF6DB81" w:rsidR="00133E77" w:rsidRPr="001349EC" w:rsidRDefault="00133E77" w:rsidP="00F6500D">
      <w:pPr>
        <w:pStyle w:val="Heading3"/>
        <w:rPr>
          <w:rFonts w:cs="Times New Roman"/>
          <w:szCs w:val="26"/>
        </w:rPr>
      </w:pPr>
      <w:bookmarkStart w:id="17" w:name="_Toc231942713"/>
      <w:r w:rsidRPr="001349EC">
        <w:rPr>
          <w:rFonts w:cs="Times New Roman"/>
          <w:szCs w:val="26"/>
        </w:rPr>
        <w:t>Back-end</w:t>
      </w:r>
      <w:bookmarkEnd w:id="17"/>
    </w:p>
    <w:p w14:paraId="0F53D87A" w14:textId="77777777" w:rsidR="006B11AE" w:rsidRPr="001263D3" w:rsidRDefault="006B11AE" w:rsidP="004F1207">
      <w:pPr>
        <w:pStyle w:val="noidung"/>
      </w:pPr>
      <w:r w:rsidRPr="001263D3">
        <w:rPr>
          <w:b/>
          <w:bCs/>
        </w:rPr>
        <w:t>Back-end</w:t>
      </w:r>
      <w:r w:rsidRPr="001263D3">
        <w:t xml:space="preserve"> là phần xử lý phía máy chủ (Server Side) của một website hoặc ứng dụng, chịu trách nhiệm xử lý dữ liệu, logic nghiệp vụ, xác thực người dùng và giao tiếp với cơ sở dữ liệu. </w:t>
      </w:r>
    </w:p>
    <w:p w14:paraId="505D43DA" w14:textId="5622C7B2" w:rsidR="00133E77" w:rsidRPr="001263D3" w:rsidRDefault="00133E77" w:rsidP="004F1207">
      <w:pPr>
        <w:pStyle w:val="noidung"/>
      </w:pPr>
      <w:r w:rsidRPr="001263D3">
        <w:t>Các ngôn ngữ phổ biến:</w:t>
      </w:r>
    </w:p>
    <w:p w14:paraId="2500E0C2" w14:textId="0311E9B5" w:rsidR="00133E77" w:rsidRPr="001263D3" w:rsidRDefault="004F1207" w:rsidP="004F1207">
      <w:pPr>
        <w:pStyle w:val="noidung"/>
      </w:pPr>
      <w:r>
        <w:t>-</w:t>
      </w:r>
      <w:r w:rsidR="00133E77" w:rsidRPr="001263D3">
        <w:t xml:space="preserve">PHP </w:t>
      </w:r>
    </w:p>
    <w:p w14:paraId="2DBB2ECC" w14:textId="613F6712" w:rsidR="00133E77" w:rsidRPr="001263D3" w:rsidRDefault="004F1207" w:rsidP="004F1207">
      <w:pPr>
        <w:pStyle w:val="noidung"/>
      </w:pPr>
      <w:r>
        <w:t>-</w:t>
      </w:r>
      <w:r w:rsidR="00133E77" w:rsidRPr="001263D3">
        <w:t xml:space="preserve">Java </w:t>
      </w:r>
    </w:p>
    <w:p w14:paraId="00FF040E" w14:textId="5861FEB9" w:rsidR="00133E77" w:rsidRPr="001263D3" w:rsidRDefault="004F1207" w:rsidP="004F1207">
      <w:pPr>
        <w:pStyle w:val="noidung"/>
      </w:pPr>
      <w:r>
        <w:t>-</w:t>
      </w:r>
      <w:r w:rsidR="00133E77" w:rsidRPr="001263D3">
        <w:t xml:space="preserve">Python </w:t>
      </w:r>
    </w:p>
    <w:p w14:paraId="524B4C8D" w14:textId="4275E03D" w:rsidR="00133E77" w:rsidRPr="001263D3" w:rsidRDefault="004F1207" w:rsidP="004F1207">
      <w:pPr>
        <w:pStyle w:val="noidung"/>
      </w:pPr>
      <w:r>
        <w:t>-</w:t>
      </w:r>
      <w:r w:rsidR="00133E77" w:rsidRPr="001263D3">
        <w:t xml:space="preserve">Node.js </w:t>
      </w:r>
    </w:p>
    <w:p w14:paraId="2DC4914B" w14:textId="3040E892" w:rsidR="00133E77" w:rsidRPr="001349EC" w:rsidRDefault="00133E77" w:rsidP="00F6500D">
      <w:pPr>
        <w:pStyle w:val="Heading3"/>
        <w:rPr>
          <w:rFonts w:cs="Times New Roman"/>
          <w:szCs w:val="26"/>
        </w:rPr>
      </w:pPr>
      <w:bookmarkStart w:id="18" w:name="_Toc231942714"/>
      <w:r w:rsidRPr="001349EC">
        <w:rPr>
          <w:rFonts w:cs="Times New Roman"/>
          <w:szCs w:val="26"/>
        </w:rPr>
        <w:t>Database</w:t>
      </w:r>
      <w:bookmarkEnd w:id="18"/>
    </w:p>
    <w:p w14:paraId="442FEB12" w14:textId="34BF0664" w:rsidR="00133E77" w:rsidRPr="001263D3" w:rsidRDefault="006B11AE" w:rsidP="004F1207">
      <w:pPr>
        <w:pStyle w:val="noidung"/>
      </w:pPr>
      <w:r w:rsidRPr="001263D3">
        <w:rPr>
          <w:b/>
          <w:bCs/>
        </w:rPr>
        <w:t>Database (Cơ sở dữ liệu)</w:t>
      </w:r>
      <w:r w:rsidRPr="001263D3">
        <w:t xml:space="preserve"> là tập hợp các dữ liệu được tổ chức, lưu trữ và quản lý một cách có hệ thống trên máy tính nhằm phục vụ việc truy xuất, cập nhật và xử lý thông tin một cách hiệu quả. </w:t>
      </w:r>
      <w:r w:rsidR="00133E77" w:rsidRPr="001263D3">
        <w:t>Các hệ quản trị cơ sở dữ liệu:</w:t>
      </w:r>
    </w:p>
    <w:p w14:paraId="7D59D891" w14:textId="5CC287B3" w:rsidR="00133E77" w:rsidRPr="001263D3" w:rsidRDefault="004F1207" w:rsidP="004F1207">
      <w:pPr>
        <w:pStyle w:val="noidung"/>
      </w:pPr>
      <w:r>
        <w:t>-</w:t>
      </w:r>
      <w:r w:rsidR="00133E77" w:rsidRPr="001263D3">
        <w:t xml:space="preserve">MySQL </w:t>
      </w:r>
    </w:p>
    <w:p w14:paraId="7AD63A5E" w14:textId="2DDCC7E7" w:rsidR="00133E77" w:rsidRPr="001263D3" w:rsidRDefault="004F1207" w:rsidP="004F1207">
      <w:pPr>
        <w:pStyle w:val="noidung"/>
      </w:pPr>
      <w:r>
        <w:t>-</w:t>
      </w:r>
      <w:r w:rsidR="00133E77" w:rsidRPr="001263D3">
        <w:t xml:space="preserve">SQL Server </w:t>
      </w:r>
    </w:p>
    <w:p w14:paraId="078A268E" w14:textId="09EDB5A6" w:rsidR="00133E77" w:rsidRPr="001263D3" w:rsidRDefault="004F1207" w:rsidP="004F1207">
      <w:pPr>
        <w:pStyle w:val="noidung"/>
      </w:pPr>
      <w:r>
        <w:t>-</w:t>
      </w:r>
      <w:r w:rsidR="00133E77" w:rsidRPr="001263D3">
        <w:t xml:space="preserve">Oracle </w:t>
      </w:r>
    </w:p>
    <w:p w14:paraId="3DB312E6" w14:textId="7F5E54C7" w:rsidR="006B11AE" w:rsidRPr="001263D3" w:rsidRDefault="004F1207" w:rsidP="004F1207">
      <w:pPr>
        <w:pStyle w:val="noidung"/>
      </w:pPr>
      <w:r>
        <w:t>-</w:t>
      </w:r>
      <w:r w:rsidR="00133E77" w:rsidRPr="001263D3">
        <w:t xml:space="preserve">MongoDB </w:t>
      </w:r>
    </w:p>
    <w:p w14:paraId="04B33A63" w14:textId="38AE6AB9" w:rsidR="00133E77" w:rsidRPr="001263D3" w:rsidRDefault="00133E77" w:rsidP="00D900BA">
      <w:pPr>
        <w:pStyle w:val="Heading2"/>
        <w:rPr>
          <w:szCs w:val="28"/>
        </w:rPr>
      </w:pPr>
      <w:bookmarkStart w:id="19" w:name="_Toc231942715"/>
      <w:r w:rsidRPr="001263D3">
        <w:rPr>
          <w:szCs w:val="28"/>
        </w:rPr>
        <w:t>Ngôn ngữ HTML</w:t>
      </w:r>
      <w:bookmarkEnd w:id="19"/>
    </w:p>
    <w:p w14:paraId="6AD39585" w14:textId="3FD7C683" w:rsidR="00133E77" w:rsidRPr="001349EC" w:rsidRDefault="00133E77" w:rsidP="00F6500D">
      <w:pPr>
        <w:pStyle w:val="Heading3"/>
        <w:rPr>
          <w:rFonts w:cs="Times New Roman"/>
          <w:szCs w:val="26"/>
        </w:rPr>
      </w:pPr>
      <w:bookmarkStart w:id="20" w:name="_Toc231942716"/>
      <w:r w:rsidRPr="001349EC">
        <w:rPr>
          <w:rFonts w:cs="Times New Roman"/>
          <w:szCs w:val="26"/>
        </w:rPr>
        <w:t>Giới thiệu HTML</w:t>
      </w:r>
      <w:bookmarkEnd w:id="20"/>
    </w:p>
    <w:p w14:paraId="521BF9F0" w14:textId="6286F47F" w:rsidR="00133E77" w:rsidRPr="001349EC" w:rsidRDefault="00133E77" w:rsidP="00F6500D">
      <w:pPr>
        <w:pStyle w:val="Heading4"/>
        <w:rPr>
          <w:b w:val="0"/>
          <w:bCs w:val="0"/>
          <w:szCs w:val="26"/>
        </w:rPr>
      </w:pPr>
      <w:r w:rsidRPr="001349EC">
        <w:rPr>
          <w:b w:val="0"/>
          <w:bCs w:val="0"/>
          <w:szCs w:val="26"/>
        </w:rPr>
        <w:t>Khái niệm HTML</w:t>
      </w:r>
    </w:p>
    <w:p w14:paraId="2D028A61" w14:textId="31E08605" w:rsidR="006B11AE" w:rsidRPr="001263D3" w:rsidRDefault="006B11AE" w:rsidP="004F1207">
      <w:pPr>
        <w:pStyle w:val="noidung"/>
      </w:pPr>
      <w:r w:rsidRPr="001263D3">
        <w:rPr>
          <w:b/>
          <w:bCs/>
        </w:rPr>
        <w:t>HTML (HyperText Markup Language)</w:t>
      </w:r>
      <w:r w:rsidRPr="001263D3">
        <w:t xml:space="preserve"> là ngôn ngữ đánh dấu siêu văn bản được sử dụng để tạo cấu trúc và nội dung cho các trang web</w:t>
      </w:r>
      <w:r w:rsidR="00D85AE3" w:rsidRPr="001263D3">
        <w:t>[3]</w:t>
      </w:r>
      <w:r w:rsidRPr="001263D3">
        <w:t>.</w:t>
      </w:r>
    </w:p>
    <w:p w14:paraId="5583780A" w14:textId="68FF7B4A" w:rsidR="006B11AE" w:rsidRPr="001263D3" w:rsidRDefault="006B11AE" w:rsidP="004F1207">
      <w:pPr>
        <w:pStyle w:val="noidung"/>
      </w:pPr>
      <w:r w:rsidRPr="001263D3">
        <w:lastRenderedPageBreak/>
        <w:t xml:space="preserve">HTML không phải là ngôn ngữ lập trình mà là ngôn ngữ đánh dấu, sử dụng các </w:t>
      </w:r>
      <w:r w:rsidRPr="001263D3">
        <w:rPr>
          <w:b/>
          <w:bCs/>
        </w:rPr>
        <w:t>thẻ (tags)</w:t>
      </w:r>
      <w:r w:rsidRPr="001263D3">
        <w:t xml:space="preserve"> để xác định các thành phần như tiêu đề, đoạn văn, hình ảnh, liên kết, bảng biểu và biểu mẫu trên trang web</w:t>
      </w:r>
      <w:r w:rsidR="00D85AE3" w:rsidRPr="001263D3">
        <w:t>[4]</w:t>
      </w:r>
      <w:r w:rsidRPr="001263D3">
        <w:t>.</w:t>
      </w:r>
    </w:p>
    <w:p w14:paraId="2358ACA9" w14:textId="0A75BF5E" w:rsidR="00133E77" w:rsidRPr="001349EC" w:rsidRDefault="00133E77" w:rsidP="00F6500D">
      <w:pPr>
        <w:pStyle w:val="Heading4"/>
        <w:rPr>
          <w:b w:val="0"/>
          <w:bCs w:val="0"/>
          <w:szCs w:val="26"/>
        </w:rPr>
      </w:pPr>
      <w:r w:rsidRPr="001349EC">
        <w:rPr>
          <w:b w:val="0"/>
          <w:bCs w:val="0"/>
          <w:szCs w:val="26"/>
        </w:rPr>
        <w:t>Đặc điểm của HTML</w:t>
      </w:r>
    </w:p>
    <w:p w14:paraId="1BE4A0B2" w14:textId="51D13F42" w:rsidR="00133E77" w:rsidRPr="001263D3" w:rsidRDefault="004F1207" w:rsidP="004F1207">
      <w:pPr>
        <w:pStyle w:val="noidung"/>
      </w:pPr>
      <w:r>
        <w:t>-</w:t>
      </w:r>
      <w:r w:rsidR="00133E77" w:rsidRPr="001263D3">
        <w:t xml:space="preserve">Dễ học. </w:t>
      </w:r>
    </w:p>
    <w:p w14:paraId="2CF58337" w14:textId="6374A6CF" w:rsidR="00133E77" w:rsidRPr="001263D3" w:rsidRDefault="004F1207" w:rsidP="004F1207">
      <w:pPr>
        <w:pStyle w:val="noidung"/>
      </w:pPr>
      <w:r>
        <w:t>-</w:t>
      </w:r>
      <w:r w:rsidR="00133E77" w:rsidRPr="001263D3">
        <w:t xml:space="preserve">Dễ sử dụng. </w:t>
      </w:r>
    </w:p>
    <w:p w14:paraId="61B79172" w14:textId="0D303941" w:rsidR="00133E77" w:rsidRPr="001263D3" w:rsidRDefault="004F1207" w:rsidP="004F1207">
      <w:pPr>
        <w:pStyle w:val="noidung"/>
      </w:pPr>
      <w:r>
        <w:t>-</w:t>
      </w:r>
      <w:r w:rsidR="00133E77" w:rsidRPr="001263D3">
        <w:t xml:space="preserve">Được hỗ trợ bởi mọi trình duyệt. </w:t>
      </w:r>
    </w:p>
    <w:p w14:paraId="5A53B2A8" w14:textId="0E11353A" w:rsidR="00133E77" w:rsidRPr="001263D3" w:rsidRDefault="004F1207" w:rsidP="004F1207">
      <w:pPr>
        <w:pStyle w:val="noidung"/>
      </w:pPr>
      <w:r>
        <w:t>-</w:t>
      </w:r>
      <w:r w:rsidR="00133E77" w:rsidRPr="001263D3">
        <w:t xml:space="preserve">Là nền tảng của mọi website. </w:t>
      </w:r>
    </w:p>
    <w:p w14:paraId="57F9B49E" w14:textId="7E12493C" w:rsidR="00133E77" w:rsidRDefault="00133E77" w:rsidP="00F6500D">
      <w:pPr>
        <w:pStyle w:val="Heading4"/>
        <w:rPr>
          <w:b w:val="0"/>
          <w:bCs w:val="0"/>
          <w:szCs w:val="26"/>
        </w:rPr>
      </w:pPr>
      <w:r w:rsidRPr="001349EC">
        <w:rPr>
          <w:b w:val="0"/>
          <w:bCs w:val="0"/>
          <w:szCs w:val="26"/>
        </w:rPr>
        <w:t>Cấu trúc cơ bản của tài liệu HTML</w:t>
      </w:r>
    </w:p>
    <w:p w14:paraId="67718431" w14:textId="77777777" w:rsidR="0038362B" w:rsidRPr="0044721C" w:rsidRDefault="0038362B" w:rsidP="0038362B">
      <w:pPr>
        <w:pStyle w:val="noidung"/>
      </w:pPr>
      <w:r w:rsidRPr="0044721C">
        <w:t>-Ví dụ cấu trúc cơ bản của một trang HTML:</w:t>
      </w:r>
    </w:p>
    <w:p w14:paraId="08E92BDD" w14:textId="77777777" w:rsidR="0038362B" w:rsidRPr="0044721C" w:rsidRDefault="0038362B" w:rsidP="0038362B">
      <w:pPr>
        <w:pStyle w:val="manguon"/>
        <w:rPr>
          <w:lang w:val="vi-VN"/>
        </w:rPr>
      </w:pPr>
      <w:r w:rsidRPr="0044721C">
        <w:rPr>
          <w:lang w:val="vi-VN"/>
        </w:rPr>
        <w:t>&lt;!DOCTYPE html&gt;</w:t>
      </w:r>
    </w:p>
    <w:p w14:paraId="74446B83" w14:textId="77777777" w:rsidR="0038362B" w:rsidRPr="0044721C" w:rsidRDefault="0038362B" w:rsidP="0038362B">
      <w:pPr>
        <w:pStyle w:val="manguon"/>
        <w:rPr>
          <w:lang w:val="vi-VN"/>
        </w:rPr>
      </w:pPr>
      <w:r w:rsidRPr="0044721C">
        <w:rPr>
          <w:lang w:val="vi-VN"/>
        </w:rPr>
        <w:t>&lt;html&gt;</w:t>
      </w:r>
    </w:p>
    <w:p w14:paraId="7FDD8390" w14:textId="77777777" w:rsidR="0038362B" w:rsidRPr="0044721C" w:rsidRDefault="0038362B" w:rsidP="0038362B">
      <w:pPr>
        <w:pStyle w:val="manguon"/>
        <w:rPr>
          <w:lang w:val="vi-VN"/>
        </w:rPr>
      </w:pPr>
      <w:r w:rsidRPr="0044721C">
        <w:rPr>
          <w:lang w:val="vi-VN"/>
        </w:rPr>
        <w:t>&lt;head&gt;</w:t>
      </w:r>
    </w:p>
    <w:p w14:paraId="700D18A1" w14:textId="77777777" w:rsidR="0038362B" w:rsidRPr="0044721C" w:rsidRDefault="0038362B" w:rsidP="0038362B">
      <w:pPr>
        <w:pStyle w:val="manguon"/>
        <w:rPr>
          <w:lang w:val="vi-VN"/>
        </w:rPr>
      </w:pPr>
      <w:r w:rsidRPr="0044721C">
        <w:rPr>
          <w:lang w:val="vi-VN"/>
        </w:rPr>
        <w:t>&lt;meta charset="UTF-8"&gt;</w:t>
      </w:r>
    </w:p>
    <w:p w14:paraId="4176D94A" w14:textId="77777777" w:rsidR="0038362B" w:rsidRPr="0044721C" w:rsidRDefault="0038362B" w:rsidP="0038362B">
      <w:pPr>
        <w:pStyle w:val="manguon"/>
        <w:rPr>
          <w:lang w:val="vi-VN"/>
        </w:rPr>
      </w:pPr>
      <w:r w:rsidRPr="0044721C">
        <w:rPr>
          <w:lang w:val="vi-VN"/>
        </w:rPr>
        <w:t>&lt;title&gt;Trang Web Mẫu&lt;/title&gt;</w:t>
      </w:r>
    </w:p>
    <w:p w14:paraId="077ACF04" w14:textId="77777777" w:rsidR="0038362B" w:rsidRPr="0044721C" w:rsidRDefault="0038362B" w:rsidP="0038362B">
      <w:pPr>
        <w:pStyle w:val="manguon"/>
        <w:rPr>
          <w:lang w:val="vi-VN"/>
        </w:rPr>
      </w:pPr>
      <w:r w:rsidRPr="0044721C">
        <w:rPr>
          <w:lang w:val="vi-VN"/>
        </w:rPr>
        <w:t>&lt;/head&gt;</w:t>
      </w:r>
    </w:p>
    <w:p w14:paraId="0D648BD9" w14:textId="77777777" w:rsidR="0038362B" w:rsidRPr="0044721C" w:rsidRDefault="0038362B" w:rsidP="0038362B">
      <w:pPr>
        <w:pStyle w:val="manguon"/>
        <w:rPr>
          <w:lang w:val="vi-VN"/>
        </w:rPr>
      </w:pPr>
      <w:r w:rsidRPr="0044721C">
        <w:rPr>
          <w:lang w:val="vi-VN"/>
        </w:rPr>
        <w:t>&lt;body&gt;</w:t>
      </w:r>
    </w:p>
    <w:p w14:paraId="6555AA91" w14:textId="77777777" w:rsidR="0038362B" w:rsidRPr="0044721C" w:rsidRDefault="0038362B" w:rsidP="0038362B">
      <w:pPr>
        <w:pStyle w:val="manguon"/>
        <w:rPr>
          <w:lang w:val="vi-VN"/>
        </w:rPr>
      </w:pPr>
      <w:r w:rsidRPr="0044721C">
        <w:rPr>
          <w:lang w:val="vi-VN"/>
        </w:rPr>
        <w:t>&lt;h1&gt;Xin chào&lt;/h1&gt;</w:t>
      </w:r>
    </w:p>
    <w:p w14:paraId="227D795C" w14:textId="77777777" w:rsidR="0038362B" w:rsidRPr="0044721C" w:rsidRDefault="0038362B" w:rsidP="0038362B">
      <w:pPr>
        <w:pStyle w:val="manguon"/>
        <w:rPr>
          <w:lang w:val="vi-VN"/>
        </w:rPr>
      </w:pPr>
      <w:r w:rsidRPr="0044721C">
        <w:rPr>
          <w:lang w:val="vi-VN"/>
        </w:rPr>
        <w:t>&lt;p&gt;Đây là nội dung của trang web.&lt;/p&gt;</w:t>
      </w:r>
    </w:p>
    <w:p w14:paraId="42A57B7D" w14:textId="77777777" w:rsidR="0038362B" w:rsidRPr="0044721C" w:rsidRDefault="0038362B" w:rsidP="0038362B">
      <w:pPr>
        <w:pStyle w:val="manguon"/>
        <w:rPr>
          <w:lang w:val="vi-VN"/>
        </w:rPr>
      </w:pPr>
      <w:r w:rsidRPr="0044721C">
        <w:rPr>
          <w:lang w:val="vi-VN"/>
        </w:rPr>
        <w:t>&lt;/body&gt;</w:t>
      </w:r>
    </w:p>
    <w:p w14:paraId="617F45AC" w14:textId="77777777" w:rsidR="0038362B" w:rsidRPr="0044721C" w:rsidRDefault="0038362B" w:rsidP="0038362B">
      <w:pPr>
        <w:pStyle w:val="manguon"/>
      </w:pPr>
      <w:r w:rsidRPr="0044721C">
        <w:rPr>
          <w:lang w:val="vi-VN"/>
        </w:rPr>
        <w:t>&lt;/html&gt;</w:t>
      </w:r>
    </w:p>
    <w:p w14:paraId="49F56D5E" w14:textId="2A06C6D3" w:rsidR="0038362B" w:rsidRDefault="0038362B" w:rsidP="0038362B">
      <w:pPr>
        <w:pStyle w:val="noidung"/>
      </w:pPr>
      <w:r>
        <w:t>-Kết quả minh họa:</w:t>
      </w:r>
    </w:p>
    <w:p w14:paraId="4A18C9AA" w14:textId="060C64A9" w:rsidR="0038362B" w:rsidRPr="0038362B" w:rsidRDefault="0038362B" w:rsidP="0038362B">
      <w:pPr>
        <w:pStyle w:val="noidung"/>
      </w:pPr>
      <w:r w:rsidRPr="0038362B">
        <w:rPr>
          <w:noProof/>
        </w:rPr>
        <w:drawing>
          <wp:inline distT="0" distB="0" distL="0" distR="0" wp14:anchorId="247E5E9E" wp14:editId="3B3D8BFE">
            <wp:extent cx="4064939" cy="834411"/>
            <wp:effectExtent l="133350" t="114300" r="145415" b="156210"/>
            <wp:docPr id="91303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30344" name=""/>
                    <pic:cNvPicPr/>
                  </pic:nvPicPr>
                  <pic:blipFill>
                    <a:blip r:embed="rId11"/>
                    <a:stretch>
                      <a:fillRect/>
                    </a:stretch>
                  </pic:blipFill>
                  <pic:spPr>
                    <a:xfrm>
                      <a:off x="0" y="0"/>
                      <a:ext cx="4095010" cy="8405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115BA4" w14:textId="64FAABCD" w:rsidR="00F87BF2" w:rsidRDefault="00133E77" w:rsidP="00F87BF2">
      <w:pPr>
        <w:pStyle w:val="Heading5"/>
        <w:rPr>
          <w:b w:val="0"/>
          <w:bCs w:val="0"/>
          <w:szCs w:val="26"/>
        </w:rPr>
      </w:pPr>
      <w:r w:rsidRPr="001349EC">
        <w:rPr>
          <w:b w:val="0"/>
          <w:bCs w:val="0"/>
          <w:szCs w:val="26"/>
        </w:rPr>
        <w:t>Thẻ khai báo</w:t>
      </w:r>
    </w:p>
    <w:p w14:paraId="4078B848" w14:textId="729E82D8" w:rsidR="00F87BF2" w:rsidRDefault="00F87BF2" w:rsidP="00F87BF2">
      <w:pPr>
        <w:pStyle w:val="noidung"/>
      </w:pPr>
      <w:r w:rsidRPr="00F87BF2">
        <w:t xml:space="preserve">Thẻ khai báo &lt;!DOCTYPE html&gt; là dòng đầu tiên của một tài liệu HTML và được sử dụng để khai báo phiên bản HTML mà trang web đang sử dụng. Đối với các </w:t>
      </w:r>
      <w:r w:rsidRPr="00F87BF2">
        <w:lastRenderedPageBreak/>
        <w:t>website hiện nay, thẻ này thường được khai báo là &lt;!DOCTYPE html&gt; để trình duyệt hiểu rằng tài liệu được xây dựng theo chuẩn HTML5.</w:t>
      </w:r>
    </w:p>
    <w:p w14:paraId="52FE734F" w14:textId="4CD20768" w:rsidR="00F87BF2" w:rsidRPr="00F87BF2" w:rsidRDefault="00F87BF2" w:rsidP="00F87BF2">
      <w:pPr>
        <w:pStyle w:val="noidung"/>
      </w:pPr>
      <w:r w:rsidRPr="00F87BF2">
        <w:t>Cú pháp:</w:t>
      </w:r>
    </w:p>
    <w:p w14:paraId="00F09219" w14:textId="728DD93B" w:rsidR="00133E77" w:rsidRPr="0044721C" w:rsidRDefault="00133E77" w:rsidP="00F87BF2">
      <w:pPr>
        <w:pStyle w:val="manguon"/>
      </w:pPr>
      <w:r w:rsidRPr="0044721C">
        <w:t>&lt;!DOCTYPE html&gt;</w:t>
      </w:r>
    </w:p>
    <w:p w14:paraId="28217E35" w14:textId="7A509AD4" w:rsidR="00133E77" w:rsidRDefault="00133E77" w:rsidP="002236E6">
      <w:pPr>
        <w:pStyle w:val="Heading5"/>
        <w:rPr>
          <w:b w:val="0"/>
          <w:bCs w:val="0"/>
          <w:szCs w:val="26"/>
        </w:rPr>
      </w:pPr>
      <w:r w:rsidRPr="001349EC">
        <w:rPr>
          <w:b w:val="0"/>
          <w:bCs w:val="0"/>
          <w:szCs w:val="26"/>
        </w:rPr>
        <w:t>Thẻ html</w:t>
      </w:r>
    </w:p>
    <w:p w14:paraId="3F485558" w14:textId="7ACFE79D" w:rsidR="00F87BF2" w:rsidRDefault="00F87BF2" w:rsidP="00F87BF2">
      <w:pPr>
        <w:pStyle w:val="noidung"/>
      </w:pPr>
      <w:r w:rsidRPr="00F87BF2">
        <w:t>Thẻ &lt;html&gt; là phần tử gốc (root element) của một tài liệu HTML và bao bọc toàn bộ nội dung của trang web. Mọi thành phần khác như &lt;head&gt; và &lt;body&gt; đều được đặt bên trong thẻ này. Trình duyệt dựa vào thẻ &lt;html&gt; để xác định phạm vi của tài liệu và bắt đầu quá trình phân tích, hiển thị nội dung.</w:t>
      </w:r>
    </w:p>
    <w:p w14:paraId="32DDB361" w14:textId="7A59745B" w:rsidR="00F87BF2" w:rsidRPr="00F87BF2" w:rsidRDefault="00F87BF2" w:rsidP="00F87BF2">
      <w:pPr>
        <w:pStyle w:val="noidung"/>
      </w:pPr>
      <w:r w:rsidRPr="00F87BF2">
        <w:t>Cú pháp:</w:t>
      </w:r>
    </w:p>
    <w:p w14:paraId="27F388C7" w14:textId="77777777" w:rsidR="00133E77" w:rsidRPr="001263D3" w:rsidRDefault="00133E77" w:rsidP="0044721C">
      <w:pPr>
        <w:pStyle w:val="manguon"/>
        <w:ind w:firstLine="0"/>
      </w:pPr>
      <w:r w:rsidRPr="001263D3">
        <w:t>&lt;html&gt;</w:t>
      </w:r>
      <w:r w:rsidRPr="001263D3">
        <w:br/>
        <w:t>&lt;/html&gt;</w:t>
      </w:r>
    </w:p>
    <w:p w14:paraId="70498300" w14:textId="44BD8297" w:rsidR="00133E77" w:rsidRDefault="00133E77" w:rsidP="002236E6">
      <w:pPr>
        <w:pStyle w:val="Heading5"/>
        <w:rPr>
          <w:b w:val="0"/>
          <w:bCs w:val="0"/>
          <w:szCs w:val="26"/>
        </w:rPr>
      </w:pPr>
      <w:r w:rsidRPr="001349EC">
        <w:rPr>
          <w:b w:val="0"/>
          <w:bCs w:val="0"/>
          <w:szCs w:val="26"/>
        </w:rPr>
        <w:t>Thẻ head</w:t>
      </w:r>
    </w:p>
    <w:p w14:paraId="10EECCC9" w14:textId="2D866DFB" w:rsidR="00F87BF2" w:rsidRDefault="00F87BF2" w:rsidP="00F87BF2">
      <w:pPr>
        <w:pStyle w:val="noidung"/>
      </w:pPr>
      <w:r w:rsidRPr="00F87BF2">
        <w:t>Thẻ &lt;head&gt; là phần tử dùng để chứa các thông tin mô tả về tài liệu HTML. Nội dung bên trong thẻ này không được hiển thị trực tiếp trên giao diện của trang web mà chủ yếu cung cấp thông tin cho trình duyệt và các công cụ tìm kiếm trong quá trình xử lý và hiển thị trang.</w:t>
      </w:r>
    </w:p>
    <w:p w14:paraId="53EBF071" w14:textId="39BBDA3E" w:rsidR="00F87BF2" w:rsidRPr="00F87BF2" w:rsidRDefault="00F87BF2" w:rsidP="00F87BF2">
      <w:pPr>
        <w:pStyle w:val="noidung"/>
      </w:pPr>
      <w:r>
        <w:t>Cú pháp:</w:t>
      </w:r>
    </w:p>
    <w:p w14:paraId="0711B0AD" w14:textId="1BA940C1" w:rsidR="00133E77" w:rsidRPr="001263D3" w:rsidRDefault="00133E77" w:rsidP="00F87BF2">
      <w:pPr>
        <w:pStyle w:val="manguon"/>
        <w:ind w:firstLine="0"/>
      </w:pPr>
      <w:r w:rsidRPr="001263D3">
        <w:t>&lt;head&gt;</w:t>
      </w:r>
      <w:r w:rsidRPr="001263D3">
        <w:br/>
        <w:t>&lt;/head&gt;</w:t>
      </w:r>
    </w:p>
    <w:p w14:paraId="4CB3938B" w14:textId="3ADF087B" w:rsidR="00133E77" w:rsidRDefault="00133E77" w:rsidP="002236E6">
      <w:pPr>
        <w:pStyle w:val="Heading5"/>
        <w:rPr>
          <w:b w:val="0"/>
          <w:bCs w:val="0"/>
          <w:szCs w:val="26"/>
        </w:rPr>
      </w:pPr>
      <w:r w:rsidRPr="001349EC">
        <w:rPr>
          <w:b w:val="0"/>
          <w:bCs w:val="0"/>
          <w:szCs w:val="26"/>
        </w:rPr>
        <w:t>Thẻ body</w:t>
      </w:r>
    </w:p>
    <w:p w14:paraId="22590911" w14:textId="262F678A" w:rsidR="0038362B" w:rsidRDefault="0038362B" w:rsidP="0038362B">
      <w:pPr>
        <w:pStyle w:val="noidung"/>
      </w:pPr>
      <w:r w:rsidRPr="0038362B">
        <w:t>Thẻ &lt;body&gt; là phần tử chứa toàn bộ nội dung được hiển thị trên trình duyệt khi người dùng truy cập vào một trang web. Đây là khu vực quan trọng nhất của tài liệu HTML vì mọi thành phần mà người dùng nhìn thấy và tương tác đều được đặt bên trong thẻ này.</w:t>
      </w:r>
    </w:p>
    <w:p w14:paraId="053A63DA" w14:textId="28BA561B" w:rsidR="0038362B" w:rsidRPr="0038362B" w:rsidRDefault="0038362B" w:rsidP="0038362B">
      <w:pPr>
        <w:pStyle w:val="noidung"/>
      </w:pPr>
      <w:r>
        <w:t>Cú pháp:</w:t>
      </w:r>
    </w:p>
    <w:p w14:paraId="20302C44" w14:textId="77777777" w:rsidR="00133E77" w:rsidRPr="001263D3" w:rsidRDefault="00133E77" w:rsidP="0044721C">
      <w:pPr>
        <w:pStyle w:val="manguon"/>
        <w:ind w:firstLine="0"/>
      </w:pPr>
      <w:r w:rsidRPr="001263D3">
        <w:t>&lt;body&gt;</w:t>
      </w:r>
      <w:r w:rsidRPr="001263D3">
        <w:br/>
        <w:t>&lt;/body&gt;</w:t>
      </w:r>
    </w:p>
    <w:p w14:paraId="04AA5DF2" w14:textId="4C9ED7A8" w:rsidR="00133E77" w:rsidRPr="001349EC" w:rsidRDefault="00133E77" w:rsidP="002236E6">
      <w:pPr>
        <w:pStyle w:val="Heading3"/>
        <w:rPr>
          <w:rFonts w:cs="Times New Roman"/>
          <w:szCs w:val="26"/>
        </w:rPr>
      </w:pPr>
      <w:bookmarkStart w:id="21" w:name="_Toc231942717"/>
      <w:r w:rsidRPr="001349EC">
        <w:rPr>
          <w:rFonts w:cs="Times New Roman"/>
          <w:szCs w:val="26"/>
        </w:rPr>
        <w:lastRenderedPageBreak/>
        <w:t>Các thẻ HTML thông dụng</w:t>
      </w:r>
      <w:bookmarkEnd w:id="21"/>
    </w:p>
    <w:p w14:paraId="16E2B467" w14:textId="18D487A0" w:rsidR="00133E77" w:rsidRDefault="00133E77" w:rsidP="002236E6">
      <w:pPr>
        <w:pStyle w:val="Heading4"/>
        <w:rPr>
          <w:b w:val="0"/>
          <w:bCs w:val="0"/>
          <w:szCs w:val="26"/>
        </w:rPr>
      </w:pPr>
      <w:r w:rsidRPr="001349EC">
        <w:rPr>
          <w:b w:val="0"/>
          <w:bCs w:val="0"/>
          <w:szCs w:val="26"/>
        </w:rPr>
        <w:t>Thẻ tiêu đề</w:t>
      </w:r>
    </w:p>
    <w:p w14:paraId="60ECED1E" w14:textId="7552AC2F" w:rsidR="00F87BF2" w:rsidRPr="00F87BF2" w:rsidRDefault="00F87BF2" w:rsidP="00F87BF2">
      <w:pPr>
        <w:pStyle w:val="noidung"/>
      </w:pPr>
      <w:r w:rsidRPr="00F87BF2">
        <w:t>Thẻ tiêu đề trong HTML được sử dụng để xác định các tiêu đề và tiêu mục của một trang web. HTML cung cấp sáu cấp độ tiêu đề từ &lt;h1&gt; đến &lt;h6&gt;, trong đó &lt;h1&gt; là tiêu đề quan trọng nhất và có kích thước lớn nhất, còn &lt;h6&gt; là tiêu đề có mức độ ưu tiên thấp nhất.</w:t>
      </w:r>
    </w:p>
    <w:p w14:paraId="494CCEA8" w14:textId="555D91B4" w:rsidR="006B11AE" w:rsidRPr="001263D3" w:rsidRDefault="006B11AE" w:rsidP="00E448BB">
      <w:pPr>
        <w:pStyle w:val="noidung"/>
      </w:pPr>
      <w:r w:rsidRPr="001263D3">
        <w:t>VD:</w:t>
      </w:r>
    </w:p>
    <w:p w14:paraId="7AA9A4E8" w14:textId="4473D525" w:rsidR="006B11AE" w:rsidRDefault="006B11AE" w:rsidP="0038362B">
      <w:pPr>
        <w:pStyle w:val="manguon"/>
        <w:ind w:firstLine="0"/>
      </w:pPr>
      <w:r w:rsidRPr="001263D3">
        <w:t>&lt;h1&gt;Tiêu đề cấp 1&lt;/h1&gt;</w:t>
      </w:r>
      <w:r w:rsidRPr="001263D3">
        <w:br/>
        <w:t>&lt;h2&gt;Tiêu đề cấp 2&lt;/h2&gt;</w:t>
      </w:r>
      <w:r w:rsidRPr="001263D3">
        <w:br/>
        <w:t>&lt;h3&gt;Tiêu đề cấp 3&lt;/h3&gt;</w:t>
      </w:r>
    </w:p>
    <w:p w14:paraId="7F30F415" w14:textId="0E12CD7F" w:rsidR="0038362B" w:rsidRDefault="0038362B" w:rsidP="0038362B">
      <w:pPr>
        <w:pStyle w:val="noidung"/>
      </w:pPr>
      <w:r>
        <w:t>Kết quả minh họa:</w:t>
      </w:r>
    </w:p>
    <w:p w14:paraId="0E8325F3" w14:textId="5B641A08" w:rsidR="0038362B" w:rsidRPr="001263D3" w:rsidRDefault="0038362B" w:rsidP="0038362B">
      <w:pPr>
        <w:pStyle w:val="noidung"/>
        <w:jc w:val="center"/>
      </w:pPr>
      <w:r w:rsidRPr="0038362B">
        <w:rPr>
          <w:noProof/>
        </w:rPr>
        <w:drawing>
          <wp:inline distT="0" distB="0" distL="0" distR="0" wp14:anchorId="2A478BDC" wp14:editId="322F1B5D">
            <wp:extent cx="2940201" cy="1371670"/>
            <wp:effectExtent l="133350" t="114300" r="127000" b="171450"/>
            <wp:docPr id="34377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74958" name=""/>
                    <pic:cNvPicPr/>
                  </pic:nvPicPr>
                  <pic:blipFill>
                    <a:blip r:embed="rId12"/>
                    <a:stretch>
                      <a:fillRect/>
                    </a:stretch>
                  </pic:blipFill>
                  <pic:spPr>
                    <a:xfrm>
                      <a:off x="0" y="0"/>
                      <a:ext cx="2940201" cy="13716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88140E2" w14:textId="7C3961F0" w:rsidR="00133E77" w:rsidRPr="001349EC" w:rsidRDefault="00133E77" w:rsidP="002236E6">
      <w:pPr>
        <w:pStyle w:val="Heading4"/>
        <w:rPr>
          <w:b w:val="0"/>
          <w:bCs w:val="0"/>
          <w:szCs w:val="26"/>
        </w:rPr>
      </w:pPr>
      <w:r w:rsidRPr="001349EC">
        <w:rPr>
          <w:b w:val="0"/>
          <w:bCs w:val="0"/>
          <w:szCs w:val="26"/>
        </w:rPr>
        <w:t>Thẻ đoạn văn</w:t>
      </w:r>
    </w:p>
    <w:p w14:paraId="21A2FD1D" w14:textId="05EC73B3" w:rsidR="00133E77" w:rsidRPr="001263D3" w:rsidRDefault="0038362B" w:rsidP="0038362B">
      <w:pPr>
        <w:pStyle w:val="noidung"/>
      </w:pPr>
      <w:r w:rsidRPr="0038362B">
        <w:t>Thẻ &lt;p&gt; (Paragraph) là thẻ HTML được sử dụng để tạo một đoạn văn bản trên trang web. Đây là một trong những thẻ được sử dụng phổ biến nhất để trình bày nội dung dưới dạng các đoạn riêng biệt, giúp văn bản rõ ràng và dễ đọc.</w:t>
      </w:r>
    </w:p>
    <w:p w14:paraId="1D4648BB" w14:textId="706ED445" w:rsidR="006B11AE" w:rsidRPr="001263D3" w:rsidRDefault="006B11AE" w:rsidP="00E448BB">
      <w:pPr>
        <w:pStyle w:val="noidung"/>
      </w:pPr>
      <w:r w:rsidRPr="001263D3">
        <w:t>VD:</w:t>
      </w:r>
    </w:p>
    <w:p w14:paraId="3FF608BA" w14:textId="0C255E23" w:rsidR="006B11AE" w:rsidRDefault="006B11AE" w:rsidP="0038362B">
      <w:pPr>
        <w:pStyle w:val="manguon"/>
      </w:pPr>
      <w:r w:rsidRPr="001263D3">
        <w:t>&lt;p&gt;Đây là một đoạn văn bản.&lt;/p&gt;</w:t>
      </w:r>
    </w:p>
    <w:p w14:paraId="07404CEA" w14:textId="76BC6D78" w:rsidR="0038362B" w:rsidRDefault="0038362B" w:rsidP="0038362B">
      <w:pPr>
        <w:pStyle w:val="noidung"/>
      </w:pPr>
      <w:r>
        <w:t>Kết quả minh họa:</w:t>
      </w:r>
    </w:p>
    <w:p w14:paraId="375B7BEE" w14:textId="6E2D1927" w:rsidR="0038362B" w:rsidRPr="001263D3" w:rsidRDefault="0038362B" w:rsidP="0038362B">
      <w:pPr>
        <w:pStyle w:val="noidung"/>
        <w:jc w:val="center"/>
      </w:pPr>
      <w:r w:rsidRPr="0038362B">
        <w:rPr>
          <w:noProof/>
        </w:rPr>
        <w:drawing>
          <wp:inline distT="0" distB="0" distL="0" distR="0" wp14:anchorId="532AED25" wp14:editId="413B3B2C">
            <wp:extent cx="2132772" cy="406352"/>
            <wp:effectExtent l="114300" t="114300" r="134620" b="146685"/>
            <wp:docPr id="24528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88193" name=""/>
                    <pic:cNvPicPr/>
                  </pic:nvPicPr>
                  <pic:blipFill>
                    <a:blip r:embed="rId13"/>
                    <a:stretch>
                      <a:fillRect/>
                    </a:stretch>
                  </pic:blipFill>
                  <pic:spPr>
                    <a:xfrm>
                      <a:off x="0" y="0"/>
                      <a:ext cx="2153844" cy="41036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4D5014E" w14:textId="719CF4C0" w:rsidR="00133E77" w:rsidRPr="001349EC" w:rsidRDefault="00133E77" w:rsidP="002236E6">
      <w:pPr>
        <w:pStyle w:val="Heading4"/>
        <w:rPr>
          <w:b w:val="0"/>
          <w:bCs w:val="0"/>
          <w:szCs w:val="26"/>
        </w:rPr>
      </w:pPr>
      <w:r w:rsidRPr="001349EC">
        <w:rPr>
          <w:b w:val="0"/>
          <w:bCs w:val="0"/>
          <w:szCs w:val="26"/>
        </w:rPr>
        <w:lastRenderedPageBreak/>
        <w:t>Thẻ liên kết</w:t>
      </w:r>
    </w:p>
    <w:p w14:paraId="68052D0E" w14:textId="45E9449D" w:rsidR="006B11AE" w:rsidRPr="001263D3" w:rsidRDefault="0038362B" w:rsidP="0038362B">
      <w:pPr>
        <w:pStyle w:val="noidung"/>
      </w:pPr>
      <w:r w:rsidRPr="0038362B">
        <w:t>Thẻ &lt;a&gt; (Anchor) là thẻ HTML được sử dụng để tạo liên kết (Hyperlink) giữa các trang web hoặc giữa các vị trí khác nhau trong cùng một trang. Đây là một trong những thành phần quan trọng nhất của HTML vì nó giúp người dùng dễ dàng điều hướng và truy cập đến các nội dung liên quan.</w:t>
      </w:r>
    </w:p>
    <w:p w14:paraId="0BA03847" w14:textId="77777777" w:rsidR="006B11AE" w:rsidRPr="001263D3" w:rsidRDefault="006B11AE" w:rsidP="00E448BB">
      <w:pPr>
        <w:pStyle w:val="noidung"/>
      </w:pPr>
      <w:r w:rsidRPr="001263D3">
        <w:t xml:space="preserve">VD: </w:t>
      </w:r>
    </w:p>
    <w:p w14:paraId="1C8460DC" w14:textId="0DD4932A" w:rsidR="006B11AE" w:rsidRDefault="006B11AE" w:rsidP="0038362B">
      <w:pPr>
        <w:pStyle w:val="manguon"/>
        <w:ind w:firstLine="0"/>
      </w:pPr>
      <w:r w:rsidRPr="001263D3">
        <w:t>&lt;a href="https://www.google.com"&gt;</w:t>
      </w:r>
      <w:r w:rsidRPr="001263D3">
        <w:br/>
        <w:t>Truy cập Google</w:t>
      </w:r>
      <w:r w:rsidRPr="001263D3">
        <w:br/>
        <w:t>&lt;/a&gt;</w:t>
      </w:r>
    </w:p>
    <w:p w14:paraId="73FBC177" w14:textId="645F6A81" w:rsidR="0038362B" w:rsidRDefault="0038362B" w:rsidP="0038362B">
      <w:pPr>
        <w:pStyle w:val="noidung"/>
      </w:pPr>
      <w:r>
        <w:t>Kết quả minh họa:</w:t>
      </w:r>
    </w:p>
    <w:p w14:paraId="14F242E2" w14:textId="7D3DB4F8" w:rsidR="0038362B" w:rsidRPr="001263D3" w:rsidRDefault="0038362B" w:rsidP="0038362B">
      <w:pPr>
        <w:pStyle w:val="noidung"/>
        <w:jc w:val="center"/>
      </w:pPr>
      <w:r w:rsidRPr="0038362B">
        <w:rPr>
          <w:noProof/>
        </w:rPr>
        <w:drawing>
          <wp:inline distT="0" distB="0" distL="0" distR="0" wp14:anchorId="43547785" wp14:editId="4946E504">
            <wp:extent cx="1760866" cy="351692"/>
            <wp:effectExtent l="114300" t="114300" r="144145" b="144145"/>
            <wp:docPr id="24327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73583" name=""/>
                    <pic:cNvPicPr/>
                  </pic:nvPicPr>
                  <pic:blipFill>
                    <a:blip r:embed="rId14"/>
                    <a:stretch>
                      <a:fillRect/>
                    </a:stretch>
                  </pic:blipFill>
                  <pic:spPr>
                    <a:xfrm>
                      <a:off x="0" y="0"/>
                      <a:ext cx="1776055" cy="3547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44F94C" w14:textId="6F4D6E71" w:rsidR="00133E77" w:rsidRPr="001349EC" w:rsidRDefault="00133E77" w:rsidP="002236E6">
      <w:pPr>
        <w:pStyle w:val="Heading4"/>
        <w:rPr>
          <w:b w:val="0"/>
          <w:bCs w:val="0"/>
          <w:szCs w:val="26"/>
        </w:rPr>
      </w:pPr>
      <w:r w:rsidRPr="001349EC">
        <w:rPr>
          <w:b w:val="0"/>
          <w:bCs w:val="0"/>
          <w:szCs w:val="26"/>
        </w:rPr>
        <w:t>Thẻ hình ảnh</w:t>
      </w:r>
    </w:p>
    <w:p w14:paraId="73B3F266" w14:textId="77777777" w:rsidR="00E448BB" w:rsidRDefault="00E448BB" w:rsidP="00E448BB">
      <w:pPr>
        <w:pStyle w:val="noidung"/>
      </w:pPr>
      <w:r w:rsidRPr="00E448BB">
        <w:t>Thẻ &lt;img&gt; là thẻ HTML được sử dụng để chèn và hiển thị hình ảnh trên trang web. Hình ảnh giúp nội dung trở nên trực quan, sinh động và thu hút người dùng hơn. Trong thiết kế website, thẻ &lt;img&gt; thường được sử dụng để hiển thị logo, banner, ảnh sản phẩm, ảnh minh họa và các biểu tượng giao diện.</w:t>
      </w:r>
    </w:p>
    <w:p w14:paraId="63A28547" w14:textId="77777777" w:rsidR="00E448BB" w:rsidRDefault="006B11AE" w:rsidP="00E448BB">
      <w:pPr>
        <w:pStyle w:val="noidung"/>
      </w:pPr>
      <w:r w:rsidRPr="001263D3">
        <w:t xml:space="preserve">VD: </w:t>
      </w:r>
    </w:p>
    <w:p w14:paraId="06A33C57" w14:textId="77777777" w:rsidR="00E448BB" w:rsidRPr="00E448BB" w:rsidRDefault="00E448BB" w:rsidP="00E448BB">
      <w:pPr>
        <w:pStyle w:val="manguon"/>
      </w:pPr>
      <w:r w:rsidRPr="00E448BB">
        <w:t>&lt;img src="assets/images/keochi.jpg" alt="Kẹo Chỉ"&gt;</w:t>
      </w:r>
    </w:p>
    <w:p w14:paraId="06845EA5" w14:textId="16FE2DA0" w:rsidR="00E448BB" w:rsidRDefault="00E448BB" w:rsidP="00E448BB">
      <w:pPr>
        <w:pStyle w:val="noidung"/>
      </w:pPr>
      <w:r>
        <w:t>Kết quả minh họa:</w:t>
      </w:r>
    </w:p>
    <w:p w14:paraId="4A71D00F" w14:textId="1AABFAE6" w:rsidR="00E448BB" w:rsidRPr="001263D3" w:rsidRDefault="00E448BB" w:rsidP="00E448BB">
      <w:pPr>
        <w:pStyle w:val="noidung"/>
      </w:pPr>
      <w:r w:rsidRPr="00E448BB">
        <w:rPr>
          <w:noProof/>
        </w:rPr>
        <w:lastRenderedPageBreak/>
        <w:drawing>
          <wp:inline distT="0" distB="0" distL="0" distR="0" wp14:anchorId="52C4F8C2" wp14:editId="29CA5748">
            <wp:extent cx="4614203" cy="3553460"/>
            <wp:effectExtent l="133350" t="114300" r="129540" b="161290"/>
            <wp:docPr id="78669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99792" name=""/>
                    <pic:cNvPicPr/>
                  </pic:nvPicPr>
                  <pic:blipFill>
                    <a:blip r:embed="rId15"/>
                    <a:stretch>
                      <a:fillRect/>
                    </a:stretch>
                  </pic:blipFill>
                  <pic:spPr>
                    <a:xfrm>
                      <a:off x="0" y="0"/>
                      <a:ext cx="4617724" cy="35561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B16388" w14:textId="318C023A" w:rsidR="00133E77" w:rsidRPr="001349EC" w:rsidRDefault="00133E77" w:rsidP="002236E6">
      <w:pPr>
        <w:pStyle w:val="Heading4"/>
        <w:rPr>
          <w:b w:val="0"/>
          <w:bCs w:val="0"/>
          <w:szCs w:val="26"/>
        </w:rPr>
      </w:pPr>
      <w:r w:rsidRPr="001349EC">
        <w:rPr>
          <w:b w:val="0"/>
          <w:bCs w:val="0"/>
          <w:szCs w:val="26"/>
        </w:rPr>
        <w:t>Thẻ danh sách</w:t>
      </w:r>
    </w:p>
    <w:p w14:paraId="7F0FF735" w14:textId="77777777" w:rsidR="00E448BB" w:rsidRPr="00E448BB" w:rsidRDefault="00E448BB" w:rsidP="00E448BB">
      <w:pPr>
        <w:pStyle w:val="noidung"/>
      </w:pPr>
      <w:r w:rsidRPr="00E448BB">
        <w:t>Thẻ danh sách trong HTML được sử dụng để trình bày các nội dung theo dạng liệt kê, giúp thông tin được sắp xếp rõ ràng và dễ theo dõi. Danh sách thường được sử dụng để hiển thị các mục menu, danh mục sản phẩm, các bước hướng dẫn hoặc các đặc điểm của một đối tượng trên website.</w:t>
      </w:r>
    </w:p>
    <w:p w14:paraId="228BABEF" w14:textId="77777777" w:rsidR="00E448BB" w:rsidRPr="00E448BB" w:rsidRDefault="00E448BB" w:rsidP="00E448BB">
      <w:pPr>
        <w:pStyle w:val="noidung"/>
      </w:pPr>
      <w:r w:rsidRPr="00E448BB">
        <w:t>HTML cung cấp hai loại danh sách chính là danh sách không có thứ tự và danh sách có thứ tự:</w:t>
      </w:r>
    </w:p>
    <w:p w14:paraId="634FB714" w14:textId="77777777" w:rsidR="00E448BB" w:rsidRPr="00E448BB" w:rsidRDefault="00E448BB" w:rsidP="00E448BB">
      <w:pPr>
        <w:pStyle w:val="noidung"/>
      </w:pPr>
      <w:r w:rsidRPr="00E448BB">
        <w:rPr>
          <w:b/>
          <w:bCs/>
        </w:rPr>
        <w:t>&lt;ul&gt; (Unordered List):</w:t>
      </w:r>
      <w:r w:rsidRPr="00E448BB">
        <w:t xml:space="preserve"> Tạo danh sách không có thứ tự, các phần tử thường được hiển thị bằng dấu chấm hoặc ký hiệu đầu dòng.</w:t>
      </w:r>
    </w:p>
    <w:p w14:paraId="042F7082" w14:textId="77777777" w:rsidR="00E448BB" w:rsidRPr="00E448BB" w:rsidRDefault="00E448BB" w:rsidP="00E448BB">
      <w:pPr>
        <w:pStyle w:val="noidung"/>
      </w:pPr>
      <w:r w:rsidRPr="00E448BB">
        <w:rPr>
          <w:b/>
          <w:bCs/>
        </w:rPr>
        <w:t>&lt;ol&gt; (Ordered List):</w:t>
      </w:r>
      <w:r w:rsidRPr="00E448BB">
        <w:t xml:space="preserve"> Tạo danh sách có thứ tự, các phần tử được đánh số hoặc ký hiệu theo thứ tự.</w:t>
      </w:r>
    </w:p>
    <w:p w14:paraId="2AFBD078" w14:textId="77777777" w:rsidR="00E448BB" w:rsidRPr="00E448BB" w:rsidRDefault="00E448BB" w:rsidP="00E448BB">
      <w:pPr>
        <w:pStyle w:val="noidung"/>
      </w:pPr>
      <w:r w:rsidRPr="00E448BB">
        <w:rPr>
          <w:b/>
          <w:bCs/>
        </w:rPr>
        <w:t>&lt;li&gt; (List Item):</w:t>
      </w:r>
      <w:r w:rsidRPr="00E448BB">
        <w:t xml:space="preserve"> Xác định một phần tử trong danh sách và được đặt bên trong thẻ &lt;ul&gt; hoặc &lt;ol&gt;.</w:t>
      </w:r>
    </w:p>
    <w:p w14:paraId="16829F2B" w14:textId="12004C9E" w:rsidR="006B11AE" w:rsidRPr="001263D3" w:rsidRDefault="006B11AE" w:rsidP="006B11AE">
      <w:pPr>
        <w:rPr>
          <w:rFonts w:cs="Times New Roman"/>
          <w:szCs w:val="26"/>
        </w:rPr>
      </w:pPr>
      <w:r w:rsidRPr="001263D3">
        <w:rPr>
          <w:rFonts w:cs="Times New Roman"/>
          <w:szCs w:val="26"/>
        </w:rPr>
        <w:t>VD:</w:t>
      </w:r>
    </w:p>
    <w:p w14:paraId="6DC8DA5A" w14:textId="461D8587" w:rsidR="006B11AE" w:rsidRDefault="006B11AE" w:rsidP="00E448BB">
      <w:pPr>
        <w:pStyle w:val="manguon"/>
        <w:ind w:left="680" w:firstLine="0"/>
      </w:pPr>
      <w:r w:rsidRPr="001263D3">
        <w:t>&lt;ul&gt;</w:t>
      </w:r>
      <w:r w:rsidRPr="001263D3">
        <w:br/>
        <w:t xml:space="preserve">     &lt;li&gt;Táo&lt;/li&gt;</w:t>
      </w:r>
      <w:r w:rsidRPr="001263D3">
        <w:br/>
      </w:r>
      <w:r w:rsidRPr="001263D3">
        <w:lastRenderedPageBreak/>
        <w:t xml:space="preserve">     &lt;li&gt;Cam&lt;/li&gt;</w:t>
      </w:r>
      <w:r w:rsidRPr="001263D3">
        <w:br/>
        <w:t xml:space="preserve">     &lt;li&gt;Xoài&lt;/li&gt;</w:t>
      </w:r>
      <w:r w:rsidRPr="001263D3">
        <w:br/>
        <w:t>&lt;/ul&gt;</w:t>
      </w:r>
    </w:p>
    <w:p w14:paraId="2CDEA99F" w14:textId="0DC9AF10" w:rsidR="00E448BB" w:rsidRDefault="00E448BB" w:rsidP="00E448BB">
      <w:pPr>
        <w:pStyle w:val="noidung"/>
      </w:pPr>
      <w:r>
        <w:t>Kết quả minh họa:</w:t>
      </w:r>
    </w:p>
    <w:p w14:paraId="7A0ACB34" w14:textId="671E41B8" w:rsidR="00E448BB" w:rsidRPr="001263D3" w:rsidRDefault="00E448BB" w:rsidP="00E448BB">
      <w:pPr>
        <w:pStyle w:val="noidung"/>
        <w:jc w:val="center"/>
      </w:pPr>
      <w:r w:rsidRPr="00E448BB">
        <w:rPr>
          <w:noProof/>
        </w:rPr>
        <w:drawing>
          <wp:inline distT="0" distB="0" distL="0" distR="0" wp14:anchorId="0ECC0C02" wp14:editId="0C2C3B51">
            <wp:extent cx="2044805" cy="749339"/>
            <wp:effectExtent l="114300" t="114300" r="107950" b="165100"/>
            <wp:docPr id="70370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02194" name=""/>
                    <pic:cNvPicPr/>
                  </pic:nvPicPr>
                  <pic:blipFill>
                    <a:blip r:embed="rId16"/>
                    <a:stretch>
                      <a:fillRect/>
                    </a:stretch>
                  </pic:blipFill>
                  <pic:spPr>
                    <a:xfrm>
                      <a:off x="0" y="0"/>
                      <a:ext cx="2044805" cy="7493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D7DD76" w14:textId="05BE13DD" w:rsidR="00133E77" w:rsidRPr="001349EC" w:rsidRDefault="00133E77" w:rsidP="002236E6">
      <w:pPr>
        <w:pStyle w:val="Heading4"/>
        <w:rPr>
          <w:b w:val="0"/>
          <w:bCs w:val="0"/>
          <w:szCs w:val="26"/>
        </w:rPr>
      </w:pPr>
      <w:r w:rsidRPr="001349EC">
        <w:rPr>
          <w:b w:val="0"/>
          <w:bCs w:val="0"/>
          <w:szCs w:val="26"/>
        </w:rPr>
        <w:t>Thẻ bảng</w:t>
      </w:r>
    </w:p>
    <w:p w14:paraId="6AD62789" w14:textId="77777777" w:rsidR="00E448BB" w:rsidRPr="00E448BB" w:rsidRDefault="00E448BB" w:rsidP="00E448BB">
      <w:pPr>
        <w:pStyle w:val="noidung"/>
      </w:pPr>
      <w:r w:rsidRPr="00E448BB">
        <w:t>Thẻ bảng trong HTML được sử dụng để trình bày dữ liệu dưới dạng các hàng và cột, giúp thông tin được sắp xếp khoa học và dễ quan sát. Bảng thường được sử dụng để hiển thị danh sách sản phẩm, bảng giá, thời khóa biểu, kết quả thống kê hoặc các dữ liệu có cấu trúc trên website.</w:t>
      </w:r>
    </w:p>
    <w:p w14:paraId="34B7B0E0" w14:textId="77777777" w:rsidR="00E448BB" w:rsidRPr="00E448BB" w:rsidRDefault="00E448BB" w:rsidP="00E448BB">
      <w:pPr>
        <w:pStyle w:val="noidung"/>
      </w:pPr>
      <w:r w:rsidRPr="00E448BB">
        <w:t>Để tạo một bảng hoàn chỉnh, HTML sử dụng nhiều thẻ khác nhau, trong đó:</w:t>
      </w:r>
    </w:p>
    <w:p w14:paraId="06094FD4" w14:textId="77777777" w:rsidR="00E448BB" w:rsidRPr="00E448BB" w:rsidRDefault="00E448BB" w:rsidP="00E448BB">
      <w:pPr>
        <w:pStyle w:val="noidung"/>
      </w:pPr>
      <w:r w:rsidRPr="00E448BB">
        <w:rPr>
          <w:b/>
          <w:bCs/>
        </w:rPr>
        <w:t>&lt;table&gt;:</w:t>
      </w:r>
      <w:r w:rsidRPr="00E448BB">
        <w:t xml:space="preserve"> Xác định toàn bộ bảng.</w:t>
      </w:r>
    </w:p>
    <w:p w14:paraId="2E483250" w14:textId="77777777" w:rsidR="00E448BB" w:rsidRPr="00E448BB" w:rsidRDefault="00E448BB" w:rsidP="00E448BB">
      <w:pPr>
        <w:pStyle w:val="noidung"/>
      </w:pPr>
      <w:r w:rsidRPr="00E448BB">
        <w:rPr>
          <w:b/>
          <w:bCs/>
        </w:rPr>
        <w:t>&lt;tr&gt; (Table Row):</w:t>
      </w:r>
      <w:r w:rsidRPr="00E448BB">
        <w:t xml:space="preserve"> Tạo một hàng trong bảng.</w:t>
      </w:r>
    </w:p>
    <w:p w14:paraId="22BEE6AE" w14:textId="77777777" w:rsidR="00E448BB" w:rsidRPr="00E448BB" w:rsidRDefault="00E448BB" w:rsidP="00E448BB">
      <w:pPr>
        <w:pStyle w:val="noidung"/>
      </w:pPr>
      <w:r w:rsidRPr="00E448BB">
        <w:rPr>
          <w:b/>
          <w:bCs/>
        </w:rPr>
        <w:t>&lt;td&gt; (Table Data):</w:t>
      </w:r>
      <w:r w:rsidRPr="00E448BB">
        <w:t xml:space="preserve"> Tạo một ô dữ liệu trong bảng.</w:t>
      </w:r>
    </w:p>
    <w:p w14:paraId="10A45CDB" w14:textId="77777777" w:rsidR="00E448BB" w:rsidRDefault="00E448BB" w:rsidP="00E448BB">
      <w:pPr>
        <w:pStyle w:val="noidung"/>
      </w:pPr>
      <w:r w:rsidRPr="00E448BB">
        <w:rPr>
          <w:b/>
          <w:bCs/>
        </w:rPr>
        <w:t>&lt;th&gt; (Table Header):</w:t>
      </w:r>
      <w:r w:rsidRPr="00E448BB">
        <w:t xml:space="preserve"> Tạo ô tiêu đề của bảng, thường được hiển thị in đậm và căn giữa.</w:t>
      </w:r>
    </w:p>
    <w:p w14:paraId="591DF069" w14:textId="218E37F4" w:rsidR="00E448BB" w:rsidRDefault="00E448BB" w:rsidP="00E448BB">
      <w:pPr>
        <w:pStyle w:val="noidung"/>
      </w:pPr>
      <w:r>
        <w:t>VD:</w:t>
      </w:r>
    </w:p>
    <w:p w14:paraId="79C1B87B" w14:textId="6C14F00B" w:rsidR="00E448BB" w:rsidRDefault="00E448BB" w:rsidP="00E54281">
      <w:pPr>
        <w:pStyle w:val="manguon"/>
      </w:pPr>
      <w:r w:rsidRPr="00E448BB">
        <w:t>&lt;table</w:t>
      </w:r>
      <w:r w:rsidR="00E54281">
        <w:t xml:space="preserve"> </w:t>
      </w:r>
      <w:r w:rsidR="00E54281" w:rsidRPr="00E54281">
        <w:t>border="1"</w:t>
      </w:r>
      <w:r w:rsidRPr="00E448BB">
        <w:t xml:space="preserve">&gt; </w:t>
      </w:r>
    </w:p>
    <w:p w14:paraId="05E22403" w14:textId="77777777" w:rsidR="00E448BB" w:rsidRDefault="00E448BB" w:rsidP="00E54281">
      <w:pPr>
        <w:pStyle w:val="manguon"/>
      </w:pPr>
      <w:r w:rsidRPr="00E448BB">
        <w:t xml:space="preserve">&lt;tr&gt; </w:t>
      </w:r>
    </w:p>
    <w:p w14:paraId="77A8905A" w14:textId="61D978AF" w:rsidR="00E448BB" w:rsidRDefault="00E448BB" w:rsidP="00E54281">
      <w:pPr>
        <w:pStyle w:val="manguon"/>
      </w:pPr>
      <w:r>
        <w:t xml:space="preserve">    </w:t>
      </w:r>
      <w:r w:rsidRPr="00E448BB">
        <w:t>&lt;th&gt;</w:t>
      </w:r>
      <w:r w:rsidR="00E54281" w:rsidRPr="00E54281">
        <w:t>Tên sản phẩm</w:t>
      </w:r>
      <w:r w:rsidRPr="00E448BB">
        <w:t xml:space="preserve">&lt;/th&gt; </w:t>
      </w:r>
    </w:p>
    <w:p w14:paraId="7C7A135F" w14:textId="3DF2D241" w:rsidR="00E448BB" w:rsidRDefault="00E448BB" w:rsidP="00E54281">
      <w:pPr>
        <w:pStyle w:val="manguon"/>
      </w:pPr>
      <w:r>
        <w:t xml:space="preserve">    </w:t>
      </w:r>
      <w:r w:rsidRPr="00E448BB">
        <w:t>&lt;th&gt;</w:t>
      </w:r>
      <w:r w:rsidR="00E54281" w:rsidRPr="00E54281">
        <w:t>Giá bán</w:t>
      </w:r>
      <w:r w:rsidRPr="00E448BB">
        <w:t xml:space="preserve">&lt;/th&gt; </w:t>
      </w:r>
    </w:p>
    <w:p w14:paraId="08EBC89D" w14:textId="77777777" w:rsidR="00E448BB" w:rsidRDefault="00E448BB" w:rsidP="00E54281">
      <w:pPr>
        <w:pStyle w:val="manguon"/>
      </w:pPr>
      <w:r w:rsidRPr="00E448BB">
        <w:t xml:space="preserve">&lt;/tr&gt; </w:t>
      </w:r>
    </w:p>
    <w:p w14:paraId="213529B7" w14:textId="77777777" w:rsidR="00E448BB" w:rsidRDefault="00E448BB" w:rsidP="00E54281">
      <w:pPr>
        <w:pStyle w:val="manguon"/>
      </w:pPr>
      <w:r w:rsidRPr="00E448BB">
        <w:t xml:space="preserve">&lt;tr&gt; </w:t>
      </w:r>
    </w:p>
    <w:p w14:paraId="12079413" w14:textId="08632CB7" w:rsidR="00E448BB" w:rsidRDefault="00E448BB" w:rsidP="00E54281">
      <w:pPr>
        <w:pStyle w:val="manguon"/>
      </w:pPr>
      <w:r>
        <w:t xml:space="preserve">    </w:t>
      </w:r>
      <w:r w:rsidRPr="00E448BB">
        <w:t>&lt;td&gt;</w:t>
      </w:r>
      <w:r w:rsidR="00E54281" w:rsidRPr="00E54281">
        <w:t>Kẹo Chỉ</w:t>
      </w:r>
      <w:r w:rsidRPr="00E448BB">
        <w:t>&lt;/td&gt;</w:t>
      </w:r>
    </w:p>
    <w:p w14:paraId="56179ADC" w14:textId="76482AF8" w:rsidR="00E448BB" w:rsidRDefault="00E448BB" w:rsidP="00E54281">
      <w:pPr>
        <w:pStyle w:val="manguon"/>
      </w:pPr>
      <w:r>
        <w:t xml:space="preserve">   </w:t>
      </w:r>
      <w:r w:rsidRPr="00E448BB">
        <w:t xml:space="preserve"> &lt;td&gt;</w:t>
      </w:r>
      <w:r w:rsidR="00E54281" w:rsidRPr="00E54281">
        <w:t>8.000đ</w:t>
      </w:r>
      <w:r w:rsidRPr="00E448BB">
        <w:t xml:space="preserve">&lt;/td&gt; </w:t>
      </w:r>
    </w:p>
    <w:p w14:paraId="31DB4F5A" w14:textId="77777777" w:rsidR="00E448BB" w:rsidRDefault="00E448BB" w:rsidP="00E54281">
      <w:pPr>
        <w:pStyle w:val="manguon"/>
      </w:pPr>
      <w:r w:rsidRPr="00E448BB">
        <w:t xml:space="preserve">&lt;/tr&gt; </w:t>
      </w:r>
    </w:p>
    <w:p w14:paraId="3038A6B2" w14:textId="629CBBBE" w:rsidR="00E448BB" w:rsidRDefault="00E448BB" w:rsidP="00E54281">
      <w:pPr>
        <w:pStyle w:val="manguon"/>
      </w:pPr>
      <w:r w:rsidRPr="00E448BB">
        <w:t>&lt;/table&gt;</w:t>
      </w:r>
    </w:p>
    <w:p w14:paraId="04848641" w14:textId="7FAAE863" w:rsidR="00E54281" w:rsidRDefault="00E54281" w:rsidP="00E54281">
      <w:pPr>
        <w:pStyle w:val="noidung"/>
      </w:pPr>
      <w:r>
        <w:lastRenderedPageBreak/>
        <w:t>Kết quả minh họa:</w:t>
      </w:r>
    </w:p>
    <w:p w14:paraId="17E22F94" w14:textId="24C4D848" w:rsidR="00E54281" w:rsidRPr="00E448BB" w:rsidRDefault="00E54281" w:rsidP="00E54281">
      <w:pPr>
        <w:pStyle w:val="noidung"/>
        <w:jc w:val="center"/>
      </w:pPr>
      <w:r w:rsidRPr="00E54281">
        <w:rPr>
          <w:noProof/>
        </w:rPr>
        <w:drawing>
          <wp:inline distT="0" distB="0" distL="0" distR="0" wp14:anchorId="2EAA14CE" wp14:editId="16CFE0FE">
            <wp:extent cx="1888680" cy="618978"/>
            <wp:effectExtent l="152400" t="114300" r="149860" b="143510"/>
            <wp:docPr id="207013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31071" name=""/>
                    <pic:cNvPicPr/>
                  </pic:nvPicPr>
                  <pic:blipFill>
                    <a:blip r:embed="rId17"/>
                    <a:stretch>
                      <a:fillRect/>
                    </a:stretch>
                  </pic:blipFill>
                  <pic:spPr>
                    <a:xfrm>
                      <a:off x="0" y="0"/>
                      <a:ext cx="1895551" cy="621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774812" w14:textId="3330B877" w:rsidR="00133E77" w:rsidRDefault="009B5C27" w:rsidP="006B11AE">
      <w:pPr>
        <w:rPr>
          <w:rStyle w:val="Heading4Char"/>
          <w:b w:val="0"/>
          <w:bCs w:val="0"/>
          <w:szCs w:val="26"/>
        </w:rPr>
      </w:pPr>
      <w:r w:rsidRPr="001349EC">
        <w:rPr>
          <w:rStyle w:val="Heading4Char"/>
          <w:b w:val="0"/>
          <w:bCs w:val="0"/>
          <w:szCs w:val="26"/>
        </w:rPr>
        <w:t>2.5.2.7</w:t>
      </w:r>
      <w:r w:rsidR="000F3B02" w:rsidRPr="001349EC">
        <w:rPr>
          <w:rStyle w:val="Heading4Char"/>
          <w:b w:val="0"/>
          <w:bCs w:val="0"/>
          <w:szCs w:val="26"/>
        </w:rPr>
        <w:t>.</w:t>
      </w:r>
      <w:r w:rsidRPr="001263D3">
        <w:rPr>
          <w:rFonts w:cs="Times New Roman"/>
          <w:b/>
          <w:bCs/>
          <w:szCs w:val="26"/>
        </w:rPr>
        <w:t xml:space="preserve"> </w:t>
      </w:r>
      <w:r w:rsidR="00133E77" w:rsidRPr="001349EC">
        <w:rPr>
          <w:rStyle w:val="Heading4Char"/>
          <w:b w:val="0"/>
          <w:bCs w:val="0"/>
          <w:szCs w:val="26"/>
        </w:rPr>
        <w:t>Thẻ biểu mẫu</w:t>
      </w:r>
    </w:p>
    <w:p w14:paraId="29E6ECB3" w14:textId="77777777" w:rsidR="00E54281" w:rsidRPr="00E54281" w:rsidRDefault="00E54281" w:rsidP="00E54281">
      <w:pPr>
        <w:pStyle w:val="noidung"/>
      </w:pPr>
      <w:r w:rsidRPr="00E54281">
        <w:t>Thẻ biểu mẫu (Form) trong HTML được sử dụng để thu thập thông tin từ người dùng và gửi dữ liệu đến máy chủ hoặc xử lý bằng JavaScript. Đây là thành phần quan trọng trong hầu hết các website hiện đại, đặc biệt là các trang đăng ký, đăng nhập, liên hệ, tìm kiếm và đặt hàng trực tuyến.</w:t>
      </w:r>
    </w:p>
    <w:p w14:paraId="1B134F78" w14:textId="77777777" w:rsidR="00E54281" w:rsidRPr="00E54281" w:rsidRDefault="00E54281" w:rsidP="00E54281">
      <w:pPr>
        <w:pStyle w:val="noidung"/>
      </w:pPr>
      <w:r w:rsidRPr="00E54281">
        <w:t>Thẻ &lt;form&gt; đóng vai trò là vùng chứa các thành phần nhập liệu như ô văn bản, nút chọn, danh sách lựa chọn và nút gửi dữ liệu. Khi người dùng nhập thông tin và nhấn nút gửi, dữ liệu sẽ được xử lý theo phương thức đã được lập trình.</w:t>
      </w:r>
    </w:p>
    <w:p w14:paraId="4EDC6A29" w14:textId="77777777" w:rsidR="00E54281" w:rsidRPr="00E54281" w:rsidRDefault="00E54281" w:rsidP="00E54281">
      <w:pPr>
        <w:pStyle w:val="noidung"/>
      </w:pPr>
      <w:r w:rsidRPr="00E54281">
        <w:t>Một số thẻ thường được sử dụng trong biểu mẫu gồm:</w:t>
      </w:r>
    </w:p>
    <w:p w14:paraId="78E1903E" w14:textId="77777777" w:rsidR="00E54281" w:rsidRPr="00E54281" w:rsidRDefault="00E54281" w:rsidP="00E54281">
      <w:pPr>
        <w:pStyle w:val="noidung"/>
      </w:pPr>
      <w:r w:rsidRPr="00E54281">
        <w:t>&lt;form&gt;: Tạo biểu mẫu và chứa toàn bộ các thành phần nhập liệu.</w:t>
      </w:r>
    </w:p>
    <w:p w14:paraId="00678334" w14:textId="77777777" w:rsidR="00E54281" w:rsidRPr="00E54281" w:rsidRDefault="00E54281" w:rsidP="00E54281">
      <w:pPr>
        <w:pStyle w:val="noidung"/>
      </w:pPr>
      <w:r w:rsidRPr="00E54281">
        <w:t>&lt;input&gt;: Tạo ô nhập dữ liệu như họ tên, email, số điện thoại hoặc mật khẩu.</w:t>
      </w:r>
    </w:p>
    <w:p w14:paraId="1E210BEE" w14:textId="77777777" w:rsidR="00E54281" w:rsidRPr="00E54281" w:rsidRDefault="00E54281" w:rsidP="00E54281">
      <w:pPr>
        <w:pStyle w:val="noidung"/>
      </w:pPr>
      <w:r w:rsidRPr="00E54281">
        <w:t>&lt;select&gt;: Tạo danh sách lựa chọn (Dropdown List) để người dùng chọn một hoặc nhiều giá trị.</w:t>
      </w:r>
    </w:p>
    <w:p w14:paraId="74D3591D" w14:textId="77777777" w:rsidR="00E54281" w:rsidRPr="00E54281" w:rsidRDefault="00E54281" w:rsidP="00E54281">
      <w:pPr>
        <w:pStyle w:val="noidung"/>
      </w:pPr>
      <w:r w:rsidRPr="00E54281">
        <w:t>&lt;textarea&gt;: Tạo vùng nhập văn bản nhiều dòng, thường dùng để nhập ý kiến hoặc nội dung liên hệ.</w:t>
      </w:r>
    </w:p>
    <w:p w14:paraId="6B0EA9D7" w14:textId="77777777" w:rsidR="00E54281" w:rsidRPr="00E54281" w:rsidRDefault="00E54281" w:rsidP="00E54281">
      <w:pPr>
        <w:pStyle w:val="noidung"/>
      </w:pPr>
      <w:r w:rsidRPr="00E54281">
        <w:t>&lt;button&gt;: Tạo nút thực hiện các thao tác như gửi, lưu hoặc hủy.</w:t>
      </w:r>
    </w:p>
    <w:p w14:paraId="2C968422" w14:textId="77777777" w:rsidR="00E54281" w:rsidRPr="00E54281" w:rsidRDefault="00E54281" w:rsidP="00E54281">
      <w:pPr>
        <w:pStyle w:val="noidung"/>
      </w:pPr>
      <w:r w:rsidRPr="00E54281">
        <w:t>Việc sử dụng biểu mẫu giúp website tăng khả năng tương tác với người dùng và hỗ trợ thu thập thông tin một cách thuận tiện, nhanh chóng.</w:t>
      </w:r>
    </w:p>
    <w:p w14:paraId="2E9A5F83" w14:textId="6A1B21D4" w:rsidR="00E54281" w:rsidRDefault="00E54281" w:rsidP="00E54281">
      <w:pPr>
        <w:pStyle w:val="noidung"/>
      </w:pPr>
      <w:r>
        <w:t>VD:</w:t>
      </w:r>
    </w:p>
    <w:p w14:paraId="7046E8E0" w14:textId="77777777" w:rsidR="00E54281" w:rsidRDefault="00E54281" w:rsidP="00E54281">
      <w:pPr>
        <w:pStyle w:val="manguon"/>
      </w:pPr>
      <w:r w:rsidRPr="00E54281">
        <w:t xml:space="preserve">&lt;form&gt; </w:t>
      </w:r>
    </w:p>
    <w:p w14:paraId="7CDE3C10" w14:textId="0D1F1D21" w:rsidR="00E54281" w:rsidRDefault="00E54281" w:rsidP="00E54281">
      <w:pPr>
        <w:pStyle w:val="manguon"/>
      </w:pPr>
      <w:r>
        <w:t xml:space="preserve">   </w:t>
      </w:r>
      <w:r w:rsidRPr="00E54281">
        <w:t xml:space="preserve">&lt;label&gt;Họ và tên:&lt;/label&gt; </w:t>
      </w:r>
    </w:p>
    <w:p w14:paraId="325FFF24" w14:textId="12D96C98" w:rsidR="00E54281" w:rsidRDefault="00E54281" w:rsidP="00E54281">
      <w:pPr>
        <w:pStyle w:val="manguon"/>
      </w:pPr>
      <w:r>
        <w:t xml:space="preserve">   </w:t>
      </w:r>
      <w:r w:rsidRPr="00E54281">
        <w:t xml:space="preserve">&lt;input type="text" name="hoten"&gt; </w:t>
      </w:r>
    </w:p>
    <w:p w14:paraId="53114CC4" w14:textId="561D63E5" w:rsidR="00E54281" w:rsidRDefault="00E54281" w:rsidP="00E54281">
      <w:pPr>
        <w:pStyle w:val="manguon"/>
      </w:pPr>
      <w:r>
        <w:t xml:space="preserve">   </w:t>
      </w:r>
      <w:r w:rsidRPr="00E54281">
        <w:t xml:space="preserve">&lt;br&gt;&lt;br&gt; </w:t>
      </w:r>
    </w:p>
    <w:p w14:paraId="72D8F2A5" w14:textId="437EA05C" w:rsidR="00E54281" w:rsidRDefault="00E54281" w:rsidP="00E54281">
      <w:pPr>
        <w:pStyle w:val="manguon"/>
      </w:pPr>
      <w:r>
        <w:t xml:space="preserve">   </w:t>
      </w:r>
      <w:r w:rsidRPr="00E54281">
        <w:t xml:space="preserve">&lt;label&gt;Loại sản phẩm:&lt;/label&gt; </w:t>
      </w:r>
    </w:p>
    <w:p w14:paraId="72F91880" w14:textId="0EFA7671" w:rsidR="00E54281" w:rsidRDefault="00E54281" w:rsidP="00E54281">
      <w:pPr>
        <w:pStyle w:val="manguon"/>
      </w:pPr>
      <w:r>
        <w:t xml:space="preserve">   </w:t>
      </w:r>
      <w:r w:rsidRPr="00E54281">
        <w:t xml:space="preserve">&lt;select name="loai"&gt; </w:t>
      </w:r>
    </w:p>
    <w:p w14:paraId="4FF884B9" w14:textId="34EF0BAE" w:rsidR="00E54281" w:rsidRDefault="00E54281" w:rsidP="00E54281">
      <w:pPr>
        <w:pStyle w:val="manguon"/>
        <w:ind w:firstLine="720"/>
      </w:pPr>
      <w:r>
        <w:lastRenderedPageBreak/>
        <w:t xml:space="preserve">       </w:t>
      </w:r>
      <w:r w:rsidRPr="00E54281">
        <w:t xml:space="preserve">&lt;option&gt;Kẹo tuổi thơ&lt;/option&gt; </w:t>
      </w:r>
    </w:p>
    <w:p w14:paraId="3DB04EDA" w14:textId="146D01E9" w:rsidR="00E54281" w:rsidRDefault="00E54281" w:rsidP="00E54281">
      <w:pPr>
        <w:pStyle w:val="manguon"/>
      </w:pPr>
      <w:r>
        <w:t xml:space="preserve">       </w:t>
      </w:r>
      <w:r w:rsidRPr="00E54281">
        <w:t xml:space="preserve">&lt;option&gt;Đồ ăn vặt mặn&lt;/option&gt; </w:t>
      </w:r>
    </w:p>
    <w:p w14:paraId="065325B7" w14:textId="399E9954" w:rsidR="00E54281" w:rsidRDefault="00E54281" w:rsidP="00E54281">
      <w:pPr>
        <w:pStyle w:val="manguon"/>
      </w:pPr>
      <w:r>
        <w:t xml:space="preserve">       </w:t>
      </w:r>
      <w:r w:rsidRPr="00E54281">
        <w:t xml:space="preserve">&lt;option&gt;Đồ ăn lạnh&lt;/option&gt; </w:t>
      </w:r>
    </w:p>
    <w:p w14:paraId="385D797E" w14:textId="77777777" w:rsidR="00E54281" w:rsidRDefault="00E54281" w:rsidP="00E54281">
      <w:pPr>
        <w:pStyle w:val="manguon"/>
      </w:pPr>
      <w:r>
        <w:t xml:space="preserve">    </w:t>
      </w:r>
      <w:r w:rsidRPr="00E54281">
        <w:t xml:space="preserve">&lt;/select&gt; </w:t>
      </w:r>
    </w:p>
    <w:p w14:paraId="4CBF8321" w14:textId="2F563D49" w:rsidR="00E54281" w:rsidRDefault="00E54281" w:rsidP="00E54281">
      <w:pPr>
        <w:pStyle w:val="manguon"/>
      </w:pPr>
      <w:r>
        <w:t xml:space="preserve">   </w:t>
      </w:r>
      <w:r w:rsidRPr="00E54281">
        <w:t xml:space="preserve">&lt;br&gt;&lt;br&gt; </w:t>
      </w:r>
    </w:p>
    <w:p w14:paraId="7A5B33D8" w14:textId="0DC3E1D3" w:rsidR="00E54281" w:rsidRDefault="00E54281" w:rsidP="00E54281">
      <w:pPr>
        <w:pStyle w:val="manguon"/>
      </w:pPr>
      <w:r>
        <w:t xml:space="preserve">    </w:t>
      </w:r>
      <w:r w:rsidRPr="00E54281">
        <w:t xml:space="preserve">&lt;label&gt;Nội dung liên hệ:&lt;/label&gt; </w:t>
      </w:r>
    </w:p>
    <w:p w14:paraId="2A08A6F6" w14:textId="3FC59D36" w:rsidR="00E54281" w:rsidRDefault="00E54281" w:rsidP="00E54281">
      <w:pPr>
        <w:pStyle w:val="manguon"/>
      </w:pPr>
      <w:r>
        <w:t xml:space="preserve">    </w:t>
      </w:r>
      <w:r w:rsidRPr="00E54281">
        <w:t xml:space="preserve">&lt;textarea rows="4" cols="30"&gt;&lt;/textarea&gt; </w:t>
      </w:r>
    </w:p>
    <w:p w14:paraId="15D56B69" w14:textId="7A86FE2D" w:rsidR="00E54281" w:rsidRDefault="00E54281" w:rsidP="00E54281">
      <w:pPr>
        <w:pStyle w:val="manguon"/>
      </w:pPr>
      <w:r>
        <w:t xml:space="preserve">    </w:t>
      </w:r>
      <w:r w:rsidRPr="00E54281">
        <w:t xml:space="preserve">&lt;br&gt;&lt;br&gt; </w:t>
      </w:r>
    </w:p>
    <w:p w14:paraId="36ED56A6" w14:textId="2C492DBE" w:rsidR="00E54281" w:rsidRDefault="00E54281" w:rsidP="00E54281">
      <w:pPr>
        <w:pStyle w:val="manguon"/>
      </w:pPr>
      <w:r>
        <w:t xml:space="preserve">    </w:t>
      </w:r>
      <w:r w:rsidRPr="00E54281">
        <w:t xml:space="preserve">&lt;button type="submit"&gt;Gửi&lt;/button&gt; </w:t>
      </w:r>
    </w:p>
    <w:p w14:paraId="030D9305" w14:textId="37865165" w:rsidR="00E54281" w:rsidRDefault="00E54281" w:rsidP="00E54281">
      <w:pPr>
        <w:pStyle w:val="manguon"/>
      </w:pPr>
      <w:r w:rsidRPr="00E54281">
        <w:t>&lt;/form&gt;</w:t>
      </w:r>
    </w:p>
    <w:p w14:paraId="7D10338B" w14:textId="701327D5" w:rsidR="00E54281" w:rsidRDefault="00E54281" w:rsidP="00E54281">
      <w:pPr>
        <w:pStyle w:val="noidung"/>
      </w:pPr>
      <w:r>
        <w:t>Kết quả minh quả:</w:t>
      </w:r>
      <w:r w:rsidR="00A738A5" w:rsidRPr="00A738A5">
        <w:rPr>
          <w:noProof/>
        </w:rPr>
        <w:t xml:space="preserve"> </w:t>
      </w:r>
    </w:p>
    <w:p w14:paraId="18CA429F" w14:textId="78ED8859" w:rsidR="00E54281" w:rsidRPr="001263D3" w:rsidRDefault="00A738A5" w:rsidP="00E54281">
      <w:pPr>
        <w:pStyle w:val="noidung"/>
        <w:jc w:val="center"/>
      </w:pPr>
      <w:r w:rsidRPr="00E54281">
        <w:rPr>
          <w:noProof/>
        </w:rPr>
        <w:drawing>
          <wp:inline distT="0" distB="0" distL="0" distR="0" wp14:anchorId="4B94A55C" wp14:editId="56FACAE7">
            <wp:extent cx="2945915" cy="1470025"/>
            <wp:effectExtent l="133350" t="114300" r="121285" b="168275"/>
            <wp:docPr id="172980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01699" name=""/>
                    <pic:cNvPicPr/>
                  </pic:nvPicPr>
                  <pic:blipFill>
                    <a:blip r:embed="rId18"/>
                    <a:stretch>
                      <a:fillRect/>
                    </a:stretch>
                  </pic:blipFill>
                  <pic:spPr>
                    <a:xfrm>
                      <a:off x="0" y="0"/>
                      <a:ext cx="2953192" cy="14736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BEBDAD7" w14:textId="19CEE4D9" w:rsidR="00133E77" w:rsidRPr="001349EC" w:rsidRDefault="00133E77" w:rsidP="002236E6">
      <w:pPr>
        <w:pStyle w:val="Heading3"/>
        <w:rPr>
          <w:rStyle w:val="Heading3Char"/>
          <w:rFonts w:cs="Times New Roman"/>
          <w:b/>
          <w:szCs w:val="26"/>
        </w:rPr>
      </w:pPr>
      <w:bookmarkStart w:id="22" w:name="_Toc231942718"/>
      <w:r w:rsidRPr="001349EC">
        <w:rPr>
          <w:rStyle w:val="Heading3Char"/>
          <w:rFonts w:cs="Times New Roman"/>
          <w:b/>
          <w:szCs w:val="26"/>
        </w:rPr>
        <w:t>Thuộc tính trong HTML</w:t>
      </w:r>
      <w:bookmarkEnd w:id="22"/>
    </w:p>
    <w:p w14:paraId="223771A7" w14:textId="220745F5" w:rsidR="00133E77" w:rsidRPr="001349EC" w:rsidRDefault="00133E77" w:rsidP="002236E6">
      <w:pPr>
        <w:pStyle w:val="Heading4"/>
        <w:rPr>
          <w:rStyle w:val="Heading4Char"/>
          <w:i/>
          <w:iCs/>
          <w:szCs w:val="26"/>
        </w:rPr>
      </w:pPr>
      <w:r w:rsidRPr="001349EC">
        <w:rPr>
          <w:rStyle w:val="Heading4Char"/>
          <w:i/>
          <w:iCs/>
          <w:szCs w:val="26"/>
        </w:rPr>
        <w:t>Khái niệm</w:t>
      </w:r>
    </w:p>
    <w:p w14:paraId="4B41A318" w14:textId="77777777" w:rsidR="00DB6137" w:rsidRDefault="00DB6137" w:rsidP="00DB6137">
      <w:pPr>
        <w:pStyle w:val="noidung"/>
      </w:pPr>
      <w:r>
        <w:t>Thuộc tính (Attribute) trong HTML là các thông tin bổ sung được khai báo bên trong thẻ mở nhằm xác định đặc điểm, hành vi hoặc cách hiển thị của phần tử trên trang web. Thuộc tính giúp người lập trình kiểm soát và tùy chỉnh các thành phần HTML theo mục đích sử dụng, từ đó làm cho giao diện trở nên linh hoạt và dễ quản lý hơn.</w:t>
      </w:r>
    </w:p>
    <w:p w14:paraId="301AA690" w14:textId="77777777" w:rsidR="00DB6137" w:rsidRDefault="00DB6137" w:rsidP="00DB6137">
      <w:pPr>
        <w:pStyle w:val="noidung"/>
      </w:pPr>
      <w:r>
        <w:t xml:space="preserve">Mỗi thuộc tính thường bao gồm </w:t>
      </w:r>
      <w:r>
        <w:rPr>
          <w:rStyle w:val="Strong"/>
        </w:rPr>
        <w:t>tên thuộc tính</w:t>
      </w:r>
      <w:r>
        <w:t xml:space="preserve"> và </w:t>
      </w:r>
      <w:r>
        <w:rPr>
          <w:rStyle w:val="Strong"/>
        </w:rPr>
        <w:t>giá trị</w:t>
      </w:r>
      <w:r>
        <w:t>, được viết theo cú pháp:</w:t>
      </w:r>
    </w:p>
    <w:p w14:paraId="0974A9CC" w14:textId="77777777" w:rsidR="00DB6137" w:rsidRDefault="00DB6137" w:rsidP="00DB6137">
      <w:pPr>
        <w:pStyle w:val="manguon"/>
      </w:pPr>
      <w:r>
        <w:rPr>
          <w:rStyle w:val="HTMLCode"/>
          <w:rFonts w:eastAsiaTheme="minorHAnsi"/>
        </w:rPr>
        <w:t>&lt;tên_thẻ tên_thuộc_tính="giá_trị"&gt;</w:t>
      </w:r>
    </w:p>
    <w:p w14:paraId="34423C0B" w14:textId="77777777" w:rsidR="00DB6137" w:rsidRDefault="00DB6137" w:rsidP="006B11AE">
      <w:pPr>
        <w:rPr>
          <w:rFonts w:cs="Times New Roman"/>
          <w:b/>
          <w:bCs/>
          <w:szCs w:val="26"/>
        </w:rPr>
      </w:pPr>
    </w:p>
    <w:p w14:paraId="2FBBC10F" w14:textId="50D91D34" w:rsidR="00133E77" w:rsidRPr="001263D3" w:rsidRDefault="00133E77" w:rsidP="00DB6137">
      <w:pPr>
        <w:pStyle w:val="noidung"/>
      </w:pPr>
      <w:r w:rsidRPr="001263D3">
        <w:t>Ví dụ:</w:t>
      </w:r>
    </w:p>
    <w:p w14:paraId="0093DBF3" w14:textId="5E726841" w:rsidR="006B11AE" w:rsidRDefault="00133E77" w:rsidP="006130CD">
      <w:pPr>
        <w:pStyle w:val="manguon"/>
      </w:pPr>
      <w:r w:rsidRPr="001263D3">
        <w:t>&lt;a href="https://google.com"&gt;Google&lt;/a&gt;</w:t>
      </w:r>
    </w:p>
    <w:p w14:paraId="31B07EEE" w14:textId="7925C0B2" w:rsidR="006130CD" w:rsidRDefault="006130CD" w:rsidP="006130CD">
      <w:pPr>
        <w:pStyle w:val="noidung"/>
      </w:pPr>
      <w:r>
        <w:lastRenderedPageBreak/>
        <w:t>Kết quả minh họa:</w:t>
      </w:r>
    </w:p>
    <w:p w14:paraId="1667164C" w14:textId="13C6792D" w:rsidR="006130CD" w:rsidRPr="001263D3" w:rsidRDefault="006130CD" w:rsidP="006130CD">
      <w:pPr>
        <w:pStyle w:val="noidung"/>
        <w:jc w:val="center"/>
      </w:pPr>
      <w:r w:rsidRPr="006130CD">
        <w:rPr>
          <w:noProof/>
        </w:rPr>
        <w:drawing>
          <wp:inline distT="0" distB="0" distL="0" distR="0" wp14:anchorId="402373DC" wp14:editId="0950F556">
            <wp:extent cx="2863997" cy="1187511"/>
            <wp:effectExtent l="133350" t="114300" r="127000" b="165100"/>
            <wp:docPr id="132198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82013" name=""/>
                    <pic:cNvPicPr/>
                  </pic:nvPicPr>
                  <pic:blipFill>
                    <a:blip r:embed="rId19"/>
                    <a:stretch>
                      <a:fillRect/>
                    </a:stretch>
                  </pic:blipFill>
                  <pic:spPr>
                    <a:xfrm>
                      <a:off x="0" y="0"/>
                      <a:ext cx="2863997" cy="118751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96A48F" w14:textId="3B484803" w:rsidR="00133E77" w:rsidRDefault="00133E77" w:rsidP="002236E6">
      <w:pPr>
        <w:pStyle w:val="Heading4"/>
        <w:rPr>
          <w:rStyle w:val="Heading4Char"/>
          <w:i/>
          <w:iCs/>
          <w:szCs w:val="26"/>
        </w:rPr>
      </w:pPr>
      <w:r w:rsidRPr="001349EC">
        <w:rPr>
          <w:rStyle w:val="Heading4Char"/>
          <w:i/>
          <w:iCs/>
          <w:szCs w:val="26"/>
        </w:rPr>
        <w:t>Một số thuộc tính phổ biến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0"/>
        <w:gridCol w:w="4320"/>
      </w:tblGrid>
      <w:tr w:rsidR="006130CD" w:rsidRPr="006130CD" w14:paraId="4BCE11D3" w14:textId="77777777" w:rsidTr="006130CD">
        <w:trPr>
          <w:tblCellSpacing w:w="15" w:type="dxa"/>
        </w:trPr>
        <w:tc>
          <w:tcPr>
            <w:tcW w:w="3285" w:type="dxa"/>
            <w:vAlign w:val="center"/>
            <w:hideMark/>
          </w:tcPr>
          <w:p w14:paraId="4A1078CD" w14:textId="77777777" w:rsidR="006130CD" w:rsidRPr="006130CD" w:rsidRDefault="006130CD" w:rsidP="006130CD">
            <w:pPr>
              <w:spacing w:after="0" w:line="240" w:lineRule="auto"/>
              <w:jc w:val="center"/>
              <w:rPr>
                <w:rFonts w:eastAsia="Times New Roman" w:cs="Times New Roman"/>
                <w:b/>
                <w:bCs/>
                <w:sz w:val="24"/>
                <w:szCs w:val="24"/>
              </w:rPr>
            </w:pPr>
            <w:r w:rsidRPr="006130CD">
              <w:rPr>
                <w:rFonts w:eastAsia="Times New Roman" w:cs="Times New Roman"/>
                <w:b/>
                <w:bCs/>
                <w:sz w:val="24"/>
                <w:szCs w:val="24"/>
              </w:rPr>
              <w:t>Thuộc tính</w:t>
            </w:r>
          </w:p>
        </w:tc>
        <w:tc>
          <w:tcPr>
            <w:tcW w:w="4275" w:type="dxa"/>
            <w:vAlign w:val="center"/>
            <w:hideMark/>
          </w:tcPr>
          <w:p w14:paraId="74F73C37" w14:textId="77777777" w:rsidR="006130CD" w:rsidRPr="006130CD" w:rsidRDefault="006130CD" w:rsidP="006130CD">
            <w:pPr>
              <w:spacing w:after="0" w:line="240" w:lineRule="auto"/>
              <w:jc w:val="center"/>
              <w:rPr>
                <w:rFonts w:eastAsia="Times New Roman" w:cs="Times New Roman"/>
                <w:b/>
                <w:bCs/>
                <w:sz w:val="24"/>
                <w:szCs w:val="24"/>
              </w:rPr>
            </w:pPr>
            <w:r w:rsidRPr="006130CD">
              <w:rPr>
                <w:rFonts w:eastAsia="Times New Roman" w:cs="Times New Roman"/>
                <w:b/>
                <w:bCs/>
                <w:sz w:val="24"/>
                <w:szCs w:val="24"/>
              </w:rPr>
              <w:t>Chức năng</w:t>
            </w:r>
          </w:p>
        </w:tc>
      </w:tr>
    </w:tbl>
    <w:p w14:paraId="3B8EB1A1" w14:textId="77777777" w:rsidR="006130CD" w:rsidRPr="006130CD" w:rsidRDefault="006130CD" w:rsidP="006130CD">
      <w:pPr>
        <w:spacing w:after="0" w:line="240" w:lineRule="auto"/>
        <w:jc w:val="center"/>
        <w:rPr>
          <w:rFonts w:eastAsia="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0"/>
        <w:gridCol w:w="4320"/>
      </w:tblGrid>
      <w:tr w:rsidR="006130CD" w:rsidRPr="006130CD" w14:paraId="5665A7FC" w14:textId="77777777" w:rsidTr="006130CD">
        <w:trPr>
          <w:tblCellSpacing w:w="15" w:type="dxa"/>
        </w:trPr>
        <w:tc>
          <w:tcPr>
            <w:tcW w:w="3285" w:type="dxa"/>
            <w:vAlign w:val="center"/>
            <w:hideMark/>
          </w:tcPr>
          <w:p w14:paraId="6C414F7E" w14:textId="77777777" w:rsidR="006130CD" w:rsidRPr="006130CD" w:rsidRDefault="006130CD" w:rsidP="006130CD">
            <w:pPr>
              <w:spacing w:after="0" w:line="240" w:lineRule="auto"/>
              <w:jc w:val="center"/>
              <w:rPr>
                <w:rFonts w:eastAsia="Times New Roman" w:cs="Times New Roman"/>
                <w:sz w:val="24"/>
                <w:szCs w:val="24"/>
              </w:rPr>
            </w:pPr>
            <w:r w:rsidRPr="006130CD">
              <w:rPr>
                <w:rFonts w:ascii="Courier New" w:eastAsia="Times New Roman" w:hAnsi="Courier New" w:cs="Courier New"/>
                <w:sz w:val="20"/>
                <w:szCs w:val="20"/>
              </w:rPr>
              <w:t>id</w:t>
            </w:r>
          </w:p>
        </w:tc>
        <w:tc>
          <w:tcPr>
            <w:tcW w:w="4275" w:type="dxa"/>
            <w:vAlign w:val="center"/>
            <w:hideMark/>
          </w:tcPr>
          <w:p w14:paraId="20938518" w14:textId="77777777" w:rsidR="006130CD" w:rsidRPr="006130CD" w:rsidRDefault="006130CD" w:rsidP="006130CD">
            <w:pPr>
              <w:spacing w:after="0" w:line="240" w:lineRule="auto"/>
              <w:jc w:val="center"/>
              <w:rPr>
                <w:rFonts w:eastAsia="Times New Roman" w:cs="Times New Roman"/>
                <w:sz w:val="24"/>
                <w:szCs w:val="24"/>
              </w:rPr>
            </w:pPr>
            <w:r w:rsidRPr="006130CD">
              <w:rPr>
                <w:rFonts w:eastAsia="Times New Roman" w:cs="Times New Roman"/>
                <w:sz w:val="24"/>
                <w:szCs w:val="24"/>
              </w:rPr>
              <w:t>Định danh duy nhất cho một phần tử</w:t>
            </w:r>
          </w:p>
        </w:tc>
      </w:tr>
    </w:tbl>
    <w:p w14:paraId="14EA4637" w14:textId="77777777" w:rsidR="006130CD" w:rsidRPr="006130CD" w:rsidRDefault="006130CD" w:rsidP="006130CD">
      <w:pPr>
        <w:spacing w:after="0" w:line="240" w:lineRule="auto"/>
        <w:jc w:val="center"/>
        <w:rPr>
          <w:rFonts w:eastAsia="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0"/>
        <w:gridCol w:w="4320"/>
      </w:tblGrid>
      <w:tr w:rsidR="006130CD" w:rsidRPr="006130CD" w14:paraId="3541E7A8" w14:textId="77777777" w:rsidTr="006130CD">
        <w:trPr>
          <w:tblCellSpacing w:w="15" w:type="dxa"/>
        </w:trPr>
        <w:tc>
          <w:tcPr>
            <w:tcW w:w="3285" w:type="dxa"/>
            <w:vAlign w:val="center"/>
            <w:hideMark/>
          </w:tcPr>
          <w:p w14:paraId="7A947362" w14:textId="77777777" w:rsidR="006130CD" w:rsidRPr="006130CD" w:rsidRDefault="006130CD" w:rsidP="006130CD">
            <w:pPr>
              <w:spacing w:after="0" w:line="240" w:lineRule="auto"/>
              <w:jc w:val="center"/>
              <w:rPr>
                <w:rFonts w:eastAsia="Times New Roman" w:cs="Times New Roman"/>
                <w:sz w:val="24"/>
                <w:szCs w:val="24"/>
              </w:rPr>
            </w:pPr>
            <w:r w:rsidRPr="006130CD">
              <w:rPr>
                <w:rFonts w:ascii="Courier New" w:eastAsia="Times New Roman" w:hAnsi="Courier New" w:cs="Courier New"/>
                <w:sz w:val="20"/>
                <w:szCs w:val="20"/>
              </w:rPr>
              <w:t>class</w:t>
            </w:r>
          </w:p>
        </w:tc>
        <w:tc>
          <w:tcPr>
            <w:tcW w:w="4275" w:type="dxa"/>
            <w:vAlign w:val="center"/>
            <w:hideMark/>
          </w:tcPr>
          <w:p w14:paraId="2C1B7AC7" w14:textId="77777777" w:rsidR="006130CD" w:rsidRPr="006130CD" w:rsidRDefault="006130CD" w:rsidP="006130CD">
            <w:pPr>
              <w:spacing w:after="0" w:line="240" w:lineRule="auto"/>
              <w:jc w:val="center"/>
              <w:rPr>
                <w:rFonts w:eastAsia="Times New Roman" w:cs="Times New Roman"/>
                <w:sz w:val="24"/>
                <w:szCs w:val="24"/>
              </w:rPr>
            </w:pPr>
            <w:r w:rsidRPr="006130CD">
              <w:rPr>
                <w:rFonts w:eastAsia="Times New Roman" w:cs="Times New Roman"/>
                <w:sz w:val="24"/>
                <w:szCs w:val="24"/>
              </w:rPr>
              <w:t>Nhóm các phần tử có cùng kiểu định dạng</w:t>
            </w:r>
          </w:p>
        </w:tc>
      </w:tr>
    </w:tbl>
    <w:p w14:paraId="3C60D6D2" w14:textId="77777777" w:rsidR="006130CD" w:rsidRPr="006130CD" w:rsidRDefault="006130CD" w:rsidP="006130CD">
      <w:pPr>
        <w:spacing w:after="0" w:line="240" w:lineRule="auto"/>
        <w:jc w:val="center"/>
        <w:rPr>
          <w:rFonts w:eastAsia="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0"/>
        <w:gridCol w:w="4320"/>
      </w:tblGrid>
      <w:tr w:rsidR="006130CD" w:rsidRPr="006130CD" w14:paraId="693813C1" w14:textId="77777777" w:rsidTr="006130CD">
        <w:trPr>
          <w:tblCellSpacing w:w="15" w:type="dxa"/>
        </w:trPr>
        <w:tc>
          <w:tcPr>
            <w:tcW w:w="3285" w:type="dxa"/>
            <w:vAlign w:val="center"/>
            <w:hideMark/>
          </w:tcPr>
          <w:p w14:paraId="6A1E185E" w14:textId="77777777" w:rsidR="006130CD" w:rsidRPr="006130CD" w:rsidRDefault="006130CD" w:rsidP="006130CD">
            <w:pPr>
              <w:spacing w:after="0" w:line="240" w:lineRule="auto"/>
              <w:jc w:val="center"/>
              <w:rPr>
                <w:rFonts w:eastAsia="Times New Roman" w:cs="Times New Roman"/>
                <w:sz w:val="24"/>
                <w:szCs w:val="24"/>
              </w:rPr>
            </w:pPr>
            <w:r w:rsidRPr="006130CD">
              <w:rPr>
                <w:rFonts w:ascii="Courier New" w:eastAsia="Times New Roman" w:hAnsi="Courier New" w:cs="Courier New"/>
                <w:sz w:val="20"/>
                <w:szCs w:val="20"/>
              </w:rPr>
              <w:t>href</w:t>
            </w:r>
          </w:p>
        </w:tc>
        <w:tc>
          <w:tcPr>
            <w:tcW w:w="4275" w:type="dxa"/>
            <w:vAlign w:val="center"/>
            <w:hideMark/>
          </w:tcPr>
          <w:p w14:paraId="1F99C570" w14:textId="77777777" w:rsidR="006130CD" w:rsidRPr="006130CD" w:rsidRDefault="006130CD" w:rsidP="006130CD">
            <w:pPr>
              <w:spacing w:after="0" w:line="240" w:lineRule="auto"/>
              <w:jc w:val="center"/>
              <w:rPr>
                <w:rFonts w:eastAsia="Times New Roman" w:cs="Times New Roman"/>
                <w:sz w:val="24"/>
                <w:szCs w:val="24"/>
              </w:rPr>
            </w:pPr>
            <w:r w:rsidRPr="006130CD">
              <w:rPr>
                <w:rFonts w:eastAsia="Times New Roman" w:cs="Times New Roman"/>
                <w:sz w:val="24"/>
                <w:szCs w:val="24"/>
              </w:rPr>
              <w:t>Xác định địa chỉ liên kết</w:t>
            </w:r>
          </w:p>
        </w:tc>
      </w:tr>
    </w:tbl>
    <w:p w14:paraId="275ACA8D" w14:textId="77777777" w:rsidR="006130CD" w:rsidRPr="006130CD" w:rsidRDefault="006130CD" w:rsidP="006130CD">
      <w:pPr>
        <w:spacing w:after="0" w:line="240" w:lineRule="auto"/>
        <w:jc w:val="center"/>
        <w:rPr>
          <w:rFonts w:eastAsia="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5"/>
        <w:gridCol w:w="4320"/>
      </w:tblGrid>
      <w:tr w:rsidR="006130CD" w:rsidRPr="006130CD" w14:paraId="05ECFC76" w14:textId="77777777" w:rsidTr="006130CD">
        <w:trPr>
          <w:tblCellSpacing w:w="15" w:type="dxa"/>
        </w:trPr>
        <w:tc>
          <w:tcPr>
            <w:tcW w:w="3280" w:type="dxa"/>
            <w:vAlign w:val="center"/>
            <w:hideMark/>
          </w:tcPr>
          <w:p w14:paraId="61194B3A" w14:textId="77777777" w:rsidR="006130CD" w:rsidRPr="006130CD" w:rsidRDefault="006130CD" w:rsidP="006130CD">
            <w:pPr>
              <w:spacing w:after="0" w:line="240" w:lineRule="auto"/>
              <w:jc w:val="center"/>
              <w:rPr>
                <w:rFonts w:eastAsia="Times New Roman" w:cs="Times New Roman"/>
                <w:sz w:val="24"/>
                <w:szCs w:val="24"/>
              </w:rPr>
            </w:pPr>
            <w:r w:rsidRPr="006130CD">
              <w:rPr>
                <w:rFonts w:ascii="Courier New" w:eastAsia="Times New Roman" w:hAnsi="Courier New" w:cs="Courier New"/>
                <w:sz w:val="20"/>
                <w:szCs w:val="20"/>
              </w:rPr>
              <w:t>src</w:t>
            </w:r>
          </w:p>
        </w:tc>
        <w:tc>
          <w:tcPr>
            <w:tcW w:w="4275" w:type="dxa"/>
            <w:vAlign w:val="center"/>
            <w:hideMark/>
          </w:tcPr>
          <w:p w14:paraId="2267DF44" w14:textId="77777777" w:rsidR="006130CD" w:rsidRPr="006130CD" w:rsidRDefault="006130CD" w:rsidP="006130CD">
            <w:pPr>
              <w:spacing w:after="0" w:line="240" w:lineRule="auto"/>
              <w:jc w:val="center"/>
              <w:rPr>
                <w:rFonts w:eastAsia="Times New Roman" w:cs="Times New Roman"/>
                <w:sz w:val="24"/>
                <w:szCs w:val="24"/>
              </w:rPr>
            </w:pPr>
            <w:r w:rsidRPr="006130CD">
              <w:rPr>
                <w:rFonts w:eastAsia="Times New Roman" w:cs="Times New Roman"/>
                <w:sz w:val="24"/>
                <w:szCs w:val="24"/>
              </w:rPr>
              <w:t>Chỉ định đường dẫn của hình ảnh hoặc tệp</w:t>
            </w:r>
          </w:p>
        </w:tc>
      </w:tr>
    </w:tbl>
    <w:p w14:paraId="6F9DFCA7" w14:textId="77777777" w:rsidR="006130CD" w:rsidRPr="006130CD" w:rsidRDefault="006130CD" w:rsidP="006130CD">
      <w:pPr>
        <w:spacing w:after="0" w:line="240" w:lineRule="auto"/>
        <w:jc w:val="center"/>
        <w:rPr>
          <w:rFonts w:eastAsia="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0"/>
        <w:gridCol w:w="4320"/>
      </w:tblGrid>
      <w:tr w:rsidR="006130CD" w:rsidRPr="006130CD" w14:paraId="6EF259EA" w14:textId="77777777" w:rsidTr="006130CD">
        <w:trPr>
          <w:tblCellSpacing w:w="15" w:type="dxa"/>
        </w:trPr>
        <w:tc>
          <w:tcPr>
            <w:tcW w:w="3285" w:type="dxa"/>
            <w:vAlign w:val="center"/>
            <w:hideMark/>
          </w:tcPr>
          <w:p w14:paraId="1AF27EF1" w14:textId="77777777" w:rsidR="006130CD" w:rsidRPr="006130CD" w:rsidRDefault="006130CD" w:rsidP="006130CD">
            <w:pPr>
              <w:spacing w:after="0" w:line="240" w:lineRule="auto"/>
              <w:jc w:val="center"/>
              <w:rPr>
                <w:rFonts w:eastAsia="Times New Roman" w:cs="Times New Roman"/>
                <w:sz w:val="24"/>
                <w:szCs w:val="24"/>
              </w:rPr>
            </w:pPr>
            <w:r w:rsidRPr="006130CD">
              <w:rPr>
                <w:rFonts w:ascii="Courier New" w:eastAsia="Times New Roman" w:hAnsi="Courier New" w:cs="Courier New"/>
                <w:sz w:val="20"/>
                <w:szCs w:val="20"/>
              </w:rPr>
              <w:t>alt</w:t>
            </w:r>
          </w:p>
        </w:tc>
        <w:tc>
          <w:tcPr>
            <w:tcW w:w="4275" w:type="dxa"/>
            <w:vAlign w:val="center"/>
            <w:hideMark/>
          </w:tcPr>
          <w:p w14:paraId="63FCA928" w14:textId="77777777" w:rsidR="006130CD" w:rsidRPr="006130CD" w:rsidRDefault="006130CD" w:rsidP="006130CD">
            <w:pPr>
              <w:spacing w:after="0" w:line="240" w:lineRule="auto"/>
              <w:jc w:val="center"/>
              <w:rPr>
                <w:rFonts w:eastAsia="Times New Roman" w:cs="Times New Roman"/>
                <w:sz w:val="24"/>
                <w:szCs w:val="24"/>
              </w:rPr>
            </w:pPr>
            <w:r w:rsidRPr="006130CD">
              <w:rPr>
                <w:rFonts w:eastAsia="Times New Roman" w:cs="Times New Roman"/>
                <w:sz w:val="24"/>
                <w:szCs w:val="24"/>
              </w:rPr>
              <w:t>Mô tả nội dung hình ảnh khi không hiển thị được</w:t>
            </w:r>
          </w:p>
        </w:tc>
      </w:tr>
    </w:tbl>
    <w:p w14:paraId="627065E9" w14:textId="77777777" w:rsidR="006130CD" w:rsidRPr="006130CD" w:rsidRDefault="006130CD" w:rsidP="006130CD">
      <w:pPr>
        <w:spacing w:after="0" w:line="240" w:lineRule="auto"/>
        <w:jc w:val="center"/>
        <w:rPr>
          <w:rFonts w:eastAsia="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0"/>
        <w:gridCol w:w="4320"/>
      </w:tblGrid>
      <w:tr w:rsidR="006130CD" w:rsidRPr="006130CD" w14:paraId="39D093BC" w14:textId="77777777" w:rsidTr="006130CD">
        <w:trPr>
          <w:tblCellSpacing w:w="15" w:type="dxa"/>
        </w:trPr>
        <w:tc>
          <w:tcPr>
            <w:tcW w:w="3285" w:type="dxa"/>
            <w:vAlign w:val="center"/>
            <w:hideMark/>
          </w:tcPr>
          <w:p w14:paraId="0D0277E2" w14:textId="77777777" w:rsidR="006130CD" w:rsidRPr="006130CD" w:rsidRDefault="006130CD" w:rsidP="006130CD">
            <w:pPr>
              <w:spacing w:after="0" w:line="240" w:lineRule="auto"/>
              <w:jc w:val="center"/>
              <w:rPr>
                <w:rFonts w:eastAsia="Times New Roman" w:cs="Times New Roman"/>
                <w:sz w:val="24"/>
                <w:szCs w:val="24"/>
              </w:rPr>
            </w:pPr>
            <w:r w:rsidRPr="006130CD">
              <w:rPr>
                <w:rFonts w:ascii="Courier New" w:eastAsia="Times New Roman" w:hAnsi="Courier New" w:cs="Courier New"/>
                <w:sz w:val="20"/>
                <w:szCs w:val="20"/>
              </w:rPr>
              <w:t>width</w:t>
            </w:r>
          </w:p>
        </w:tc>
        <w:tc>
          <w:tcPr>
            <w:tcW w:w="4275" w:type="dxa"/>
            <w:vAlign w:val="center"/>
            <w:hideMark/>
          </w:tcPr>
          <w:p w14:paraId="32BDE395" w14:textId="77777777" w:rsidR="006130CD" w:rsidRPr="006130CD" w:rsidRDefault="006130CD" w:rsidP="006130CD">
            <w:pPr>
              <w:spacing w:after="0" w:line="240" w:lineRule="auto"/>
              <w:jc w:val="center"/>
              <w:rPr>
                <w:rFonts w:eastAsia="Times New Roman" w:cs="Times New Roman"/>
                <w:sz w:val="24"/>
                <w:szCs w:val="24"/>
              </w:rPr>
            </w:pPr>
            <w:r w:rsidRPr="006130CD">
              <w:rPr>
                <w:rFonts w:eastAsia="Times New Roman" w:cs="Times New Roman"/>
                <w:sz w:val="24"/>
                <w:szCs w:val="24"/>
              </w:rPr>
              <w:t>Quy định chiều rộng của phần tử</w:t>
            </w:r>
          </w:p>
        </w:tc>
      </w:tr>
    </w:tbl>
    <w:p w14:paraId="11C06D84" w14:textId="77777777" w:rsidR="006130CD" w:rsidRPr="006130CD" w:rsidRDefault="006130CD" w:rsidP="006130CD">
      <w:pPr>
        <w:spacing w:after="0" w:line="240" w:lineRule="auto"/>
        <w:jc w:val="center"/>
        <w:rPr>
          <w:rFonts w:eastAsia="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0"/>
        <w:gridCol w:w="4320"/>
      </w:tblGrid>
      <w:tr w:rsidR="006130CD" w:rsidRPr="006130CD" w14:paraId="2C89464D" w14:textId="77777777" w:rsidTr="006130CD">
        <w:trPr>
          <w:tblCellSpacing w:w="15" w:type="dxa"/>
        </w:trPr>
        <w:tc>
          <w:tcPr>
            <w:tcW w:w="3285" w:type="dxa"/>
            <w:vAlign w:val="center"/>
            <w:hideMark/>
          </w:tcPr>
          <w:p w14:paraId="1E3608BE" w14:textId="77777777" w:rsidR="006130CD" w:rsidRPr="006130CD" w:rsidRDefault="006130CD" w:rsidP="006130CD">
            <w:pPr>
              <w:spacing w:after="0" w:line="240" w:lineRule="auto"/>
              <w:jc w:val="center"/>
              <w:rPr>
                <w:rFonts w:eastAsia="Times New Roman" w:cs="Times New Roman"/>
                <w:sz w:val="24"/>
                <w:szCs w:val="24"/>
              </w:rPr>
            </w:pPr>
            <w:r w:rsidRPr="006130CD">
              <w:rPr>
                <w:rFonts w:ascii="Courier New" w:eastAsia="Times New Roman" w:hAnsi="Courier New" w:cs="Courier New"/>
                <w:sz w:val="20"/>
                <w:szCs w:val="20"/>
              </w:rPr>
              <w:t>height</w:t>
            </w:r>
          </w:p>
        </w:tc>
        <w:tc>
          <w:tcPr>
            <w:tcW w:w="4275" w:type="dxa"/>
            <w:vAlign w:val="center"/>
            <w:hideMark/>
          </w:tcPr>
          <w:p w14:paraId="19FA25CF" w14:textId="77777777" w:rsidR="006130CD" w:rsidRPr="006130CD" w:rsidRDefault="006130CD" w:rsidP="006130CD">
            <w:pPr>
              <w:spacing w:after="0" w:line="240" w:lineRule="auto"/>
              <w:jc w:val="center"/>
              <w:rPr>
                <w:rFonts w:eastAsia="Times New Roman" w:cs="Times New Roman"/>
                <w:sz w:val="24"/>
                <w:szCs w:val="24"/>
              </w:rPr>
            </w:pPr>
            <w:r w:rsidRPr="006130CD">
              <w:rPr>
                <w:rFonts w:eastAsia="Times New Roman" w:cs="Times New Roman"/>
                <w:sz w:val="24"/>
                <w:szCs w:val="24"/>
              </w:rPr>
              <w:t>Quy định chiều cao của phần tử</w:t>
            </w:r>
          </w:p>
        </w:tc>
      </w:tr>
    </w:tbl>
    <w:p w14:paraId="295AB21E" w14:textId="77777777" w:rsidR="006130CD" w:rsidRPr="006130CD" w:rsidRDefault="006130CD" w:rsidP="006130CD">
      <w:pPr>
        <w:spacing w:after="0" w:line="240" w:lineRule="auto"/>
        <w:jc w:val="center"/>
        <w:rPr>
          <w:rFonts w:eastAsia="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0"/>
        <w:gridCol w:w="4320"/>
      </w:tblGrid>
      <w:tr w:rsidR="006130CD" w:rsidRPr="006130CD" w14:paraId="54354EE4" w14:textId="77777777" w:rsidTr="006130CD">
        <w:trPr>
          <w:tblCellSpacing w:w="15" w:type="dxa"/>
        </w:trPr>
        <w:tc>
          <w:tcPr>
            <w:tcW w:w="3285" w:type="dxa"/>
            <w:vAlign w:val="center"/>
            <w:hideMark/>
          </w:tcPr>
          <w:p w14:paraId="177000F1" w14:textId="77777777" w:rsidR="006130CD" w:rsidRPr="006130CD" w:rsidRDefault="006130CD" w:rsidP="006130CD">
            <w:pPr>
              <w:spacing w:after="0" w:line="240" w:lineRule="auto"/>
              <w:jc w:val="center"/>
              <w:rPr>
                <w:rFonts w:eastAsia="Times New Roman" w:cs="Times New Roman"/>
                <w:sz w:val="24"/>
                <w:szCs w:val="24"/>
              </w:rPr>
            </w:pPr>
            <w:r w:rsidRPr="006130CD">
              <w:rPr>
                <w:rFonts w:ascii="Courier New" w:eastAsia="Times New Roman" w:hAnsi="Courier New" w:cs="Courier New"/>
                <w:sz w:val="20"/>
                <w:szCs w:val="20"/>
              </w:rPr>
              <w:t>title</w:t>
            </w:r>
          </w:p>
        </w:tc>
        <w:tc>
          <w:tcPr>
            <w:tcW w:w="4275" w:type="dxa"/>
            <w:vAlign w:val="center"/>
            <w:hideMark/>
          </w:tcPr>
          <w:p w14:paraId="3EE0E170" w14:textId="77777777" w:rsidR="006130CD" w:rsidRPr="006130CD" w:rsidRDefault="006130CD" w:rsidP="006130CD">
            <w:pPr>
              <w:spacing w:after="0" w:line="240" w:lineRule="auto"/>
              <w:jc w:val="center"/>
              <w:rPr>
                <w:rFonts w:eastAsia="Times New Roman" w:cs="Times New Roman"/>
                <w:sz w:val="24"/>
                <w:szCs w:val="24"/>
              </w:rPr>
            </w:pPr>
            <w:r w:rsidRPr="006130CD">
              <w:rPr>
                <w:rFonts w:eastAsia="Times New Roman" w:cs="Times New Roman"/>
                <w:sz w:val="24"/>
                <w:szCs w:val="24"/>
              </w:rPr>
              <w:t>Hiển thị chú thích khi di chuyển chuột vào phần tử</w:t>
            </w:r>
          </w:p>
        </w:tc>
      </w:tr>
    </w:tbl>
    <w:p w14:paraId="6E3EF5CF" w14:textId="1DA17E18" w:rsidR="006130CD" w:rsidRDefault="006130CD" w:rsidP="006130CD">
      <w:pPr>
        <w:pStyle w:val="noidung"/>
      </w:pPr>
      <w:r>
        <w:t>VD:</w:t>
      </w:r>
    </w:p>
    <w:p w14:paraId="5AC39DB7" w14:textId="367FCE78" w:rsidR="006130CD" w:rsidRDefault="006130CD" w:rsidP="006130CD">
      <w:pPr>
        <w:pStyle w:val="manguon"/>
        <w:ind w:left="680" w:firstLine="0"/>
      </w:pPr>
      <w:r w:rsidRPr="006130CD">
        <w:t>&lt;img src="images/keochi.jpg" alt="Kẹo Chỉ" width="300" height="200" title="Kẹo Chỉ Tuổi Thơ"&gt;</w:t>
      </w:r>
    </w:p>
    <w:p w14:paraId="15B6EE85" w14:textId="122AA3FF" w:rsidR="006130CD" w:rsidRDefault="006130CD" w:rsidP="006130CD">
      <w:pPr>
        <w:pStyle w:val="noidung"/>
      </w:pPr>
      <w:r>
        <w:t>Kết quả minh họa</w:t>
      </w:r>
      <w:r w:rsidR="005C6085">
        <w:t>:</w:t>
      </w:r>
    </w:p>
    <w:p w14:paraId="694AA29B" w14:textId="1A740702" w:rsidR="005C6085" w:rsidRPr="006130CD" w:rsidRDefault="005C6085" w:rsidP="006130CD">
      <w:pPr>
        <w:pStyle w:val="noidung"/>
      </w:pPr>
      <w:r w:rsidRPr="005C6085">
        <w:rPr>
          <w:noProof/>
        </w:rPr>
        <w:drawing>
          <wp:inline distT="0" distB="0" distL="0" distR="0" wp14:anchorId="703D94F1" wp14:editId="710E8251">
            <wp:extent cx="4060135" cy="2266735"/>
            <wp:effectExtent l="114300" t="114300" r="150495" b="153035"/>
            <wp:docPr id="109022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6227" name=""/>
                    <pic:cNvPicPr/>
                  </pic:nvPicPr>
                  <pic:blipFill>
                    <a:blip r:embed="rId20"/>
                    <a:stretch>
                      <a:fillRect/>
                    </a:stretch>
                  </pic:blipFill>
                  <pic:spPr>
                    <a:xfrm>
                      <a:off x="0" y="0"/>
                      <a:ext cx="4095922" cy="2286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B5AEFF9" w14:textId="24179650" w:rsidR="00133E77" w:rsidRPr="001263D3" w:rsidRDefault="0017092D" w:rsidP="002236E6">
      <w:pPr>
        <w:pStyle w:val="Heading3"/>
        <w:numPr>
          <w:ilvl w:val="0"/>
          <w:numId w:val="0"/>
        </w:numPr>
        <w:rPr>
          <w:szCs w:val="26"/>
        </w:rPr>
      </w:pPr>
      <w:bookmarkStart w:id="23" w:name="_Toc231942719"/>
      <w:r w:rsidRPr="001349EC">
        <w:rPr>
          <w:rStyle w:val="Heading3Char"/>
          <w:rFonts w:cs="Times New Roman"/>
          <w:b/>
          <w:szCs w:val="26"/>
        </w:rPr>
        <w:lastRenderedPageBreak/>
        <w:t>2</w:t>
      </w:r>
      <w:r w:rsidR="00133E77" w:rsidRPr="001349EC">
        <w:rPr>
          <w:rStyle w:val="Heading3Char"/>
          <w:rFonts w:cs="Times New Roman"/>
          <w:b/>
          <w:szCs w:val="26"/>
        </w:rPr>
        <w:t>.</w:t>
      </w:r>
      <w:r w:rsidRPr="001349EC">
        <w:rPr>
          <w:rStyle w:val="Heading3Char"/>
          <w:rFonts w:cs="Times New Roman"/>
          <w:b/>
          <w:szCs w:val="26"/>
        </w:rPr>
        <w:t>5</w:t>
      </w:r>
      <w:r w:rsidR="00133E77" w:rsidRPr="001349EC">
        <w:rPr>
          <w:rStyle w:val="Heading3Char"/>
          <w:rFonts w:cs="Times New Roman"/>
          <w:b/>
          <w:szCs w:val="26"/>
        </w:rPr>
        <w:t>.</w:t>
      </w:r>
      <w:r w:rsidRPr="001349EC">
        <w:rPr>
          <w:rStyle w:val="Heading3Char"/>
          <w:rFonts w:cs="Times New Roman"/>
          <w:b/>
          <w:szCs w:val="26"/>
        </w:rPr>
        <w:t>4</w:t>
      </w:r>
      <w:r w:rsidR="000F3B02" w:rsidRPr="001349EC">
        <w:rPr>
          <w:rStyle w:val="Heading3Char"/>
          <w:rFonts w:cs="Times New Roman"/>
          <w:b/>
          <w:szCs w:val="26"/>
        </w:rPr>
        <w:t>.</w:t>
      </w:r>
      <w:r w:rsidR="00133E77" w:rsidRPr="001263D3">
        <w:rPr>
          <w:szCs w:val="26"/>
        </w:rPr>
        <w:t xml:space="preserve"> </w:t>
      </w:r>
      <w:r w:rsidR="00133E77" w:rsidRPr="001349EC">
        <w:rPr>
          <w:rStyle w:val="Heading3Char"/>
          <w:rFonts w:cs="Times New Roman"/>
          <w:b/>
          <w:szCs w:val="26"/>
        </w:rPr>
        <w:t>HTML5</w:t>
      </w:r>
      <w:bookmarkEnd w:id="23"/>
    </w:p>
    <w:p w14:paraId="6AB521B5" w14:textId="4D3C79C0" w:rsidR="00133E77" w:rsidRPr="001349EC" w:rsidRDefault="00133E77" w:rsidP="002236E6">
      <w:pPr>
        <w:pStyle w:val="Heading4"/>
        <w:numPr>
          <w:ilvl w:val="0"/>
          <w:numId w:val="0"/>
        </w:numPr>
        <w:rPr>
          <w:b w:val="0"/>
          <w:bCs w:val="0"/>
          <w:szCs w:val="26"/>
        </w:rPr>
      </w:pPr>
      <w:r w:rsidRPr="001349EC">
        <w:rPr>
          <w:b w:val="0"/>
          <w:bCs w:val="0"/>
          <w:szCs w:val="26"/>
        </w:rPr>
        <w:t>2.5.</w:t>
      </w:r>
      <w:r w:rsidR="0017092D" w:rsidRPr="001349EC">
        <w:rPr>
          <w:b w:val="0"/>
          <w:bCs w:val="0"/>
          <w:szCs w:val="26"/>
        </w:rPr>
        <w:t>4</w:t>
      </w:r>
      <w:r w:rsidRPr="001349EC">
        <w:rPr>
          <w:b w:val="0"/>
          <w:bCs w:val="0"/>
          <w:szCs w:val="26"/>
        </w:rPr>
        <w:t>.</w:t>
      </w:r>
      <w:r w:rsidR="0017092D" w:rsidRPr="001349EC">
        <w:rPr>
          <w:b w:val="0"/>
          <w:bCs w:val="0"/>
          <w:szCs w:val="26"/>
        </w:rPr>
        <w:t>1</w:t>
      </w:r>
      <w:r w:rsidR="000F3B02" w:rsidRPr="001349EC">
        <w:rPr>
          <w:b w:val="0"/>
          <w:bCs w:val="0"/>
          <w:szCs w:val="26"/>
        </w:rPr>
        <w:t>.</w:t>
      </w:r>
      <w:r w:rsidRPr="001349EC">
        <w:rPr>
          <w:b w:val="0"/>
          <w:bCs w:val="0"/>
          <w:szCs w:val="26"/>
        </w:rPr>
        <w:t xml:space="preserve"> Khái niệm</w:t>
      </w:r>
    </w:p>
    <w:p w14:paraId="025B03BD" w14:textId="77777777" w:rsidR="006B11AE" w:rsidRPr="001263D3" w:rsidRDefault="006B11AE" w:rsidP="005C6085">
      <w:pPr>
        <w:pStyle w:val="noidung"/>
      </w:pPr>
      <w:r w:rsidRPr="001263D3">
        <w:rPr>
          <w:b/>
          <w:bCs/>
        </w:rPr>
        <w:t>HTML5 (HyperText Markup Language version 5)</w:t>
      </w:r>
      <w:r w:rsidRPr="001263D3">
        <w:t xml:space="preserve"> là phiên bản thứ 5 của ngôn ngữ HTML, được sử dụng để xây dựng cấu trúc và nội dung cho các trang web hiện đại.</w:t>
      </w:r>
    </w:p>
    <w:p w14:paraId="78AB2959" w14:textId="77777777" w:rsidR="006B11AE" w:rsidRPr="001263D3" w:rsidRDefault="006B11AE" w:rsidP="005C6085">
      <w:pPr>
        <w:pStyle w:val="noidung"/>
      </w:pPr>
      <w:r w:rsidRPr="001263D3">
        <w:t>HTML5 được phát triển nhằm hỗ trợ tốt hơn cho đa phương tiện, ứng dụng web và khả năng tương thích trên nhiều thiết bị mà không cần phụ thuộc quá nhiều vào các công nghệ bổ sung như Flash.</w:t>
      </w:r>
    </w:p>
    <w:p w14:paraId="0E547048" w14:textId="5D096A36" w:rsidR="00133E77" w:rsidRPr="001349EC" w:rsidRDefault="0017092D" w:rsidP="002236E6">
      <w:pPr>
        <w:pStyle w:val="Heading4"/>
        <w:numPr>
          <w:ilvl w:val="0"/>
          <w:numId w:val="0"/>
        </w:numPr>
        <w:rPr>
          <w:b w:val="0"/>
          <w:bCs w:val="0"/>
          <w:szCs w:val="26"/>
        </w:rPr>
      </w:pPr>
      <w:r w:rsidRPr="001349EC">
        <w:rPr>
          <w:b w:val="0"/>
          <w:bCs w:val="0"/>
          <w:szCs w:val="26"/>
        </w:rPr>
        <w:t>2.5.4.2</w:t>
      </w:r>
      <w:r w:rsidR="000F3B02" w:rsidRPr="001349EC">
        <w:rPr>
          <w:b w:val="0"/>
          <w:bCs w:val="0"/>
          <w:szCs w:val="26"/>
        </w:rPr>
        <w:t>.</w:t>
      </w:r>
      <w:r w:rsidRPr="001349EC">
        <w:rPr>
          <w:b w:val="0"/>
          <w:bCs w:val="0"/>
          <w:szCs w:val="26"/>
        </w:rPr>
        <w:t xml:space="preserve"> </w:t>
      </w:r>
      <w:r w:rsidR="00133E77" w:rsidRPr="001349EC">
        <w:rPr>
          <w:b w:val="0"/>
          <w:bCs w:val="0"/>
          <w:szCs w:val="26"/>
        </w:rPr>
        <w:t>Các thẻ Semantic</w:t>
      </w:r>
    </w:p>
    <w:p w14:paraId="1BAB6D49" w14:textId="234A641B" w:rsidR="005C6085" w:rsidRDefault="005C6085" w:rsidP="00553DFE">
      <w:pPr>
        <w:pStyle w:val="noidung"/>
      </w:pPr>
      <w:r w:rsidRPr="005C6085">
        <w:t xml:space="preserve">Một trong những ưu điểm nổi bật của HTML5 là việc bổ sung các </w:t>
      </w:r>
      <w:r w:rsidRPr="005C6085">
        <w:rPr>
          <w:b/>
          <w:bCs/>
        </w:rPr>
        <w:t>thẻ ngữ nghĩa (Semantic Tags)</w:t>
      </w:r>
      <w:r w:rsidRPr="005C6085">
        <w:t xml:space="preserve"> như &lt;header&gt;, &lt;nav&gt;, &lt;section&gt;, &lt;article&gt;, &lt;aside&gt; và &lt;footer&gt;. Các thẻ này giúp cấu trúc tài liệu trở nên rõ ràng hơn, đồng thời hỗ trợ các công cụ tìm kiếm hiểu nội dung của trang web một cách chính xác.</w:t>
      </w:r>
    </w:p>
    <w:p w14:paraId="566E618C" w14:textId="6B9A5B3F" w:rsidR="005C6085" w:rsidRDefault="005C6085" w:rsidP="005C6085">
      <w:pPr>
        <w:pStyle w:val="noidung"/>
      </w:pPr>
      <w:r>
        <w:t>VD:</w:t>
      </w:r>
    </w:p>
    <w:p w14:paraId="4665D1A0" w14:textId="77777777" w:rsidR="005C6085" w:rsidRDefault="005C6085" w:rsidP="005C6085">
      <w:pPr>
        <w:pStyle w:val="manguon"/>
      </w:pPr>
      <w:r w:rsidRPr="005C6085">
        <w:t xml:space="preserve">&lt;!DOCTYPE html&gt; </w:t>
      </w:r>
    </w:p>
    <w:p w14:paraId="502549C3" w14:textId="77777777" w:rsidR="005C6085" w:rsidRDefault="005C6085" w:rsidP="005C6085">
      <w:pPr>
        <w:pStyle w:val="manguon"/>
      </w:pPr>
      <w:r w:rsidRPr="005C6085">
        <w:t xml:space="preserve">&lt;html lang="vi"&gt; </w:t>
      </w:r>
    </w:p>
    <w:p w14:paraId="251E2AAD" w14:textId="77777777" w:rsidR="005C6085" w:rsidRDefault="005C6085" w:rsidP="005C6085">
      <w:pPr>
        <w:pStyle w:val="manguon"/>
      </w:pPr>
      <w:r w:rsidRPr="005C6085">
        <w:t xml:space="preserve">&lt;head&gt; &lt;meta charset="UTF-8"&gt; </w:t>
      </w:r>
    </w:p>
    <w:p w14:paraId="75B48340" w14:textId="77777777" w:rsidR="005C6085" w:rsidRDefault="005C6085" w:rsidP="005C6085">
      <w:pPr>
        <w:pStyle w:val="manguon"/>
      </w:pPr>
      <w:r w:rsidRPr="005C6085">
        <w:t xml:space="preserve">&lt;title&gt;Tiệm Ăn Vặt Tuổi Thơ&lt;/title&gt; </w:t>
      </w:r>
    </w:p>
    <w:p w14:paraId="36C205D3" w14:textId="77777777" w:rsidR="005C6085" w:rsidRDefault="005C6085" w:rsidP="005C6085">
      <w:pPr>
        <w:pStyle w:val="manguon"/>
      </w:pPr>
      <w:r w:rsidRPr="005C6085">
        <w:t xml:space="preserve">&lt;/head&gt; </w:t>
      </w:r>
    </w:p>
    <w:p w14:paraId="078381F6" w14:textId="77777777" w:rsidR="005C6085" w:rsidRDefault="005C6085" w:rsidP="005C6085">
      <w:pPr>
        <w:pStyle w:val="manguon"/>
      </w:pPr>
      <w:r w:rsidRPr="005C6085">
        <w:t xml:space="preserve">&lt;body&gt; </w:t>
      </w:r>
    </w:p>
    <w:p w14:paraId="5F70A1AF" w14:textId="77777777" w:rsidR="005C6085" w:rsidRDefault="005C6085" w:rsidP="005C6085">
      <w:pPr>
        <w:pStyle w:val="manguon"/>
      </w:pPr>
      <w:r w:rsidRPr="005C6085">
        <w:t xml:space="preserve">&lt;header&gt; </w:t>
      </w:r>
    </w:p>
    <w:p w14:paraId="15C089FA" w14:textId="1604828A" w:rsidR="005C6085" w:rsidRDefault="005C6085" w:rsidP="005C6085">
      <w:pPr>
        <w:pStyle w:val="manguon"/>
      </w:pPr>
      <w:r>
        <w:t xml:space="preserve">    </w:t>
      </w:r>
      <w:r w:rsidRPr="005C6085">
        <w:t xml:space="preserve">&lt;h1&gt;Tiệm Ăn Vặt Tuổi Thơ&lt;/h1&gt; </w:t>
      </w:r>
    </w:p>
    <w:p w14:paraId="0A7B6FD1" w14:textId="77777777" w:rsidR="005C6085" w:rsidRDefault="005C6085" w:rsidP="005C6085">
      <w:pPr>
        <w:pStyle w:val="manguon"/>
      </w:pPr>
      <w:r w:rsidRPr="005C6085">
        <w:t xml:space="preserve">&lt;/header&gt; </w:t>
      </w:r>
    </w:p>
    <w:p w14:paraId="2ED2234F" w14:textId="77777777" w:rsidR="005C6085" w:rsidRDefault="005C6085" w:rsidP="005C6085">
      <w:pPr>
        <w:pStyle w:val="manguon"/>
      </w:pPr>
      <w:r w:rsidRPr="005C6085">
        <w:t xml:space="preserve">&lt;nav&gt; Menu điều hướng &lt;/nav&gt; </w:t>
      </w:r>
    </w:p>
    <w:p w14:paraId="1E08AD99" w14:textId="77777777" w:rsidR="005C6085" w:rsidRDefault="005C6085" w:rsidP="005C6085">
      <w:pPr>
        <w:pStyle w:val="manguon"/>
      </w:pPr>
      <w:r w:rsidRPr="005C6085">
        <w:t xml:space="preserve">&lt;section&gt; Nội dung chính &lt;/section&gt; </w:t>
      </w:r>
    </w:p>
    <w:p w14:paraId="4FC5CAC0" w14:textId="77777777" w:rsidR="005C6085" w:rsidRDefault="005C6085" w:rsidP="005C6085">
      <w:pPr>
        <w:pStyle w:val="manguon"/>
      </w:pPr>
      <w:r w:rsidRPr="005C6085">
        <w:t xml:space="preserve">&lt;footer&gt; © 2026 Tiệm Ăn Vặt Tuổi Thơ &lt;/footer&gt; </w:t>
      </w:r>
    </w:p>
    <w:p w14:paraId="0729D9EF" w14:textId="77777777" w:rsidR="005C6085" w:rsidRDefault="005C6085" w:rsidP="005C6085">
      <w:pPr>
        <w:pStyle w:val="manguon"/>
      </w:pPr>
      <w:r w:rsidRPr="005C6085">
        <w:t xml:space="preserve">&lt;/body&gt; </w:t>
      </w:r>
    </w:p>
    <w:p w14:paraId="696B4478" w14:textId="72000E19" w:rsidR="005C6085" w:rsidRDefault="005C6085" w:rsidP="005C6085">
      <w:pPr>
        <w:pStyle w:val="manguon"/>
      </w:pPr>
      <w:r w:rsidRPr="005C6085">
        <w:t>&lt;/html&gt;</w:t>
      </w:r>
    </w:p>
    <w:p w14:paraId="6FD00D8B" w14:textId="5DDADA37" w:rsidR="005C6085" w:rsidRDefault="005C6085" w:rsidP="005C6085">
      <w:pPr>
        <w:pStyle w:val="noidung"/>
      </w:pPr>
      <w:r>
        <w:t>Kết quả minh họa:</w:t>
      </w:r>
    </w:p>
    <w:p w14:paraId="020035AC" w14:textId="3C2B401D" w:rsidR="005C6085" w:rsidRPr="001263D3" w:rsidRDefault="005C6085" w:rsidP="005C6085">
      <w:pPr>
        <w:pStyle w:val="noidung"/>
        <w:jc w:val="center"/>
      </w:pPr>
      <w:r w:rsidRPr="005C6085">
        <w:rPr>
          <w:noProof/>
        </w:rPr>
        <w:lastRenderedPageBreak/>
        <w:drawing>
          <wp:inline distT="0" distB="0" distL="0" distR="0" wp14:anchorId="62475C1E" wp14:editId="2CAD0BB9">
            <wp:extent cx="2633704" cy="1092115"/>
            <wp:effectExtent l="133350" t="114300" r="147955" b="165735"/>
            <wp:docPr id="209171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19407" name=""/>
                    <pic:cNvPicPr/>
                  </pic:nvPicPr>
                  <pic:blipFill>
                    <a:blip r:embed="rId21"/>
                    <a:stretch>
                      <a:fillRect/>
                    </a:stretch>
                  </pic:blipFill>
                  <pic:spPr>
                    <a:xfrm>
                      <a:off x="0" y="0"/>
                      <a:ext cx="2633704" cy="10921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25DB48" w14:textId="6275D215" w:rsidR="00133E77" w:rsidRDefault="0017092D" w:rsidP="002236E6">
      <w:pPr>
        <w:pStyle w:val="Heading4"/>
        <w:numPr>
          <w:ilvl w:val="0"/>
          <w:numId w:val="0"/>
        </w:numPr>
        <w:rPr>
          <w:b w:val="0"/>
          <w:bCs w:val="0"/>
          <w:szCs w:val="26"/>
        </w:rPr>
      </w:pPr>
      <w:r w:rsidRPr="001349EC">
        <w:rPr>
          <w:b w:val="0"/>
          <w:bCs w:val="0"/>
          <w:szCs w:val="26"/>
        </w:rPr>
        <w:t>2.5.4.3</w:t>
      </w:r>
      <w:r w:rsidR="000F3B02" w:rsidRPr="001349EC">
        <w:rPr>
          <w:b w:val="0"/>
          <w:bCs w:val="0"/>
          <w:szCs w:val="26"/>
        </w:rPr>
        <w:t>.</w:t>
      </w:r>
      <w:r w:rsidRPr="001349EC">
        <w:rPr>
          <w:b w:val="0"/>
          <w:bCs w:val="0"/>
          <w:szCs w:val="26"/>
        </w:rPr>
        <w:t xml:space="preserve"> </w:t>
      </w:r>
      <w:r w:rsidR="00133E77" w:rsidRPr="001349EC">
        <w:rPr>
          <w:b w:val="0"/>
          <w:bCs w:val="0"/>
          <w:szCs w:val="26"/>
        </w:rPr>
        <w:t>Ưu điểm của HTML5</w:t>
      </w:r>
    </w:p>
    <w:p w14:paraId="04846B42" w14:textId="32A4F3CA" w:rsidR="005C6085" w:rsidRPr="005C6085" w:rsidRDefault="005C6085" w:rsidP="005C6085">
      <w:pPr>
        <w:pStyle w:val="noidung"/>
      </w:pPr>
      <w:r w:rsidRPr="005C6085">
        <w:t>HTML5 không chỉ giúp xây dựng giao diện web mà còn hỗ trợ phát triển các ứng dụng web hiện đại thông qua việc tích hợp nhiều tính năng mới mà không cần phụ thuộc vào các công nghệ bổ sung như Flash. Nhờ đó, website có tốc độ xử lý tốt hơn, dễ bảo trì và mang lại trải nghiệm thuận tiện cho người dùng</w:t>
      </w:r>
    </w:p>
    <w:p w14:paraId="31CA37A2" w14:textId="3DB4F708" w:rsidR="00133E77" w:rsidRPr="001263D3" w:rsidRDefault="0017092D" w:rsidP="002236E6">
      <w:pPr>
        <w:pStyle w:val="Heading2"/>
        <w:numPr>
          <w:ilvl w:val="0"/>
          <w:numId w:val="0"/>
        </w:numPr>
        <w:rPr>
          <w:szCs w:val="28"/>
        </w:rPr>
      </w:pPr>
      <w:bookmarkStart w:id="24" w:name="_Toc231942720"/>
      <w:r w:rsidRPr="001263D3">
        <w:rPr>
          <w:szCs w:val="28"/>
        </w:rPr>
        <w:t>2.6</w:t>
      </w:r>
      <w:r w:rsidR="000F3B02" w:rsidRPr="001263D3">
        <w:rPr>
          <w:szCs w:val="28"/>
        </w:rPr>
        <w:t>.</w:t>
      </w:r>
      <w:r w:rsidR="00133E77" w:rsidRPr="001263D3">
        <w:rPr>
          <w:szCs w:val="28"/>
        </w:rPr>
        <w:t xml:space="preserve"> Ngôn ngữ CSS</w:t>
      </w:r>
      <w:bookmarkEnd w:id="24"/>
    </w:p>
    <w:p w14:paraId="35C51878" w14:textId="7A3AD2C6" w:rsidR="00133E77" w:rsidRPr="001349EC" w:rsidRDefault="0017092D" w:rsidP="002236E6">
      <w:pPr>
        <w:pStyle w:val="Heading3"/>
        <w:numPr>
          <w:ilvl w:val="0"/>
          <w:numId w:val="0"/>
        </w:numPr>
        <w:rPr>
          <w:rFonts w:cs="Times New Roman"/>
          <w:szCs w:val="26"/>
        </w:rPr>
      </w:pPr>
      <w:bookmarkStart w:id="25" w:name="_Toc231942721"/>
      <w:r w:rsidRPr="001349EC">
        <w:rPr>
          <w:rFonts w:cs="Times New Roman"/>
          <w:szCs w:val="26"/>
        </w:rPr>
        <w:t>2</w:t>
      </w:r>
      <w:r w:rsidR="00133E77" w:rsidRPr="001349EC">
        <w:rPr>
          <w:rFonts w:cs="Times New Roman"/>
          <w:szCs w:val="26"/>
        </w:rPr>
        <w:t>.</w:t>
      </w:r>
      <w:r w:rsidRPr="001349EC">
        <w:rPr>
          <w:rFonts w:cs="Times New Roman"/>
          <w:szCs w:val="26"/>
        </w:rPr>
        <w:t>6</w:t>
      </w:r>
      <w:r w:rsidR="00133E77" w:rsidRPr="001349EC">
        <w:rPr>
          <w:rFonts w:cs="Times New Roman"/>
          <w:szCs w:val="26"/>
        </w:rPr>
        <w:t>.</w:t>
      </w:r>
      <w:r w:rsidRPr="001349EC">
        <w:rPr>
          <w:rFonts w:cs="Times New Roman"/>
          <w:szCs w:val="26"/>
        </w:rPr>
        <w:t>1</w:t>
      </w:r>
      <w:r w:rsidR="000F3B02" w:rsidRPr="001349EC">
        <w:rPr>
          <w:rFonts w:cs="Times New Roman"/>
          <w:szCs w:val="26"/>
        </w:rPr>
        <w:t>.</w:t>
      </w:r>
      <w:r w:rsidR="00133E77" w:rsidRPr="001349EC">
        <w:rPr>
          <w:rFonts w:cs="Times New Roman"/>
          <w:szCs w:val="26"/>
        </w:rPr>
        <w:t xml:space="preserve"> Giới thiệu CSS</w:t>
      </w:r>
      <w:bookmarkEnd w:id="25"/>
    </w:p>
    <w:p w14:paraId="65488C88" w14:textId="7C4B6305" w:rsidR="00133E77" w:rsidRPr="001349EC" w:rsidRDefault="0017092D" w:rsidP="002236E6">
      <w:pPr>
        <w:pStyle w:val="Heading4"/>
        <w:numPr>
          <w:ilvl w:val="0"/>
          <w:numId w:val="0"/>
        </w:numPr>
        <w:rPr>
          <w:b w:val="0"/>
          <w:bCs w:val="0"/>
          <w:szCs w:val="26"/>
        </w:rPr>
      </w:pPr>
      <w:r w:rsidRPr="001349EC">
        <w:rPr>
          <w:b w:val="0"/>
          <w:bCs w:val="0"/>
          <w:szCs w:val="26"/>
        </w:rPr>
        <w:t>2.6.1</w:t>
      </w:r>
      <w:r w:rsidR="00133E77" w:rsidRPr="001349EC">
        <w:rPr>
          <w:b w:val="0"/>
          <w:bCs w:val="0"/>
          <w:szCs w:val="26"/>
        </w:rPr>
        <w:t>.1</w:t>
      </w:r>
      <w:r w:rsidR="000F3B02" w:rsidRPr="001349EC">
        <w:rPr>
          <w:b w:val="0"/>
          <w:bCs w:val="0"/>
          <w:szCs w:val="26"/>
        </w:rPr>
        <w:t>.</w:t>
      </w:r>
      <w:r w:rsidR="00133E77" w:rsidRPr="001349EC">
        <w:rPr>
          <w:b w:val="0"/>
          <w:bCs w:val="0"/>
          <w:szCs w:val="26"/>
        </w:rPr>
        <w:t xml:space="preserve"> Khái niệm CSS</w:t>
      </w:r>
    </w:p>
    <w:p w14:paraId="13F804E4" w14:textId="7CA2D6CD" w:rsidR="006B11AE" w:rsidRPr="001263D3" w:rsidRDefault="006B11AE" w:rsidP="001615BB">
      <w:pPr>
        <w:pStyle w:val="noidung"/>
      </w:pPr>
      <w:r w:rsidRPr="001263D3">
        <w:rPr>
          <w:b/>
          <w:bCs/>
        </w:rPr>
        <w:t>CSS (Cascading Style Sheets)</w:t>
      </w:r>
      <w:r w:rsidRPr="001263D3">
        <w:t xml:space="preserve"> là ngôn ngữ dùng để mô tả cách hiển thị của các phần tử HTML trên trang web, bao gồm màu sắc, kích thước, phông chữ, bố cục và hiệu ứng giao diện</w:t>
      </w:r>
      <w:r w:rsidR="00D85AE3" w:rsidRPr="001263D3">
        <w:t>[4]</w:t>
      </w:r>
      <w:r w:rsidRPr="001263D3">
        <w:t>.</w:t>
      </w:r>
    </w:p>
    <w:p w14:paraId="71BA9556" w14:textId="102F4651" w:rsidR="00133E77" w:rsidRPr="001349EC" w:rsidRDefault="00FB4151" w:rsidP="002236E6">
      <w:pPr>
        <w:pStyle w:val="Heading4"/>
        <w:numPr>
          <w:ilvl w:val="0"/>
          <w:numId w:val="0"/>
        </w:numPr>
        <w:rPr>
          <w:b w:val="0"/>
          <w:bCs w:val="0"/>
          <w:szCs w:val="26"/>
        </w:rPr>
      </w:pPr>
      <w:r w:rsidRPr="001349EC">
        <w:rPr>
          <w:b w:val="0"/>
          <w:bCs w:val="0"/>
          <w:szCs w:val="26"/>
        </w:rPr>
        <w:t>2.6.1.2</w:t>
      </w:r>
      <w:r w:rsidR="000F3B02" w:rsidRPr="001349EC">
        <w:rPr>
          <w:b w:val="0"/>
          <w:bCs w:val="0"/>
          <w:szCs w:val="26"/>
        </w:rPr>
        <w:t>.</w:t>
      </w:r>
      <w:r w:rsidRPr="001349EC">
        <w:rPr>
          <w:b w:val="0"/>
          <w:bCs w:val="0"/>
          <w:szCs w:val="26"/>
        </w:rPr>
        <w:t xml:space="preserve"> </w:t>
      </w:r>
      <w:r w:rsidR="00133E77" w:rsidRPr="001349EC">
        <w:rPr>
          <w:b w:val="0"/>
          <w:bCs w:val="0"/>
          <w:szCs w:val="26"/>
        </w:rPr>
        <w:t>Vai trò của CSS</w:t>
      </w:r>
    </w:p>
    <w:p w14:paraId="1DFFF456" w14:textId="10D065D5" w:rsidR="00133E77" w:rsidRPr="001263D3" w:rsidRDefault="001615BB" w:rsidP="001615BB">
      <w:pPr>
        <w:pStyle w:val="noidung"/>
      </w:pPr>
      <w:r>
        <w:t>-</w:t>
      </w:r>
      <w:r w:rsidR="00133E77" w:rsidRPr="001263D3">
        <w:t xml:space="preserve">Tạo bố cục. </w:t>
      </w:r>
    </w:p>
    <w:p w14:paraId="7F4D56E3" w14:textId="25DF56FA" w:rsidR="00133E77" w:rsidRPr="001263D3" w:rsidRDefault="001615BB" w:rsidP="001615BB">
      <w:pPr>
        <w:pStyle w:val="noidung"/>
      </w:pPr>
      <w:r>
        <w:t>-</w:t>
      </w:r>
      <w:r w:rsidR="00133E77" w:rsidRPr="001263D3">
        <w:t xml:space="preserve">Định dạng màu sắc. </w:t>
      </w:r>
    </w:p>
    <w:p w14:paraId="550B45E3" w14:textId="041869F3" w:rsidR="00133E77" w:rsidRPr="001263D3" w:rsidRDefault="001615BB" w:rsidP="001615BB">
      <w:pPr>
        <w:pStyle w:val="noidung"/>
      </w:pPr>
      <w:r>
        <w:t>-</w:t>
      </w:r>
      <w:r w:rsidR="00133E77" w:rsidRPr="001263D3">
        <w:t xml:space="preserve">Điều chỉnh font chữ. </w:t>
      </w:r>
    </w:p>
    <w:p w14:paraId="2C850662" w14:textId="37A53A70" w:rsidR="00133E77" w:rsidRPr="001263D3" w:rsidRDefault="001615BB" w:rsidP="001615BB">
      <w:pPr>
        <w:pStyle w:val="noidung"/>
      </w:pPr>
      <w:r>
        <w:t>-</w:t>
      </w:r>
      <w:r w:rsidR="00133E77" w:rsidRPr="001263D3">
        <w:t xml:space="preserve">Tăng tính thẩm mỹ. </w:t>
      </w:r>
    </w:p>
    <w:p w14:paraId="0652AD2E" w14:textId="371733E9" w:rsidR="00133E77" w:rsidRPr="001349EC" w:rsidRDefault="00FB4151" w:rsidP="002236E6">
      <w:pPr>
        <w:pStyle w:val="Heading3"/>
        <w:numPr>
          <w:ilvl w:val="0"/>
          <w:numId w:val="0"/>
        </w:numPr>
        <w:rPr>
          <w:rFonts w:cs="Times New Roman"/>
          <w:szCs w:val="26"/>
        </w:rPr>
      </w:pPr>
      <w:bookmarkStart w:id="26" w:name="_Toc231942722"/>
      <w:r w:rsidRPr="001349EC">
        <w:rPr>
          <w:rFonts w:cs="Times New Roman"/>
          <w:szCs w:val="26"/>
        </w:rPr>
        <w:t>2</w:t>
      </w:r>
      <w:r w:rsidR="00133E77" w:rsidRPr="001349EC">
        <w:rPr>
          <w:rFonts w:cs="Times New Roman"/>
          <w:szCs w:val="26"/>
        </w:rPr>
        <w:t>.</w:t>
      </w:r>
      <w:r w:rsidRPr="001349EC">
        <w:rPr>
          <w:rFonts w:cs="Times New Roman"/>
          <w:szCs w:val="26"/>
        </w:rPr>
        <w:t>6</w:t>
      </w:r>
      <w:r w:rsidR="00133E77" w:rsidRPr="001349EC">
        <w:rPr>
          <w:rFonts w:cs="Times New Roman"/>
          <w:szCs w:val="26"/>
        </w:rPr>
        <w:t>.2</w:t>
      </w:r>
      <w:r w:rsidR="000F3B02" w:rsidRPr="001349EC">
        <w:rPr>
          <w:rFonts w:cs="Times New Roman"/>
          <w:szCs w:val="26"/>
        </w:rPr>
        <w:t>.</w:t>
      </w:r>
      <w:r w:rsidR="00133E77" w:rsidRPr="001349EC">
        <w:rPr>
          <w:rFonts w:cs="Times New Roman"/>
          <w:szCs w:val="26"/>
        </w:rPr>
        <w:t xml:space="preserve"> Các cách sử dụng CSS</w:t>
      </w:r>
      <w:bookmarkEnd w:id="26"/>
    </w:p>
    <w:p w14:paraId="2CCA6D71" w14:textId="44096291" w:rsidR="00133E77" w:rsidRDefault="00FB4151" w:rsidP="002236E6">
      <w:pPr>
        <w:pStyle w:val="Heading4"/>
        <w:numPr>
          <w:ilvl w:val="0"/>
          <w:numId w:val="0"/>
        </w:numPr>
        <w:rPr>
          <w:b w:val="0"/>
          <w:bCs w:val="0"/>
          <w:szCs w:val="26"/>
        </w:rPr>
      </w:pPr>
      <w:r w:rsidRPr="001349EC">
        <w:rPr>
          <w:b w:val="0"/>
          <w:bCs w:val="0"/>
          <w:szCs w:val="26"/>
        </w:rPr>
        <w:t>2.6.2</w:t>
      </w:r>
      <w:r w:rsidR="00133E77" w:rsidRPr="001349EC">
        <w:rPr>
          <w:b w:val="0"/>
          <w:bCs w:val="0"/>
          <w:szCs w:val="26"/>
        </w:rPr>
        <w:t>.1</w:t>
      </w:r>
      <w:r w:rsidR="000F3B02" w:rsidRPr="001349EC">
        <w:rPr>
          <w:b w:val="0"/>
          <w:bCs w:val="0"/>
          <w:szCs w:val="26"/>
        </w:rPr>
        <w:t>.</w:t>
      </w:r>
      <w:r w:rsidR="00133E77" w:rsidRPr="001349EC">
        <w:rPr>
          <w:b w:val="0"/>
          <w:bCs w:val="0"/>
          <w:szCs w:val="26"/>
        </w:rPr>
        <w:t xml:space="preserve"> Inline CSS</w:t>
      </w:r>
    </w:p>
    <w:p w14:paraId="0A41C6D0" w14:textId="4475AAB0" w:rsidR="001615BB" w:rsidRDefault="001615BB" w:rsidP="001615BB">
      <w:pPr>
        <w:pStyle w:val="noidung"/>
      </w:pPr>
      <w:r w:rsidRPr="001615BB">
        <w:t>Inline CSS là phương pháp định dạng giao diện bằng cách viết mã CSS trực tiếp bên trong thuộc tính style của thẻ HTML. Với cách này, các quy tắc định dạng chỉ tác động đến phần tử đang được khai báo và không ảnh hưởng đến các phần tử khác trên trang web.</w:t>
      </w:r>
    </w:p>
    <w:p w14:paraId="45F2C7C3" w14:textId="77777777" w:rsidR="001615BB" w:rsidRPr="001615BB" w:rsidRDefault="001615BB" w:rsidP="001615BB">
      <w:pPr>
        <w:pStyle w:val="noidung"/>
      </w:pPr>
      <w:r w:rsidRPr="001615BB">
        <w:t>Cú pháp:</w:t>
      </w:r>
    </w:p>
    <w:p w14:paraId="0DE6658D" w14:textId="77777777" w:rsidR="001615BB" w:rsidRPr="001615BB" w:rsidRDefault="001615BB" w:rsidP="001615BB">
      <w:pPr>
        <w:pStyle w:val="manguon"/>
      </w:pPr>
      <w:r w:rsidRPr="001615BB">
        <w:lastRenderedPageBreak/>
        <w:t>&lt;tên_thẻ style="thuộc_tính: giá_trị;"&gt;</w:t>
      </w:r>
    </w:p>
    <w:p w14:paraId="5AD2804D" w14:textId="77777777" w:rsidR="001615BB" w:rsidRPr="001615BB" w:rsidRDefault="001615BB" w:rsidP="001615BB">
      <w:pPr>
        <w:pStyle w:val="manguon"/>
      </w:pPr>
      <w:r w:rsidRPr="001615BB">
        <w:t xml:space="preserve">    Nội dung</w:t>
      </w:r>
    </w:p>
    <w:p w14:paraId="5890FF02" w14:textId="77777777" w:rsidR="001615BB" w:rsidRPr="001615BB" w:rsidRDefault="001615BB" w:rsidP="001615BB">
      <w:pPr>
        <w:pStyle w:val="manguon"/>
      </w:pPr>
      <w:r w:rsidRPr="001615BB">
        <w:t>&lt;/tên_thẻ&gt;</w:t>
      </w:r>
    </w:p>
    <w:p w14:paraId="609EDC85" w14:textId="173CA461" w:rsidR="001615BB" w:rsidRDefault="001615BB" w:rsidP="001615BB">
      <w:pPr>
        <w:pStyle w:val="noidung"/>
      </w:pPr>
      <w:r>
        <w:t>Ví dụ:</w:t>
      </w:r>
    </w:p>
    <w:p w14:paraId="7E2CE2BE" w14:textId="77777777" w:rsidR="001615BB" w:rsidRDefault="001615BB" w:rsidP="001615BB">
      <w:pPr>
        <w:pStyle w:val="manguon"/>
      </w:pPr>
      <w:r w:rsidRPr="001615BB">
        <w:t xml:space="preserve">&lt;p style="color:red; font-size:20px;"&gt; </w:t>
      </w:r>
    </w:p>
    <w:p w14:paraId="700F0E07" w14:textId="77777777" w:rsidR="001615BB" w:rsidRDefault="001615BB" w:rsidP="001615BB">
      <w:pPr>
        <w:pStyle w:val="manguon"/>
      </w:pPr>
      <w:r w:rsidRPr="001615BB">
        <w:t xml:space="preserve">Chào mừng đến với Tiệm Ăn Vặt Tuổi Thơ </w:t>
      </w:r>
    </w:p>
    <w:p w14:paraId="39390821" w14:textId="05089129" w:rsidR="001615BB" w:rsidRDefault="001615BB" w:rsidP="00553DFE">
      <w:pPr>
        <w:pStyle w:val="manguon"/>
      </w:pPr>
      <w:r w:rsidRPr="001615BB">
        <w:t>&lt;/p&gt;</w:t>
      </w:r>
    </w:p>
    <w:p w14:paraId="4B453CEA" w14:textId="734500B5" w:rsidR="001615BB" w:rsidRDefault="001615BB" w:rsidP="001615BB">
      <w:pPr>
        <w:pStyle w:val="noidung"/>
      </w:pPr>
      <w:r>
        <w:t>Kết quả minh họa:</w:t>
      </w:r>
    </w:p>
    <w:p w14:paraId="4B3ED29B" w14:textId="282E4C3C" w:rsidR="001615BB" w:rsidRPr="001615BB" w:rsidRDefault="001615BB" w:rsidP="001615BB">
      <w:pPr>
        <w:pStyle w:val="noidung"/>
      </w:pPr>
      <w:r w:rsidRPr="001615BB">
        <w:rPr>
          <w:noProof/>
        </w:rPr>
        <w:drawing>
          <wp:inline distT="0" distB="0" distL="0" distR="0" wp14:anchorId="132F63D4" wp14:editId="33A4D55B">
            <wp:extent cx="5258070" cy="762039"/>
            <wp:effectExtent l="133350" t="114300" r="152400" b="171450"/>
            <wp:docPr id="13568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9775" name=""/>
                    <pic:cNvPicPr/>
                  </pic:nvPicPr>
                  <pic:blipFill>
                    <a:blip r:embed="rId22"/>
                    <a:stretch>
                      <a:fillRect/>
                    </a:stretch>
                  </pic:blipFill>
                  <pic:spPr>
                    <a:xfrm>
                      <a:off x="0" y="0"/>
                      <a:ext cx="5258070" cy="7620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672D07" w14:textId="256D534A" w:rsidR="00133E77" w:rsidRDefault="000F3B02" w:rsidP="002236E6">
      <w:pPr>
        <w:pStyle w:val="Heading4"/>
        <w:numPr>
          <w:ilvl w:val="0"/>
          <w:numId w:val="0"/>
        </w:numPr>
        <w:rPr>
          <w:b w:val="0"/>
          <w:bCs w:val="0"/>
          <w:szCs w:val="26"/>
        </w:rPr>
      </w:pPr>
      <w:r w:rsidRPr="001349EC">
        <w:rPr>
          <w:b w:val="0"/>
          <w:bCs w:val="0"/>
          <w:szCs w:val="26"/>
        </w:rPr>
        <w:t xml:space="preserve">2.6.2.2. </w:t>
      </w:r>
      <w:r w:rsidR="00133E77" w:rsidRPr="001349EC">
        <w:rPr>
          <w:b w:val="0"/>
          <w:bCs w:val="0"/>
          <w:szCs w:val="26"/>
        </w:rPr>
        <w:t>Internal CSS</w:t>
      </w:r>
    </w:p>
    <w:p w14:paraId="05BA8FD7" w14:textId="656C5988" w:rsidR="001615BB" w:rsidRDefault="001615BB" w:rsidP="001615BB">
      <w:pPr>
        <w:pStyle w:val="noidung"/>
      </w:pPr>
      <w:r w:rsidRPr="001615BB">
        <w:t>Internal CSS là phương pháp định dạng giao diện bằng cách viết mã CSS bên trong cặp thẻ &lt;style&gt; và đặt trong phần &lt;head&gt; của tài liệu HTML. Các quy tắc định dạng này sẽ được áp dụng cho toàn bộ các phần tử trong trang web hiện tại mà không cần tạo một tệp CSS riêng.</w:t>
      </w:r>
    </w:p>
    <w:p w14:paraId="54167395" w14:textId="06DA2A2A" w:rsidR="001615BB" w:rsidRDefault="001615BB" w:rsidP="001615BB">
      <w:pPr>
        <w:pStyle w:val="noidung"/>
      </w:pPr>
      <w:r>
        <w:t>Cú pháp:</w:t>
      </w:r>
    </w:p>
    <w:p w14:paraId="4B86064C" w14:textId="77777777" w:rsidR="001615BB" w:rsidRDefault="001615BB" w:rsidP="001615BB">
      <w:pPr>
        <w:pStyle w:val="manguon"/>
      </w:pPr>
      <w:r w:rsidRPr="001615BB">
        <w:t xml:space="preserve">&lt;head&gt; </w:t>
      </w:r>
    </w:p>
    <w:p w14:paraId="5A588357" w14:textId="23601320" w:rsidR="001615BB" w:rsidRDefault="001615BB" w:rsidP="001615BB">
      <w:pPr>
        <w:pStyle w:val="manguon"/>
      </w:pPr>
      <w:r>
        <w:t xml:space="preserve">   </w:t>
      </w:r>
      <w:r w:rsidRPr="001615BB">
        <w:t xml:space="preserve">&lt;style&gt; </w:t>
      </w:r>
    </w:p>
    <w:p w14:paraId="130E2086" w14:textId="77777777" w:rsidR="001615BB" w:rsidRDefault="001615BB" w:rsidP="001615BB">
      <w:pPr>
        <w:pStyle w:val="manguon"/>
      </w:pPr>
      <w:r>
        <w:t xml:space="preserve">   </w:t>
      </w:r>
      <w:r w:rsidRPr="001615BB">
        <w:t xml:space="preserve">bộ_chọn{ </w:t>
      </w:r>
    </w:p>
    <w:p w14:paraId="0724EDD3" w14:textId="77777777" w:rsidR="001615BB" w:rsidRDefault="001615BB" w:rsidP="001615BB">
      <w:pPr>
        <w:pStyle w:val="manguon"/>
        <w:ind w:firstLine="720"/>
      </w:pPr>
      <w:r>
        <w:t xml:space="preserve">     </w:t>
      </w:r>
      <w:r w:rsidRPr="001615BB">
        <w:t xml:space="preserve">thuộc_tính: giá_trị; </w:t>
      </w:r>
    </w:p>
    <w:p w14:paraId="42A90336" w14:textId="3E7737DF" w:rsidR="001615BB" w:rsidRDefault="001615BB" w:rsidP="001615BB">
      <w:pPr>
        <w:pStyle w:val="manguon"/>
        <w:ind w:firstLine="720"/>
      </w:pPr>
      <w:r>
        <w:t xml:space="preserve">  </w:t>
      </w:r>
      <w:r w:rsidRPr="001615BB">
        <w:t xml:space="preserve">} </w:t>
      </w:r>
    </w:p>
    <w:p w14:paraId="67D4C8E6" w14:textId="77777777" w:rsidR="001615BB" w:rsidRDefault="001615BB" w:rsidP="001615BB">
      <w:pPr>
        <w:pStyle w:val="manguon"/>
      </w:pPr>
      <w:r w:rsidRPr="001615BB">
        <w:t xml:space="preserve">&lt;/style&gt; </w:t>
      </w:r>
    </w:p>
    <w:p w14:paraId="09DCABCF" w14:textId="7ED7C89C" w:rsidR="001615BB" w:rsidRDefault="001615BB" w:rsidP="001615BB">
      <w:pPr>
        <w:pStyle w:val="manguon"/>
      </w:pPr>
      <w:r>
        <w:t xml:space="preserve">   </w:t>
      </w:r>
      <w:r w:rsidRPr="001615BB">
        <w:t>&lt;/head&gt;</w:t>
      </w:r>
    </w:p>
    <w:p w14:paraId="1DBF9F43" w14:textId="776063BA" w:rsidR="001615BB" w:rsidRDefault="00AB5965" w:rsidP="001615BB">
      <w:pPr>
        <w:pStyle w:val="noidung"/>
      </w:pPr>
      <w:r>
        <w:t>Ví dụ:</w:t>
      </w:r>
    </w:p>
    <w:p w14:paraId="54DE7E68" w14:textId="77777777" w:rsidR="00AB5965" w:rsidRDefault="00AB5965" w:rsidP="00AB5965">
      <w:pPr>
        <w:pStyle w:val="manguon"/>
      </w:pPr>
      <w:r w:rsidRPr="00AB5965">
        <w:t xml:space="preserve">&lt;!DOCTYPE html&gt; </w:t>
      </w:r>
    </w:p>
    <w:p w14:paraId="153F5FB6" w14:textId="77777777" w:rsidR="00AB5965" w:rsidRDefault="00AB5965" w:rsidP="00AB5965">
      <w:pPr>
        <w:pStyle w:val="manguon"/>
      </w:pPr>
      <w:r w:rsidRPr="00AB5965">
        <w:t xml:space="preserve">&lt;html lang="vi"&gt; </w:t>
      </w:r>
    </w:p>
    <w:p w14:paraId="58704A43" w14:textId="77777777" w:rsidR="00AB5965" w:rsidRDefault="00AB5965" w:rsidP="00AB5965">
      <w:pPr>
        <w:pStyle w:val="manguon"/>
      </w:pPr>
      <w:r w:rsidRPr="00AB5965">
        <w:t>&lt;head&gt;</w:t>
      </w:r>
    </w:p>
    <w:p w14:paraId="42D989FE" w14:textId="66DDD337" w:rsidR="00AB5965" w:rsidRDefault="00AB5965" w:rsidP="00AB5965">
      <w:pPr>
        <w:pStyle w:val="manguon"/>
      </w:pPr>
      <w:r w:rsidRPr="00AB5965">
        <w:t xml:space="preserve">&lt;meta charset="UTF-8"&gt; </w:t>
      </w:r>
    </w:p>
    <w:p w14:paraId="573294BE" w14:textId="77777777" w:rsidR="00AB5965" w:rsidRDefault="00AB5965" w:rsidP="00AB5965">
      <w:pPr>
        <w:pStyle w:val="manguon"/>
      </w:pPr>
      <w:r w:rsidRPr="00AB5965">
        <w:t xml:space="preserve">&lt;title&gt;Tiệm Ăn Vặt Tuổi Thơ&lt;/title&gt; </w:t>
      </w:r>
    </w:p>
    <w:p w14:paraId="0B7315F8" w14:textId="77777777" w:rsidR="00AB5965" w:rsidRDefault="00AB5965" w:rsidP="00AB5965">
      <w:pPr>
        <w:pStyle w:val="manguon"/>
      </w:pPr>
      <w:r w:rsidRPr="00AB5965">
        <w:lastRenderedPageBreak/>
        <w:t xml:space="preserve">&lt;style&gt; </w:t>
      </w:r>
    </w:p>
    <w:p w14:paraId="0431FE76" w14:textId="77777777" w:rsidR="00AB5965" w:rsidRDefault="00AB5965" w:rsidP="00AB5965">
      <w:pPr>
        <w:pStyle w:val="manguon"/>
      </w:pPr>
      <w:r w:rsidRPr="00AB5965">
        <w:t xml:space="preserve">h1{ </w:t>
      </w:r>
    </w:p>
    <w:p w14:paraId="2E815D9D" w14:textId="77777777" w:rsidR="00AB5965" w:rsidRDefault="00AB5965" w:rsidP="00AB5965">
      <w:pPr>
        <w:pStyle w:val="manguon"/>
      </w:pPr>
      <w:r w:rsidRPr="00AB5965">
        <w:t>color: orange; text-align: center;</w:t>
      </w:r>
    </w:p>
    <w:p w14:paraId="45DD682D" w14:textId="77777777" w:rsidR="00AB5965" w:rsidRDefault="00AB5965" w:rsidP="00AB5965">
      <w:pPr>
        <w:pStyle w:val="manguon"/>
      </w:pPr>
      <w:r w:rsidRPr="00AB5965">
        <w:t xml:space="preserve"> } </w:t>
      </w:r>
    </w:p>
    <w:p w14:paraId="01B77E7F" w14:textId="77777777" w:rsidR="00AB5965" w:rsidRDefault="00AB5965" w:rsidP="00AB5965">
      <w:pPr>
        <w:pStyle w:val="manguon"/>
      </w:pPr>
      <w:r w:rsidRPr="00AB5965">
        <w:t xml:space="preserve">p{ </w:t>
      </w:r>
    </w:p>
    <w:p w14:paraId="42EDBCC6" w14:textId="1E962934" w:rsidR="00AB5965" w:rsidRDefault="00AB5965" w:rsidP="00AB5965">
      <w:pPr>
        <w:pStyle w:val="manguon"/>
      </w:pPr>
      <w:r w:rsidRPr="00AB5965">
        <w:t xml:space="preserve">font-size:18px; color: brown; </w:t>
      </w:r>
    </w:p>
    <w:p w14:paraId="7BE1B419" w14:textId="77777777" w:rsidR="00AB5965" w:rsidRDefault="00AB5965" w:rsidP="00AB5965">
      <w:pPr>
        <w:pStyle w:val="manguon"/>
      </w:pPr>
      <w:r w:rsidRPr="00AB5965">
        <w:t xml:space="preserve">} </w:t>
      </w:r>
    </w:p>
    <w:p w14:paraId="1DAA4464" w14:textId="77777777" w:rsidR="00AB5965" w:rsidRDefault="00AB5965" w:rsidP="00AB5965">
      <w:pPr>
        <w:pStyle w:val="manguon"/>
      </w:pPr>
      <w:r w:rsidRPr="00AB5965">
        <w:t xml:space="preserve">button{ </w:t>
      </w:r>
    </w:p>
    <w:p w14:paraId="4D706C7A" w14:textId="77777777" w:rsidR="00AB5965" w:rsidRDefault="00AB5965" w:rsidP="00AB5965">
      <w:pPr>
        <w:pStyle w:val="manguon"/>
      </w:pPr>
      <w:r w:rsidRPr="00AB5965">
        <w:t>background-color: orange;</w:t>
      </w:r>
    </w:p>
    <w:p w14:paraId="78859900" w14:textId="77777777" w:rsidR="00AB5965" w:rsidRDefault="00AB5965" w:rsidP="00AB5965">
      <w:pPr>
        <w:pStyle w:val="manguon"/>
      </w:pPr>
      <w:r w:rsidRPr="00AB5965">
        <w:t xml:space="preserve"> color: white;</w:t>
      </w:r>
    </w:p>
    <w:p w14:paraId="437D221B" w14:textId="77777777" w:rsidR="00AB5965" w:rsidRDefault="00AB5965" w:rsidP="00AB5965">
      <w:pPr>
        <w:pStyle w:val="manguon"/>
      </w:pPr>
      <w:r w:rsidRPr="00AB5965">
        <w:t xml:space="preserve"> padding:10px 20px;</w:t>
      </w:r>
    </w:p>
    <w:p w14:paraId="3249D654" w14:textId="77777777" w:rsidR="00AB5965" w:rsidRDefault="00AB5965" w:rsidP="00AB5965">
      <w:pPr>
        <w:pStyle w:val="manguon"/>
      </w:pPr>
      <w:r w:rsidRPr="00AB5965">
        <w:t xml:space="preserve"> } </w:t>
      </w:r>
    </w:p>
    <w:p w14:paraId="603A69E5" w14:textId="77777777" w:rsidR="00AB5965" w:rsidRDefault="00AB5965" w:rsidP="00AB5965">
      <w:pPr>
        <w:pStyle w:val="manguon"/>
      </w:pPr>
      <w:r w:rsidRPr="00AB5965">
        <w:t xml:space="preserve">&lt;/style&gt; </w:t>
      </w:r>
    </w:p>
    <w:p w14:paraId="04FEBA84" w14:textId="77777777" w:rsidR="00AB5965" w:rsidRDefault="00AB5965" w:rsidP="00AB5965">
      <w:pPr>
        <w:pStyle w:val="manguon"/>
      </w:pPr>
      <w:r w:rsidRPr="00AB5965">
        <w:t xml:space="preserve">&lt;/head&gt; </w:t>
      </w:r>
    </w:p>
    <w:p w14:paraId="0816B6CD" w14:textId="77777777" w:rsidR="00AB5965" w:rsidRDefault="00AB5965" w:rsidP="00AB5965">
      <w:pPr>
        <w:pStyle w:val="manguon"/>
      </w:pPr>
      <w:r w:rsidRPr="00AB5965">
        <w:t xml:space="preserve">&lt;body&gt; </w:t>
      </w:r>
    </w:p>
    <w:p w14:paraId="56704567" w14:textId="77777777" w:rsidR="00AB5965" w:rsidRDefault="00AB5965" w:rsidP="00AB5965">
      <w:pPr>
        <w:pStyle w:val="manguon"/>
      </w:pPr>
      <w:r w:rsidRPr="00AB5965">
        <w:t xml:space="preserve">&lt;h1&gt;Tiệm Ăn Vặt Tuổi Thơ&lt;/h1&gt; </w:t>
      </w:r>
    </w:p>
    <w:p w14:paraId="63E88089" w14:textId="77777777" w:rsidR="00AB5965" w:rsidRDefault="00AB5965" w:rsidP="00AB5965">
      <w:pPr>
        <w:pStyle w:val="manguon"/>
      </w:pPr>
      <w:r w:rsidRPr="00AB5965">
        <w:t xml:space="preserve">&lt;p&gt;Chào mừng bạn đến với website.&lt;/p&gt; </w:t>
      </w:r>
    </w:p>
    <w:p w14:paraId="4969AC8B" w14:textId="2C235E61" w:rsidR="00AB5965" w:rsidRDefault="00AB5965" w:rsidP="00AB5965">
      <w:pPr>
        <w:pStyle w:val="manguon"/>
      </w:pPr>
      <w:r w:rsidRPr="00AB5965">
        <w:t>&lt;button&gt;Xem sản phẩm&lt;/button&gt;</w:t>
      </w:r>
    </w:p>
    <w:p w14:paraId="0A2CFF56" w14:textId="4D10653E" w:rsidR="00AB5965" w:rsidRDefault="00AB5965" w:rsidP="00AB5965">
      <w:pPr>
        <w:pStyle w:val="noidung"/>
      </w:pPr>
      <w:r>
        <w:t>Kết quả minh họa:</w:t>
      </w:r>
    </w:p>
    <w:p w14:paraId="30F43938" w14:textId="14C0276B" w:rsidR="00AB5965" w:rsidRPr="001615BB" w:rsidRDefault="00AB5965" w:rsidP="00AB5965">
      <w:pPr>
        <w:pStyle w:val="noidung"/>
        <w:jc w:val="center"/>
      </w:pPr>
      <w:r w:rsidRPr="00AB5965">
        <w:rPr>
          <w:noProof/>
        </w:rPr>
        <w:drawing>
          <wp:inline distT="0" distB="0" distL="0" distR="0" wp14:anchorId="2AB4E3E7" wp14:editId="09DFDDDF">
            <wp:extent cx="5580380" cy="1212850"/>
            <wp:effectExtent l="133350" t="114300" r="153670" b="158750"/>
            <wp:docPr id="134212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20073" name=""/>
                    <pic:cNvPicPr/>
                  </pic:nvPicPr>
                  <pic:blipFill>
                    <a:blip r:embed="rId23"/>
                    <a:stretch>
                      <a:fillRect/>
                    </a:stretch>
                  </pic:blipFill>
                  <pic:spPr>
                    <a:xfrm>
                      <a:off x="0" y="0"/>
                      <a:ext cx="5580380" cy="12128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7BDD64F" w14:textId="1ED50F0B" w:rsidR="00133E77" w:rsidRDefault="000F3B02" w:rsidP="002236E6">
      <w:pPr>
        <w:pStyle w:val="Heading4"/>
        <w:numPr>
          <w:ilvl w:val="0"/>
          <w:numId w:val="0"/>
        </w:numPr>
        <w:rPr>
          <w:b w:val="0"/>
          <w:bCs w:val="0"/>
          <w:szCs w:val="26"/>
        </w:rPr>
      </w:pPr>
      <w:r w:rsidRPr="001349EC">
        <w:rPr>
          <w:b w:val="0"/>
          <w:bCs w:val="0"/>
          <w:szCs w:val="26"/>
        </w:rPr>
        <w:t>2.6.2.3.</w:t>
      </w:r>
      <w:r w:rsidR="00133E77" w:rsidRPr="001349EC">
        <w:rPr>
          <w:b w:val="0"/>
          <w:bCs w:val="0"/>
          <w:szCs w:val="26"/>
        </w:rPr>
        <w:t xml:space="preserve"> External CSS</w:t>
      </w:r>
    </w:p>
    <w:p w14:paraId="207D93C4" w14:textId="62C054AD" w:rsidR="00AB5965" w:rsidRDefault="00AB5965" w:rsidP="00AB5965">
      <w:pPr>
        <w:pStyle w:val="noidung"/>
      </w:pPr>
      <w:r w:rsidRPr="00AB5965">
        <w:t xml:space="preserve">External CSS là phương pháp định dạng giao diện bằng cách viết các quy tắc CSS trong một tệp riêng có phần mở rộng </w:t>
      </w:r>
      <w:r w:rsidRPr="00AB5965">
        <w:rPr>
          <w:b/>
          <w:bCs/>
        </w:rPr>
        <w:t>.css</w:t>
      </w:r>
      <w:r w:rsidRPr="00AB5965">
        <w:t xml:space="preserve"> và liên kết tệp này với tài liệu HTML thông qua thẻ &lt;link&gt;. Đây là phương pháp được sử dụng phổ biến nhất trong phát triển website hiện đại vì giúp tách biệt phần nội dung và phần giao diện.</w:t>
      </w:r>
    </w:p>
    <w:p w14:paraId="1D4FB7C6" w14:textId="5C5ED1D9" w:rsidR="00AB5965" w:rsidRDefault="00AB5965" w:rsidP="00AB5965">
      <w:pPr>
        <w:pStyle w:val="noidung"/>
      </w:pPr>
      <w:r>
        <w:t>Cú pháp:</w:t>
      </w:r>
    </w:p>
    <w:p w14:paraId="2C21197C" w14:textId="188989CE" w:rsidR="00AB5965" w:rsidRDefault="00AB5965" w:rsidP="00AB5965">
      <w:pPr>
        <w:pStyle w:val="manguon"/>
      </w:pPr>
      <w:r w:rsidRPr="00AB5965">
        <w:t>&lt;head&gt; &lt;link rel="stylesheet" href="style.css"&gt; &lt;/head&gt;</w:t>
      </w:r>
    </w:p>
    <w:p w14:paraId="190F71D8" w14:textId="77777777" w:rsidR="00AB5965" w:rsidRPr="00AB5965" w:rsidRDefault="00AB5965" w:rsidP="00AB5965">
      <w:pPr>
        <w:pStyle w:val="noidung"/>
      </w:pPr>
      <w:r w:rsidRPr="00AB5965">
        <w:t>Trong đó:</w:t>
      </w:r>
    </w:p>
    <w:p w14:paraId="008F3487" w14:textId="76422A0E" w:rsidR="00AB5965" w:rsidRPr="00AB5965" w:rsidRDefault="00AB5965" w:rsidP="00AB5965">
      <w:pPr>
        <w:pStyle w:val="noidung"/>
      </w:pPr>
      <w:r w:rsidRPr="00AB5965">
        <w:lastRenderedPageBreak/>
        <w:t>-rel="stylesheet": Khai báo đây là tệp định dạng CSS.</w:t>
      </w:r>
    </w:p>
    <w:p w14:paraId="280C1DF1" w14:textId="3B480ED8" w:rsidR="00AB5965" w:rsidRPr="00AB5965" w:rsidRDefault="00AB5965" w:rsidP="00553DFE">
      <w:pPr>
        <w:pStyle w:val="noidung"/>
      </w:pPr>
      <w:r w:rsidRPr="00AB5965">
        <w:t>-href="style.css": Chỉ định đường dẫn đến tệp CSS.</w:t>
      </w:r>
    </w:p>
    <w:p w14:paraId="0EBDDE6B" w14:textId="17C294D9" w:rsidR="00133E77" w:rsidRDefault="000F3B02" w:rsidP="002236E6">
      <w:pPr>
        <w:pStyle w:val="Heading3"/>
        <w:numPr>
          <w:ilvl w:val="0"/>
          <w:numId w:val="0"/>
        </w:numPr>
        <w:rPr>
          <w:rFonts w:cs="Times New Roman"/>
          <w:szCs w:val="26"/>
        </w:rPr>
      </w:pPr>
      <w:bookmarkStart w:id="27" w:name="_Toc231942723"/>
      <w:r w:rsidRPr="001349EC">
        <w:rPr>
          <w:rFonts w:cs="Times New Roman"/>
          <w:szCs w:val="26"/>
        </w:rPr>
        <w:t>2</w:t>
      </w:r>
      <w:r w:rsidR="00133E77" w:rsidRPr="001349EC">
        <w:rPr>
          <w:rFonts w:cs="Times New Roman"/>
          <w:szCs w:val="26"/>
        </w:rPr>
        <w:t>.</w:t>
      </w:r>
      <w:r w:rsidRPr="001349EC">
        <w:rPr>
          <w:rFonts w:cs="Times New Roman"/>
          <w:szCs w:val="26"/>
        </w:rPr>
        <w:t>6</w:t>
      </w:r>
      <w:r w:rsidR="00133E77" w:rsidRPr="001349EC">
        <w:rPr>
          <w:rFonts w:cs="Times New Roman"/>
          <w:szCs w:val="26"/>
        </w:rPr>
        <w:t>.3</w:t>
      </w:r>
      <w:r w:rsidRPr="001349EC">
        <w:rPr>
          <w:rFonts w:cs="Times New Roman"/>
          <w:szCs w:val="26"/>
        </w:rPr>
        <w:t>.</w:t>
      </w:r>
      <w:r w:rsidR="00133E77" w:rsidRPr="001349EC">
        <w:rPr>
          <w:rFonts w:cs="Times New Roman"/>
          <w:szCs w:val="26"/>
        </w:rPr>
        <w:t xml:space="preserve"> Bộ chọn CSS</w:t>
      </w:r>
      <w:bookmarkEnd w:id="27"/>
    </w:p>
    <w:p w14:paraId="35CE7A46" w14:textId="4E4ED0AB" w:rsidR="00A16B18" w:rsidRDefault="00A16B18" w:rsidP="00A16B18">
      <w:pPr>
        <w:pStyle w:val="noidung"/>
      </w:pPr>
      <w:r>
        <w:t>Một số thuộc tính CSS phổ biến:</w:t>
      </w:r>
    </w:p>
    <w:tbl>
      <w:tblPr>
        <w:tblStyle w:val="myTable"/>
        <w:tblW w:w="8820" w:type="dxa"/>
        <w:tblLayout w:type="fixed"/>
        <w:tblLook w:val="01E0" w:firstRow="1" w:lastRow="1" w:firstColumn="1" w:lastColumn="1" w:noHBand="0" w:noVBand="0"/>
      </w:tblPr>
      <w:tblGrid>
        <w:gridCol w:w="4139"/>
        <w:gridCol w:w="4681"/>
      </w:tblGrid>
      <w:tr w:rsidR="00A16B18" w:rsidRPr="00A16B18" w14:paraId="64E86D85" w14:textId="77777777" w:rsidTr="004C21B0">
        <w:trPr>
          <w:cnfStyle w:val="100000000000" w:firstRow="1" w:lastRow="0" w:firstColumn="0" w:lastColumn="0" w:oddVBand="0" w:evenVBand="0" w:oddHBand="0"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4139" w:type="dxa"/>
            <w:hideMark/>
          </w:tcPr>
          <w:p w14:paraId="08941F95" w14:textId="77777777" w:rsidR="00A16B18" w:rsidRPr="004C21B0" w:rsidRDefault="00A16B18" w:rsidP="00A16B18">
            <w:pPr>
              <w:pStyle w:val="noidung"/>
              <w:rPr>
                <w:lang w:val="vi-VN"/>
              </w:rPr>
            </w:pPr>
            <w:r w:rsidRPr="004C21B0">
              <w:rPr>
                <w:lang w:val="vi-VN"/>
              </w:rPr>
              <w:t>Thuộc tính</w:t>
            </w:r>
          </w:p>
        </w:tc>
        <w:tc>
          <w:tcPr>
            <w:tcW w:w="4681" w:type="dxa"/>
            <w:hideMark/>
          </w:tcPr>
          <w:p w14:paraId="358C5D6A" w14:textId="77777777" w:rsidR="00A16B18" w:rsidRPr="004C21B0" w:rsidRDefault="00A16B18" w:rsidP="00A16B18">
            <w:pPr>
              <w:pStyle w:val="noidung"/>
              <w:cnfStyle w:val="100000000000" w:firstRow="1" w:lastRow="0" w:firstColumn="0" w:lastColumn="0" w:oddVBand="0" w:evenVBand="0" w:oddHBand="0" w:evenHBand="0" w:firstRowFirstColumn="0" w:firstRowLastColumn="0" w:lastRowFirstColumn="0" w:lastRowLastColumn="0"/>
              <w:rPr>
                <w:lang w:val="vi-VN"/>
              </w:rPr>
            </w:pPr>
            <w:r w:rsidRPr="004C21B0">
              <w:rPr>
                <w:lang w:val="vi-VN"/>
              </w:rPr>
              <w:t>Chức năng</w:t>
            </w:r>
          </w:p>
        </w:tc>
      </w:tr>
      <w:tr w:rsidR="00A16B18" w:rsidRPr="00A16B18" w14:paraId="7274BDDB" w14:textId="77777777" w:rsidTr="004C21B0">
        <w:trPr>
          <w:trHeight w:val="688"/>
        </w:trPr>
        <w:tc>
          <w:tcPr>
            <w:cnfStyle w:val="001000000000" w:firstRow="0" w:lastRow="0" w:firstColumn="1" w:lastColumn="0" w:oddVBand="0" w:evenVBand="0" w:oddHBand="0" w:evenHBand="0" w:firstRowFirstColumn="0" w:firstRowLastColumn="0" w:lastRowFirstColumn="0" w:lastRowLastColumn="0"/>
            <w:tcW w:w="4139" w:type="dxa"/>
            <w:hideMark/>
          </w:tcPr>
          <w:p w14:paraId="43BE6221" w14:textId="77777777" w:rsidR="00A16B18" w:rsidRPr="00A16B18" w:rsidRDefault="00A16B18" w:rsidP="00A16B18">
            <w:pPr>
              <w:pStyle w:val="noidung"/>
              <w:rPr>
                <w:lang w:val="vi-VN"/>
              </w:rPr>
            </w:pPr>
            <w:r w:rsidRPr="00A16B18">
              <w:rPr>
                <w:lang w:val="vi-VN"/>
              </w:rPr>
              <w:t>color</w:t>
            </w:r>
          </w:p>
        </w:tc>
        <w:tc>
          <w:tcPr>
            <w:tcW w:w="4681" w:type="dxa"/>
            <w:hideMark/>
          </w:tcPr>
          <w:p w14:paraId="79C76B85" w14:textId="77777777" w:rsidR="00A16B18" w:rsidRPr="00A16B18" w:rsidRDefault="00A16B18" w:rsidP="00A16B18">
            <w:pPr>
              <w:pStyle w:val="noidung"/>
              <w:cnfStyle w:val="000000000000" w:firstRow="0" w:lastRow="0" w:firstColumn="0" w:lastColumn="0" w:oddVBand="0" w:evenVBand="0" w:oddHBand="0" w:evenHBand="0" w:firstRowFirstColumn="0" w:firstRowLastColumn="0" w:lastRowFirstColumn="0" w:lastRowLastColumn="0"/>
              <w:rPr>
                <w:lang w:val="vi-VN"/>
              </w:rPr>
            </w:pPr>
            <w:r w:rsidRPr="00A16B18">
              <w:rPr>
                <w:lang w:val="vi-VN"/>
              </w:rPr>
              <w:t>Thay đổi màu chữ</w:t>
            </w:r>
          </w:p>
        </w:tc>
      </w:tr>
      <w:tr w:rsidR="00A16B18" w:rsidRPr="00A16B18" w14:paraId="1EE66079" w14:textId="77777777" w:rsidTr="004C21B0">
        <w:trPr>
          <w:trHeight w:val="688"/>
        </w:trPr>
        <w:tc>
          <w:tcPr>
            <w:cnfStyle w:val="001000000000" w:firstRow="0" w:lastRow="0" w:firstColumn="1" w:lastColumn="0" w:oddVBand="0" w:evenVBand="0" w:oddHBand="0" w:evenHBand="0" w:firstRowFirstColumn="0" w:firstRowLastColumn="0" w:lastRowFirstColumn="0" w:lastRowLastColumn="0"/>
            <w:tcW w:w="4139" w:type="dxa"/>
            <w:hideMark/>
          </w:tcPr>
          <w:p w14:paraId="03A4742C" w14:textId="77777777" w:rsidR="00A16B18" w:rsidRPr="00A16B18" w:rsidRDefault="00A16B18" w:rsidP="00A16B18">
            <w:pPr>
              <w:pStyle w:val="noidung"/>
              <w:rPr>
                <w:lang w:val="vi-VN"/>
              </w:rPr>
            </w:pPr>
            <w:r w:rsidRPr="00A16B18">
              <w:rPr>
                <w:lang w:val="vi-VN"/>
              </w:rPr>
              <w:t>background-color</w:t>
            </w:r>
          </w:p>
        </w:tc>
        <w:tc>
          <w:tcPr>
            <w:tcW w:w="4681" w:type="dxa"/>
            <w:hideMark/>
          </w:tcPr>
          <w:p w14:paraId="570967F7" w14:textId="77777777" w:rsidR="00A16B18" w:rsidRPr="00A16B18" w:rsidRDefault="00A16B18" w:rsidP="00A16B18">
            <w:pPr>
              <w:pStyle w:val="noidung"/>
              <w:cnfStyle w:val="000000000000" w:firstRow="0" w:lastRow="0" w:firstColumn="0" w:lastColumn="0" w:oddVBand="0" w:evenVBand="0" w:oddHBand="0" w:evenHBand="0" w:firstRowFirstColumn="0" w:firstRowLastColumn="0" w:lastRowFirstColumn="0" w:lastRowLastColumn="0"/>
              <w:rPr>
                <w:lang w:val="vi-VN"/>
              </w:rPr>
            </w:pPr>
            <w:r w:rsidRPr="00A16B18">
              <w:rPr>
                <w:lang w:val="vi-VN"/>
              </w:rPr>
              <w:t>Thay đổi màu nền</w:t>
            </w:r>
          </w:p>
        </w:tc>
      </w:tr>
      <w:tr w:rsidR="00A16B18" w:rsidRPr="00A16B18" w14:paraId="1DCCA723" w14:textId="77777777" w:rsidTr="004C21B0">
        <w:trPr>
          <w:trHeight w:val="690"/>
        </w:trPr>
        <w:tc>
          <w:tcPr>
            <w:cnfStyle w:val="001000000000" w:firstRow="0" w:lastRow="0" w:firstColumn="1" w:lastColumn="0" w:oddVBand="0" w:evenVBand="0" w:oddHBand="0" w:evenHBand="0" w:firstRowFirstColumn="0" w:firstRowLastColumn="0" w:lastRowFirstColumn="0" w:lastRowLastColumn="0"/>
            <w:tcW w:w="4139" w:type="dxa"/>
            <w:hideMark/>
          </w:tcPr>
          <w:p w14:paraId="070FD176" w14:textId="77777777" w:rsidR="00A16B18" w:rsidRPr="00A16B18" w:rsidRDefault="00A16B18" w:rsidP="00A16B18">
            <w:pPr>
              <w:pStyle w:val="noidung"/>
              <w:rPr>
                <w:lang w:val="vi-VN"/>
              </w:rPr>
            </w:pPr>
            <w:r w:rsidRPr="00A16B18">
              <w:rPr>
                <w:lang w:val="vi-VN"/>
              </w:rPr>
              <w:t>font-size</w:t>
            </w:r>
          </w:p>
        </w:tc>
        <w:tc>
          <w:tcPr>
            <w:tcW w:w="4681" w:type="dxa"/>
            <w:hideMark/>
          </w:tcPr>
          <w:p w14:paraId="04E344A2" w14:textId="77777777" w:rsidR="00A16B18" w:rsidRPr="00A16B18" w:rsidRDefault="00A16B18" w:rsidP="00A16B18">
            <w:pPr>
              <w:pStyle w:val="noidung"/>
              <w:cnfStyle w:val="000000000000" w:firstRow="0" w:lastRow="0" w:firstColumn="0" w:lastColumn="0" w:oddVBand="0" w:evenVBand="0" w:oddHBand="0" w:evenHBand="0" w:firstRowFirstColumn="0" w:firstRowLastColumn="0" w:lastRowFirstColumn="0" w:lastRowLastColumn="0"/>
              <w:rPr>
                <w:lang w:val="vi-VN"/>
              </w:rPr>
            </w:pPr>
            <w:r w:rsidRPr="00A16B18">
              <w:rPr>
                <w:lang w:val="vi-VN"/>
              </w:rPr>
              <w:t>Điều chỉnh kích thước chữ</w:t>
            </w:r>
          </w:p>
        </w:tc>
      </w:tr>
      <w:tr w:rsidR="00A16B18" w:rsidRPr="00A16B18" w14:paraId="35FC2FC7" w14:textId="77777777" w:rsidTr="004C21B0">
        <w:trPr>
          <w:trHeight w:val="688"/>
        </w:trPr>
        <w:tc>
          <w:tcPr>
            <w:cnfStyle w:val="001000000000" w:firstRow="0" w:lastRow="0" w:firstColumn="1" w:lastColumn="0" w:oddVBand="0" w:evenVBand="0" w:oddHBand="0" w:evenHBand="0" w:firstRowFirstColumn="0" w:firstRowLastColumn="0" w:lastRowFirstColumn="0" w:lastRowLastColumn="0"/>
            <w:tcW w:w="4139" w:type="dxa"/>
            <w:hideMark/>
          </w:tcPr>
          <w:p w14:paraId="4F34AA9A" w14:textId="77777777" w:rsidR="00A16B18" w:rsidRPr="00A16B18" w:rsidRDefault="00A16B18" w:rsidP="00A16B18">
            <w:pPr>
              <w:pStyle w:val="noidung"/>
              <w:rPr>
                <w:lang w:val="vi-VN"/>
              </w:rPr>
            </w:pPr>
            <w:r w:rsidRPr="00A16B18">
              <w:rPr>
                <w:lang w:val="vi-VN"/>
              </w:rPr>
              <w:t>font-family</w:t>
            </w:r>
          </w:p>
        </w:tc>
        <w:tc>
          <w:tcPr>
            <w:tcW w:w="4681" w:type="dxa"/>
            <w:hideMark/>
          </w:tcPr>
          <w:p w14:paraId="3281BB53" w14:textId="77777777" w:rsidR="00A16B18" w:rsidRPr="00A16B18" w:rsidRDefault="00A16B18" w:rsidP="00A16B18">
            <w:pPr>
              <w:pStyle w:val="noidung"/>
              <w:cnfStyle w:val="000000000000" w:firstRow="0" w:lastRow="0" w:firstColumn="0" w:lastColumn="0" w:oddVBand="0" w:evenVBand="0" w:oddHBand="0" w:evenHBand="0" w:firstRowFirstColumn="0" w:firstRowLastColumn="0" w:lastRowFirstColumn="0" w:lastRowLastColumn="0"/>
              <w:rPr>
                <w:lang w:val="vi-VN"/>
              </w:rPr>
            </w:pPr>
            <w:r w:rsidRPr="00A16B18">
              <w:rPr>
                <w:lang w:val="vi-VN"/>
              </w:rPr>
              <w:t>Thay đổi kiểu chữ</w:t>
            </w:r>
          </w:p>
        </w:tc>
      </w:tr>
      <w:tr w:rsidR="00A16B18" w:rsidRPr="00A16B18" w14:paraId="3C503F9F" w14:textId="77777777" w:rsidTr="004C21B0">
        <w:trPr>
          <w:trHeight w:val="688"/>
        </w:trPr>
        <w:tc>
          <w:tcPr>
            <w:cnfStyle w:val="001000000000" w:firstRow="0" w:lastRow="0" w:firstColumn="1" w:lastColumn="0" w:oddVBand="0" w:evenVBand="0" w:oddHBand="0" w:evenHBand="0" w:firstRowFirstColumn="0" w:firstRowLastColumn="0" w:lastRowFirstColumn="0" w:lastRowLastColumn="0"/>
            <w:tcW w:w="4139" w:type="dxa"/>
            <w:hideMark/>
          </w:tcPr>
          <w:p w14:paraId="26C1A9DB" w14:textId="77777777" w:rsidR="00A16B18" w:rsidRPr="00A16B18" w:rsidRDefault="00A16B18" w:rsidP="00A16B18">
            <w:pPr>
              <w:pStyle w:val="noidung"/>
              <w:rPr>
                <w:lang w:val="vi-VN"/>
              </w:rPr>
            </w:pPr>
            <w:r w:rsidRPr="00A16B18">
              <w:rPr>
                <w:lang w:val="vi-VN"/>
              </w:rPr>
              <w:t>text-align</w:t>
            </w:r>
          </w:p>
        </w:tc>
        <w:tc>
          <w:tcPr>
            <w:tcW w:w="4681" w:type="dxa"/>
            <w:hideMark/>
          </w:tcPr>
          <w:p w14:paraId="6E9DF1C0" w14:textId="77777777" w:rsidR="00A16B18" w:rsidRPr="00A16B18" w:rsidRDefault="00A16B18" w:rsidP="00A16B18">
            <w:pPr>
              <w:pStyle w:val="noidung"/>
              <w:cnfStyle w:val="000000000000" w:firstRow="0" w:lastRow="0" w:firstColumn="0" w:lastColumn="0" w:oddVBand="0" w:evenVBand="0" w:oddHBand="0" w:evenHBand="0" w:firstRowFirstColumn="0" w:firstRowLastColumn="0" w:lastRowFirstColumn="0" w:lastRowLastColumn="0"/>
              <w:rPr>
                <w:lang w:val="vi-VN"/>
              </w:rPr>
            </w:pPr>
            <w:r w:rsidRPr="00A16B18">
              <w:rPr>
                <w:lang w:val="vi-VN"/>
              </w:rPr>
              <w:t>Căn lề văn bản</w:t>
            </w:r>
          </w:p>
        </w:tc>
      </w:tr>
      <w:tr w:rsidR="00A16B18" w:rsidRPr="00A16B18" w14:paraId="2F070FF2" w14:textId="77777777" w:rsidTr="004C21B0">
        <w:trPr>
          <w:trHeight w:val="688"/>
        </w:trPr>
        <w:tc>
          <w:tcPr>
            <w:cnfStyle w:val="001000000000" w:firstRow="0" w:lastRow="0" w:firstColumn="1" w:lastColumn="0" w:oddVBand="0" w:evenVBand="0" w:oddHBand="0" w:evenHBand="0" w:firstRowFirstColumn="0" w:firstRowLastColumn="0" w:lastRowFirstColumn="0" w:lastRowLastColumn="0"/>
            <w:tcW w:w="4139" w:type="dxa"/>
            <w:hideMark/>
          </w:tcPr>
          <w:p w14:paraId="6DA58DC0" w14:textId="77777777" w:rsidR="00A16B18" w:rsidRPr="00A16B18" w:rsidRDefault="00A16B18" w:rsidP="00A16B18">
            <w:pPr>
              <w:pStyle w:val="noidung"/>
              <w:rPr>
                <w:lang w:val="vi-VN"/>
              </w:rPr>
            </w:pPr>
            <w:r w:rsidRPr="00A16B18">
              <w:rPr>
                <w:lang w:val="vi-VN"/>
              </w:rPr>
              <w:t>width</w:t>
            </w:r>
          </w:p>
        </w:tc>
        <w:tc>
          <w:tcPr>
            <w:tcW w:w="4681" w:type="dxa"/>
            <w:hideMark/>
          </w:tcPr>
          <w:p w14:paraId="033BFA89" w14:textId="77777777" w:rsidR="00A16B18" w:rsidRPr="00A16B18" w:rsidRDefault="00A16B18" w:rsidP="00A16B18">
            <w:pPr>
              <w:pStyle w:val="noidung"/>
              <w:cnfStyle w:val="000000000000" w:firstRow="0" w:lastRow="0" w:firstColumn="0" w:lastColumn="0" w:oddVBand="0" w:evenVBand="0" w:oddHBand="0" w:evenHBand="0" w:firstRowFirstColumn="0" w:firstRowLastColumn="0" w:lastRowFirstColumn="0" w:lastRowLastColumn="0"/>
              <w:rPr>
                <w:lang w:val="vi-VN"/>
              </w:rPr>
            </w:pPr>
            <w:r w:rsidRPr="00A16B18">
              <w:rPr>
                <w:lang w:val="vi-VN"/>
              </w:rPr>
              <w:t>Thiết lập chiều rộng</w:t>
            </w:r>
          </w:p>
        </w:tc>
      </w:tr>
      <w:tr w:rsidR="00A16B18" w:rsidRPr="00A16B18" w14:paraId="1CC4756E" w14:textId="77777777" w:rsidTr="004C21B0">
        <w:trPr>
          <w:trHeight w:val="688"/>
        </w:trPr>
        <w:tc>
          <w:tcPr>
            <w:cnfStyle w:val="001000000000" w:firstRow="0" w:lastRow="0" w:firstColumn="1" w:lastColumn="0" w:oddVBand="0" w:evenVBand="0" w:oddHBand="0" w:evenHBand="0" w:firstRowFirstColumn="0" w:firstRowLastColumn="0" w:lastRowFirstColumn="0" w:lastRowLastColumn="0"/>
            <w:tcW w:w="4139" w:type="dxa"/>
            <w:hideMark/>
          </w:tcPr>
          <w:p w14:paraId="3CFB76E8" w14:textId="77777777" w:rsidR="00A16B18" w:rsidRPr="00A16B18" w:rsidRDefault="00A16B18" w:rsidP="00A16B18">
            <w:pPr>
              <w:pStyle w:val="noidung"/>
              <w:rPr>
                <w:lang w:val="vi-VN"/>
              </w:rPr>
            </w:pPr>
            <w:r w:rsidRPr="00A16B18">
              <w:rPr>
                <w:lang w:val="vi-VN"/>
              </w:rPr>
              <w:t>height</w:t>
            </w:r>
          </w:p>
        </w:tc>
        <w:tc>
          <w:tcPr>
            <w:tcW w:w="4681" w:type="dxa"/>
            <w:hideMark/>
          </w:tcPr>
          <w:p w14:paraId="160D7169" w14:textId="77777777" w:rsidR="00A16B18" w:rsidRPr="00A16B18" w:rsidRDefault="00A16B18" w:rsidP="00A16B18">
            <w:pPr>
              <w:pStyle w:val="noidung"/>
              <w:cnfStyle w:val="000000000000" w:firstRow="0" w:lastRow="0" w:firstColumn="0" w:lastColumn="0" w:oddVBand="0" w:evenVBand="0" w:oddHBand="0" w:evenHBand="0" w:firstRowFirstColumn="0" w:firstRowLastColumn="0" w:lastRowFirstColumn="0" w:lastRowLastColumn="0"/>
              <w:rPr>
                <w:lang w:val="vi-VN"/>
              </w:rPr>
            </w:pPr>
            <w:r w:rsidRPr="00A16B18">
              <w:rPr>
                <w:lang w:val="vi-VN"/>
              </w:rPr>
              <w:t>Thiết lập chiều cao</w:t>
            </w:r>
          </w:p>
        </w:tc>
      </w:tr>
      <w:tr w:rsidR="00A16B18" w:rsidRPr="00A16B18" w14:paraId="55CECF3D" w14:textId="77777777" w:rsidTr="004C21B0">
        <w:trPr>
          <w:trHeight w:val="688"/>
        </w:trPr>
        <w:tc>
          <w:tcPr>
            <w:cnfStyle w:val="001000000000" w:firstRow="0" w:lastRow="0" w:firstColumn="1" w:lastColumn="0" w:oddVBand="0" w:evenVBand="0" w:oddHBand="0" w:evenHBand="0" w:firstRowFirstColumn="0" w:firstRowLastColumn="0" w:lastRowFirstColumn="0" w:lastRowLastColumn="0"/>
            <w:tcW w:w="4139" w:type="dxa"/>
            <w:hideMark/>
          </w:tcPr>
          <w:p w14:paraId="37D9BDDA" w14:textId="77777777" w:rsidR="00A16B18" w:rsidRPr="00A16B18" w:rsidRDefault="00A16B18" w:rsidP="00A16B18">
            <w:pPr>
              <w:pStyle w:val="noidung"/>
              <w:rPr>
                <w:lang w:val="vi-VN"/>
              </w:rPr>
            </w:pPr>
            <w:r w:rsidRPr="00A16B18">
              <w:rPr>
                <w:lang w:val="vi-VN"/>
              </w:rPr>
              <w:t>margin</w:t>
            </w:r>
          </w:p>
        </w:tc>
        <w:tc>
          <w:tcPr>
            <w:tcW w:w="4681" w:type="dxa"/>
            <w:hideMark/>
          </w:tcPr>
          <w:p w14:paraId="37551336" w14:textId="77777777" w:rsidR="00A16B18" w:rsidRPr="00A16B18" w:rsidRDefault="00A16B18" w:rsidP="00A16B18">
            <w:pPr>
              <w:pStyle w:val="noidung"/>
              <w:cnfStyle w:val="000000000000" w:firstRow="0" w:lastRow="0" w:firstColumn="0" w:lastColumn="0" w:oddVBand="0" w:evenVBand="0" w:oddHBand="0" w:evenHBand="0" w:firstRowFirstColumn="0" w:firstRowLastColumn="0" w:lastRowFirstColumn="0" w:lastRowLastColumn="0"/>
              <w:rPr>
                <w:lang w:val="vi-VN"/>
              </w:rPr>
            </w:pPr>
            <w:r w:rsidRPr="00A16B18">
              <w:rPr>
                <w:lang w:val="vi-VN"/>
              </w:rPr>
              <w:t>Tạo khoảng cách bên ngoài</w:t>
            </w:r>
          </w:p>
        </w:tc>
      </w:tr>
      <w:tr w:rsidR="00A16B18" w:rsidRPr="00A16B18" w14:paraId="6B175518" w14:textId="77777777" w:rsidTr="004C21B0">
        <w:trPr>
          <w:trHeight w:val="689"/>
        </w:trPr>
        <w:tc>
          <w:tcPr>
            <w:cnfStyle w:val="001000000000" w:firstRow="0" w:lastRow="0" w:firstColumn="1" w:lastColumn="0" w:oddVBand="0" w:evenVBand="0" w:oddHBand="0" w:evenHBand="0" w:firstRowFirstColumn="0" w:firstRowLastColumn="0" w:lastRowFirstColumn="0" w:lastRowLastColumn="0"/>
            <w:tcW w:w="4139" w:type="dxa"/>
            <w:hideMark/>
          </w:tcPr>
          <w:p w14:paraId="79F14214" w14:textId="77777777" w:rsidR="00A16B18" w:rsidRPr="00A16B18" w:rsidRDefault="00A16B18" w:rsidP="00A16B18">
            <w:pPr>
              <w:pStyle w:val="noidung"/>
              <w:rPr>
                <w:lang w:val="vi-VN"/>
              </w:rPr>
            </w:pPr>
            <w:r w:rsidRPr="00A16B18">
              <w:rPr>
                <w:lang w:val="vi-VN"/>
              </w:rPr>
              <w:t>padding</w:t>
            </w:r>
          </w:p>
        </w:tc>
        <w:tc>
          <w:tcPr>
            <w:tcW w:w="4681" w:type="dxa"/>
            <w:hideMark/>
          </w:tcPr>
          <w:p w14:paraId="37810130" w14:textId="77777777" w:rsidR="00A16B18" w:rsidRPr="00A16B18" w:rsidRDefault="00A16B18" w:rsidP="00A16B18">
            <w:pPr>
              <w:pStyle w:val="noidung"/>
              <w:cnfStyle w:val="000000000000" w:firstRow="0" w:lastRow="0" w:firstColumn="0" w:lastColumn="0" w:oddVBand="0" w:evenVBand="0" w:oddHBand="0" w:evenHBand="0" w:firstRowFirstColumn="0" w:firstRowLastColumn="0" w:lastRowFirstColumn="0" w:lastRowLastColumn="0"/>
              <w:rPr>
                <w:lang w:val="vi-VN"/>
              </w:rPr>
            </w:pPr>
            <w:r w:rsidRPr="00A16B18">
              <w:rPr>
                <w:lang w:val="vi-VN"/>
              </w:rPr>
              <w:t>Tạo khoảng cách bên trong</w:t>
            </w:r>
          </w:p>
        </w:tc>
      </w:tr>
      <w:tr w:rsidR="00A16B18" w:rsidRPr="00A16B18" w14:paraId="315448E5" w14:textId="77777777" w:rsidTr="004C21B0">
        <w:trPr>
          <w:trHeight w:val="688"/>
        </w:trPr>
        <w:tc>
          <w:tcPr>
            <w:cnfStyle w:val="001000000000" w:firstRow="0" w:lastRow="0" w:firstColumn="1" w:lastColumn="0" w:oddVBand="0" w:evenVBand="0" w:oddHBand="0" w:evenHBand="0" w:firstRowFirstColumn="0" w:firstRowLastColumn="0" w:lastRowFirstColumn="0" w:lastRowLastColumn="0"/>
            <w:tcW w:w="4139" w:type="dxa"/>
            <w:hideMark/>
          </w:tcPr>
          <w:p w14:paraId="79285E92" w14:textId="77777777" w:rsidR="00A16B18" w:rsidRPr="00A16B18" w:rsidRDefault="00A16B18" w:rsidP="00A16B18">
            <w:pPr>
              <w:pStyle w:val="noidung"/>
              <w:rPr>
                <w:lang w:val="vi-VN"/>
              </w:rPr>
            </w:pPr>
            <w:r w:rsidRPr="00A16B18">
              <w:rPr>
                <w:lang w:val="vi-VN"/>
              </w:rPr>
              <w:t>border</w:t>
            </w:r>
          </w:p>
        </w:tc>
        <w:tc>
          <w:tcPr>
            <w:tcW w:w="4681" w:type="dxa"/>
            <w:hideMark/>
          </w:tcPr>
          <w:p w14:paraId="1CC0F3C3" w14:textId="77777777" w:rsidR="00A16B18" w:rsidRPr="00A16B18" w:rsidRDefault="00A16B18" w:rsidP="00A16B18">
            <w:pPr>
              <w:pStyle w:val="noidung"/>
              <w:cnfStyle w:val="000000000000" w:firstRow="0" w:lastRow="0" w:firstColumn="0" w:lastColumn="0" w:oddVBand="0" w:evenVBand="0" w:oddHBand="0" w:evenHBand="0" w:firstRowFirstColumn="0" w:firstRowLastColumn="0" w:lastRowFirstColumn="0" w:lastRowLastColumn="0"/>
              <w:rPr>
                <w:lang w:val="vi-VN"/>
              </w:rPr>
            </w:pPr>
            <w:r w:rsidRPr="00A16B18">
              <w:rPr>
                <w:lang w:val="vi-VN"/>
              </w:rPr>
              <w:t>Tạo đường viền</w:t>
            </w:r>
          </w:p>
        </w:tc>
      </w:tr>
      <w:tr w:rsidR="00A16B18" w:rsidRPr="00A16B18" w14:paraId="6286BE94" w14:textId="77777777" w:rsidTr="004C21B0">
        <w:trPr>
          <w:trHeight w:val="688"/>
        </w:trPr>
        <w:tc>
          <w:tcPr>
            <w:cnfStyle w:val="001000000000" w:firstRow="0" w:lastRow="0" w:firstColumn="1" w:lastColumn="0" w:oddVBand="0" w:evenVBand="0" w:oddHBand="0" w:evenHBand="0" w:firstRowFirstColumn="0" w:firstRowLastColumn="0" w:lastRowFirstColumn="0" w:lastRowLastColumn="0"/>
            <w:tcW w:w="4139" w:type="dxa"/>
            <w:hideMark/>
          </w:tcPr>
          <w:p w14:paraId="097D56DB" w14:textId="77777777" w:rsidR="00A16B18" w:rsidRPr="00A16B18" w:rsidRDefault="00A16B18" w:rsidP="00A16B18">
            <w:pPr>
              <w:pStyle w:val="noidung"/>
              <w:rPr>
                <w:lang w:val="vi-VN"/>
              </w:rPr>
            </w:pPr>
            <w:r w:rsidRPr="00A16B18">
              <w:rPr>
                <w:lang w:val="vi-VN"/>
              </w:rPr>
              <w:t>display</w:t>
            </w:r>
          </w:p>
        </w:tc>
        <w:tc>
          <w:tcPr>
            <w:tcW w:w="4681" w:type="dxa"/>
            <w:hideMark/>
          </w:tcPr>
          <w:p w14:paraId="2879C4FC" w14:textId="77777777" w:rsidR="00A16B18" w:rsidRPr="00A16B18" w:rsidRDefault="00A16B18" w:rsidP="00A16B18">
            <w:pPr>
              <w:pStyle w:val="noidung"/>
              <w:cnfStyle w:val="000000000000" w:firstRow="0" w:lastRow="0" w:firstColumn="0" w:lastColumn="0" w:oddVBand="0" w:evenVBand="0" w:oddHBand="0" w:evenHBand="0" w:firstRowFirstColumn="0" w:firstRowLastColumn="0" w:lastRowFirstColumn="0" w:lastRowLastColumn="0"/>
              <w:rPr>
                <w:lang w:val="vi-VN"/>
              </w:rPr>
            </w:pPr>
            <w:r w:rsidRPr="00A16B18">
              <w:rPr>
                <w:lang w:val="vi-VN"/>
              </w:rPr>
              <w:t>Điều khiển cách hiển thị phần tử</w:t>
            </w:r>
          </w:p>
        </w:tc>
      </w:tr>
      <w:tr w:rsidR="00A16B18" w:rsidRPr="00A16B18" w14:paraId="132B07A4" w14:textId="77777777" w:rsidTr="004C21B0">
        <w:trPr>
          <w:trHeight w:val="688"/>
        </w:trPr>
        <w:tc>
          <w:tcPr>
            <w:cnfStyle w:val="001000000000" w:firstRow="0" w:lastRow="0" w:firstColumn="1" w:lastColumn="0" w:oddVBand="0" w:evenVBand="0" w:oddHBand="0" w:evenHBand="0" w:firstRowFirstColumn="0" w:firstRowLastColumn="0" w:lastRowFirstColumn="0" w:lastRowLastColumn="0"/>
            <w:tcW w:w="4139" w:type="dxa"/>
            <w:hideMark/>
          </w:tcPr>
          <w:p w14:paraId="664A1518" w14:textId="77777777" w:rsidR="00A16B18" w:rsidRPr="00A16B18" w:rsidRDefault="00A16B18" w:rsidP="00A16B18">
            <w:pPr>
              <w:pStyle w:val="noidung"/>
              <w:rPr>
                <w:lang w:val="vi-VN"/>
              </w:rPr>
            </w:pPr>
            <w:r w:rsidRPr="00A16B18">
              <w:rPr>
                <w:lang w:val="vi-VN"/>
              </w:rPr>
              <w:t>position</w:t>
            </w:r>
          </w:p>
        </w:tc>
        <w:tc>
          <w:tcPr>
            <w:tcW w:w="4681" w:type="dxa"/>
            <w:hideMark/>
          </w:tcPr>
          <w:p w14:paraId="4318380C" w14:textId="77777777" w:rsidR="00A16B18" w:rsidRPr="00A16B18" w:rsidRDefault="00A16B18" w:rsidP="00A16B18">
            <w:pPr>
              <w:pStyle w:val="noidung"/>
              <w:cnfStyle w:val="000000000000" w:firstRow="0" w:lastRow="0" w:firstColumn="0" w:lastColumn="0" w:oddVBand="0" w:evenVBand="0" w:oddHBand="0" w:evenHBand="0" w:firstRowFirstColumn="0" w:firstRowLastColumn="0" w:lastRowFirstColumn="0" w:lastRowLastColumn="0"/>
              <w:rPr>
                <w:lang w:val="vi-VN"/>
              </w:rPr>
            </w:pPr>
            <w:r w:rsidRPr="00A16B18">
              <w:rPr>
                <w:lang w:val="vi-VN"/>
              </w:rPr>
              <w:t>Định vị phần tử</w:t>
            </w:r>
          </w:p>
        </w:tc>
      </w:tr>
      <w:tr w:rsidR="00A16B18" w:rsidRPr="00A16B18" w14:paraId="54348438" w14:textId="77777777" w:rsidTr="004C21B0">
        <w:trPr>
          <w:trHeight w:val="688"/>
        </w:trPr>
        <w:tc>
          <w:tcPr>
            <w:cnfStyle w:val="001000000000" w:firstRow="0" w:lastRow="0" w:firstColumn="1" w:lastColumn="0" w:oddVBand="0" w:evenVBand="0" w:oddHBand="0" w:evenHBand="0" w:firstRowFirstColumn="0" w:firstRowLastColumn="0" w:lastRowFirstColumn="0" w:lastRowLastColumn="0"/>
            <w:tcW w:w="4139" w:type="dxa"/>
            <w:hideMark/>
          </w:tcPr>
          <w:p w14:paraId="74D0EBE7" w14:textId="77777777" w:rsidR="00A16B18" w:rsidRPr="00A16B18" w:rsidRDefault="00A16B18" w:rsidP="00A16B18">
            <w:pPr>
              <w:pStyle w:val="noidung"/>
              <w:rPr>
                <w:lang w:val="vi-VN"/>
              </w:rPr>
            </w:pPr>
            <w:r w:rsidRPr="00A16B18">
              <w:rPr>
                <w:lang w:val="vi-VN"/>
              </w:rPr>
              <w:lastRenderedPageBreak/>
              <w:t>flex</w:t>
            </w:r>
          </w:p>
        </w:tc>
        <w:tc>
          <w:tcPr>
            <w:tcW w:w="4681" w:type="dxa"/>
            <w:hideMark/>
          </w:tcPr>
          <w:p w14:paraId="0DF6E825" w14:textId="77777777" w:rsidR="00A16B18" w:rsidRPr="00A16B18" w:rsidRDefault="00A16B18" w:rsidP="00A16B18">
            <w:pPr>
              <w:pStyle w:val="noidung"/>
              <w:cnfStyle w:val="000000000000" w:firstRow="0" w:lastRow="0" w:firstColumn="0" w:lastColumn="0" w:oddVBand="0" w:evenVBand="0" w:oddHBand="0" w:evenHBand="0" w:firstRowFirstColumn="0" w:firstRowLastColumn="0" w:lastRowFirstColumn="0" w:lastRowLastColumn="0"/>
              <w:rPr>
                <w:lang w:val="vi-VN"/>
              </w:rPr>
            </w:pPr>
            <w:r w:rsidRPr="00A16B18">
              <w:rPr>
                <w:lang w:val="vi-VN"/>
              </w:rPr>
              <w:t>Hỗ trợ bố cục Flexbox</w:t>
            </w:r>
          </w:p>
        </w:tc>
      </w:tr>
      <w:tr w:rsidR="00A16B18" w:rsidRPr="00A16B18" w14:paraId="45912EF7" w14:textId="77777777" w:rsidTr="004C21B0">
        <w:trPr>
          <w:trHeight w:val="688"/>
        </w:trPr>
        <w:tc>
          <w:tcPr>
            <w:cnfStyle w:val="001000000000" w:firstRow="0" w:lastRow="0" w:firstColumn="1" w:lastColumn="0" w:oddVBand="0" w:evenVBand="0" w:oddHBand="0" w:evenHBand="0" w:firstRowFirstColumn="0" w:firstRowLastColumn="0" w:lastRowFirstColumn="0" w:lastRowLastColumn="0"/>
            <w:tcW w:w="4139" w:type="dxa"/>
            <w:hideMark/>
          </w:tcPr>
          <w:p w14:paraId="7DC13BB2" w14:textId="77777777" w:rsidR="00A16B18" w:rsidRPr="00A16B18" w:rsidRDefault="00A16B18" w:rsidP="00A16B18">
            <w:pPr>
              <w:pStyle w:val="noidung"/>
              <w:rPr>
                <w:lang w:val="vi-VN"/>
              </w:rPr>
            </w:pPr>
            <w:r w:rsidRPr="00A16B18">
              <w:rPr>
                <w:lang w:val="vi-VN"/>
              </w:rPr>
              <w:t>grid</w:t>
            </w:r>
          </w:p>
        </w:tc>
        <w:tc>
          <w:tcPr>
            <w:tcW w:w="4681" w:type="dxa"/>
            <w:hideMark/>
          </w:tcPr>
          <w:p w14:paraId="791C1652" w14:textId="77777777" w:rsidR="00A16B18" w:rsidRPr="00A16B18" w:rsidRDefault="00A16B18" w:rsidP="00A16B18">
            <w:pPr>
              <w:pStyle w:val="noidung"/>
              <w:cnfStyle w:val="000000000000" w:firstRow="0" w:lastRow="0" w:firstColumn="0" w:lastColumn="0" w:oddVBand="0" w:evenVBand="0" w:oddHBand="0" w:evenHBand="0" w:firstRowFirstColumn="0" w:firstRowLastColumn="0" w:lastRowFirstColumn="0" w:lastRowLastColumn="0"/>
              <w:rPr>
                <w:lang w:val="vi-VN"/>
              </w:rPr>
            </w:pPr>
            <w:r w:rsidRPr="00A16B18">
              <w:rPr>
                <w:lang w:val="vi-VN"/>
              </w:rPr>
              <w:t>Hỗ trợ bố cục Grid Layout</w:t>
            </w:r>
          </w:p>
        </w:tc>
      </w:tr>
    </w:tbl>
    <w:p w14:paraId="2F437216" w14:textId="77777777" w:rsidR="00A16B18" w:rsidRPr="00A16B18" w:rsidRDefault="00A16B18" w:rsidP="00A16B18">
      <w:pPr>
        <w:pStyle w:val="noidung"/>
      </w:pPr>
    </w:p>
    <w:p w14:paraId="250A578F" w14:textId="70A8D364" w:rsidR="00133E77" w:rsidRPr="001349EC" w:rsidRDefault="000F3B02" w:rsidP="002236E6">
      <w:pPr>
        <w:pStyle w:val="Heading4"/>
        <w:numPr>
          <w:ilvl w:val="0"/>
          <w:numId w:val="0"/>
        </w:numPr>
        <w:rPr>
          <w:b w:val="0"/>
          <w:bCs w:val="0"/>
          <w:szCs w:val="26"/>
        </w:rPr>
      </w:pPr>
      <w:r w:rsidRPr="001349EC">
        <w:rPr>
          <w:b w:val="0"/>
          <w:bCs w:val="0"/>
          <w:szCs w:val="26"/>
        </w:rPr>
        <w:t>2.6.3</w:t>
      </w:r>
      <w:r w:rsidR="00133E77" w:rsidRPr="001349EC">
        <w:rPr>
          <w:b w:val="0"/>
          <w:bCs w:val="0"/>
          <w:szCs w:val="26"/>
        </w:rPr>
        <w:t>.1</w:t>
      </w:r>
      <w:r w:rsidRPr="001349EC">
        <w:rPr>
          <w:b w:val="0"/>
          <w:bCs w:val="0"/>
          <w:szCs w:val="26"/>
        </w:rPr>
        <w:t>.</w:t>
      </w:r>
      <w:r w:rsidR="00133E77" w:rsidRPr="001349EC">
        <w:rPr>
          <w:b w:val="0"/>
          <w:bCs w:val="0"/>
          <w:szCs w:val="26"/>
        </w:rPr>
        <w:t xml:space="preserve"> Element Selector</w:t>
      </w:r>
    </w:p>
    <w:p w14:paraId="18CDD4A1" w14:textId="4DDF179E" w:rsidR="00133E77" w:rsidRDefault="00AB5965" w:rsidP="00AB5965">
      <w:pPr>
        <w:pStyle w:val="noidung"/>
      </w:pPr>
      <w:r w:rsidRPr="00AB5965">
        <w:t>Element Selector (bộ chọn theo tên thẻ) là loại bộ chọn cơ bản trong CSS, được sử dụng để áp dụng các quy tắc định dạng cho tất cả các phần tử có cùng tên thẻ HTML. Khi sử dụng Element Selector, người lập trình chỉ cần ghi tên của thẻ HTML, sau đó khai báo các thuộc tính CSS cần áp dụng.</w:t>
      </w:r>
    </w:p>
    <w:p w14:paraId="15AEFEE5" w14:textId="620C61C5" w:rsidR="00AB5965" w:rsidRDefault="00AB5965" w:rsidP="00AB5965">
      <w:pPr>
        <w:pStyle w:val="noidung"/>
      </w:pPr>
      <w:r>
        <w:t>Cú pháp:</w:t>
      </w:r>
    </w:p>
    <w:p w14:paraId="61924115" w14:textId="77777777" w:rsidR="00AB5965" w:rsidRDefault="00AB5965" w:rsidP="00AB5965">
      <w:pPr>
        <w:pStyle w:val="manguon"/>
      </w:pPr>
      <w:r w:rsidRPr="00AB5965">
        <w:t xml:space="preserve">tên_thẻ{ </w:t>
      </w:r>
    </w:p>
    <w:p w14:paraId="69C1DDE7" w14:textId="5FB17B09" w:rsidR="00AB5965" w:rsidRDefault="00AB5965" w:rsidP="00AB5965">
      <w:pPr>
        <w:pStyle w:val="manguon"/>
      </w:pPr>
      <w:r>
        <w:t xml:space="preserve">   </w:t>
      </w:r>
      <w:r w:rsidRPr="00AB5965">
        <w:t xml:space="preserve">thuộc_tính: giá_trị; </w:t>
      </w:r>
    </w:p>
    <w:p w14:paraId="43A21FED" w14:textId="42D7BEDC" w:rsidR="00AB5965" w:rsidRDefault="00AB5965" w:rsidP="00AB5965">
      <w:pPr>
        <w:pStyle w:val="manguon"/>
      </w:pPr>
      <w:r w:rsidRPr="00AB5965">
        <w:t>}</w:t>
      </w:r>
    </w:p>
    <w:p w14:paraId="0E84647E" w14:textId="71263D1D" w:rsidR="00AB5965" w:rsidRDefault="00AB5965" w:rsidP="00AB5965">
      <w:pPr>
        <w:pStyle w:val="noidung"/>
      </w:pPr>
      <w:r>
        <w:t>Ví dụ:</w:t>
      </w:r>
    </w:p>
    <w:p w14:paraId="7D561834" w14:textId="77777777" w:rsidR="00AB5965" w:rsidRDefault="00AB5965" w:rsidP="00AB5965">
      <w:pPr>
        <w:pStyle w:val="manguon"/>
      </w:pPr>
      <w:r w:rsidRPr="00AB5965">
        <w:t>h1{</w:t>
      </w:r>
    </w:p>
    <w:p w14:paraId="686CFD53" w14:textId="77777777" w:rsidR="00AB5965" w:rsidRDefault="00AB5965" w:rsidP="00AB5965">
      <w:pPr>
        <w:pStyle w:val="manguon"/>
      </w:pPr>
      <w:r w:rsidRPr="00AB5965">
        <w:t xml:space="preserve"> color: orange;</w:t>
      </w:r>
    </w:p>
    <w:p w14:paraId="6FCCDB51" w14:textId="77777777" w:rsidR="00AB5965" w:rsidRDefault="00AB5965" w:rsidP="00AB5965">
      <w:pPr>
        <w:pStyle w:val="manguon"/>
      </w:pPr>
      <w:r w:rsidRPr="00AB5965">
        <w:t xml:space="preserve"> text-align: center;</w:t>
      </w:r>
    </w:p>
    <w:p w14:paraId="16AF76E1" w14:textId="77777777" w:rsidR="00AB5965" w:rsidRDefault="00AB5965" w:rsidP="00AB5965">
      <w:pPr>
        <w:pStyle w:val="manguon"/>
      </w:pPr>
      <w:r w:rsidRPr="00AB5965">
        <w:t xml:space="preserve"> font-size:</w:t>
      </w:r>
    </w:p>
    <w:p w14:paraId="446D60DE" w14:textId="77777777" w:rsidR="00AB5965" w:rsidRDefault="00AB5965" w:rsidP="00AB5965">
      <w:pPr>
        <w:pStyle w:val="manguon"/>
      </w:pPr>
      <w:r w:rsidRPr="00AB5965">
        <w:t xml:space="preserve"> 36px;</w:t>
      </w:r>
    </w:p>
    <w:p w14:paraId="1570259F" w14:textId="647054AD" w:rsidR="00AB5965" w:rsidRPr="001263D3" w:rsidRDefault="00AB5965" w:rsidP="00AB5965">
      <w:pPr>
        <w:pStyle w:val="manguon"/>
      </w:pPr>
      <w:r w:rsidRPr="00AB5965">
        <w:t xml:space="preserve"> }</w:t>
      </w:r>
    </w:p>
    <w:p w14:paraId="2B62E980" w14:textId="014289B0" w:rsidR="00133E77" w:rsidRPr="001349EC" w:rsidRDefault="000F3B02" w:rsidP="002236E6">
      <w:pPr>
        <w:pStyle w:val="Heading4"/>
        <w:numPr>
          <w:ilvl w:val="0"/>
          <w:numId w:val="0"/>
        </w:numPr>
        <w:rPr>
          <w:b w:val="0"/>
          <w:bCs w:val="0"/>
          <w:szCs w:val="26"/>
        </w:rPr>
      </w:pPr>
      <w:r w:rsidRPr="001349EC">
        <w:rPr>
          <w:b w:val="0"/>
          <w:bCs w:val="0"/>
          <w:szCs w:val="26"/>
        </w:rPr>
        <w:t>2</w:t>
      </w:r>
      <w:r w:rsidR="00133E77" w:rsidRPr="001349EC">
        <w:rPr>
          <w:b w:val="0"/>
          <w:bCs w:val="0"/>
          <w:szCs w:val="26"/>
        </w:rPr>
        <w:t>.</w:t>
      </w:r>
      <w:r w:rsidRPr="001349EC">
        <w:rPr>
          <w:b w:val="0"/>
          <w:bCs w:val="0"/>
          <w:szCs w:val="26"/>
        </w:rPr>
        <w:t>6</w:t>
      </w:r>
      <w:r w:rsidR="00133E77" w:rsidRPr="001349EC">
        <w:rPr>
          <w:b w:val="0"/>
          <w:bCs w:val="0"/>
          <w:szCs w:val="26"/>
        </w:rPr>
        <w:t>.3.2</w:t>
      </w:r>
      <w:r w:rsidRPr="001349EC">
        <w:rPr>
          <w:b w:val="0"/>
          <w:bCs w:val="0"/>
          <w:szCs w:val="26"/>
        </w:rPr>
        <w:t>.</w:t>
      </w:r>
      <w:r w:rsidR="00133E77" w:rsidRPr="001349EC">
        <w:rPr>
          <w:b w:val="0"/>
          <w:bCs w:val="0"/>
          <w:szCs w:val="26"/>
        </w:rPr>
        <w:t xml:space="preserve"> Class Selector</w:t>
      </w:r>
    </w:p>
    <w:p w14:paraId="0CA49225" w14:textId="052F13CC" w:rsidR="00133E77" w:rsidRDefault="00242A4C" w:rsidP="00242A4C">
      <w:pPr>
        <w:pStyle w:val="noidung"/>
      </w:pPr>
      <w:r w:rsidRPr="00242A4C">
        <w:t>Class Selector (bộ chọn theo lớp) là bộ chọn trong CSS được sử dụng để định dạng một hoặc nhiều phần tử HTML có cùng một giá trị của thuộc tính class. Khác với Element Selector chỉ áp dụng cho tất cả các thẻ cùng loại, Class Selector cho phép người lập trình lựa chọn những phần tử cụ thể để áp dụng kiểu định dạng mong muốn.</w:t>
      </w:r>
    </w:p>
    <w:p w14:paraId="78D3CE5F" w14:textId="242E5859" w:rsidR="00242A4C" w:rsidRDefault="00242A4C" w:rsidP="00242A4C">
      <w:pPr>
        <w:pStyle w:val="noidung"/>
      </w:pPr>
      <w:r>
        <w:t>Cú pháp:</w:t>
      </w:r>
    </w:p>
    <w:p w14:paraId="683DF979" w14:textId="77777777" w:rsidR="00242A4C" w:rsidRDefault="00242A4C" w:rsidP="00242A4C">
      <w:pPr>
        <w:pStyle w:val="manguon"/>
      </w:pPr>
      <w:r w:rsidRPr="00242A4C">
        <w:t>.tên_lớp{</w:t>
      </w:r>
    </w:p>
    <w:p w14:paraId="6FEF8AFC" w14:textId="77777777" w:rsidR="00242A4C" w:rsidRDefault="00242A4C" w:rsidP="00242A4C">
      <w:pPr>
        <w:pStyle w:val="manguon"/>
      </w:pPr>
      <w:r w:rsidRPr="00242A4C">
        <w:t xml:space="preserve"> thuộc_tính: giá_trị;</w:t>
      </w:r>
    </w:p>
    <w:p w14:paraId="1D6E1908" w14:textId="2C9875E5" w:rsidR="00242A4C" w:rsidRDefault="00242A4C" w:rsidP="00242A4C">
      <w:pPr>
        <w:pStyle w:val="manguon"/>
      </w:pPr>
      <w:r w:rsidRPr="00242A4C">
        <w:t xml:space="preserve"> }</w:t>
      </w:r>
    </w:p>
    <w:p w14:paraId="7CDF9FBA" w14:textId="33E50435" w:rsidR="00242A4C" w:rsidRDefault="00242A4C" w:rsidP="00242A4C">
      <w:pPr>
        <w:pStyle w:val="noidung"/>
      </w:pPr>
      <w:r>
        <w:lastRenderedPageBreak/>
        <w:t>Ví dụ:</w:t>
      </w:r>
    </w:p>
    <w:p w14:paraId="69D189E5" w14:textId="77777777" w:rsidR="00242A4C" w:rsidRDefault="00242A4C" w:rsidP="00242A4C">
      <w:pPr>
        <w:pStyle w:val="manguon"/>
      </w:pPr>
      <w:r w:rsidRPr="00242A4C">
        <w:t>.sanpham{</w:t>
      </w:r>
    </w:p>
    <w:p w14:paraId="7FCDF46E" w14:textId="77777777" w:rsidR="00242A4C" w:rsidRDefault="00242A4C" w:rsidP="00242A4C">
      <w:pPr>
        <w:pStyle w:val="manguon"/>
      </w:pPr>
      <w:r w:rsidRPr="00242A4C">
        <w:t xml:space="preserve"> background-color: #FFF3E0;</w:t>
      </w:r>
    </w:p>
    <w:p w14:paraId="455A9067" w14:textId="77777777" w:rsidR="00242A4C" w:rsidRDefault="00242A4C" w:rsidP="00242A4C">
      <w:pPr>
        <w:pStyle w:val="manguon"/>
      </w:pPr>
      <w:r w:rsidRPr="00242A4C">
        <w:t xml:space="preserve"> border: 1px solid #FFA500;</w:t>
      </w:r>
    </w:p>
    <w:p w14:paraId="693F17E5" w14:textId="77777777" w:rsidR="00242A4C" w:rsidRDefault="00242A4C" w:rsidP="00242A4C">
      <w:pPr>
        <w:pStyle w:val="manguon"/>
      </w:pPr>
      <w:r w:rsidRPr="00242A4C">
        <w:t xml:space="preserve"> padding: 10px;</w:t>
      </w:r>
    </w:p>
    <w:p w14:paraId="5D75374A" w14:textId="77777777" w:rsidR="00242A4C" w:rsidRDefault="00242A4C" w:rsidP="00242A4C">
      <w:pPr>
        <w:pStyle w:val="manguon"/>
      </w:pPr>
      <w:r w:rsidRPr="00242A4C">
        <w:t xml:space="preserve"> margin: 10px;</w:t>
      </w:r>
    </w:p>
    <w:p w14:paraId="56A9ABB5" w14:textId="348495D7" w:rsidR="00242A4C" w:rsidRPr="001263D3" w:rsidRDefault="00242A4C" w:rsidP="00242A4C">
      <w:pPr>
        <w:pStyle w:val="manguon"/>
      </w:pPr>
      <w:r w:rsidRPr="00242A4C">
        <w:t xml:space="preserve"> }</w:t>
      </w:r>
    </w:p>
    <w:p w14:paraId="2087433A" w14:textId="03E848EE" w:rsidR="00133E77" w:rsidRPr="001349EC" w:rsidRDefault="000F3B02" w:rsidP="002236E6">
      <w:pPr>
        <w:pStyle w:val="Heading4"/>
        <w:numPr>
          <w:ilvl w:val="0"/>
          <w:numId w:val="0"/>
        </w:numPr>
        <w:rPr>
          <w:b w:val="0"/>
          <w:bCs w:val="0"/>
          <w:szCs w:val="26"/>
        </w:rPr>
      </w:pPr>
      <w:r w:rsidRPr="001349EC">
        <w:rPr>
          <w:b w:val="0"/>
          <w:bCs w:val="0"/>
          <w:szCs w:val="26"/>
        </w:rPr>
        <w:t>2.6.3</w:t>
      </w:r>
      <w:r w:rsidR="00133E77" w:rsidRPr="001349EC">
        <w:rPr>
          <w:b w:val="0"/>
          <w:bCs w:val="0"/>
          <w:szCs w:val="26"/>
        </w:rPr>
        <w:t>.3</w:t>
      </w:r>
      <w:r w:rsidRPr="001349EC">
        <w:rPr>
          <w:b w:val="0"/>
          <w:bCs w:val="0"/>
          <w:szCs w:val="26"/>
        </w:rPr>
        <w:t>.</w:t>
      </w:r>
      <w:r w:rsidR="00133E77" w:rsidRPr="001349EC">
        <w:rPr>
          <w:b w:val="0"/>
          <w:bCs w:val="0"/>
          <w:szCs w:val="26"/>
        </w:rPr>
        <w:t xml:space="preserve"> ID Selector</w:t>
      </w:r>
    </w:p>
    <w:p w14:paraId="1509B034" w14:textId="77777777" w:rsidR="00242A4C" w:rsidRPr="00242A4C" w:rsidRDefault="00242A4C" w:rsidP="00242A4C">
      <w:pPr>
        <w:pStyle w:val="noidung"/>
      </w:pPr>
      <w:r w:rsidRPr="00242A4C">
        <w:t>ID Selector (bộ chọn theo định danh) là bộ chọn trong CSS được sử dụng để định dạng một phần tử HTML có thuộc tính id xác định. Mỗi giá trị id phải là duy nhất trong một trang web, nghĩa là không được có hai phần tử sử dụng cùng một id. Vì vậy, ID Selector thường được dùng để định dạng các thành phần đặc biệt hoặc cần thao tác riêng biệt bằng CSS và JavaScript.</w:t>
      </w:r>
    </w:p>
    <w:p w14:paraId="2FB987FE" w14:textId="77777777" w:rsidR="00242A4C" w:rsidRDefault="00242A4C" w:rsidP="00242A4C">
      <w:pPr>
        <w:pStyle w:val="noidung"/>
      </w:pPr>
      <w:r w:rsidRPr="00242A4C">
        <w:t>Trong CSS, ID Selector được khai báo bằng ký hiệu dấu thăng (#) đứng trước tên của id.</w:t>
      </w:r>
    </w:p>
    <w:p w14:paraId="36A8244C" w14:textId="1A784033" w:rsidR="00242A4C" w:rsidRDefault="00242A4C" w:rsidP="00242A4C">
      <w:pPr>
        <w:pStyle w:val="noidung"/>
      </w:pPr>
      <w:r>
        <w:t>Cú pháp:</w:t>
      </w:r>
    </w:p>
    <w:p w14:paraId="5C47F0A7" w14:textId="77777777" w:rsidR="00242A4C" w:rsidRDefault="00242A4C" w:rsidP="00242A4C">
      <w:pPr>
        <w:pStyle w:val="manguon"/>
      </w:pPr>
      <w:r w:rsidRPr="00242A4C">
        <w:t xml:space="preserve">#tên_id{ </w:t>
      </w:r>
    </w:p>
    <w:p w14:paraId="38C551C7" w14:textId="77777777" w:rsidR="00242A4C" w:rsidRDefault="00242A4C" w:rsidP="00242A4C">
      <w:pPr>
        <w:pStyle w:val="manguon"/>
      </w:pPr>
      <w:r w:rsidRPr="00242A4C">
        <w:t>thuộc_tính: giá_trị;</w:t>
      </w:r>
    </w:p>
    <w:p w14:paraId="4861768F" w14:textId="4EE816F3" w:rsidR="00242A4C" w:rsidRPr="00242A4C" w:rsidRDefault="00242A4C" w:rsidP="00242A4C">
      <w:pPr>
        <w:pStyle w:val="manguon"/>
      </w:pPr>
      <w:r w:rsidRPr="00242A4C">
        <w:t xml:space="preserve"> }</w:t>
      </w:r>
    </w:p>
    <w:p w14:paraId="002ABAE0" w14:textId="6B0FC207" w:rsidR="00133E77" w:rsidRDefault="00242A4C" w:rsidP="00242A4C">
      <w:pPr>
        <w:pStyle w:val="noidung"/>
      </w:pPr>
      <w:r>
        <w:t>Ví dụ:</w:t>
      </w:r>
    </w:p>
    <w:p w14:paraId="3573C95E" w14:textId="77777777" w:rsidR="00242A4C" w:rsidRDefault="00242A4C" w:rsidP="00242A4C">
      <w:pPr>
        <w:pStyle w:val="manguon"/>
      </w:pPr>
      <w:r>
        <w:tab/>
      </w:r>
      <w:r w:rsidRPr="00242A4C">
        <w:t xml:space="preserve">#header{ </w:t>
      </w:r>
    </w:p>
    <w:p w14:paraId="7C640F93" w14:textId="77777777" w:rsidR="00242A4C" w:rsidRDefault="00242A4C" w:rsidP="00242A4C">
      <w:pPr>
        <w:pStyle w:val="manguon"/>
      </w:pPr>
      <w:r w:rsidRPr="00242A4C">
        <w:t>background-color: orange;</w:t>
      </w:r>
    </w:p>
    <w:p w14:paraId="63092F62" w14:textId="77777777" w:rsidR="00242A4C" w:rsidRDefault="00242A4C" w:rsidP="00242A4C">
      <w:pPr>
        <w:pStyle w:val="manguon"/>
      </w:pPr>
      <w:r w:rsidRPr="00242A4C">
        <w:t xml:space="preserve"> color: white;</w:t>
      </w:r>
    </w:p>
    <w:p w14:paraId="289C2759" w14:textId="77777777" w:rsidR="00242A4C" w:rsidRDefault="00242A4C" w:rsidP="00242A4C">
      <w:pPr>
        <w:pStyle w:val="manguon"/>
      </w:pPr>
      <w:r w:rsidRPr="00242A4C">
        <w:t xml:space="preserve"> text-align: center;</w:t>
      </w:r>
    </w:p>
    <w:p w14:paraId="1ACBFC48" w14:textId="77777777" w:rsidR="00242A4C" w:rsidRDefault="00242A4C" w:rsidP="00242A4C">
      <w:pPr>
        <w:pStyle w:val="manguon"/>
      </w:pPr>
      <w:r w:rsidRPr="00242A4C">
        <w:t xml:space="preserve"> padding: 20px;</w:t>
      </w:r>
    </w:p>
    <w:p w14:paraId="738E4BC0" w14:textId="099E5914" w:rsidR="00242A4C" w:rsidRPr="001263D3" w:rsidRDefault="00242A4C" w:rsidP="00242A4C">
      <w:pPr>
        <w:pStyle w:val="manguon"/>
      </w:pPr>
      <w:r w:rsidRPr="00242A4C">
        <w:t xml:space="preserve"> }</w:t>
      </w:r>
    </w:p>
    <w:p w14:paraId="34D5B895" w14:textId="1E9A097C" w:rsidR="006B11AE" w:rsidRPr="00242A4C" w:rsidRDefault="000F3B02" w:rsidP="00242A4C">
      <w:pPr>
        <w:pStyle w:val="Heading3"/>
        <w:numPr>
          <w:ilvl w:val="0"/>
          <w:numId w:val="0"/>
        </w:numPr>
        <w:rPr>
          <w:rFonts w:cs="Times New Roman"/>
          <w:szCs w:val="26"/>
        </w:rPr>
      </w:pPr>
      <w:bookmarkStart w:id="28" w:name="_Toc231942724"/>
      <w:r w:rsidRPr="001349EC">
        <w:rPr>
          <w:rFonts w:cs="Times New Roman"/>
          <w:szCs w:val="26"/>
        </w:rPr>
        <w:t>2</w:t>
      </w:r>
      <w:r w:rsidR="00133E77" w:rsidRPr="001349EC">
        <w:rPr>
          <w:rFonts w:cs="Times New Roman"/>
          <w:szCs w:val="26"/>
        </w:rPr>
        <w:t>.</w:t>
      </w:r>
      <w:r w:rsidRPr="001349EC">
        <w:rPr>
          <w:rFonts w:cs="Times New Roman"/>
          <w:szCs w:val="26"/>
        </w:rPr>
        <w:t>6</w:t>
      </w:r>
      <w:r w:rsidR="00133E77" w:rsidRPr="001349EC">
        <w:rPr>
          <w:rFonts w:cs="Times New Roman"/>
          <w:szCs w:val="26"/>
        </w:rPr>
        <w:t>.4. Box Model</w:t>
      </w:r>
      <w:bookmarkEnd w:id="28"/>
    </w:p>
    <w:p w14:paraId="4CD270C8" w14:textId="6449F27B" w:rsidR="00133E77" w:rsidRDefault="000F3B02" w:rsidP="002236E6">
      <w:pPr>
        <w:pStyle w:val="Heading4"/>
        <w:numPr>
          <w:ilvl w:val="0"/>
          <w:numId w:val="0"/>
        </w:numPr>
        <w:rPr>
          <w:b w:val="0"/>
          <w:bCs w:val="0"/>
          <w:szCs w:val="26"/>
        </w:rPr>
      </w:pPr>
      <w:r w:rsidRPr="001349EC">
        <w:rPr>
          <w:b w:val="0"/>
          <w:bCs w:val="0"/>
          <w:szCs w:val="26"/>
        </w:rPr>
        <w:t>2.6</w:t>
      </w:r>
      <w:r w:rsidR="00133E77" w:rsidRPr="001349EC">
        <w:rPr>
          <w:b w:val="0"/>
          <w:bCs w:val="0"/>
          <w:szCs w:val="26"/>
        </w:rPr>
        <w:t>.4.1</w:t>
      </w:r>
      <w:r w:rsidRPr="001349EC">
        <w:rPr>
          <w:b w:val="0"/>
          <w:bCs w:val="0"/>
          <w:szCs w:val="26"/>
        </w:rPr>
        <w:t>.</w:t>
      </w:r>
      <w:r w:rsidR="00133E77" w:rsidRPr="001349EC">
        <w:rPr>
          <w:b w:val="0"/>
          <w:bCs w:val="0"/>
          <w:szCs w:val="26"/>
        </w:rPr>
        <w:t xml:space="preserve"> Content</w:t>
      </w:r>
    </w:p>
    <w:p w14:paraId="23B45ED8" w14:textId="206037C0" w:rsidR="00766A20" w:rsidRDefault="00766A20" w:rsidP="00766A20">
      <w:pPr>
        <w:pStyle w:val="noidung"/>
      </w:pPr>
      <w:r w:rsidRPr="00766A20">
        <w:t xml:space="preserve">Content (nội dung) là phần nằm ở trung tâm của mô hình </w:t>
      </w:r>
      <w:r w:rsidRPr="00766A20">
        <w:rPr>
          <w:b/>
          <w:bCs/>
        </w:rPr>
        <w:t>CSS Box Model</w:t>
      </w:r>
      <w:r w:rsidRPr="00766A20">
        <w:t xml:space="preserve">, chứa toàn bộ thông tin mà người dùng nhìn thấy trên trang web. Đây có thể là văn </w:t>
      </w:r>
      <w:r w:rsidRPr="00766A20">
        <w:lastRenderedPageBreak/>
        <w:t>bản, hình ảnh, bảng biểu, video, nút bấm hoặc các thành phần giao diện khác được hiển thị trong một phần tử HTML.</w:t>
      </w:r>
    </w:p>
    <w:p w14:paraId="6688B024" w14:textId="7F93AAB5" w:rsidR="00766A20" w:rsidRDefault="00766A20" w:rsidP="00766A20">
      <w:pPr>
        <w:pStyle w:val="noidung"/>
      </w:pPr>
      <w:r>
        <w:t>Ví dụ:</w:t>
      </w:r>
    </w:p>
    <w:p w14:paraId="0DB7D2E8" w14:textId="77777777" w:rsidR="00766A20" w:rsidRPr="00766A20" w:rsidRDefault="00766A20" w:rsidP="00766A20">
      <w:pPr>
        <w:pStyle w:val="manguon"/>
      </w:pPr>
      <w:r w:rsidRPr="00766A20">
        <w:t>.box{</w:t>
      </w:r>
    </w:p>
    <w:p w14:paraId="6022D862" w14:textId="77777777" w:rsidR="00766A20" w:rsidRPr="00766A20" w:rsidRDefault="00766A20" w:rsidP="00766A20">
      <w:pPr>
        <w:pStyle w:val="manguon"/>
      </w:pPr>
      <w:r w:rsidRPr="00766A20">
        <w:t xml:space="preserve">    width:300px;</w:t>
      </w:r>
    </w:p>
    <w:p w14:paraId="33D41A18" w14:textId="77777777" w:rsidR="00766A20" w:rsidRPr="00766A20" w:rsidRDefault="00766A20" w:rsidP="00766A20">
      <w:pPr>
        <w:pStyle w:val="manguon"/>
      </w:pPr>
      <w:r w:rsidRPr="00766A20">
        <w:t xml:space="preserve">    height:150px;</w:t>
      </w:r>
    </w:p>
    <w:p w14:paraId="6AF9D32C" w14:textId="77777777" w:rsidR="00766A20" w:rsidRPr="00766A20" w:rsidRDefault="00766A20" w:rsidP="00766A20">
      <w:pPr>
        <w:pStyle w:val="manguon"/>
      </w:pPr>
      <w:r w:rsidRPr="00766A20">
        <w:t xml:space="preserve">    border:2px solid orange;</w:t>
      </w:r>
    </w:p>
    <w:p w14:paraId="0D2731A1" w14:textId="77777777" w:rsidR="00766A20" w:rsidRPr="00766A20" w:rsidRDefault="00766A20" w:rsidP="00766A20">
      <w:pPr>
        <w:pStyle w:val="manguon"/>
      </w:pPr>
      <w:r w:rsidRPr="00766A20">
        <w:t>}</w:t>
      </w:r>
    </w:p>
    <w:p w14:paraId="33A79DAB" w14:textId="77777777" w:rsidR="00766A20" w:rsidRPr="00766A20" w:rsidRDefault="00766A20" w:rsidP="00766A20">
      <w:pPr>
        <w:pStyle w:val="manguon"/>
      </w:pPr>
      <w:r w:rsidRPr="00766A20">
        <w:t>&lt;div class="box"&gt;</w:t>
      </w:r>
    </w:p>
    <w:p w14:paraId="40587B18" w14:textId="77777777" w:rsidR="00766A20" w:rsidRPr="00766A20" w:rsidRDefault="00766A20" w:rsidP="00766A20">
      <w:pPr>
        <w:pStyle w:val="manguon"/>
      </w:pPr>
      <w:r w:rsidRPr="00766A20">
        <w:t xml:space="preserve">    Tiệm Ăn Vặt Tuổi Thơ</w:t>
      </w:r>
    </w:p>
    <w:p w14:paraId="71B4B27A" w14:textId="3AAE2393" w:rsidR="00766A20" w:rsidRPr="00766A20" w:rsidRDefault="00766A20" w:rsidP="00766A20">
      <w:pPr>
        <w:pStyle w:val="manguon"/>
      </w:pPr>
      <w:r w:rsidRPr="00766A20">
        <w:t>&lt;/div&gt;</w:t>
      </w:r>
    </w:p>
    <w:p w14:paraId="12ACA1D5" w14:textId="34BA25D3" w:rsidR="00133E77" w:rsidRDefault="000F3B02" w:rsidP="002236E6">
      <w:pPr>
        <w:pStyle w:val="Heading4"/>
        <w:numPr>
          <w:ilvl w:val="0"/>
          <w:numId w:val="0"/>
        </w:numPr>
        <w:rPr>
          <w:b w:val="0"/>
          <w:bCs w:val="0"/>
          <w:szCs w:val="26"/>
        </w:rPr>
      </w:pPr>
      <w:r w:rsidRPr="001349EC">
        <w:rPr>
          <w:b w:val="0"/>
          <w:bCs w:val="0"/>
          <w:szCs w:val="26"/>
        </w:rPr>
        <w:t xml:space="preserve">2.6.4.2. </w:t>
      </w:r>
      <w:r w:rsidR="00133E77" w:rsidRPr="001349EC">
        <w:rPr>
          <w:b w:val="0"/>
          <w:bCs w:val="0"/>
          <w:szCs w:val="26"/>
        </w:rPr>
        <w:t>Padding</w:t>
      </w:r>
    </w:p>
    <w:p w14:paraId="650A204F" w14:textId="1EC23E64" w:rsidR="00766A20" w:rsidRDefault="00766A20" w:rsidP="00766A20">
      <w:pPr>
        <w:pStyle w:val="noidung"/>
      </w:pPr>
      <w:r w:rsidRPr="00766A20">
        <w:t xml:space="preserve">Padding là thuộc tính trong CSS dùng để tạo khoảng cách giữa </w:t>
      </w:r>
      <w:r w:rsidRPr="00766A20">
        <w:rPr>
          <w:b/>
          <w:bCs/>
        </w:rPr>
        <w:t>nội dung (Content)</w:t>
      </w:r>
      <w:r w:rsidRPr="00766A20">
        <w:t xml:space="preserve"> và </w:t>
      </w:r>
      <w:r w:rsidRPr="00766A20">
        <w:rPr>
          <w:b/>
          <w:bCs/>
        </w:rPr>
        <w:t>đường viền (Border)</w:t>
      </w:r>
      <w:r w:rsidRPr="00766A20">
        <w:t xml:space="preserve"> của một phần tử HTML. Nói cách khác, Padding tạo ra một vùng đệm bên trong phần tử, giúp nội dung không nằm sát đường viền và làm cho giao diện trở nên cân đối, dễ nhìn hơn.</w:t>
      </w:r>
    </w:p>
    <w:p w14:paraId="743637BB" w14:textId="0AEA79C3" w:rsidR="00766A20" w:rsidRDefault="00766A20" w:rsidP="00766A20">
      <w:pPr>
        <w:pStyle w:val="noidung"/>
      </w:pPr>
      <w:r>
        <w:t>Ví dụ:</w:t>
      </w:r>
    </w:p>
    <w:p w14:paraId="3044D533" w14:textId="77777777" w:rsidR="00766A20" w:rsidRPr="00766A20" w:rsidRDefault="00766A20" w:rsidP="00766A20">
      <w:pPr>
        <w:pStyle w:val="manguon"/>
      </w:pPr>
      <w:r w:rsidRPr="00766A20">
        <w:t>.box{</w:t>
      </w:r>
    </w:p>
    <w:p w14:paraId="5BB3DA0C" w14:textId="77777777" w:rsidR="00766A20" w:rsidRPr="00766A20" w:rsidRDefault="00766A20" w:rsidP="00766A20">
      <w:pPr>
        <w:pStyle w:val="manguon"/>
      </w:pPr>
      <w:r w:rsidRPr="00766A20">
        <w:t xml:space="preserve">    width:300px;</w:t>
      </w:r>
    </w:p>
    <w:p w14:paraId="1DC0D401" w14:textId="77777777" w:rsidR="00766A20" w:rsidRPr="00766A20" w:rsidRDefault="00766A20" w:rsidP="00766A20">
      <w:pPr>
        <w:pStyle w:val="manguon"/>
      </w:pPr>
      <w:r w:rsidRPr="00766A20">
        <w:t xml:space="preserve">    border:2px solid orange;</w:t>
      </w:r>
    </w:p>
    <w:p w14:paraId="0991F572" w14:textId="77777777" w:rsidR="00766A20" w:rsidRPr="00766A20" w:rsidRDefault="00766A20" w:rsidP="00766A20">
      <w:pPr>
        <w:pStyle w:val="manguon"/>
      </w:pPr>
      <w:r w:rsidRPr="00766A20">
        <w:t xml:space="preserve">    padding:20px;</w:t>
      </w:r>
    </w:p>
    <w:p w14:paraId="3F81CA0A" w14:textId="77777777" w:rsidR="00766A20" w:rsidRPr="00766A20" w:rsidRDefault="00766A20" w:rsidP="00766A20">
      <w:pPr>
        <w:pStyle w:val="manguon"/>
      </w:pPr>
      <w:r w:rsidRPr="00766A20">
        <w:t>}</w:t>
      </w:r>
    </w:p>
    <w:p w14:paraId="7130C13D" w14:textId="77777777" w:rsidR="00766A20" w:rsidRPr="00766A20" w:rsidRDefault="00766A20" w:rsidP="00766A20">
      <w:pPr>
        <w:pStyle w:val="manguon"/>
      </w:pPr>
      <w:r w:rsidRPr="00766A20">
        <w:t>&lt;div class="box"&gt;</w:t>
      </w:r>
    </w:p>
    <w:p w14:paraId="767238AB" w14:textId="77777777" w:rsidR="00766A20" w:rsidRPr="00766A20" w:rsidRDefault="00766A20" w:rsidP="00766A20">
      <w:pPr>
        <w:pStyle w:val="manguon"/>
      </w:pPr>
      <w:r w:rsidRPr="00766A20">
        <w:t xml:space="preserve">    Tiệm Ăn Vặt Tuổi Thơ</w:t>
      </w:r>
    </w:p>
    <w:p w14:paraId="25346456" w14:textId="2C89927B" w:rsidR="00766A20" w:rsidRPr="00766A20" w:rsidRDefault="00766A20" w:rsidP="00766A20">
      <w:pPr>
        <w:pStyle w:val="manguon"/>
      </w:pPr>
      <w:r w:rsidRPr="00766A20">
        <w:t>&lt;/div&gt;</w:t>
      </w:r>
    </w:p>
    <w:p w14:paraId="5569904A" w14:textId="7B48D902" w:rsidR="00133E77" w:rsidRDefault="000F3B02" w:rsidP="002236E6">
      <w:pPr>
        <w:pStyle w:val="Heading4"/>
        <w:numPr>
          <w:ilvl w:val="0"/>
          <w:numId w:val="0"/>
        </w:numPr>
        <w:rPr>
          <w:b w:val="0"/>
          <w:bCs w:val="0"/>
          <w:szCs w:val="26"/>
        </w:rPr>
      </w:pPr>
      <w:r w:rsidRPr="001349EC">
        <w:rPr>
          <w:b w:val="0"/>
          <w:bCs w:val="0"/>
          <w:szCs w:val="26"/>
        </w:rPr>
        <w:t xml:space="preserve">2.6.4.3. </w:t>
      </w:r>
      <w:r w:rsidR="00133E77" w:rsidRPr="001349EC">
        <w:rPr>
          <w:b w:val="0"/>
          <w:bCs w:val="0"/>
          <w:szCs w:val="26"/>
        </w:rPr>
        <w:t>Border</w:t>
      </w:r>
    </w:p>
    <w:p w14:paraId="0048EC7E" w14:textId="1A43804B" w:rsidR="00766A20" w:rsidRDefault="00766A20" w:rsidP="006D387F">
      <w:pPr>
        <w:pStyle w:val="noidung"/>
      </w:pPr>
      <w:r w:rsidRPr="00766A20">
        <w:t>Border là thuộc tính trong CSS được sử dụng để tạo đường viền bao quanh một phần tử HTML. Đường viền giúp phân tách các thành phần trên trang web, làm nổi bật nội dung và tăng tính thẩm mỹ cho giao diện. Trong thiết kế website, Border thường được áp dụng cho các bảng, hình ảnh, nút bấm, thẻ sản phẩm và các khung thông tin.</w:t>
      </w:r>
      <w:r w:rsidR="006D387F">
        <w:t xml:space="preserve"> </w:t>
      </w:r>
      <w:r>
        <w:t>Ví dụ:</w:t>
      </w:r>
    </w:p>
    <w:p w14:paraId="1B7C439B" w14:textId="77777777" w:rsidR="00766A20" w:rsidRPr="00766A20" w:rsidRDefault="00766A20" w:rsidP="00766A20">
      <w:pPr>
        <w:pStyle w:val="manguon"/>
      </w:pPr>
      <w:r w:rsidRPr="00766A20">
        <w:lastRenderedPageBreak/>
        <w:t>.box{</w:t>
      </w:r>
    </w:p>
    <w:p w14:paraId="093A562C" w14:textId="77777777" w:rsidR="00766A20" w:rsidRPr="00766A20" w:rsidRDefault="00766A20" w:rsidP="00766A20">
      <w:pPr>
        <w:pStyle w:val="manguon"/>
      </w:pPr>
      <w:r w:rsidRPr="00766A20">
        <w:t xml:space="preserve">    width:300px;</w:t>
      </w:r>
    </w:p>
    <w:p w14:paraId="1E0886B1" w14:textId="77777777" w:rsidR="00766A20" w:rsidRPr="00766A20" w:rsidRDefault="00766A20" w:rsidP="00766A20">
      <w:pPr>
        <w:pStyle w:val="manguon"/>
      </w:pPr>
      <w:r w:rsidRPr="00766A20">
        <w:t xml:space="preserve">    padding:15px;</w:t>
      </w:r>
    </w:p>
    <w:p w14:paraId="4823EA53" w14:textId="77777777" w:rsidR="00766A20" w:rsidRPr="00766A20" w:rsidRDefault="00766A20" w:rsidP="00766A20">
      <w:pPr>
        <w:pStyle w:val="manguon"/>
      </w:pPr>
      <w:r w:rsidRPr="00766A20">
        <w:t xml:space="preserve">    border:2px solid orange;</w:t>
      </w:r>
    </w:p>
    <w:p w14:paraId="24E14A92" w14:textId="77777777" w:rsidR="00766A20" w:rsidRPr="00766A20" w:rsidRDefault="00766A20" w:rsidP="00766A20">
      <w:pPr>
        <w:pStyle w:val="manguon"/>
      </w:pPr>
      <w:r w:rsidRPr="00766A20">
        <w:t>}</w:t>
      </w:r>
    </w:p>
    <w:p w14:paraId="71F68366" w14:textId="77777777" w:rsidR="00766A20" w:rsidRPr="00766A20" w:rsidRDefault="00766A20" w:rsidP="00766A20">
      <w:pPr>
        <w:pStyle w:val="manguon"/>
      </w:pPr>
      <w:r w:rsidRPr="00766A20">
        <w:t>&lt;div class="box"&gt;</w:t>
      </w:r>
    </w:p>
    <w:p w14:paraId="191BE162" w14:textId="77777777" w:rsidR="00766A20" w:rsidRPr="00766A20" w:rsidRDefault="00766A20" w:rsidP="00766A20">
      <w:pPr>
        <w:pStyle w:val="manguon"/>
      </w:pPr>
      <w:r w:rsidRPr="00766A20">
        <w:t xml:space="preserve">    Tiệm Ăn Vặt Tuổi Thơ</w:t>
      </w:r>
    </w:p>
    <w:p w14:paraId="05AEEF1F" w14:textId="0729AD39" w:rsidR="00766A20" w:rsidRPr="00766A20" w:rsidRDefault="00766A20" w:rsidP="00766A20">
      <w:pPr>
        <w:pStyle w:val="manguon"/>
      </w:pPr>
      <w:r w:rsidRPr="00766A20">
        <w:t>&lt;/div&gt;</w:t>
      </w:r>
    </w:p>
    <w:p w14:paraId="37826ED6" w14:textId="26DB25CF" w:rsidR="006B11AE" w:rsidRDefault="000F3B02" w:rsidP="00766A20">
      <w:pPr>
        <w:pStyle w:val="Heading4"/>
        <w:numPr>
          <w:ilvl w:val="0"/>
          <w:numId w:val="0"/>
        </w:numPr>
        <w:rPr>
          <w:b w:val="0"/>
          <w:bCs w:val="0"/>
          <w:szCs w:val="26"/>
        </w:rPr>
      </w:pPr>
      <w:r w:rsidRPr="001349EC">
        <w:rPr>
          <w:b w:val="0"/>
          <w:bCs w:val="0"/>
          <w:szCs w:val="26"/>
        </w:rPr>
        <w:t xml:space="preserve">2.6.4.4. </w:t>
      </w:r>
      <w:r w:rsidR="00133E77" w:rsidRPr="001349EC">
        <w:rPr>
          <w:b w:val="0"/>
          <w:bCs w:val="0"/>
          <w:szCs w:val="26"/>
        </w:rPr>
        <w:t>Margin</w:t>
      </w:r>
    </w:p>
    <w:p w14:paraId="62BE423E" w14:textId="4BC57EE9" w:rsidR="00766A20" w:rsidRDefault="00766A20" w:rsidP="00766A20">
      <w:pPr>
        <w:pStyle w:val="noidung"/>
      </w:pPr>
      <w:r w:rsidRPr="00766A20">
        <w:t xml:space="preserve">Margin là thuộc tính trong CSS được sử dụng để tạo khoảng cách </w:t>
      </w:r>
      <w:r w:rsidRPr="00766A20">
        <w:rPr>
          <w:b/>
          <w:bCs/>
        </w:rPr>
        <w:t>bên ngoài</w:t>
      </w:r>
      <w:r w:rsidRPr="00766A20">
        <w:t xml:space="preserve"> của một phần tử HTML so với các phần tử xung quanh. Trong mô hình </w:t>
      </w:r>
      <w:r w:rsidRPr="00766A20">
        <w:rPr>
          <w:b/>
          <w:bCs/>
        </w:rPr>
        <w:t>CSS Box Model</w:t>
      </w:r>
      <w:r w:rsidRPr="00766A20">
        <w:t>, Margin nằm ngoài đường viền (Border) và giúp các thành phần trên trang web không bị sát nhau, tạo bố cục thông thoáng và dễ quan sát.</w:t>
      </w:r>
    </w:p>
    <w:p w14:paraId="4C35EEF6" w14:textId="2734B66C" w:rsidR="00766A20" w:rsidRDefault="00766A20" w:rsidP="00766A20">
      <w:pPr>
        <w:pStyle w:val="noidung"/>
      </w:pPr>
      <w:r>
        <w:t>Ví dụ:</w:t>
      </w:r>
    </w:p>
    <w:p w14:paraId="751AC1A4" w14:textId="77777777" w:rsidR="00766A20" w:rsidRPr="00766A20" w:rsidRDefault="00766A20" w:rsidP="00766A20">
      <w:pPr>
        <w:pStyle w:val="manguon"/>
      </w:pPr>
      <w:r w:rsidRPr="00766A20">
        <w:t>.box{</w:t>
      </w:r>
    </w:p>
    <w:p w14:paraId="1E83B880" w14:textId="77777777" w:rsidR="00766A20" w:rsidRPr="00766A20" w:rsidRDefault="00766A20" w:rsidP="00766A20">
      <w:pPr>
        <w:pStyle w:val="manguon"/>
      </w:pPr>
      <w:r w:rsidRPr="00766A20">
        <w:t xml:space="preserve">    width:300px;</w:t>
      </w:r>
    </w:p>
    <w:p w14:paraId="3E49CD28" w14:textId="77777777" w:rsidR="00766A20" w:rsidRPr="00766A20" w:rsidRDefault="00766A20" w:rsidP="00766A20">
      <w:pPr>
        <w:pStyle w:val="manguon"/>
      </w:pPr>
      <w:r w:rsidRPr="00766A20">
        <w:t xml:space="preserve">    border:2px solid orange;</w:t>
      </w:r>
    </w:p>
    <w:p w14:paraId="30505C63" w14:textId="77777777" w:rsidR="00766A20" w:rsidRPr="00766A20" w:rsidRDefault="00766A20" w:rsidP="00766A20">
      <w:pPr>
        <w:pStyle w:val="manguon"/>
      </w:pPr>
      <w:r w:rsidRPr="00766A20">
        <w:t xml:space="preserve">    margin:20px;</w:t>
      </w:r>
    </w:p>
    <w:p w14:paraId="15F5082D" w14:textId="77777777" w:rsidR="00766A20" w:rsidRPr="00766A20" w:rsidRDefault="00766A20" w:rsidP="00766A20">
      <w:pPr>
        <w:pStyle w:val="manguon"/>
      </w:pPr>
      <w:r w:rsidRPr="00766A20">
        <w:t>}</w:t>
      </w:r>
    </w:p>
    <w:p w14:paraId="74476163" w14:textId="77777777" w:rsidR="00766A20" w:rsidRPr="00766A20" w:rsidRDefault="00766A20" w:rsidP="00766A20">
      <w:pPr>
        <w:pStyle w:val="manguon"/>
      </w:pPr>
      <w:r w:rsidRPr="00766A20">
        <w:t>&lt;div class="box"&gt;</w:t>
      </w:r>
    </w:p>
    <w:p w14:paraId="71701842" w14:textId="77777777" w:rsidR="00766A20" w:rsidRPr="00766A20" w:rsidRDefault="00766A20" w:rsidP="00766A20">
      <w:pPr>
        <w:pStyle w:val="manguon"/>
      </w:pPr>
      <w:r w:rsidRPr="00766A20">
        <w:t xml:space="preserve">    Tiệm Ăn Vặt Tuổi Thơ</w:t>
      </w:r>
    </w:p>
    <w:p w14:paraId="3B54D364" w14:textId="2571377C" w:rsidR="00766A20" w:rsidRPr="00766A20" w:rsidRDefault="00766A20" w:rsidP="00766A20">
      <w:pPr>
        <w:pStyle w:val="manguon"/>
      </w:pPr>
      <w:r w:rsidRPr="00766A20">
        <w:t>&lt;/div&gt;</w:t>
      </w:r>
    </w:p>
    <w:p w14:paraId="56D77E7F" w14:textId="1335A326" w:rsidR="00133E77" w:rsidRPr="001349EC" w:rsidRDefault="000F3B02" w:rsidP="002236E6">
      <w:pPr>
        <w:pStyle w:val="Heading3"/>
        <w:numPr>
          <w:ilvl w:val="0"/>
          <w:numId w:val="0"/>
        </w:numPr>
        <w:rPr>
          <w:rFonts w:cs="Times New Roman"/>
          <w:szCs w:val="26"/>
        </w:rPr>
      </w:pPr>
      <w:bookmarkStart w:id="29" w:name="_Toc231942725"/>
      <w:r w:rsidRPr="001349EC">
        <w:rPr>
          <w:rFonts w:cs="Times New Roman"/>
          <w:szCs w:val="26"/>
        </w:rPr>
        <w:t>2</w:t>
      </w:r>
      <w:r w:rsidR="00133E77" w:rsidRPr="001349EC">
        <w:rPr>
          <w:rFonts w:cs="Times New Roman"/>
          <w:szCs w:val="26"/>
        </w:rPr>
        <w:t>.</w:t>
      </w:r>
      <w:r w:rsidRPr="001349EC">
        <w:rPr>
          <w:rFonts w:cs="Times New Roman"/>
          <w:szCs w:val="26"/>
        </w:rPr>
        <w:t>6</w:t>
      </w:r>
      <w:r w:rsidR="00133E77" w:rsidRPr="001349EC">
        <w:rPr>
          <w:rFonts w:cs="Times New Roman"/>
          <w:szCs w:val="26"/>
        </w:rPr>
        <w:t>.5</w:t>
      </w:r>
      <w:r w:rsidRPr="001349EC">
        <w:rPr>
          <w:rFonts w:cs="Times New Roman"/>
          <w:szCs w:val="26"/>
        </w:rPr>
        <w:t>.</w:t>
      </w:r>
      <w:r w:rsidR="00133E77" w:rsidRPr="001349EC">
        <w:rPr>
          <w:rFonts w:cs="Times New Roman"/>
          <w:szCs w:val="26"/>
        </w:rPr>
        <w:t xml:space="preserve"> Layout trong CSS</w:t>
      </w:r>
      <w:bookmarkEnd w:id="29"/>
    </w:p>
    <w:p w14:paraId="241CB2C4" w14:textId="7B5F5465" w:rsidR="00133E77" w:rsidRDefault="000F3B02" w:rsidP="00D900BA">
      <w:pPr>
        <w:pStyle w:val="Heading4"/>
        <w:numPr>
          <w:ilvl w:val="0"/>
          <w:numId w:val="0"/>
        </w:numPr>
        <w:rPr>
          <w:b w:val="0"/>
          <w:bCs w:val="0"/>
          <w:szCs w:val="26"/>
        </w:rPr>
      </w:pPr>
      <w:r w:rsidRPr="001349EC">
        <w:rPr>
          <w:b w:val="0"/>
          <w:bCs w:val="0"/>
          <w:szCs w:val="26"/>
        </w:rPr>
        <w:t xml:space="preserve">2.6.5.1. </w:t>
      </w:r>
      <w:r w:rsidR="00133E77" w:rsidRPr="001349EC">
        <w:rPr>
          <w:b w:val="0"/>
          <w:bCs w:val="0"/>
          <w:szCs w:val="26"/>
        </w:rPr>
        <w:t>Float</w:t>
      </w:r>
    </w:p>
    <w:p w14:paraId="27253E48" w14:textId="2B2FB96A" w:rsidR="002B26B2" w:rsidRDefault="002B26B2" w:rsidP="002B26B2">
      <w:pPr>
        <w:pStyle w:val="noidung"/>
      </w:pPr>
      <w:r w:rsidRPr="002B26B2">
        <w:t>Float là một thuộc tính trong CSS được sử dụng để điều khiển vị trí của phần tử bằng cách cho phép phần tử đó dịch chuyển sang bên trái hoặc bên phải của phần tử chứa. Khi một phần tử được áp dụng thuộc tính float, các nội dung khác trên trang sẽ tự động bao quanh phần tử đó nếu còn khoảng trống.</w:t>
      </w:r>
    </w:p>
    <w:p w14:paraId="26D68866" w14:textId="77777777" w:rsidR="002B26B2" w:rsidRPr="002B26B2" w:rsidRDefault="002B26B2" w:rsidP="002B26B2">
      <w:pPr>
        <w:pStyle w:val="noidung"/>
      </w:pPr>
      <w:r w:rsidRPr="002B26B2">
        <w:t>Thuộc tính float có một số giá trị thường dùng như:</w:t>
      </w:r>
    </w:p>
    <w:p w14:paraId="0F3B8A13" w14:textId="2CAEDB78" w:rsidR="002B26B2" w:rsidRPr="002B26B2" w:rsidRDefault="002B26B2" w:rsidP="002B26B2">
      <w:pPr>
        <w:pStyle w:val="noidung"/>
      </w:pPr>
      <w:r>
        <w:t>-</w:t>
      </w:r>
      <w:r w:rsidRPr="002B26B2">
        <w:t>left: Đưa phần tử về phía bên trái của phần tử chứa.</w:t>
      </w:r>
    </w:p>
    <w:p w14:paraId="7A2CA648" w14:textId="4B26566C" w:rsidR="002B26B2" w:rsidRPr="002B26B2" w:rsidRDefault="002B26B2" w:rsidP="002B26B2">
      <w:pPr>
        <w:pStyle w:val="noidung"/>
      </w:pPr>
      <w:r>
        <w:t>-</w:t>
      </w:r>
      <w:r w:rsidRPr="002B26B2">
        <w:t>right: Đưa phần tử về phía bên phải của phần tử chứa.</w:t>
      </w:r>
    </w:p>
    <w:p w14:paraId="1DF41EE1" w14:textId="18CE402F" w:rsidR="002B26B2" w:rsidRPr="002B26B2" w:rsidRDefault="002B26B2" w:rsidP="002B26B2">
      <w:pPr>
        <w:pStyle w:val="noidung"/>
      </w:pPr>
      <w:r>
        <w:lastRenderedPageBreak/>
        <w:t>-</w:t>
      </w:r>
      <w:r w:rsidRPr="002B26B2">
        <w:t>none: Không áp dụng hiệu ứng Float, đây là giá trị mặc định.</w:t>
      </w:r>
    </w:p>
    <w:p w14:paraId="395167FE" w14:textId="42F7A451" w:rsidR="002B26B2" w:rsidRPr="002B26B2" w:rsidRDefault="002B26B2" w:rsidP="002B26B2">
      <w:pPr>
        <w:pStyle w:val="noidung"/>
      </w:pPr>
      <w:r>
        <w:t>-</w:t>
      </w:r>
      <w:r w:rsidRPr="002B26B2">
        <w:t>inherit: Kế thừa giá trị Float từ phần tử cha.</w:t>
      </w:r>
    </w:p>
    <w:p w14:paraId="6DAFAA33" w14:textId="31FC8642" w:rsidR="002B26B2" w:rsidRDefault="002B26B2" w:rsidP="002B26B2">
      <w:pPr>
        <w:pStyle w:val="noidung"/>
      </w:pPr>
      <w:r>
        <w:t>Cú pháp:</w:t>
      </w:r>
    </w:p>
    <w:p w14:paraId="1C8D8F5A" w14:textId="77777777" w:rsidR="002B26B2" w:rsidRDefault="002B26B2" w:rsidP="002B26B2">
      <w:pPr>
        <w:pStyle w:val="manguon"/>
      </w:pPr>
      <w:r w:rsidRPr="002B26B2">
        <w:t xml:space="preserve">selector{ </w:t>
      </w:r>
    </w:p>
    <w:p w14:paraId="07532999" w14:textId="064F913F" w:rsidR="002B26B2" w:rsidRDefault="002B26B2" w:rsidP="002B26B2">
      <w:pPr>
        <w:pStyle w:val="manguon"/>
      </w:pPr>
      <w:r>
        <w:t xml:space="preserve">  </w:t>
      </w:r>
      <w:r w:rsidRPr="002B26B2">
        <w:t>float: left;</w:t>
      </w:r>
    </w:p>
    <w:p w14:paraId="77AAC562" w14:textId="5BF5FF62" w:rsidR="002B26B2" w:rsidRDefault="002B26B2" w:rsidP="002B26B2">
      <w:pPr>
        <w:pStyle w:val="manguon"/>
      </w:pPr>
      <w:r w:rsidRPr="002B26B2">
        <w:t xml:space="preserve"> }</w:t>
      </w:r>
    </w:p>
    <w:p w14:paraId="7CCD26BF" w14:textId="119ECA37" w:rsidR="002B26B2" w:rsidRDefault="002B26B2" w:rsidP="003A7FBC">
      <w:pPr>
        <w:pStyle w:val="noidung"/>
        <w:ind w:firstLine="0"/>
      </w:pPr>
      <w:r>
        <w:t>Hoặc</w:t>
      </w:r>
    </w:p>
    <w:p w14:paraId="171D810C" w14:textId="77777777" w:rsidR="002B26B2" w:rsidRDefault="002B26B2" w:rsidP="002B26B2">
      <w:pPr>
        <w:pStyle w:val="manguon"/>
      </w:pPr>
      <w:r w:rsidRPr="002B26B2">
        <w:t xml:space="preserve">selector{ </w:t>
      </w:r>
    </w:p>
    <w:p w14:paraId="50E26FD4" w14:textId="0834A42A" w:rsidR="002B26B2" w:rsidRDefault="002B26B2" w:rsidP="002B26B2">
      <w:pPr>
        <w:pStyle w:val="manguon"/>
      </w:pPr>
      <w:r>
        <w:t xml:space="preserve">  </w:t>
      </w:r>
      <w:r w:rsidRPr="002B26B2">
        <w:t>float: right;</w:t>
      </w:r>
    </w:p>
    <w:p w14:paraId="55BE709F" w14:textId="5FD03086" w:rsidR="002B26B2" w:rsidRPr="002B26B2" w:rsidRDefault="002B26B2" w:rsidP="002B26B2">
      <w:pPr>
        <w:pStyle w:val="manguon"/>
      </w:pPr>
      <w:r w:rsidRPr="002B26B2">
        <w:t xml:space="preserve"> }</w:t>
      </w:r>
    </w:p>
    <w:p w14:paraId="7C02E0DE" w14:textId="121644F0" w:rsidR="00133E77" w:rsidRDefault="000F3B02" w:rsidP="00D900BA">
      <w:pPr>
        <w:pStyle w:val="Heading4"/>
        <w:numPr>
          <w:ilvl w:val="0"/>
          <w:numId w:val="0"/>
        </w:numPr>
        <w:rPr>
          <w:b w:val="0"/>
          <w:bCs w:val="0"/>
          <w:szCs w:val="26"/>
        </w:rPr>
      </w:pPr>
      <w:r w:rsidRPr="001349EC">
        <w:rPr>
          <w:b w:val="0"/>
          <w:bCs w:val="0"/>
          <w:szCs w:val="26"/>
        </w:rPr>
        <w:t xml:space="preserve">2.6.5.2. </w:t>
      </w:r>
      <w:r w:rsidR="00133E77" w:rsidRPr="001349EC">
        <w:rPr>
          <w:b w:val="0"/>
          <w:bCs w:val="0"/>
          <w:szCs w:val="26"/>
        </w:rPr>
        <w:t>Position</w:t>
      </w:r>
    </w:p>
    <w:p w14:paraId="46C1F3D0" w14:textId="77777777" w:rsidR="00F25573" w:rsidRPr="00F25573" w:rsidRDefault="00F25573" w:rsidP="00F25573">
      <w:pPr>
        <w:pStyle w:val="noidung"/>
      </w:pPr>
      <w:r w:rsidRPr="00F25573">
        <w:t>Position là thuộc tính trong CSS được sử dụng để xác định phương thức định vị của một phần tử trên trang web. Thuộc tính này cho phép người lập trình kiểm soát vị trí hiển thị của các thành phần giao diện, từ đó xây dựng bố cục linh hoạt và trực quan hơn.</w:t>
      </w:r>
    </w:p>
    <w:p w14:paraId="19B343B6" w14:textId="77777777" w:rsidR="00F25573" w:rsidRDefault="00F25573" w:rsidP="00F25573">
      <w:pPr>
        <w:pStyle w:val="noidung"/>
      </w:pPr>
      <w:r w:rsidRPr="00F25573">
        <w:t>Khi sử dụng position, phần tử có thể được kết hợp với các thuộc tính như top, bottom, left và right để điều chỉnh vị trí theo mong muốn. Đây là một trong những thuộc tính quan trọng trong thiết kế giao diện website.</w:t>
      </w:r>
    </w:p>
    <w:p w14:paraId="1DCB5315" w14:textId="294E2D9F" w:rsidR="00F25573" w:rsidRPr="00F25573" w:rsidRDefault="00F25573" w:rsidP="00F25573">
      <w:pPr>
        <w:pStyle w:val="noidung"/>
      </w:pPr>
      <w:r w:rsidRPr="00F25573">
        <w:t>Thuộc tính position có các giá trị phổ biến sau:</w:t>
      </w:r>
    </w:p>
    <w:p w14:paraId="45FE4CE4" w14:textId="5A5D6244" w:rsidR="00F25573" w:rsidRPr="00F25573" w:rsidRDefault="00F25573" w:rsidP="00F25573">
      <w:pPr>
        <w:pStyle w:val="noidung"/>
      </w:pPr>
      <w:r>
        <w:t>-</w:t>
      </w:r>
      <w:r w:rsidRPr="00F25573">
        <w:rPr>
          <w:b/>
          <w:bCs/>
        </w:rPr>
        <w:t>Static</w:t>
      </w:r>
      <w:r w:rsidRPr="00F25573">
        <w:t xml:space="preserve"> là giá trị mặc định của thuộc tính position. Khi sử dụng giá trị này, phần tử sẽ được hiển thị theo thứ tự bình thường của tài liệu HTML và không chịu tác động của các thuộc tính top, left, right hoặc bottom.</w:t>
      </w:r>
    </w:p>
    <w:p w14:paraId="47D8B319" w14:textId="77777777" w:rsidR="00F25573" w:rsidRPr="00F25573" w:rsidRDefault="00F25573" w:rsidP="00F25573">
      <w:pPr>
        <w:pStyle w:val="noidung"/>
      </w:pPr>
      <w:r w:rsidRPr="00F25573">
        <w:rPr>
          <w:b/>
          <w:bCs/>
        </w:rPr>
        <w:t>Ví dụ:</w:t>
      </w:r>
    </w:p>
    <w:p w14:paraId="5F5BB1FA" w14:textId="77777777" w:rsidR="00F25573" w:rsidRPr="00F25573" w:rsidRDefault="00F25573" w:rsidP="00F25573">
      <w:pPr>
        <w:pStyle w:val="manguon"/>
      </w:pPr>
      <w:r w:rsidRPr="00F25573">
        <w:t>.box{</w:t>
      </w:r>
    </w:p>
    <w:p w14:paraId="5BC7B33D" w14:textId="77777777" w:rsidR="00F25573" w:rsidRPr="00F25573" w:rsidRDefault="00F25573" w:rsidP="00F25573">
      <w:pPr>
        <w:pStyle w:val="manguon"/>
      </w:pPr>
      <w:r w:rsidRPr="00F25573">
        <w:t xml:space="preserve">    position: static;</w:t>
      </w:r>
    </w:p>
    <w:p w14:paraId="33C08D90" w14:textId="5FDB32E4" w:rsidR="00F25573" w:rsidRDefault="00F25573" w:rsidP="003A7FBC">
      <w:pPr>
        <w:pStyle w:val="manguon"/>
      </w:pPr>
      <w:r w:rsidRPr="00F25573">
        <w:t>}</w:t>
      </w:r>
    </w:p>
    <w:p w14:paraId="0F659E3A" w14:textId="2305E21F" w:rsidR="00F25573" w:rsidRPr="00F25573" w:rsidRDefault="00F25573" w:rsidP="00F25573">
      <w:pPr>
        <w:pStyle w:val="noidung"/>
      </w:pPr>
      <w:r>
        <w:tab/>
        <w:t>-</w:t>
      </w:r>
      <w:r w:rsidRPr="00F25573">
        <w:rPr>
          <w:b/>
          <w:bCs/>
        </w:rPr>
        <w:t>Relative</w:t>
      </w:r>
      <w:r w:rsidRPr="00F25573">
        <w:t xml:space="preserve"> cho phép phần tử dịch chuyển so với vị trí ban đầu của chính nó nhưng vẫn giữ nguyên khoảng không gian mà nó chiếm trong bố cục.</w:t>
      </w:r>
    </w:p>
    <w:p w14:paraId="4873DCAE" w14:textId="77777777" w:rsidR="00F25573" w:rsidRPr="00F25573" w:rsidRDefault="00F25573" w:rsidP="00F25573">
      <w:pPr>
        <w:pStyle w:val="noidung"/>
      </w:pPr>
      <w:r w:rsidRPr="00F25573">
        <w:rPr>
          <w:b/>
          <w:bCs/>
        </w:rPr>
        <w:t>Ví dụ:</w:t>
      </w:r>
    </w:p>
    <w:p w14:paraId="1FE5CF3D" w14:textId="77777777" w:rsidR="00F25573" w:rsidRPr="00F25573" w:rsidRDefault="00F25573" w:rsidP="00F25573">
      <w:pPr>
        <w:pStyle w:val="manguon"/>
      </w:pPr>
      <w:r w:rsidRPr="00F25573">
        <w:lastRenderedPageBreak/>
        <w:t>.box{</w:t>
      </w:r>
    </w:p>
    <w:p w14:paraId="4E4C0A56" w14:textId="77777777" w:rsidR="00F25573" w:rsidRPr="00F25573" w:rsidRDefault="00F25573" w:rsidP="00F25573">
      <w:pPr>
        <w:pStyle w:val="manguon"/>
      </w:pPr>
      <w:r w:rsidRPr="00F25573">
        <w:t xml:space="preserve">    position: relative;</w:t>
      </w:r>
    </w:p>
    <w:p w14:paraId="56356167" w14:textId="77777777" w:rsidR="00F25573" w:rsidRPr="00F25573" w:rsidRDefault="00F25573" w:rsidP="00F25573">
      <w:pPr>
        <w:pStyle w:val="manguon"/>
      </w:pPr>
      <w:r w:rsidRPr="00F25573">
        <w:t xml:space="preserve">    left: 20px;</w:t>
      </w:r>
    </w:p>
    <w:p w14:paraId="58E6964A" w14:textId="77777777" w:rsidR="00F25573" w:rsidRPr="00F25573" w:rsidRDefault="00F25573" w:rsidP="00F25573">
      <w:pPr>
        <w:pStyle w:val="manguon"/>
      </w:pPr>
      <w:r w:rsidRPr="00F25573">
        <w:t xml:space="preserve">    top: 10px;</w:t>
      </w:r>
    </w:p>
    <w:p w14:paraId="212087FA" w14:textId="77777777" w:rsidR="00F25573" w:rsidRPr="00F25573" w:rsidRDefault="00F25573" w:rsidP="00F25573">
      <w:pPr>
        <w:pStyle w:val="manguon"/>
      </w:pPr>
      <w:r w:rsidRPr="00F25573">
        <w:t>}</w:t>
      </w:r>
    </w:p>
    <w:p w14:paraId="4F8F016B" w14:textId="75FEA92F" w:rsidR="00F25573" w:rsidRDefault="00F25573" w:rsidP="003A7FBC">
      <w:pPr>
        <w:pStyle w:val="noidung"/>
        <w:ind w:firstLine="0"/>
      </w:pPr>
      <w:r w:rsidRPr="00F25573">
        <w:t>Trong ví dụ trên, phần tử sẽ dịch sang phải 20px và xuống dưới 10px so với vị trí ban đầu.</w:t>
      </w:r>
    </w:p>
    <w:p w14:paraId="0F1F4121" w14:textId="77777777" w:rsidR="00F25573" w:rsidRDefault="00F25573" w:rsidP="00F25573">
      <w:pPr>
        <w:pStyle w:val="noidung"/>
      </w:pPr>
    </w:p>
    <w:p w14:paraId="66D7B310" w14:textId="7D03A008" w:rsidR="00F25573" w:rsidRPr="00F25573" w:rsidRDefault="00F25573" w:rsidP="00F25573">
      <w:pPr>
        <w:pStyle w:val="noidung"/>
      </w:pPr>
      <w:r w:rsidRPr="00F25573">
        <w:t>-</w:t>
      </w:r>
      <w:r w:rsidRPr="00F25573">
        <w:rPr>
          <w:b/>
          <w:bCs/>
        </w:rPr>
        <w:t>Absolute</w:t>
      </w:r>
      <w:r w:rsidRPr="00F25573">
        <w:t xml:space="preserve"> giúp phần tử được định vị tuyệt đối dựa trên phần tử cha gần nhất có thuộc tính position khác static. Nếu không có phần tử cha phù hợp, phần tử sẽ được định vị theo cửa sổ trình duyệt.</w:t>
      </w:r>
    </w:p>
    <w:p w14:paraId="7BFD60F3" w14:textId="77777777" w:rsidR="00F25573" w:rsidRPr="00F25573" w:rsidRDefault="00F25573" w:rsidP="00F25573">
      <w:pPr>
        <w:pStyle w:val="noidung"/>
      </w:pPr>
      <w:r w:rsidRPr="00F25573">
        <w:t>Ví dụ:</w:t>
      </w:r>
    </w:p>
    <w:p w14:paraId="427D38F2" w14:textId="77777777" w:rsidR="00F25573" w:rsidRPr="00F25573" w:rsidRDefault="00F25573" w:rsidP="00F25573">
      <w:pPr>
        <w:pStyle w:val="manguon"/>
      </w:pPr>
      <w:r w:rsidRPr="00F25573">
        <w:t>.box{</w:t>
      </w:r>
    </w:p>
    <w:p w14:paraId="58FE80B1" w14:textId="77777777" w:rsidR="00F25573" w:rsidRPr="00F25573" w:rsidRDefault="00F25573" w:rsidP="00F25573">
      <w:pPr>
        <w:pStyle w:val="manguon"/>
      </w:pPr>
      <w:r w:rsidRPr="00F25573">
        <w:t xml:space="preserve">    position: absolute;</w:t>
      </w:r>
    </w:p>
    <w:p w14:paraId="369BEBE8" w14:textId="77777777" w:rsidR="00F25573" w:rsidRPr="00F25573" w:rsidRDefault="00F25573" w:rsidP="00F25573">
      <w:pPr>
        <w:pStyle w:val="manguon"/>
      </w:pPr>
      <w:r w:rsidRPr="00F25573">
        <w:t xml:space="preserve">    top: 50px;</w:t>
      </w:r>
    </w:p>
    <w:p w14:paraId="16B5E273" w14:textId="77777777" w:rsidR="00F25573" w:rsidRPr="00F25573" w:rsidRDefault="00F25573" w:rsidP="00F25573">
      <w:pPr>
        <w:pStyle w:val="manguon"/>
      </w:pPr>
      <w:r w:rsidRPr="00F25573">
        <w:t xml:space="preserve">    left: 100px;</w:t>
      </w:r>
    </w:p>
    <w:p w14:paraId="5ABD0DF9" w14:textId="77777777" w:rsidR="00F25573" w:rsidRPr="00F25573" w:rsidRDefault="00F25573" w:rsidP="00F25573">
      <w:pPr>
        <w:pStyle w:val="manguon"/>
      </w:pPr>
      <w:r w:rsidRPr="00F25573">
        <w:t>}</w:t>
      </w:r>
    </w:p>
    <w:p w14:paraId="21CDEC24" w14:textId="77777777" w:rsidR="00F25573" w:rsidRDefault="00F25573" w:rsidP="00F25573">
      <w:pPr>
        <w:pStyle w:val="noidung"/>
      </w:pPr>
      <w:r w:rsidRPr="00F25573">
        <w:t>Giá trị này thường được sử dụng để đặt các nút, biểu tượng hoặc hộp thông báo tại vị trí xác định trên giao diện.</w:t>
      </w:r>
    </w:p>
    <w:p w14:paraId="01AC13F9" w14:textId="77777777" w:rsidR="00F25573" w:rsidRDefault="00F25573" w:rsidP="00F25573">
      <w:pPr>
        <w:pStyle w:val="noidung"/>
      </w:pPr>
    </w:p>
    <w:p w14:paraId="38BE4901" w14:textId="3D1249F5" w:rsidR="00F25573" w:rsidRPr="00F25573" w:rsidRDefault="00F25573" w:rsidP="00F25573">
      <w:pPr>
        <w:pStyle w:val="noidung"/>
      </w:pPr>
      <w:r>
        <w:t>-</w:t>
      </w:r>
      <w:r w:rsidRPr="00F25573">
        <w:rPr>
          <w:b/>
          <w:bCs/>
        </w:rPr>
        <w:t>Fixed</w:t>
      </w:r>
      <w:r w:rsidRPr="00F25573">
        <w:t xml:space="preserve"> giúp phần tử luôn cố định trên cửa sổ trình duyệt, ngay cả khi người dùng cuộn trang. Vị trí của phần tử sẽ không thay đổi theo nội dung.</w:t>
      </w:r>
    </w:p>
    <w:p w14:paraId="7703893F" w14:textId="77777777" w:rsidR="00F25573" w:rsidRPr="00F25573" w:rsidRDefault="00F25573" w:rsidP="00F25573">
      <w:pPr>
        <w:pStyle w:val="noidung"/>
      </w:pPr>
      <w:r w:rsidRPr="00F25573">
        <w:rPr>
          <w:b/>
          <w:bCs/>
        </w:rPr>
        <w:t>Ví dụ:</w:t>
      </w:r>
    </w:p>
    <w:p w14:paraId="5DB52694" w14:textId="77777777" w:rsidR="00F25573" w:rsidRPr="00F25573" w:rsidRDefault="00F25573" w:rsidP="00F25573">
      <w:pPr>
        <w:pStyle w:val="noidung"/>
      </w:pPr>
      <w:r w:rsidRPr="00F25573">
        <w:t>.menu{</w:t>
      </w:r>
    </w:p>
    <w:p w14:paraId="0995DCCD" w14:textId="77777777" w:rsidR="00F25573" w:rsidRPr="00F25573" w:rsidRDefault="00F25573" w:rsidP="00F25573">
      <w:pPr>
        <w:pStyle w:val="noidung"/>
      </w:pPr>
      <w:r w:rsidRPr="00F25573">
        <w:t xml:space="preserve">    position: fixed;</w:t>
      </w:r>
    </w:p>
    <w:p w14:paraId="55446090" w14:textId="77777777" w:rsidR="00F25573" w:rsidRPr="00F25573" w:rsidRDefault="00F25573" w:rsidP="00F25573">
      <w:pPr>
        <w:pStyle w:val="noidung"/>
      </w:pPr>
      <w:r w:rsidRPr="00F25573">
        <w:t xml:space="preserve">    top: 0;</w:t>
      </w:r>
    </w:p>
    <w:p w14:paraId="3B396814" w14:textId="77777777" w:rsidR="00F25573" w:rsidRPr="00F25573" w:rsidRDefault="00F25573" w:rsidP="00F25573">
      <w:pPr>
        <w:pStyle w:val="noidung"/>
      </w:pPr>
      <w:r w:rsidRPr="00F25573">
        <w:t xml:space="preserve">    left: 0;</w:t>
      </w:r>
    </w:p>
    <w:p w14:paraId="245A9318" w14:textId="77777777" w:rsidR="00F25573" w:rsidRPr="00F25573" w:rsidRDefault="00F25573" w:rsidP="00F25573">
      <w:pPr>
        <w:pStyle w:val="noidung"/>
      </w:pPr>
      <w:r w:rsidRPr="00F25573">
        <w:t>}</w:t>
      </w:r>
    </w:p>
    <w:p w14:paraId="41C9D2AA" w14:textId="77777777" w:rsidR="00F25573" w:rsidRPr="00F25573" w:rsidRDefault="00F25573" w:rsidP="00F25573">
      <w:pPr>
        <w:pStyle w:val="noidung"/>
      </w:pPr>
      <w:r w:rsidRPr="00F25573">
        <w:lastRenderedPageBreak/>
        <w:t>Thuộc tính này thường được sử dụng để tạo thanh menu cố định hoặc nút "Lên đầu trang".</w:t>
      </w:r>
    </w:p>
    <w:p w14:paraId="7159D433" w14:textId="77777777" w:rsidR="00F25573" w:rsidRDefault="00F25573" w:rsidP="00F25573">
      <w:pPr>
        <w:pStyle w:val="noidung"/>
      </w:pPr>
    </w:p>
    <w:p w14:paraId="1715126D" w14:textId="4186F460" w:rsidR="00F25573" w:rsidRPr="00F25573" w:rsidRDefault="00F25573" w:rsidP="00F25573">
      <w:pPr>
        <w:pStyle w:val="noidung"/>
      </w:pPr>
      <w:r>
        <w:t>-</w:t>
      </w:r>
      <w:r w:rsidRPr="00F25573">
        <w:rPr>
          <w:b/>
          <w:bCs/>
        </w:rPr>
        <w:t>Sticky</w:t>
      </w:r>
      <w:r w:rsidRPr="00F25573">
        <w:t xml:space="preserve"> là sự kết hợp giữa relative và fixed. Ban đầu phần tử hoạt động như relative, nhưng khi người dùng cuộn trang đến một vị trí nhất định thì phần tử sẽ được cố định trên màn hình.</w:t>
      </w:r>
    </w:p>
    <w:p w14:paraId="1E708A9C" w14:textId="77777777" w:rsidR="00F25573" w:rsidRPr="00F25573" w:rsidRDefault="00F25573" w:rsidP="00F25573">
      <w:pPr>
        <w:pStyle w:val="noidung"/>
      </w:pPr>
      <w:r w:rsidRPr="00F25573">
        <w:rPr>
          <w:b/>
          <w:bCs/>
        </w:rPr>
        <w:t>Ví dụ:</w:t>
      </w:r>
    </w:p>
    <w:p w14:paraId="5E824030" w14:textId="77777777" w:rsidR="00F25573" w:rsidRPr="00F25573" w:rsidRDefault="00F25573" w:rsidP="00F25573">
      <w:pPr>
        <w:pStyle w:val="manguon"/>
      </w:pPr>
      <w:r w:rsidRPr="00F25573">
        <w:t>.header{</w:t>
      </w:r>
    </w:p>
    <w:p w14:paraId="45E55026" w14:textId="77777777" w:rsidR="00F25573" w:rsidRPr="00F25573" w:rsidRDefault="00F25573" w:rsidP="00F25573">
      <w:pPr>
        <w:pStyle w:val="manguon"/>
      </w:pPr>
      <w:r w:rsidRPr="00F25573">
        <w:t xml:space="preserve">    position: sticky;</w:t>
      </w:r>
    </w:p>
    <w:p w14:paraId="09408C10" w14:textId="77777777" w:rsidR="00F25573" w:rsidRPr="00F25573" w:rsidRDefault="00F25573" w:rsidP="00F25573">
      <w:pPr>
        <w:pStyle w:val="manguon"/>
      </w:pPr>
      <w:r w:rsidRPr="00F25573">
        <w:t xml:space="preserve">    top: 0;</w:t>
      </w:r>
    </w:p>
    <w:p w14:paraId="0C49F584" w14:textId="77777777" w:rsidR="00F25573" w:rsidRPr="00F25573" w:rsidRDefault="00F25573" w:rsidP="00F25573">
      <w:pPr>
        <w:pStyle w:val="manguon"/>
      </w:pPr>
      <w:r w:rsidRPr="00F25573">
        <w:t>}</w:t>
      </w:r>
    </w:p>
    <w:p w14:paraId="7BFAA05C" w14:textId="447B9E67" w:rsidR="00133E77" w:rsidRPr="009758C0" w:rsidRDefault="00F25573" w:rsidP="009758C0">
      <w:pPr>
        <w:pStyle w:val="noidung"/>
      </w:pPr>
      <w:r w:rsidRPr="00F25573">
        <w:t>Thuộc tính này thường được áp dụng cho thanh điều hướng (Navigation Bar) để giúp người dùng dễ dàng truy cập các chức năng khi cuộn trang.</w:t>
      </w:r>
      <w:r w:rsidR="00133E77" w:rsidRPr="001263D3">
        <w:rPr>
          <w:rFonts w:cs="Times New Roman"/>
          <w:szCs w:val="26"/>
        </w:rPr>
        <w:t xml:space="preserve"> </w:t>
      </w:r>
    </w:p>
    <w:p w14:paraId="455A1FAF" w14:textId="65C71A2B" w:rsidR="00133E77" w:rsidRPr="001349EC" w:rsidRDefault="000F3B02" w:rsidP="00D900BA">
      <w:pPr>
        <w:pStyle w:val="Heading3"/>
        <w:numPr>
          <w:ilvl w:val="0"/>
          <w:numId w:val="0"/>
        </w:numPr>
        <w:rPr>
          <w:rFonts w:cs="Times New Roman"/>
          <w:szCs w:val="26"/>
        </w:rPr>
      </w:pPr>
      <w:bookmarkStart w:id="30" w:name="_Toc231942726"/>
      <w:r w:rsidRPr="001349EC">
        <w:rPr>
          <w:rFonts w:cs="Times New Roman"/>
          <w:szCs w:val="26"/>
        </w:rPr>
        <w:t>2</w:t>
      </w:r>
      <w:r w:rsidR="00133E77" w:rsidRPr="001349EC">
        <w:rPr>
          <w:rFonts w:cs="Times New Roman"/>
          <w:szCs w:val="26"/>
        </w:rPr>
        <w:t>.</w:t>
      </w:r>
      <w:r w:rsidRPr="001349EC">
        <w:rPr>
          <w:rFonts w:cs="Times New Roman"/>
          <w:szCs w:val="26"/>
        </w:rPr>
        <w:t>6</w:t>
      </w:r>
      <w:r w:rsidR="00133E77" w:rsidRPr="001349EC">
        <w:rPr>
          <w:rFonts w:cs="Times New Roman"/>
          <w:szCs w:val="26"/>
        </w:rPr>
        <w:t>.6</w:t>
      </w:r>
      <w:r w:rsidRPr="001349EC">
        <w:rPr>
          <w:rFonts w:cs="Times New Roman"/>
          <w:szCs w:val="26"/>
        </w:rPr>
        <w:t>.</w:t>
      </w:r>
      <w:r w:rsidR="00133E77" w:rsidRPr="001349EC">
        <w:rPr>
          <w:rFonts w:cs="Times New Roman"/>
          <w:szCs w:val="26"/>
        </w:rPr>
        <w:t xml:space="preserve"> Responsive Web Design</w:t>
      </w:r>
      <w:bookmarkEnd w:id="30"/>
    </w:p>
    <w:p w14:paraId="2F71FBDE" w14:textId="78AB7C29" w:rsidR="00133E77" w:rsidRPr="001349EC" w:rsidRDefault="000F3B02" w:rsidP="00D900BA">
      <w:pPr>
        <w:pStyle w:val="Heading4"/>
        <w:numPr>
          <w:ilvl w:val="0"/>
          <w:numId w:val="0"/>
        </w:numPr>
        <w:rPr>
          <w:b w:val="0"/>
          <w:bCs w:val="0"/>
          <w:szCs w:val="26"/>
        </w:rPr>
      </w:pPr>
      <w:r w:rsidRPr="001349EC">
        <w:rPr>
          <w:b w:val="0"/>
          <w:bCs w:val="0"/>
          <w:szCs w:val="26"/>
        </w:rPr>
        <w:t xml:space="preserve">2.6.6.1. </w:t>
      </w:r>
      <w:r w:rsidR="00133E77" w:rsidRPr="001349EC">
        <w:rPr>
          <w:b w:val="0"/>
          <w:bCs w:val="0"/>
          <w:szCs w:val="26"/>
        </w:rPr>
        <w:t>Khái niệm</w:t>
      </w:r>
    </w:p>
    <w:p w14:paraId="78382320" w14:textId="77777777" w:rsidR="006B11AE" w:rsidRPr="001263D3" w:rsidRDefault="006B11AE" w:rsidP="009758C0">
      <w:pPr>
        <w:pStyle w:val="noidung"/>
      </w:pPr>
      <w:r w:rsidRPr="001263D3">
        <w:rPr>
          <w:b/>
          <w:bCs/>
        </w:rPr>
        <w:t>Responsive Web Design (RWD)</w:t>
      </w:r>
      <w:r w:rsidRPr="001263D3">
        <w:t xml:space="preserve"> là phương pháp thiết kế website giúp giao diện tự động điều chỉnh kích thước, bố cục và nội dung để hiển thị phù hợp trên nhiều loại thiết bị khác nhau như máy tính, máy tính bảng và điện thoại.</w:t>
      </w:r>
    </w:p>
    <w:p w14:paraId="7E38B08E" w14:textId="64C9A163" w:rsidR="00133E77" w:rsidRDefault="000F3B02" w:rsidP="00D900BA">
      <w:pPr>
        <w:pStyle w:val="Heading4"/>
        <w:numPr>
          <w:ilvl w:val="0"/>
          <w:numId w:val="0"/>
        </w:numPr>
        <w:rPr>
          <w:b w:val="0"/>
          <w:bCs w:val="0"/>
          <w:szCs w:val="26"/>
        </w:rPr>
      </w:pPr>
      <w:r w:rsidRPr="001349EC">
        <w:rPr>
          <w:b w:val="0"/>
          <w:bCs w:val="0"/>
          <w:szCs w:val="26"/>
        </w:rPr>
        <w:t xml:space="preserve">2.6.6.2. </w:t>
      </w:r>
      <w:r w:rsidR="00133E77" w:rsidRPr="001349EC">
        <w:rPr>
          <w:b w:val="0"/>
          <w:bCs w:val="0"/>
          <w:szCs w:val="26"/>
        </w:rPr>
        <w:t>Media Query</w:t>
      </w:r>
    </w:p>
    <w:p w14:paraId="30EE17D9" w14:textId="58DFE9F2" w:rsidR="009758C0" w:rsidRDefault="009758C0" w:rsidP="009758C0">
      <w:r>
        <w:t>Cú pháp:</w:t>
      </w:r>
    </w:p>
    <w:p w14:paraId="798BA82A" w14:textId="77777777" w:rsidR="009758C0" w:rsidRDefault="009758C0" w:rsidP="009758C0">
      <w:pPr>
        <w:pStyle w:val="manguon"/>
      </w:pPr>
      <w:r w:rsidRPr="009758C0">
        <w:t xml:space="preserve">@media screen and (max-width:768px){ </w:t>
      </w:r>
    </w:p>
    <w:p w14:paraId="2D58E1C0" w14:textId="77777777" w:rsidR="009758C0" w:rsidRDefault="009758C0" w:rsidP="009758C0">
      <w:pPr>
        <w:pStyle w:val="manguon"/>
      </w:pPr>
      <w:r w:rsidRPr="009758C0">
        <w:t>selector{</w:t>
      </w:r>
    </w:p>
    <w:p w14:paraId="3DB96A6D" w14:textId="77777777" w:rsidR="009758C0" w:rsidRDefault="009758C0" w:rsidP="009758C0">
      <w:pPr>
        <w:pStyle w:val="manguon"/>
      </w:pPr>
      <w:r w:rsidRPr="009758C0">
        <w:t xml:space="preserve"> thuộc_tính: giá_trị;</w:t>
      </w:r>
    </w:p>
    <w:p w14:paraId="38CA2FE5" w14:textId="77777777" w:rsidR="009758C0" w:rsidRDefault="009758C0" w:rsidP="009758C0">
      <w:pPr>
        <w:pStyle w:val="manguon"/>
      </w:pPr>
      <w:r w:rsidRPr="009758C0">
        <w:t xml:space="preserve"> }</w:t>
      </w:r>
    </w:p>
    <w:p w14:paraId="0D25F13D" w14:textId="4C45B4C8" w:rsidR="006B11AE" w:rsidRDefault="009758C0" w:rsidP="009758C0">
      <w:pPr>
        <w:pStyle w:val="manguon"/>
      </w:pPr>
      <w:r w:rsidRPr="009758C0">
        <w:t>}</w:t>
      </w:r>
    </w:p>
    <w:p w14:paraId="35640B07" w14:textId="77777777" w:rsidR="009758C0" w:rsidRPr="009758C0" w:rsidRDefault="009758C0" w:rsidP="009758C0">
      <w:pPr>
        <w:pStyle w:val="noidung"/>
      </w:pPr>
      <w:r w:rsidRPr="009758C0">
        <w:t>Trong đó:</w:t>
      </w:r>
    </w:p>
    <w:p w14:paraId="5A07EE99" w14:textId="2B0CB33D" w:rsidR="009758C0" w:rsidRPr="009758C0" w:rsidRDefault="009758C0" w:rsidP="009758C0">
      <w:pPr>
        <w:pStyle w:val="noidung"/>
      </w:pPr>
      <w:r>
        <w:t>-</w:t>
      </w:r>
      <w:r w:rsidRPr="009758C0">
        <w:t>@media: Khai báo sử dụng Media Query.</w:t>
      </w:r>
    </w:p>
    <w:p w14:paraId="7D59425D" w14:textId="214502D4" w:rsidR="009758C0" w:rsidRPr="009758C0" w:rsidRDefault="009758C0" w:rsidP="009758C0">
      <w:pPr>
        <w:pStyle w:val="noidung"/>
      </w:pPr>
      <w:r>
        <w:t>-</w:t>
      </w:r>
      <w:r w:rsidRPr="009758C0">
        <w:t>screen: Áp dụng cho thiết bị hiển thị màn hình.</w:t>
      </w:r>
    </w:p>
    <w:p w14:paraId="6320417B" w14:textId="6F8A466B" w:rsidR="009758C0" w:rsidRPr="009758C0" w:rsidRDefault="009758C0" w:rsidP="009758C0">
      <w:pPr>
        <w:pStyle w:val="noidung"/>
      </w:pPr>
      <w:r>
        <w:lastRenderedPageBreak/>
        <w:t>-</w:t>
      </w:r>
      <w:r w:rsidRPr="009758C0">
        <w:t>max-width:768px: Áp dụng khi chiều rộng màn hình nhỏ hơn hoặc bằng 768px.</w:t>
      </w:r>
    </w:p>
    <w:p w14:paraId="4754B7DC" w14:textId="26414FB9" w:rsidR="00133E77" w:rsidRPr="001263D3" w:rsidRDefault="000F3B02" w:rsidP="00D900BA">
      <w:pPr>
        <w:pStyle w:val="Heading2"/>
        <w:numPr>
          <w:ilvl w:val="0"/>
          <w:numId w:val="0"/>
        </w:numPr>
        <w:rPr>
          <w:szCs w:val="28"/>
        </w:rPr>
      </w:pPr>
      <w:bookmarkStart w:id="31" w:name="_Toc231942727"/>
      <w:r w:rsidRPr="001263D3">
        <w:rPr>
          <w:szCs w:val="28"/>
        </w:rPr>
        <w:t>2</w:t>
      </w:r>
      <w:r w:rsidR="00133E77" w:rsidRPr="001263D3">
        <w:rPr>
          <w:szCs w:val="28"/>
        </w:rPr>
        <w:t>.</w:t>
      </w:r>
      <w:r w:rsidRPr="001263D3">
        <w:rPr>
          <w:szCs w:val="28"/>
        </w:rPr>
        <w:t>7.</w:t>
      </w:r>
      <w:r w:rsidR="00133E77" w:rsidRPr="001263D3">
        <w:rPr>
          <w:szCs w:val="28"/>
        </w:rPr>
        <w:t xml:space="preserve"> Ngôn ngữ JavaScript</w:t>
      </w:r>
      <w:bookmarkEnd w:id="31"/>
    </w:p>
    <w:p w14:paraId="181E524F" w14:textId="329C303E" w:rsidR="00133E77" w:rsidRPr="001349EC" w:rsidRDefault="000F3B02" w:rsidP="00D900BA">
      <w:pPr>
        <w:pStyle w:val="Heading3"/>
        <w:numPr>
          <w:ilvl w:val="0"/>
          <w:numId w:val="0"/>
        </w:numPr>
        <w:rPr>
          <w:rFonts w:cs="Times New Roman"/>
          <w:szCs w:val="26"/>
        </w:rPr>
      </w:pPr>
      <w:bookmarkStart w:id="32" w:name="_Toc231942728"/>
      <w:r w:rsidRPr="001349EC">
        <w:rPr>
          <w:rFonts w:cs="Times New Roman"/>
          <w:szCs w:val="26"/>
        </w:rPr>
        <w:t>2</w:t>
      </w:r>
      <w:r w:rsidR="00133E77" w:rsidRPr="001349EC">
        <w:rPr>
          <w:rFonts w:cs="Times New Roman"/>
          <w:szCs w:val="26"/>
        </w:rPr>
        <w:t>.</w:t>
      </w:r>
      <w:r w:rsidRPr="001349EC">
        <w:rPr>
          <w:rFonts w:cs="Times New Roman"/>
          <w:szCs w:val="26"/>
        </w:rPr>
        <w:t>7</w:t>
      </w:r>
      <w:r w:rsidR="00133E77" w:rsidRPr="001349EC">
        <w:rPr>
          <w:rFonts w:cs="Times New Roman"/>
          <w:szCs w:val="26"/>
        </w:rPr>
        <w:t>.1</w:t>
      </w:r>
      <w:r w:rsidRPr="001349EC">
        <w:rPr>
          <w:rFonts w:cs="Times New Roman"/>
          <w:szCs w:val="26"/>
        </w:rPr>
        <w:t>.</w:t>
      </w:r>
      <w:r w:rsidR="00133E77" w:rsidRPr="001349EC">
        <w:rPr>
          <w:rFonts w:cs="Times New Roman"/>
          <w:szCs w:val="26"/>
        </w:rPr>
        <w:t xml:space="preserve"> Giới thiệu JavaScript</w:t>
      </w:r>
      <w:bookmarkEnd w:id="32"/>
    </w:p>
    <w:p w14:paraId="5E485CF1" w14:textId="57639057" w:rsidR="00133E77" w:rsidRPr="001349EC" w:rsidRDefault="000F3B02" w:rsidP="00D900BA">
      <w:pPr>
        <w:pStyle w:val="Heading4"/>
        <w:numPr>
          <w:ilvl w:val="0"/>
          <w:numId w:val="0"/>
        </w:numPr>
        <w:rPr>
          <w:b w:val="0"/>
          <w:bCs w:val="0"/>
          <w:szCs w:val="26"/>
        </w:rPr>
      </w:pPr>
      <w:r w:rsidRPr="001349EC">
        <w:rPr>
          <w:b w:val="0"/>
          <w:bCs w:val="0"/>
          <w:szCs w:val="26"/>
        </w:rPr>
        <w:t>2.7.1.</w:t>
      </w:r>
      <w:r w:rsidR="00133E77" w:rsidRPr="001349EC">
        <w:rPr>
          <w:b w:val="0"/>
          <w:bCs w:val="0"/>
          <w:szCs w:val="26"/>
        </w:rPr>
        <w:t>1. Khái niệm</w:t>
      </w:r>
    </w:p>
    <w:p w14:paraId="2559A40B" w14:textId="19B37AD8" w:rsidR="006B11AE" w:rsidRPr="001263D3" w:rsidRDefault="006B11AE" w:rsidP="009758C0">
      <w:pPr>
        <w:pStyle w:val="noidung"/>
      </w:pPr>
      <w:r w:rsidRPr="001263D3">
        <w:rPr>
          <w:b/>
          <w:bCs/>
        </w:rPr>
        <w:t>JavaScript (JS)</w:t>
      </w:r>
      <w:r w:rsidRPr="001263D3">
        <w:t xml:space="preserve"> là ngôn ngữ lập trình được sử dụng để tạo sự tương tác và tính động cho trang web. JavaScript có thể thay đổi nội dung HTML, kiểu dáng CSS, xử lý sự kiện và tương tác với người dùng ngay trên trình duyệt.</w:t>
      </w:r>
    </w:p>
    <w:p w14:paraId="5785426A" w14:textId="39FFBACE" w:rsidR="00133E77" w:rsidRPr="001349EC" w:rsidRDefault="000F3B02" w:rsidP="00D900BA">
      <w:pPr>
        <w:pStyle w:val="Heading4"/>
        <w:numPr>
          <w:ilvl w:val="0"/>
          <w:numId w:val="0"/>
        </w:numPr>
        <w:rPr>
          <w:b w:val="0"/>
          <w:bCs w:val="0"/>
          <w:szCs w:val="26"/>
        </w:rPr>
      </w:pPr>
      <w:r w:rsidRPr="001349EC">
        <w:rPr>
          <w:b w:val="0"/>
          <w:bCs w:val="0"/>
          <w:szCs w:val="26"/>
        </w:rPr>
        <w:t>2.7.1</w:t>
      </w:r>
      <w:r w:rsidR="00133E77" w:rsidRPr="001349EC">
        <w:rPr>
          <w:b w:val="0"/>
          <w:bCs w:val="0"/>
          <w:szCs w:val="26"/>
        </w:rPr>
        <w:t>.2. Vai trò</w:t>
      </w:r>
    </w:p>
    <w:p w14:paraId="2E51B034" w14:textId="69EC4BD8" w:rsidR="00133E77" w:rsidRPr="001263D3" w:rsidRDefault="009758C0" w:rsidP="009758C0">
      <w:pPr>
        <w:pStyle w:val="noidung"/>
      </w:pPr>
      <w:r>
        <w:t>-</w:t>
      </w:r>
      <w:r w:rsidR="00133E77" w:rsidRPr="001263D3">
        <w:t xml:space="preserve">Xử lý sự kiện. </w:t>
      </w:r>
    </w:p>
    <w:p w14:paraId="0EE1909D" w14:textId="29267D01" w:rsidR="00133E77" w:rsidRPr="001263D3" w:rsidRDefault="009758C0" w:rsidP="009758C0">
      <w:pPr>
        <w:pStyle w:val="noidung"/>
      </w:pPr>
      <w:r>
        <w:t>-</w:t>
      </w:r>
      <w:r w:rsidR="00133E77" w:rsidRPr="001263D3">
        <w:t xml:space="preserve">Kiểm tra dữ liệu nhập. </w:t>
      </w:r>
    </w:p>
    <w:p w14:paraId="7E7582B7" w14:textId="4496598B" w:rsidR="00133E77" w:rsidRPr="001263D3" w:rsidRDefault="009758C0" w:rsidP="009758C0">
      <w:pPr>
        <w:pStyle w:val="noidung"/>
      </w:pPr>
      <w:r>
        <w:t>-</w:t>
      </w:r>
      <w:r w:rsidR="00133E77" w:rsidRPr="001263D3">
        <w:t xml:space="preserve">Tạo hiệu ứng. </w:t>
      </w:r>
    </w:p>
    <w:p w14:paraId="7D24A2B5" w14:textId="56F5FC97" w:rsidR="00133E77" w:rsidRPr="001263D3" w:rsidRDefault="009758C0" w:rsidP="009758C0">
      <w:pPr>
        <w:pStyle w:val="noidung"/>
      </w:pPr>
      <w:r>
        <w:t>-</w:t>
      </w:r>
      <w:r w:rsidR="00133E77" w:rsidRPr="001263D3">
        <w:t xml:space="preserve">Giao tiếp với máy chủ. </w:t>
      </w:r>
    </w:p>
    <w:p w14:paraId="01830041" w14:textId="4DC28686" w:rsidR="00133E77" w:rsidRPr="001349EC" w:rsidRDefault="00EE7D48" w:rsidP="00D900BA">
      <w:pPr>
        <w:pStyle w:val="Heading3"/>
        <w:numPr>
          <w:ilvl w:val="0"/>
          <w:numId w:val="0"/>
        </w:numPr>
        <w:rPr>
          <w:rFonts w:cs="Times New Roman"/>
          <w:szCs w:val="26"/>
        </w:rPr>
      </w:pPr>
      <w:bookmarkStart w:id="33" w:name="_Toc231942729"/>
      <w:r w:rsidRPr="001349EC">
        <w:rPr>
          <w:rFonts w:cs="Times New Roman"/>
          <w:szCs w:val="26"/>
        </w:rPr>
        <w:t>2</w:t>
      </w:r>
      <w:r w:rsidR="00133E77" w:rsidRPr="001349EC">
        <w:rPr>
          <w:rFonts w:cs="Times New Roman"/>
          <w:szCs w:val="26"/>
        </w:rPr>
        <w:t>.</w:t>
      </w:r>
      <w:r w:rsidRPr="001349EC">
        <w:rPr>
          <w:rFonts w:cs="Times New Roman"/>
          <w:szCs w:val="26"/>
        </w:rPr>
        <w:t>7</w:t>
      </w:r>
      <w:r w:rsidR="00133E77" w:rsidRPr="001349EC">
        <w:rPr>
          <w:rFonts w:cs="Times New Roman"/>
          <w:szCs w:val="26"/>
        </w:rPr>
        <w:t>.2. Cú pháp cơ bản</w:t>
      </w:r>
      <w:bookmarkEnd w:id="33"/>
    </w:p>
    <w:p w14:paraId="19AD72E4" w14:textId="5AEAD209" w:rsidR="00133E77" w:rsidRDefault="00EE7D48" w:rsidP="00D900BA">
      <w:pPr>
        <w:pStyle w:val="Heading4"/>
        <w:numPr>
          <w:ilvl w:val="0"/>
          <w:numId w:val="0"/>
        </w:numPr>
        <w:rPr>
          <w:b w:val="0"/>
          <w:bCs w:val="0"/>
          <w:szCs w:val="26"/>
        </w:rPr>
      </w:pPr>
      <w:r w:rsidRPr="001349EC">
        <w:rPr>
          <w:b w:val="0"/>
          <w:bCs w:val="0"/>
          <w:szCs w:val="26"/>
        </w:rPr>
        <w:t>2.7.2.</w:t>
      </w:r>
      <w:r w:rsidR="00133E77" w:rsidRPr="001349EC">
        <w:rPr>
          <w:b w:val="0"/>
          <w:bCs w:val="0"/>
          <w:szCs w:val="26"/>
        </w:rPr>
        <w:t>1. Biến</w:t>
      </w:r>
    </w:p>
    <w:p w14:paraId="464784A8" w14:textId="0C703D68" w:rsidR="009758C0" w:rsidRDefault="009758C0" w:rsidP="009758C0">
      <w:pPr>
        <w:pStyle w:val="noidung"/>
      </w:pPr>
      <w:r w:rsidRPr="009758C0">
        <w:t>Biến (Variable) là một vùng nhớ được sử dụng để lưu trữ dữ liệu trong quá trình chương trình JavaScript thực thi. Dữ liệu lưu trong biến có thể thay đổi hoặc giữ nguyên tùy theo cách khai báo. Việc sử dụng biến giúp chương trình dễ quản lý, giảm sự lặp lại của mã nguồn và thuận tiện cho việc xử lý dữ liệu.</w:t>
      </w:r>
    </w:p>
    <w:p w14:paraId="383F4334" w14:textId="304BB4DB" w:rsidR="009758C0" w:rsidRDefault="009758C0" w:rsidP="009758C0">
      <w:pPr>
        <w:pStyle w:val="noidung"/>
      </w:pPr>
      <w:r w:rsidRPr="009758C0">
        <w:t xml:space="preserve">Trong JavaScript hiện đại, biến thường được khai báo bằng ba từ khóa là </w:t>
      </w:r>
      <w:r w:rsidRPr="009758C0">
        <w:rPr>
          <w:b/>
          <w:bCs/>
        </w:rPr>
        <w:t>var</w:t>
      </w:r>
      <w:r w:rsidRPr="009758C0">
        <w:t xml:space="preserve">, </w:t>
      </w:r>
      <w:r w:rsidRPr="009758C0">
        <w:rPr>
          <w:b/>
          <w:bCs/>
        </w:rPr>
        <w:t>let</w:t>
      </w:r>
      <w:r w:rsidRPr="009758C0">
        <w:t xml:space="preserve"> và </w:t>
      </w:r>
      <w:r w:rsidRPr="009758C0">
        <w:rPr>
          <w:b/>
          <w:bCs/>
        </w:rPr>
        <w:t>const</w:t>
      </w:r>
      <w:r w:rsidRPr="009758C0">
        <w:t>. Mỗi từ khóa có đặc điểm và phạm vi sử dụng khác nhau.</w:t>
      </w:r>
    </w:p>
    <w:p w14:paraId="52BD792D" w14:textId="3EC63F6F" w:rsidR="009758C0" w:rsidRDefault="009758C0" w:rsidP="009758C0">
      <w:pPr>
        <w:pStyle w:val="noidung"/>
        <w:ind w:firstLine="0"/>
      </w:pPr>
      <w:r>
        <w:tab/>
        <w:t>Cú pháp:</w:t>
      </w:r>
    </w:p>
    <w:p w14:paraId="0F5AEAC3" w14:textId="77777777" w:rsidR="009758C0" w:rsidRDefault="009758C0" w:rsidP="009758C0">
      <w:pPr>
        <w:pStyle w:val="manguon"/>
      </w:pPr>
      <w:r w:rsidRPr="009758C0">
        <w:t>let tenBien = giaTri;</w:t>
      </w:r>
    </w:p>
    <w:p w14:paraId="7D641407" w14:textId="2DECEA6C" w:rsidR="009758C0" w:rsidRPr="009758C0" w:rsidRDefault="009758C0" w:rsidP="009758C0">
      <w:pPr>
        <w:pStyle w:val="manguon"/>
      </w:pPr>
      <w:r w:rsidRPr="009758C0">
        <w:t>const tenHang = giaTri;</w:t>
      </w:r>
    </w:p>
    <w:p w14:paraId="033832C5" w14:textId="03E433DF" w:rsidR="006B11AE" w:rsidRDefault="00EE7D48" w:rsidP="00D900BA">
      <w:pPr>
        <w:pStyle w:val="Heading4"/>
        <w:numPr>
          <w:ilvl w:val="0"/>
          <w:numId w:val="0"/>
        </w:numPr>
        <w:rPr>
          <w:b w:val="0"/>
          <w:bCs w:val="0"/>
          <w:szCs w:val="26"/>
        </w:rPr>
      </w:pPr>
      <w:r w:rsidRPr="001349EC">
        <w:rPr>
          <w:b w:val="0"/>
          <w:bCs w:val="0"/>
          <w:szCs w:val="26"/>
        </w:rPr>
        <w:lastRenderedPageBreak/>
        <w:t>2.7.2.</w:t>
      </w:r>
      <w:r w:rsidR="00133E77" w:rsidRPr="001349EC">
        <w:rPr>
          <w:b w:val="0"/>
          <w:bCs w:val="0"/>
          <w:szCs w:val="26"/>
        </w:rPr>
        <w:t>2. Kiểu dữ liệu</w:t>
      </w:r>
    </w:p>
    <w:p w14:paraId="1328A6CC" w14:textId="77777777" w:rsidR="00750EBB" w:rsidRPr="00750EBB" w:rsidRDefault="00750EBB" w:rsidP="00750EBB">
      <w:pPr>
        <w:pStyle w:val="noidung"/>
      </w:pPr>
      <w:r w:rsidRPr="00750EBB">
        <w:t>Kiểu dữ liệu (Data Type) là cách JavaScript phân loại và quản lý các giá trị được lưu trữ trong biến. Mỗi kiểu dữ liệu có đặc điểm và mục đích sử dụng khác nhau, giúp chương trình xử lý thông tin một cách chính xác và hiệu quả.</w:t>
      </w:r>
    </w:p>
    <w:p w14:paraId="1993A86B" w14:textId="77777777" w:rsidR="00750EBB" w:rsidRPr="00750EBB" w:rsidRDefault="00750EBB" w:rsidP="00750EBB">
      <w:pPr>
        <w:pStyle w:val="noidung"/>
      </w:pPr>
      <w:r w:rsidRPr="00750EBB">
        <w:t>JavaScript là ngôn ngữ lập trình có kiểu dữ liệu động (Dynamic Typing), nghĩa là một biến có thể lưu trữ nhiều kiểu dữ liệu khác nhau trong quá trình thực thi mà không cần khai báo kiểu trước.</w:t>
      </w:r>
    </w:p>
    <w:p w14:paraId="13B0F36B" w14:textId="511ECF47" w:rsidR="00750EBB" w:rsidRPr="00750EBB" w:rsidRDefault="00750EBB" w:rsidP="00750EBB">
      <w:pPr>
        <w:pStyle w:val="noidung"/>
      </w:pPr>
      <w:r w:rsidRPr="00750EBB">
        <w:t>Một số kiểu dữ liệu phổ biến trong JavaScript bao gồm:</w:t>
      </w:r>
    </w:p>
    <w:p w14:paraId="58F0C0D9" w14:textId="681C1CF8" w:rsidR="00750EBB" w:rsidRPr="00750EBB" w:rsidRDefault="00750EBB" w:rsidP="00750EBB">
      <w:pPr>
        <w:pStyle w:val="noidung"/>
      </w:pPr>
      <w:r w:rsidRPr="00750EBB">
        <w:t>-</w:t>
      </w:r>
      <w:r w:rsidR="00133E77" w:rsidRPr="00750EBB">
        <w:t>Number</w:t>
      </w:r>
      <w:r w:rsidRPr="00750EBB">
        <w:t>: Kiểu Number được sử dụng để lưu trữ các giá trị số, bao gồm số nguyên và số thực.</w:t>
      </w:r>
    </w:p>
    <w:p w14:paraId="272318E7" w14:textId="77777777" w:rsidR="00750EBB" w:rsidRPr="00750EBB" w:rsidRDefault="00750EBB" w:rsidP="00750EBB">
      <w:pPr>
        <w:pStyle w:val="noidung"/>
        <w:rPr>
          <w:b/>
          <w:bCs/>
        </w:rPr>
      </w:pPr>
      <w:r w:rsidRPr="00750EBB">
        <w:rPr>
          <w:b/>
          <w:bCs/>
        </w:rPr>
        <w:t>Ví dụ:</w:t>
      </w:r>
    </w:p>
    <w:p w14:paraId="087F281E" w14:textId="77777777" w:rsidR="00750EBB" w:rsidRPr="00750EBB" w:rsidRDefault="00750EBB" w:rsidP="00750EBB">
      <w:pPr>
        <w:pStyle w:val="manguon"/>
      </w:pPr>
      <w:r w:rsidRPr="00750EBB">
        <w:t>let gia = 8000;</w:t>
      </w:r>
    </w:p>
    <w:p w14:paraId="1982870D" w14:textId="5EE8E374" w:rsidR="00750EBB" w:rsidRPr="00750EBB" w:rsidRDefault="00750EBB" w:rsidP="00750EBB">
      <w:pPr>
        <w:pStyle w:val="manguon"/>
      </w:pPr>
      <w:r w:rsidRPr="00750EBB">
        <w:t>let diem = 9.5;</w:t>
      </w:r>
    </w:p>
    <w:p w14:paraId="70CA926B" w14:textId="77777777" w:rsidR="00750EBB" w:rsidRPr="00750EBB" w:rsidRDefault="00750EBB" w:rsidP="00750EBB">
      <w:pPr>
        <w:pStyle w:val="noidung"/>
      </w:pPr>
      <w:r>
        <w:t>-</w:t>
      </w:r>
      <w:r w:rsidR="00133E77" w:rsidRPr="001263D3">
        <w:t>String</w:t>
      </w:r>
      <w:r>
        <w:t xml:space="preserve">: </w:t>
      </w:r>
      <w:r w:rsidRPr="00750EBB">
        <w:t xml:space="preserve">Kiểu </w:t>
      </w:r>
      <w:r w:rsidRPr="00750EBB">
        <w:rPr>
          <w:b/>
          <w:bCs/>
        </w:rPr>
        <w:t>String</w:t>
      </w:r>
      <w:r w:rsidRPr="00750EBB">
        <w:t xml:space="preserve"> được sử dụng để lưu trữ dữ liệu dạng chuỗi ký tự hoặc văn bản. Chuỗi có thể được đặt trong dấu nháy đơn (' '), dấu nháy kép (" ") hoặc dấu huyền (` `).</w:t>
      </w:r>
    </w:p>
    <w:p w14:paraId="266004D7" w14:textId="77777777" w:rsidR="00750EBB" w:rsidRPr="00750EBB" w:rsidRDefault="00750EBB" w:rsidP="00750EBB">
      <w:pPr>
        <w:pStyle w:val="noidung"/>
      </w:pPr>
      <w:r w:rsidRPr="00750EBB">
        <w:rPr>
          <w:b/>
          <w:bCs/>
        </w:rPr>
        <w:t>Ví dụ:</w:t>
      </w:r>
    </w:p>
    <w:p w14:paraId="4CA66A38" w14:textId="77777777" w:rsidR="00750EBB" w:rsidRPr="00750EBB" w:rsidRDefault="00750EBB" w:rsidP="00750EBB">
      <w:pPr>
        <w:pStyle w:val="manguon"/>
      </w:pPr>
      <w:r w:rsidRPr="00750EBB">
        <w:t>let ten = "Kẹo Chỉ";</w:t>
      </w:r>
    </w:p>
    <w:p w14:paraId="3D405656" w14:textId="0206FF28" w:rsidR="00750EBB" w:rsidRPr="00750EBB" w:rsidRDefault="00750EBB" w:rsidP="00750EBB">
      <w:pPr>
        <w:pStyle w:val="manguon"/>
      </w:pPr>
      <w:r w:rsidRPr="00750EBB">
        <w:t>let cuaHang = 'Tiệm Ăn Vặt Tuổi Thơ';</w:t>
      </w:r>
    </w:p>
    <w:p w14:paraId="741A928C" w14:textId="683CFE4D" w:rsidR="00133E77" w:rsidRPr="001263D3" w:rsidRDefault="00133E77" w:rsidP="00750EBB">
      <w:pPr>
        <w:pStyle w:val="ListParagraph"/>
        <w:rPr>
          <w:rFonts w:cs="Times New Roman"/>
          <w:szCs w:val="26"/>
        </w:rPr>
      </w:pPr>
    </w:p>
    <w:p w14:paraId="3CA562B4" w14:textId="77777777" w:rsidR="00750EBB" w:rsidRPr="00750EBB" w:rsidRDefault="00750EBB" w:rsidP="00750EBB">
      <w:pPr>
        <w:pStyle w:val="noidung"/>
      </w:pPr>
      <w:r>
        <w:t>-</w:t>
      </w:r>
      <w:r w:rsidR="00133E77" w:rsidRPr="001263D3">
        <w:t>Boolean</w:t>
      </w:r>
      <w:r>
        <w:t xml:space="preserve">: </w:t>
      </w:r>
      <w:r w:rsidRPr="00750EBB">
        <w:t xml:space="preserve">Kiểu </w:t>
      </w:r>
      <w:r w:rsidRPr="00750EBB">
        <w:rPr>
          <w:b/>
          <w:bCs/>
        </w:rPr>
        <w:t>Boolean</w:t>
      </w:r>
      <w:r w:rsidRPr="00750EBB">
        <w:t xml:space="preserve"> chỉ có hai giá trị:</w:t>
      </w:r>
    </w:p>
    <w:p w14:paraId="2FC869DC" w14:textId="4CDDAE2E" w:rsidR="00750EBB" w:rsidRPr="00750EBB" w:rsidRDefault="00750EBB" w:rsidP="00750EBB">
      <w:pPr>
        <w:pStyle w:val="noidung"/>
      </w:pPr>
      <w:r>
        <w:t>+</w:t>
      </w:r>
      <w:r w:rsidRPr="00750EBB">
        <w:t>true</w:t>
      </w:r>
    </w:p>
    <w:p w14:paraId="3691E7ED" w14:textId="6F6FFE96" w:rsidR="00750EBB" w:rsidRPr="00750EBB" w:rsidRDefault="00750EBB" w:rsidP="00750EBB">
      <w:pPr>
        <w:pStyle w:val="noidung"/>
      </w:pPr>
      <w:r>
        <w:t>+</w:t>
      </w:r>
      <w:r w:rsidRPr="00750EBB">
        <w:t>false</w:t>
      </w:r>
    </w:p>
    <w:p w14:paraId="167B421F" w14:textId="77777777" w:rsidR="00750EBB" w:rsidRPr="00750EBB" w:rsidRDefault="00750EBB" w:rsidP="00750EBB">
      <w:pPr>
        <w:pStyle w:val="noidung"/>
      </w:pPr>
      <w:r w:rsidRPr="00750EBB">
        <w:t>Kiểu dữ liệu này thường được sử dụng trong các biểu thức điều kiện và các câu lệnh rẽ nhánh.</w:t>
      </w:r>
    </w:p>
    <w:p w14:paraId="11A45CA2" w14:textId="77777777" w:rsidR="00750EBB" w:rsidRPr="00750EBB" w:rsidRDefault="00750EBB" w:rsidP="00750EBB">
      <w:pPr>
        <w:pStyle w:val="noidung"/>
      </w:pPr>
      <w:r w:rsidRPr="00750EBB">
        <w:rPr>
          <w:b/>
          <w:bCs/>
        </w:rPr>
        <w:t>Ví dụ:</w:t>
      </w:r>
    </w:p>
    <w:p w14:paraId="69825D42" w14:textId="77777777" w:rsidR="00750EBB" w:rsidRPr="00750EBB" w:rsidRDefault="00750EBB" w:rsidP="00750EBB">
      <w:pPr>
        <w:pStyle w:val="manguon"/>
      </w:pPr>
      <w:r w:rsidRPr="00750EBB">
        <w:t>let conHang = true;</w:t>
      </w:r>
    </w:p>
    <w:p w14:paraId="4940A5D6" w14:textId="77777777" w:rsidR="00750EBB" w:rsidRPr="00750EBB" w:rsidRDefault="00750EBB" w:rsidP="00750EBB">
      <w:pPr>
        <w:pStyle w:val="manguon"/>
      </w:pPr>
      <w:r w:rsidRPr="00750EBB">
        <w:t>let hetHang = false;</w:t>
      </w:r>
    </w:p>
    <w:p w14:paraId="3A74E84A" w14:textId="5026DC0E" w:rsidR="00133E77" w:rsidRPr="00750EBB" w:rsidRDefault="00133E77" w:rsidP="00750EBB">
      <w:pPr>
        <w:rPr>
          <w:rFonts w:cs="Times New Roman"/>
          <w:szCs w:val="26"/>
        </w:rPr>
      </w:pPr>
    </w:p>
    <w:p w14:paraId="4F513820" w14:textId="2DB8910F" w:rsidR="00750EBB" w:rsidRPr="00750EBB" w:rsidRDefault="00750EBB" w:rsidP="00750EBB">
      <w:pPr>
        <w:pStyle w:val="noidung"/>
      </w:pPr>
      <w:r>
        <w:t>-</w:t>
      </w:r>
      <w:r w:rsidR="00133E77" w:rsidRPr="001263D3">
        <w:t>Object</w:t>
      </w:r>
      <w:r>
        <w:t xml:space="preserve">: </w:t>
      </w:r>
      <w:r w:rsidRPr="00750EBB">
        <w:t xml:space="preserve">Kiểu </w:t>
      </w:r>
      <w:r w:rsidRPr="00750EBB">
        <w:rPr>
          <w:b/>
          <w:bCs/>
        </w:rPr>
        <w:t>Object</w:t>
      </w:r>
      <w:r w:rsidRPr="00750EBB">
        <w:t xml:space="preserve"> được sử dụng để lưu trữ nhiều thông tin liên quan trong cùng một đối tượng dưới dạng cặp </w:t>
      </w:r>
      <w:r w:rsidRPr="00750EBB">
        <w:rPr>
          <w:b/>
          <w:bCs/>
        </w:rPr>
        <w:t>thuộc tính – giá trị</w:t>
      </w:r>
      <w:r w:rsidRPr="00750EBB">
        <w:t>.</w:t>
      </w:r>
    </w:p>
    <w:p w14:paraId="02191AE6" w14:textId="77777777" w:rsidR="00750EBB" w:rsidRDefault="00750EBB" w:rsidP="00750EBB">
      <w:pPr>
        <w:pStyle w:val="noidung"/>
        <w:rPr>
          <w:b/>
          <w:bCs/>
        </w:rPr>
      </w:pPr>
    </w:p>
    <w:p w14:paraId="05A53C9E" w14:textId="1CA1B13C" w:rsidR="00750EBB" w:rsidRPr="00750EBB" w:rsidRDefault="00750EBB" w:rsidP="00750EBB">
      <w:pPr>
        <w:pStyle w:val="noidung"/>
      </w:pPr>
      <w:r w:rsidRPr="00750EBB">
        <w:rPr>
          <w:b/>
          <w:bCs/>
        </w:rPr>
        <w:t>Ví dụ:</w:t>
      </w:r>
    </w:p>
    <w:p w14:paraId="2F1322C3" w14:textId="77777777" w:rsidR="00750EBB" w:rsidRPr="00750EBB" w:rsidRDefault="00750EBB" w:rsidP="00750EBB">
      <w:pPr>
        <w:pStyle w:val="manguon"/>
      </w:pPr>
      <w:r w:rsidRPr="00750EBB">
        <w:t>let sanPham = {</w:t>
      </w:r>
    </w:p>
    <w:p w14:paraId="0C295C02" w14:textId="77777777" w:rsidR="00750EBB" w:rsidRPr="00750EBB" w:rsidRDefault="00750EBB" w:rsidP="00750EBB">
      <w:pPr>
        <w:pStyle w:val="manguon"/>
      </w:pPr>
      <w:r w:rsidRPr="00750EBB">
        <w:t xml:space="preserve">    ten: "Kẹo Chỉ",</w:t>
      </w:r>
    </w:p>
    <w:p w14:paraId="29BB5FA7" w14:textId="77777777" w:rsidR="00750EBB" w:rsidRPr="00750EBB" w:rsidRDefault="00750EBB" w:rsidP="00750EBB">
      <w:pPr>
        <w:pStyle w:val="manguon"/>
      </w:pPr>
      <w:r w:rsidRPr="00750EBB">
        <w:t xml:space="preserve">    gia: 8000,</w:t>
      </w:r>
    </w:p>
    <w:p w14:paraId="14515E3A" w14:textId="77777777" w:rsidR="00750EBB" w:rsidRPr="00750EBB" w:rsidRDefault="00750EBB" w:rsidP="00750EBB">
      <w:pPr>
        <w:pStyle w:val="manguon"/>
      </w:pPr>
      <w:r w:rsidRPr="00750EBB">
        <w:t xml:space="preserve">    loai: "Kẹo tuổi thơ"</w:t>
      </w:r>
    </w:p>
    <w:p w14:paraId="10989D05" w14:textId="77777777" w:rsidR="00750EBB" w:rsidRPr="00750EBB" w:rsidRDefault="00750EBB" w:rsidP="00750EBB">
      <w:pPr>
        <w:pStyle w:val="manguon"/>
      </w:pPr>
      <w:r w:rsidRPr="00750EBB">
        <w:t>};</w:t>
      </w:r>
    </w:p>
    <w:p w14:paraId="32003A39" w14:textId="2EB56D4F" w:rsidR="00133E77" w:rsidRPr="00750EBB" w:rsidRDefault="00750EBB" w:rsidP="00750EBB">
      <w:pPr>
        <w:pStyle w:val="noidung"/>
      </w:pPr>
      <w:r w:rsidRPr="00750EBB">
        <w:t>Trong ví dụ trên, đối tượng sanPham gồm ba thuộc tính là ten, gia và loai.</w:t>
      </w:r>
    </w:p>
    <w:p w14:paraId="48B5F792" w14:textId="77777777" w:rsidR="00750EBB" w:rsidRPr="00750EBB" w:rsidRDefault="00750EBB" w:rsidP="00750EBB">
      <w:pPr>
        <w:pStyle w:val="noidung"/>
      </w:pPr>
      <w:r>
        <w:t>-</w:t>
      </w:r>
      <w:r w:rsidR="00133E77" w:rsidRPr="001263D3">
        <w:t>Array</w:t>
      </w:r>
      <w:r>
        <w:t xml:space="preserve">: </w:t>
      </w:r>
      <w:r w:rsidRPr="00750EBB">
        <w:t xml:space="preserve">Kiểu </w:t>
      </w:r>
      <w:r w:rsidRPr="00750EBB">
        <w:rPr>
          <w:b/>
          <w:bCs/>
        </w:rPr>
        <w:t>Array</w:t>
      </w:r>
      <w:r w:rsidRPr="00750EBB">
        <w:t xml:space="preserve"> (mảng) được sử dụng để lưu trữ nhiều giá trị trong cùng một biến và được sắp xếp theo thứ tự.</w:t>
      </w:r>
    </w:p>
    <w:p w14:paraId="07E77668" w14:textId="77777777" w:rsidR="00750EBB" w:rsidRPr="00750EBB" w:rsidRDefault="00750EBB" w:rsidP="00750EBB">
      <w:pPr>
        <w:pStyle w:val="noidung"/>
      </w:pPr>
      <w:r w:rsidRPr="00750EBB">
        <w:rPr>
          <w:b/>
          <w:bCs/>
        </w:rPr>
        <w:t>Ví dụ:</w:t>
      </w:r>
    </w:p>
    <w:p w14:paraId="55B62981" w14:textId="77777777" w:rsidR="00750EBB" w:rsidRPr="00750EBB" w:rsidRDefault="00750EBB" w:rsidP="00750EBB">
      <w:pPr>
        <w:pStyle w:val="manguon"/>
      </w:pPr>
      <w:r w:rsidRPr="00750EBB">
        <w:t>let monAn = [</w:t>
      </w:r>
    </w:p>
    <w:p w14:paraId="48631CC5" w14:textId="77777777" w:rsidR="00750EBB" w:rsidRPr="00750EBB" w:rsidRDefault="00750EBB" w:rsidP="00750EBB">
      <w:pPr>
        <w:pStyle w:val="manguon"/>
      </w:pPr>
      <w:r w:rsidRPr="00750EBB">
        <w:t xml:space="preserve">    "Kẹo Chỉ",</w:t>
      </w:r>
    </w:p>
    <w:p w14:paraId="1D53826B" w14:textId="77777777" w:rsidR="00750EBB" w:rsidRPr="00750EBB" w:rsidRDefault="00750EBB" w:rsidP="00750EBB">
      <w:pPr>
        <w:pStyle w:val="manguon"/>
      </w:pPr>
      <w:r w:rsidRPr="00750EBB">
        <w:t xml:space="preserve">    "Kẹo Kéo",</w:t>
      </w:r>
    </w:p>
    <w:p w14:paraId="27BEF5F9" w14:textId="77777777" w:rsidR="00750EBB" w:rsidRPr="00750EBB" w:rsidRDefault="00750EBB" w:rsidP="00750EBB">
      <w:pPr>
        <w:pStyle w:val="manguon"/>
      </w:pPr>
      <w:r w:rsidRPr="00750EBB">
        <w:t xml:space="preserve">    "Mì Trẻ Em"</w:t>
      </w:r>
    </w:p>
    <w:p w14:paraId="63EF26A6" w14:textId="77777777" w:rsidR="00750EBB" w:rsidRPr="00750EBB" w:rsidRDefault="00750EBB" w:rsidP="00750EBB">
      <w:pPr>
        <w:pStyle w:val="manguon"/>
      </w:pPr>
      <w:r w:rsidRPr="00750EBB">
        <w:t>];</w:t>
      </w:r>
    </w:p>
    <w:p w14:paraId="4DC6604B" w14:textId="544B4672" w:rsidR="00133E77" w:rsidRPr="00750EBB" w:rsidRDefault="00750EBB" w:rsidP="00750EBB">
      <w:pPr>
        <w:pStyle w:val="noidung"/>
      </w:pPr>
      <w:r w:rsidRPr="00750EBB">
        <w:t>Mỗi phần tử trong mảng có một chỉ số (index), bắt đầu từ 0.</w:t>
      </w:r>
    </w:p>
    <w:p w14:paraId="2144EEF0" w14:textId="77777777" w:rsidR="00750EBB" w:rsidRPr="00750EBB" w:rsidRDefault="00750EBB" w:rsidP="00750EBB">
      <w:pPr>
        <w:pStyle w:val="noidung"/>
      </w:pPr>
      <w:r>
        <w:t>-</w:t>
      </w:r>
      <w:r w:rsidR="00133E77" w:rsidRPr="001263D3">
        <w:t>Null</w:t>
      </w:r>
      <w:r>
        <w:t xml:space="preserve">: </w:t>
      </w:r>
      <w:r w:rsidRPr="00750EBB">
        <w:t xml:space="preserve">Kiểu </w:t>
      </w:r>
      <w:r w:rsidRPr="00750EBB">
        <w:rPr>
          <w:b/>
          <w:bCs/>
        </w:rPr>
        <w:t>Null</w:t>
      </w:r>
      <w:r w:rsidRPr="00750EBB">
        <w:t xml:space="preserve"> biểu thị một giá trị rỗng hoặc không có dữ liệu. Đây là giá trị được gán một cách chủ động bởi người lập trình.</w:t>
      </w:r>
    </w:p>
    <w:p w14:paraId="6C8F32B8" w14:textId="77777777" w:rsidR="00750EBB" w:rsidRPr="00750EBB" w:rsidRDefault="00750EBB" w:rsidP="00750EBB">
      <w:pPr>
        <w:pStyle w:val="noidung"/>
      </w:pPr>
      <w:r w:rsidRPr="00750EBB">
        <w:rPr>
          <w:b/>
          <w:bCs/>
        </w:rPr>
        <w:t>Ví dụ:</w:t>
      </w:r>
    </w:p>
    <w:p w14:paraId="4C99AC43" w14:textId="77777777" w:rsidR="00750EBB" w:rsidRPr="00750EBB" w:rsidRDefault="00750EBB" w:rsidP="00750EBB">
      <w:pPr>
        <w:pStyle w:val="manguon"/>
      </w:pPr>
      <w:r w:rsidRPr="00750EBB">
        <w:t>let sanPham = null;</w:t>
      </w:r>
    </w:p>
    <w:p w14:paraId="4E68F0F1" w14:textId="54C7E434" w:rsidR="00133E77" w:rsidRPr="00750EBB" w:rsidRDefault="00750EBB" w:rsidP="00750EBB">
      <w:pPr>
        <w:pStyle w:val="noidung"/>
      </w:pPr>
      <w:r w:rsidRPr="00750EBB">
        <w:t>Điều này có nghĩa biến sanPham hiện chưa chứa bất kỳ đối tượng nào.</w:t>
      </w:r>
    </w:p>
    <w:p w14:paraId="4C536C16" w14:textId="77777777" w:rsidR="00750EBB" w:rsidRPr="00750EBB" w:rsidRDefault="00750EBB" w:rsidP="00750EBB">
      <w:pPr>
        <w:pStyle w:val="noidung"/>
      </w:pPr>
      <w:r>
        <w:t>-</w:t>
      </w:r>
      <w:r w:rsidR="00133E77" w:rsidRPr="001263D3">
        <w:t>Undefined</w:t>
      </w:r>
      <w:r>
        <w:t xml:space="preserve">: </w:t>
      </w:r>
      <w:r w:rsidRPr="00750EBB">
        <w:t xml:space="preserve">Kiểu </w:t>
      </w:r>
      <w:r w:rsidRPr="00750EBB">
        <w:rPr>
          <w:b/>
          <w:bCs/>
        </w:rPr>
        <w:t>Undefined</w:t>
      </w:r>
      <w:r w:rsidRPr="00750EBB">
        <w:t xml:space="preserve"> xuất hiện khi một biến đã được khai báo nhưng chưa được gán giá trị.</w:t>
      </w:r>
    </w:p>
    <w:p w14:paraId="376665F4" w14:textId="77777777" w:rsidR="00750EBB" w:rsidRPr="00750EBB" w:rsidRDefault="00750EBB" w:rsidP="00750EBB">
      <w:pPr>
        <w:pStyle w:val="noidung"/>
      </w:pPr>
      <w:r w:rsidRPr="00750EBB">
        <w:rPr>
          <w:b/>
          <w:bCs/>
        </w:rPr>
        <w:t>Ví dụ:</w:t>
      </w:r>
    </w:p>
    <w:p w14:paraId="6E6212EF" w14:textId="77777777" w:rsidR="00750EBB" w:rsidRPr="00750EBB" w:rsidRDefault="00750EBB" w:rsidP="00750EBB">
      <w:pPr>
        <w:pStyle w:val="manguon"/>
      </w:pPr>
      <w:r w:rsidRPr="00750EBB">
        <w:lastRenderedPageBreak/>
        <w:t>let gia;</w:t>
      </w:r>
    </w:p>
    <w:p w14:paraId="437D5E19" w14:textId="77777777" w:rsidR="00750EBB" w:rsidRPr="00750EBB" w:rsidRDefault="00750EBB" w:rsidP="00750EBB">
      <w:pPr>
        <w:pStyle w:val="manguon"/>
      </w:pPr>
      <w:r w:rsidRPr="00750EBB">
        <w:t>console.log(gia);</w:t>
      </w:r>
    </w:p>
    <w:p w14:paraId="3B8FC7EA" w14:textId="77777777" w:rsidR="00750EBB" w:rsidRPr="00750EBB" w:rsidRDefault="00750EBB" w:rsidP="00750EBB">
      <w:pPr>
        <w:pStyle w:val="noidung"/>
      </w:pPr>
      <w:r w:rsidRPr="00750EBB">
        <w:t>Kết quả:</w:t>
      </w:r>
    </w:p>
    <w:p w14:paraId="76C90226" w14:textId="719F0E39" w:rsidR="00133E77" w:rsidRPr="00750EBB" w:rsidRDefault="00750EBB" w:rsidP="00750EBB">
      <w:pPr>
        <w:pStyle w:val="noidung"/>
      </w:pPr>
      <w:r w:rsidRPr="00750EBB">
        <w:t>undefined</w:t>
      </w:r>
    </w:p>
    <w:p w14:paraId="5985E01D" w14:textId="5C72F07F" w:rsidR="00133E77" w:rsidRPr="001349EC" w:rsidRDefault="00EE7D48" w:rsidP="00D900BA">
      <w:pPr>
        <w:pStyle w:val="Heading3"/>
        <w:numPr>
          <w:ilvl w:val="0"/>
          <w:numId w:val="0"/>
        </w:numPr>
        <w:rPr>
          <w:rFonts w:cs="Times New Roman"/>
          <w:szCs w:val="26"/>
        </w:rPr>
      </w:pPr>
      <w:bookmarkStart w:id="34" w:name="_Toc231942730"/>
      <w:r w:rsidRPr="001349EC">
        <w:rPr>
          <w:rFonts w:cs="Times New Roman"/>
          <w:szCs w:val="26"/>
        </w:rPr>
        <w:t>2</w:t>
      </w:r>
      <w:r w:rsidR="00133E77" w:rsidRPr="001349EC">
        <w:rPr>
          <w:rFonts w:cs="Times New Roman"/>
          <w:szCs w:val="26"/>
        </w:rPr>
        <w:t>.</w:t>
      </w:r>
      <w:r w:rsidRPr="001349EC">
        <w:rPr>
          <w:rFonts w:cs="Times New Roman"/>
          <w:szCs w:val="26"/>
        </w:rPr>
        <w:t>7</w:t>
      </w:r>
      <w:r w:rsidR="00133E77" w:rsidRPr="001349EC">
        <w:rPr>
          <w:rFonts w:cs="Times New Roman"/>
          <w:szCs w:val="26"/>
        </w:rPr>
        <w:t>.3. Cấu trúc điều khiển</w:t>
      </w:r>
      <w:bookmarkEnd w:id="34"/>
    </w:p>
    <w:p w14:paraId="7FF38E66" w14:textId="72C3A2BD" w:rsidR="00133E77" w:rsidRDefault="00EE7D48" w:rsidP="00D900BA">
      <w:pPr>
        <w:pStyle w:val="Heading4"/>
        <w:numPr>
          <w:ilvl w:val="0"/>
          <w:numId w:val="0"/>
        </w:numPr>
        <w:rPr>
          <w:b w:val="0"/>
          <w:bCs w:val="0"/>
          <w:szCs w:val="26"/>
        </w:rPr>
      </w:pPr>
      <w:r w:rsidRPr="001349EC">
        <w:rPr>
          <w:b w:val="0"/>
          <w:bCs w:val="0"/>
          <w:szCs w:val="26"/>
        </w:rPr>
        <w:t>2.7.3.</w:t>
      </w:r>
      <w:r w:rsidR="00133E77" w:rsidRPr="001349EC">
        <w:rPr>
          <w:b w:val="0"/>
          <w:bCs w:val="0"/>
          <w:szCs w:val="26"/>
        </w:rPr>
        <w:t>1. Điều kiện</w:t>
      </w:r>
    </w:p>
    <w:p w14:paraId="77D97A60" w14:textId="77777777" w:rsidR="00555685" w:rsidRPr="00555685" w:rsidRDefault="00555685" w:rsidP="00555685">
      <w:pPr>
        <w:pStyle w:val="noidung"/>
      </w:pPr>
      <w:r w:rsidRPr="00555685">
        <w:t>Cấu trúc điều kiện (Conditional Statements) trong JavaScript được sử dụng để đưa ra quyết định thực hiện một hoặc nhiều khối lệnh dựa trên kết quả của một biểu thức logic. Đây là một trong những cấu trúc điều khiển quan trọng, giúp chương trình có thể xử lý các tình huống khác nhau thay vì thực hiện các lệnh theo một trình tự cố định.</w:t>
      </w:r>
    </w:p>
    <w:p w14:paraId="46ABF0D1" w14:textId="223474F3" w:rsidR="00555685" w:rsidRPr="00555685" w:rsidRDefault="00555685" w:rsidP="00555685">
      <w:pPr>
        <w:pStyle w:val="noidung"/>
      </w:pPr>
      <w:r w:rsidRPr="00555685">
        <w:t xml:space="preserve">Trong JavaScript, các cấu trúc điều kiện được sử dụng phổ biến gồm </w:t>
      </w:r>
      <w:r w:rsidRPr="00555685">
        <w:rPr>
          <w:b/>
          <w:bCs/>
        </w:rPr>
        <w:t>if</w:t>
      </w:r>
      <w:r w:rsidRPr="00555685">
        <w:t xml:space="preserve">, </w:t>
      </w:r>
      <w:r w:rsidRPr="00555685">
        <w:rPr>
          <w:b/>
          <w:bCs/>
        </w:rPr>
        <w:t>if...else</w:t>
      </w:r>
      <w:r w:rsidRPr="00555685">
        <w:t xml:space="preserve"> và </w:t>
      </w:r>
      <w:r w:rsidRPr="00555685">
        <w:rPr>
          <w:b/>
          <w:bCs/>
        </w:rPr>
        <w:t>switch</w:t>
      </w:r>
      <w:r>
        <w:t>:</w:t>
      </w:r>
    </w:p>
    <w:p w14:paraId="07004E25" w14:textId="407C4B31" w:rsidR="00163D50" w:rsidRPr="00163D50" w:rsidRDefault="00163D50" w:rsidP="00163D50">
      <w:pPr>
        <w:pStyle w:val="noidung"/>
      </w:pPr>
      <w:r>
        <w:t>-i</w:t>
      </w:r>
      <w:r w:rsidR="00133E77" w:rsidRPr="001263D3">
        <w:t>f</w:t>
      </w:r>
      <w:r>
        <w:t>: c</w:t>
      </w:r>
      <w:r w:rsidRPr="00163D50">
        <w:t>âu lệnh if được sử dụng khi chương trình chỉ cần thực hiện một khối lệnh nếu điều kiện đúng (true).</w:t>
      </w:r>
    </w:p>
    <w:p w14:paraId="7A6C4C6F" w14:textId="77777777" w:rsidR="00467FB0" w:rsidRDefault="00467FB0" w:rsidP="00163D50">
      <w:pPr>
        <w:pStyle w:val="noidung"/>
        <w:rPr>
          <w:b/>
          <w:bCs/>
        </w:rPr>
      </w:pPr>
    </w:p>
    <w:p w14:paraId="31C289AE" w14:textId="64CF2932" w:rsidR="00163D50" w:rsidRPr="00163D50" w:rsidRDefault="00163D50" w:rsidP="00163D50">
      <w:pPr>
        <w:pStyle w:val="noidung"/>
      </w:pPr>
      <w:r w:rsidRPr="00163D50">
        <w:rPr>
          <w:b/>
          <w:bCs/>
        </w:rPr>
        <w:t>Cú pháp:</w:t>
      </w:r>
    </w:p>
    <w:p w14:paraId="0F28A072" w14:textId="77777777" w:rsidR="00163D50" w:rsidRPr="00163D50" w:rsidRDefault="00163D50" w:rsidP="00163D50">
      <w:pPr>
        <w:pStyle w:val="manguon"/>
      </w:pPr>
      <w:r w:rsidRPr="00163D50">
        <w:t>if (điều_kiện) {</w:t>
      </w:r>
    </w:p>
    <w:p w14:paraId="249FECCA" w14:textId="77777777" w:rsidR="00163D50" w:rsidRPr="00163D50" w:rsidRDefault="00163D50" w:rsidP="00163D50">
      <w:pPr>
        <w:pStyle w:val="manguon"/>
      </w:pPr>
      <w:r w:rsidRPr="00163D50">
        <w:t xml:space="preserve">    // Các lệnh được thực hiện</w:t>
      </w:r>
    </w:p>
    <w:p w14:paraId="264BBDC7" w14:textId="77777777" w:rsidR="00163D50" w:rsidRPr="00163D50" w:rsidRDefault="00163D50" w:rsidP="00163D50">
      <w:pPr>
        <w:pStyle w:val="manguon"/>
      </w:pPr>
      <w:r w:rsidRPr="00163D50">
        <w:t>}</w:t>
      </w:r>
    </w:p>
    <w:p w14:paraId="58929390" w14:textId="77777777" w:rsidR="00467FB0" w:rsidRDefault="00467FB0" w:rsidP="00163D50">
      <w:pPr>
        <w:pStyle w:val="noidung"/>
        <w:rPr>
          <w:b/>
          <w:bCs/>
        </w:rPr>
      </w:pPr>
    </w:p>
    <w:p w14:paraId="42BC3E34" w14:textId="302362D0" w:rsidR="00163D50" w:rsidRPr="00163D50" w:rsidRDefault="00163D50" w:rsidP="00163D50">
      <w:pPr>
        <w:pStyle w:val="noidung"/>
      </w:pPr>
      <w:r w:rsidRPr="00163D50">
        <w:rPr>
          <w:b/>
          <w:bCs/>
        </w:rPr>
        <w:t>Ví dụ:</w:t>
      </w:r>
    </w:p>
    <w:p w14:paraId="4AAB3299" w14:textId="77777777" w:rsidR="00163D50" w:rsidRPr="00163D50" w:rsidRDefault="00163D50" w:rsidP="00163D50">
      <w:pPr>
        <w:pStyle w:val="manguon"/>
      </w:pPr>
      <w:r w:rsidRPr="00163D50">
        <w:t>let gia = 8000;</w:t>
      </w:r>
    </w:p>
    <w:p w14:paraId="24C0EC07" w14:textId="77777777" w:rsidR="00163D50" w:rsidRPr="00163D50" w:rsidRDefault="00163D50" w:rsidP="00163D50">
      <w:pPr>
        <w:pStyle w:val="manguon"/>
      </w:pPr>
    </w:p>
    <w:p w14:paraId="182B9738" w14:textId="77777777" w:rsidR="00163D50" w:rsidRPr="00163D50" w:rsidRDefault="00163D50" w:rsidP="00163D50">
      <w:pPr>
        <w:pStyle w:val="manguon"/>
      </w:pPr>
      <w:r w:rsidRPr="00163D50">
        <w:t>if (gia &lt; 10000) {</w:t>
      </w:r>
    </w:p>
    <w:p w14:paraId="5B550E8B" w14:textId="77777777" w:rsidR="00163D50" w:rsidRPr="00163D50" w:rsidRDefault="00163D50" w:rsidP="00163D50">
      <w:pPr>
        <w:pStyle w:val="manguon"/>
      </w:pPr>
      <w:r w:rsidRPr="00163D50">
        <w:t xml:space="preserve">    console.log("Sản phẩm có giá dưới 10.000 đồng");</w:t>
      </w:r>
    </w:p>
    <w:p w14:paraId="23426523" w14:textId="12984702" w:rsidR="00467FB0" w:rsidRDefault="00163D50" w:rsidP="00553DFE">
      <w:pPr>
        <w:pStyle w:val="manguon"/>
      </w:pPr>
      <w:r w:rsidRPr="00163D50">
        <w:t>}</w:t>
      </w:r>
    </w:p>
    <w:p w14:paraId="1F45F67E" w14:textId="471F3099" w:rsidR="00467FB0" w:rsidRDefault="00163D50" w:rsidP="00553DFE">
      <w:pPr>
        <w:pStyle w:val="noidung"/>
      </w:pPr>
      <w:r w:rsidRPr="00163D50">
        <w:t>Trong ví dụ trên, nếu giá sản phẩm nhỏ hơn 10.000 đồng thì chương trình sẽ hiển thị thông báo tương ứng.</w:t>
      </w:r>
    </w:p>
    <w:p w14:paraId="5BD5906D" w14:textId="4A5E5093" w:rsidR="00163D50" w:rsidRPr="00163D50" w:rsidRDefault="00163D50" w:rsidP="00555685">
      <w:pPr>
        <w:pStyle w:val="noidung"/>
        <w:ind w:firstLine="0"/>
      </w:pPr>
      <w:r>
        <w:lastRenderedPageBreak/>
        <w:t>-e</w:t>
      </w:r>
      <w:r w:rsidR="00133E77" w:rsidRPr="001263D3">
        <w:t>lse</w:t>
      </w:r>
      <w:r>
        <w:t>: c</w:t>
      </w:r>
      <w:r w:rsidRPr="00163D50">
        <w:t>âu lệnh if...else được sử dụng khi cần lựa chọn giữa hai trường hợp: điều kiện đúng hoặc điều kiện sai.</w:t>
      </w:r>
    </w:p>
    <w:p w14:paraId="1EC098C6" w14:textId="5A0DF725" w:rsidR="00467FB0" w:rsidRDefault="00467FB0">
      <w:pPr>
        <w:rPr>
          <w:b/>
          <w:bCs/>
        </w:rPr>
      </w:pPr>
    </w:p>
    <w:p w14:paraId="061E63BB" w14:textId="05A1ED90" w:rsidR="00467FB0" w:rsidRPr="00467FB0" w:rsidRDefault="00163D50" w:rsidP="00467FB0">
      <w:pPr>
        <w:pStyle w:val="noidung"/>
        <w:rPr>
          <w:b/>
          <w:bCs/>
        </w:rPr>
      </w:pPr>
      <w:r w:rsidRPr="00163D50">
        <w:rPr>
          <w:b/>
          <w:bCs/>
        </w:rPr>
        <w:t>Cú pháp:</w:t>
      </w:r>
    </w:p>
    <w:p w14:paraId="7FC0FC94" w14:textId="77777777" w:rsidR="00163D50" w:rsidRPr="00163D50" w:rsidRDefault="00163D50" w:rsidP="00163D50">
      <w:pPr>
        <w:pStyle w:val="manguon"/>
      </w:pPr>
      <w:r w:rsidRPr="00163D50">
        <w:t>if (điều_kiện) {</w:t>
      </w:r>
    </w:p>
    <w:p w14:paraId="29A6C728" w14:textId="77777777" w:rsidR="00163D50" w:rsidRPr="00163D50" w:rsidRDefault="00163D50" w:rsidP="00163D50">
      <w:pPr>
        <w:pStyle w:val="manguon"/>
      </w:pPr>
      <w:r w:rsidRPr="00163D50">
        <w:t xml:space="preserve">    // Thực hiện khi đúng</w:t>
      </w:r>
    </w:p>
    <w:p w14:paraId="7E331A13" w14:textId="77777777" w:rsidR="00163D50" w:rsidRPr="00163D50" w:rsidRDefault="00163D50" w:rsidP="00163D50">
      <w:pPr>
        <w:pStyle w:val="manguon"/>
      </w:pPr>
      <w:r w:rsidRPr="00163D50">
        <w:t>}</w:t>
      </w:r>
    </w:p>
    <w:p w14:paraId="097C5539" w14:textId="77777777" w:rsidR="00163D50" w:rsidRPr="00163D50" w:rsidRDefault="00163D50" w:rsidP="00163D50">
      <w:pPr>
        <w:pStyle w:val="manguon"/>
      </w:pPr>
      <w:r w:rsidRPr="00163D50">
        <w:t>else {</w:t>
      </w:r>
    </w:p>
    <w:p w14:paraId="01DE2B2D" w14:textId="77777777" w:rsidR="00163D50" w:rsidRPr="00163D50" w:rsidRDefault="00163D50" w:rsidP="00163D50">
      <w:pPr>
        <w:pStyle w:val="manguon"/>
      </w:pPr>
      <w:r w:rsidRPr="00163D50">
        <w:t xml:space="preserve">    // Thực hiện khi sai</w:t>
      </w:r>
    </w:p>
    <w:p w14:paraId="5C3A4257" w14:textId="2192A89D" w:rsidR="00163D50" w:rsidRPr="00555685" w:rsidRDefault="00163D50" w:rsidP="00555685">
      <w:pPr>
        <w:pStyle w:val="manguon"/>
      </w:pPr>
      <w:r w:rsidRPr="00163D50">
        <w:t>}</w:t>
      </w:r>
    </w:p>
    <w:p w14:paraId="2A5501A9" w14:textId="77777777" w:rsidR="00467FB0" w:rsidRDefault="00467FB0" w:rsidP="00163D50">
      <w:pPr>
        <w:pStyle w:val="noidung"/>
        <w:rPr>
          <w:b/>
          <w:bCs/>
        </w:rPr>
      </w:pPr>
    </w:p>
    <w:p w14:paraId="6553EA48" w14:textId="2D4AD187" w:rsidR="00163D50" w:rsidRPr="00163D50" w:rsidRDefault="00163D50" w:rsidP="00163D50">
      <w:pPr>
        <w:pStyle w:val="noidung"/>
      </w:pPr>
      <w:r w:rsidRPr="00163D50">
        <w:rPr>
          <w:b/>
          <w:bCs/>
        </w:rPr>
        <w:t>Ví dụ:</w:t>
      </w:r>
    </w:p>
    <w:p w14:paraId="5F4FC6F6" w14:textId="77777777" w:rsidR="00163D50" w:rsidRPr="00163D50" w:rsidRDefault="00163D50" w:rsidP="00163D50">
      <w:pPr>
        <w:pStyle w:val="manguon"/>
      </w:pPr>
      <w:r w:rsidRPr="00163D50">
        <w:t>let soLuong = 0;</w:t>
      </w:r>
    </w:p>
    <w:p w14:paraId="1290C069" w14:textId="77777777" w:rsidR="00163D50" w:rsidRPr="00163D50" w:rsidRDefault="00163D50" w:rsidP="00163D50">
      <w:pPr>
        <w:pStyle w:val="manguon"/>
      </w:pPr>
    </w:p>
    <w:p w14:paraId="563224FB" w14:textId="77777777" w:rsidR="00163D50" w:rsidRPr="00163D50" w:rsidRDefault="00163D50" w:rsidP="00163D50">
      <w:pPr>
        <w:pStyle w:val="manguon"/>
      </w:pPr>
      <w:r w:rsidRPr="00163D50">
        <w:t>if (soLuong &gt; 0) {</w:t>
      </w:r>
    </w:p>
    <w:p w14:paraId="5CC18ACC" w14:textId="77777777" w:rsidR="00163D50" w:rsidRPr="00163D50" w:rsidRDefault="00163D50" w:rsidP="00163D50">
      <w:pPr>
        <w:pStyle w:val="manguon"/>
      </w:pPr>
      <w:r w:rsidRPr="00163D50">
        <w:t xml:space="preserve">    console.log("Còn hàng");</w:t>
      </w:r>
    </w:p>
    <w:p w14:paraId="07F6973E" w14:textId="77777777" w:rsidR="00163D50" w:rsidRPr="00163D50" w:rsidRDefault="00163D50" w:rsidP="00163D50">
      <w:pPr>
        <w:pStyle w:val="manguon"/>
      </w:pPr>
      <w:r w:rsidRPr="00163D50">
        <w:t>}</w:t>
      </w:r>
    </w:p>
    <w:p w14:paraId="1A14E4EA" w14:textId="77777777" w:rsidR="00163D50" w:rsidRPr="00163D50" w:rsidRDefault="00163D50" w:rsidP="00163D50">
      <w:pPr>
        <w:pStyle w:val="manguon"/>
      </w:pPr>
      <w:r w:rsidRPr="00163D50">
        <w:t>else {</w:t>
      </w:r>
    </w:p>
    <w:p w14:paraId="2E9EB21C" w14:textId="77777777" w:rsidR="00163D50" w:rsidRPr="00163D50" w:rsidRDefault="00163D50" w:rsidP="00163D50">
      <w:pPr>
        <w:pStyle w:val="manguon"/>
      </w:pPr>
      <w:r w:rsidRPr="00163D50">
        <w:t xml:space="preserve">    console.log("Hết hàng");</w:t>
      </w:r>
    </w:p>
    <w:p w14:paraId="1923B27E" w14:textId="77777777" w:rsidR="00163D50" w:rsidRPr="00163D50" w:rsidRDefault="00163D50" w:rsidP="00163D50">
      <w:pPr>
        <w:pStyle w:val="manguon"/>
      </w:pPr>
      <w:r w:rsidRPr="00163D50">
        <w:t>}</w:t>
      </w:r>
    </w:p>
    <w:p w14:paraId="098348D8" w14:textId="1A2D6D2A" w:rsidR="00163D50" w:rsidRPr="00163D50" w:rsidRDefault="00163D50" w:rsidP="00163D50">
      <w:pPr>
        <w:pStyle w:val="noidung"/>
      </w:pPr>
      <w:r w:rsidRPr="00163D50">
        <w:t>Nếu số lượng lớn hơn 0, chương trình hiển thị "Còn hàng"; ngược lại sẽ hiển thị "Hết hàng".</w:t>
      </w:r>
    </w:p>
    <w:p w14:paraId="6D0B4CF0" w14:textId="137F66E7" w:rsidR="00163D50" w:rsidRPr="00163D50" w:rsidRDefault="00133E77" w:rsidP="00163D50">
      <w:pPr>
        <w:pStyle w:val="noidung"/>
      </w:pPr>
      <w:r w:rsidRPr="001263D3">
        <w:br/>
      </w:r>
      <w:r w:rsidR="00163D50">
        <w:t>-</w:t>
      </w:r>
      <w:r w:rsidRPr="001263D3">
        <w:t>switch</w:t>
      </w:r>
      <w:r w:rsidR="00163D50">
        <w:t>: c</w:t>
      </w:r>
      <w:r w:rsidR="00163D50" w:rsidRPr="00163D50">
        <w:t>âu lệnh switch được sử dụng khi cần kiểm tra một biến với nhiều giá trị khác nhau. So với việc sử dụng nhiều câu lệnh if...else, switch giúp chương trình dễ đọc và dễ quản lý hơn.</w:t>
      </w:r>
    </w:p>
    <w:p w14:paraId="65938454" w14:textId="77777777" w:rsidR="00163D50" w:rsidRPr="00163D50" w:rsidRDefault="00163D50" w:rsidP="00163D50">
      <w:pPr>
        <w:pStyle w:val="noidung"/>
      </w:pPr>
      <w:r w:rsidRPr="00163D50">
        <w:rPr>
          <w:b/>
          <w:bCs/>
        </w:rPr>
        <w:t>Cú pháp:</w:t>
      </w:r>
    </w:p>
    <w:p w14:paraId="67486F24" w14:textId="77777777" w:rsidR="00163D50" w:rsidRPr="00163D50" w:rsidRDefault="00163D50" w:rsidP="00555685">
      <w:pPr>
        <w:pStyle w:val="manguon"/>
      </w:pPr>
      <w:r w:rsidRPr="00163D50">
        <w:t>switch (biến) {</w:t>
      </w:r>
    </w:p>
    <w:p w14:paraId="60DCB61B" w14:textId="77777777" w:rsidR="00163D50" w:rsidRPr="00163D50" w:rsidRDefault="00163D50" w:rsidP="00555685">
      <w:pPr>
        <w:pStyle w:val="manguon"/>
      </w:pPr>
      <w:r w:rsidRPr="00163D50">
        <w:t xml:space="preserve">    case giá_trị_1:</w:t>
      </w:r>
    </w:p>
    <w:p w14:paraId="0E431795" w14:textId="77777777" w:rsidR="00163D50" w:rsidRPr="00163D50" w:rsidRDefault="00163D50" w:rsidP="00555685">
      <w:pPr>
        <w:pStyle w:val="manguon"/>
      </w:pPr>
      <w:r w:rsidRPr="00163D50">
        <w:t xml:space="preserve">        // Thực hiện</w:t>
      </w:r>
    </w:p>
    <w:p w14:paraId="3EEC6694" w14:textId="77777777" w:rsidR="00163D50" w:rsidRPr="00163D50" w:rsidRDefault="00163D50" w:rsidP="00555685">
      <w:pPr>
        <w:pStyle w:val="manguon"/>
      </w:pPr>
      <w:r w:rsidRPr="00163D50">
        <w:t xml:space="preserve">        break;</w:t>
      </w:r>
    </w:p>
    <w:p w14:paraId="0E27FF21" w14:textId="77777777" w:rsidR="00163D50" w:rsidRPr="00163D50" w:rsidRDefault="00163D50" w:rsidP="00555685">
      <w:pPr>
        <w:pStyle w:val="manguon"/>
      </w:pPr>
    </w:p>
    <w:p w14:paraId="2F7353C8" w14:textId="77777777" w:rsidR="00163D50" w:rsidRPr="00163D50" w:rsidRDefault="00163D50" w:rsidP="00555685">
      <w:pPr>
        <w:pStyle w:val="manguon"/>
      </w:pPr>
      <w:r w:rsidRPr="00163D50">
        <w:lastRenderedPageBreak/>
        <w:t xml:space="preserve">    case giá_trị_2:</w:t>
      </w:r>
    </w:p>
    <w:p w14:paraId="7661DB5F" w14:textId="77777777" w:rsidR="00163D50" w:rsidRPr="00163D50" w:rsidRDefault="00163D50" w:rsidP="00555685">
      <w:pPr>
        <w:pStyle w:val="manguon"/>
      </w:pPr>
      <w:r w:rsidRPr="00163D50">
        <w:t xml:space="preserve">        // Thực hiện</w:t>
      </w:r>
    </w:p>
    <w:p w14:paraId="2329C2CD" w14:textId="77777777" w:rsidR="00163D50" w:rsidRPr="00163D50" w:rsidRDefault="00163D50" w:rsidP="00555685">
      <w:pPr>
        <w:pStyle w:val="manguon"/>
      </w:pPr>
      <w:r w:rsidRPr="00163D50">
        <w:t xml:space="preserve">        break;</w:t>
      </w:r>
    </w:p>
    <w:p w14:paraId="1422EC8C" w14:textId="77777777" w:rsidR="00163D50" w:rsidRPr="00163D50" w:rsidRDefault="00163D50" w:rsidP="00555685">
      <w:pPr>
        <w:pStyle w:val="manguon"/>
      </w:pPr>
    </w:p>
    <w:p w14:paraId="1AD96192" w14:textId="77777777" w:rsidR="00163D50" w:rsidRPr="00163D50" w:rsidRDefault="00163D50" w:rsidP="00555685">
      <w:pPr>
        <w:pStyle w:val="manguon"/>
      </w:pPr>
      <w:r w:rsidRPr="00163D50">
        <w:t xml:space="preserve">    default:</w:t>
      </w:r>
    </w:p>
    <w:p w14:paraId="2080E60C" w14:textId="77777777" w:rsidR="00163D50" w:rsidRPr="00163D50" w:rsidRDefault="00163D50" w:rsidP="00555685">
      <w:pPr>
        <w:pStyle w:val="manguon"/>
      </w:pPr>
      <w:r w:rsidRPr="00163D50">
        <w:t xml:space="preserve">        // Trường hợp còn lại</w:t>
      </w:r>
    </w:p>
    <w:p w14:paraId="0C062331" w14:textId="77777777" w:rsidR="00163D50" w:rsidRPr="00163D50" w:rsidRDefault="00163D50" w:rsidP="00555685">
      <w:pPr>
        <w:pStyle w:val="manguon"/>
      </w:pPr>
      <w:r w:rsidRPr="00163D50">
        <w:t>}</w:t>
      </w:r>
    </w:p>
    <w:p w14:paraId="24A8D3F3" w14:textId="452EBE64" w:rsidR="00555685" w:rsidRDefault="00555685">
      <w:pPr>
        <w:rPr>
          <w:b/>
          <w:bCs/>
        </w:rPr>
      </w:pPr>
    </w:p>
    <w:p w14:paraId="6280D78E" w14:textId="31F87B8E" w:rsidR="00163D50" w:rsidRPr="00163D50" w:rsidRDefault="00163D50" w:rsidP="00163D50">
      <w:pPr>
        <w:pStyle w:val="noidung"/>
      </w:pPr>
      <w:r w:rsidRPr="00163D50">
        <w:rPr>
          <w:b/>
          <w:bCs/>
        </w:rPr>
        <w:t>Ví dụ:</w:t>
      </w:r>
    </w:p>
    <w:p w14:paraId="03DA4ABE" w14:textId="77777777" w:rsidR="00163D50" w:rsidRPr="00163D50" w:rsidRDefault="00163D50" w:rsidP="00555685">
      <w:pPr>
        <w:pStyle w:val="manguon"/>
      </w:pPr>
      <w:r w:rsidRPr="00163D50">
        <w:t>let loai = "Kẹo tuổi thơ";</w:t>
      </w:r>
    </w:p>
    <w:p w14:paraId="6871FA91" w14:textId="77777777" w:rsidR="00163D50" w:rsidRPr="00163D50" w:rsidRDefault="00163D50" w:rsidP="00555685">
      <w:pPr>
        <w:pStyle w:val="manguon"/>
      </w:pPr>
    </w:p>
    <w:p w14:paraId="77A67892" w14:textId="77777777" w:rsidR="00163D50" w:rsidRPr="00163D50" w:rsidRDefault="00163D50" w:rsidP="00555685">
      <w:pPr>
        <w:pStyle w:val="manguon"/>
      </w:pPr>
      <w:r w:rsidRPr="00163D50">
        <w:t>switch (loai) {</w:t>
      </w:r>
    </w:p>
    <w:p w14:paraId="486C6875" w14:textId="77777777" w:rsidR="00163D50" w:rsidRPr="00163D50" w:rsidRDefault="00163D50" w:rsidP="00555685">
      <w:pPr>
        <w:pStyle w:val="manguon"/>
      </w:pPr>
    </w:p>
    <w:p w14:paraId="01F02E3E" w14:textId="77777777" w:rsidR="00163D50" w:rsidRPr="00163D50" w:rsidRDefault="00163D50" w:rsidP="00555685">
      <w:pPr>
        <w:pStyle w:val="manguon"/>
      </w:pPr>
      <w:r w:rsidRPr="00163D50">
        <w:t xml:space="preserve">    case "Kẹo tuổi thơ":</w:t>
      </w:r>
    </w:p>
    <w:p w14:paraId="762ABCEA" w14:textId="77777777" w:rsidR="00163D50" w:rsidRPr="00163D50" w:rsidRDefault="00163D50" w:rsidP="00555685">
      <w:pPr>
        <w:pStyle w:val="manguon"/>
      </w:pPr>
      <w:r w:rsidRPr="00163D50">
        <w:t xml:space="preserve">        console.log("Hiển thị nhóm kẹo");</w:t>
      </w:r>
    </w:p>
    <w:p w14:paraId="609E4648" w14:textId="77777777" w:rsidR="00163D50" w:rsidRPr="00163D50" w:rsidRDefault="00163D50" w:rsidP="00555685">
      <w:pPr>
        <w:pStyle w:val="manguon"/>
      </w:pPr>
      <w:r w:rsidRPr="00163D50">
        <w:t xml:space="preserve">        break;</w:t>
      </w:r>
    </w:p>
    <w:p w14:paraId="32FB30DE" w14:textId="77777777" w:rsidR="00163D50" w:rsidRPr="00163D50" w:rsidRDefault="00163D50" w:rsidP="00555685">
      <w:pPr>
        <w:pStyle w:val="manguon"/>
      </w:pPr>
    </w:p>
    <w:p w14:paraId="698E8006" w14:textId="77777777" w:rsidR="00163D50" w:rsidRPr="00163D50" w:rsidRDefault="00163D50" w:rsidP="00555685">
      <w:pPr>
        <w:pStyle w:val="manguon"/>
      </w:pPr>
      <w:r w:rsidRPr="00163D50">
        <w:t xml:space="preserve">    case "Đồ ăn vặt mặn":</w:t>
      </w:r>
    </w:p>
    <w:p w14:paraId="1AD25C0B" w14:textId="77777777" w:rsidR="00163D50" w:rsidRPr="00163D50" w:rsidRDefault="00163D50" w:rsidP="00555685">
      <w:pPr>
        <w:pStyle w:val="manguon"/>
      </w:pPr>
      <w:r w:rsidRPr="00163D50">
        <w:t xml:space="preserve">        console.log("Hiển thị nhóm đồ ăn mặn");</w:t>
      </w:r>
    </w:p>
    <w:p w14:paraId="1321E120" w14:textId="77777777" w:rsidR="00163D50" w:rsidRPr="00163D50" w:rsidRDefault="00163D50" w:rsidP="00555685">
      <w:pPr>
        <w:pStyle w:val="manguon"/>
      </w:pPr>
      <w:r w:rsidRPr="00163D50">
        <w:t xml:space="preserve">        break;</w:t>
      </w:r>
    </w:p>
    <w:p w14:paraId="15C634E9" w14:textId="77777777" w:rsidR="00163D50" w:rsidRPr="00163D50" w:rsidRDefault="00163D50" w:rsidP="00555685">
      <w:pPr>
        <w:pStyle w:val="manguon"/>
      </w:pPr>
    </w:p>
    <w:p w14:paraId="6FE88F88" w14:textId="77777777" w:rsidR="00163D50" w:rsidRPr="00163D50" w:rsidRDefault="00163D50" w:rsidP="00555685">
      <w:pPr>
        <w:pStyle w:val="manguon"/>
      </w:pPr>
      <w:r w:rsidRPr="00163D50">
        <w:t xml:space="preserve">    default:</w:t>
      </w:r>
    </w:p>
    <w:p w14:paraId="47D739C9" w14:textId="77777777" w:rsidR="00163D50" w:rsidRPr="00163D50" w:rsidRDefault="00163D50" w:rsidP="00555685">
      <w:pPr>
        <w:pStyle w:val="manguon"/>
      </w:pPr>
      <w:r w:rsidRPr="00163D50">
        <w:t xml:space="preserve">        console.log("Hiển thị tất cả sản phẩm");</w:t>
      </w:r>
    </w:p>
    <w:p w14:paraId="26D0A4B8" w14:textId="77777777" w:rsidR="00163D50" w:rsidRPr="00163D50" w:rsidRDefault="00163D50" w:rsidP="00555685">
      <w:pPr>
        <w:pStyle w:val="manguon"/>
      </w:pPr>
    </w:p>
    <w:p w14:paraId="2D4BF25F" w14:textId="77777777" w:rsidR="00163D50" w:rsidRPr="00163D50" w:rsidRDefault="00163D50" w:rsidP="00555685">
      <w:pPr>
        <w:pStyle w:val="manguon"/>
      </w:pPr>
      <w:r w:rsidRPr="00163D50">
        <w:t>}</w:t>
      </w:r>
    </w:p>
    <w:p w14:paraId="3DAAE567" w14:textId="2A9A6C33" w:rsidR="00133E77" w:rsidRPr="00555685" w:rsidRDefault="00163D50" w:rsidP="00555685">
      <w:pPr>
        <w:pStyle w:val="noidung"/>
      </w:pPr>
      <w:r w:rsidRPr="00163D50">
        <w:t>Trong ví dụ trên, chương trình sẽ kiểm tra giá trị của biến loai và thực hiện khối lệnh tương ứng với từng trường hợp.</w:t>
      </w:r>
    </w:p>
    <w:p w14:paraId="602F6E1E" w14:textId="1ADF6F20" w:rsidR="00133E77" w:rsidRDefault="00EE7D48" w:rsidP="00D900BA">
      <w:pPr>
        <w:pStyle w:val="Heading4"/>
        <w:numPr>
          <w:ilvl w:val="0"/>
          <w:numId w:val="0"/>
        </w:numPr>
        <w:rPr>
          <w:b w:val="0"/>
          <w:bCs w:val="0"/>
          <w:szCs w:val="26"/>
        </w:rPr>
      </w:pPr>
      <w:r w:rsidRPr="001349EC">
        <w:rPr>
          <w:b w:val="0"/>
          <w:bCs w:val="0"/>
          <w:szCs w:val="26"/>
        </w:rPr>
        <w:t>2.7.3.</w:t>
      </w:r>
      <w:r w:rsidR="00133E77" w:rsidRPr="001349EC">
        <w:rPr>
          <w:b w:val="0"/>
          <w:bCs w:val="0"/>
          <w:szCs w:val="26"/>
        </w:rPr>
        <w:t>2. Vòng lặp</w:t>
      </w:r>
    </w:p>
    <w:p w14:paraId="57F9F0AB" w14:textId="77777777" w:rsidR="00321414" w:rsidRPr="00321414" w:rsidRDefault="00321414" w:rsidP="00321414">
      <w:pPr>
        <w:pStyle w:val="noidung"/>
      </w:pPr>
      <w:r w:rsidRPr="00321414">
        <w:t>Vòng lặp (Loop) là cấu trúc điều khiển trong JavaScript được sử dụng để thực hiện lặp đi lặp lại một hoặc nhiều câu lệnh cho đến khi điều kiện xác định không còn thỏa mãn. Việc sử dụng vòng lặp giúp giảm số lượng mã nguồn phải viết, tăng tính tự động và nâng cao hiệu quả xử lý dữ liệu.</w:t>
      </w:r>
    </w:p>
    <w:p w14:paraId="6330F2BC" w14:textId="7F04E6E9" w:rsidR="00321414" w:rsidRPr="00321414" w:rsidRDefault="00321414" w:rsidP="00321414">
      <w:pPr>
        <w:pStyle w:val="noidung"/>
      </w:pPr>
      <w:r w:rsidRPr="00321414">
        <w:lastRenderedPageBreak/>
        <w:t xml:space="preserve">Trong lập trình JavaScript, các vòng lặp được sử dụng phổ biến gồm </w:t>
      </w:r>
      <w:r w:rsidRPr="00321414">
        <w:rPr>
          <w:b/>
          <w:bCs/>
        </w:rPr>
        <w:t>for</w:t>
      </w:r>
      <w:r w:rsidRPr="00321414">
        <w:t xml:space="preserve">, </w:t>
      </w:r>
      <w:r w:rsidRPr="00321414">
        <w:rPr>
          <w:b/>
          <w:bCs/>
        </w:rPr>
        <w:t>while</w:t>
      </w:r>
      <w:r w:rsidRPr="00321414">
        <w:t xml:space="preserve"> và </w:t>
      </w:r>
      <w:r w:rsidRPr="00321414">
        <w:rPr>
          <w:b/>
          <w:bCs/>
        </w:rPr>
        <w:t>for...of</w:t>
      </w:r>
      <w:r w:rsidRPr="00321414">
        <w:t>. Chúng thường được áp dụng để duyệt danh sách dữ liệu, xử lý mảng, hiển thị sản phẩm hoặc thực hiện các phép tính lặp</w:t>
      </w:r>
      <w:r>
        <w:t>:</w:t>
      </w:r>
    </w:p>
    <w:p w14:paraId="08AFA50B" w14:textId="3EB3BC38" w:rsidR="00321414" w:rsidRPr="00321414" w:rsidRDefault="00321414" w:rsidP="00321414">
      <w:pPr>
        <w:pStyle w:val="noidung"/>
      </w:pPr>
      <w:r>
        <w:t>-</w:t>
      </w:r>
      <w:r w:rsidR="00133E77" w:rsidRPr="001263D3">
        <w:t>for</w:t>
      </w:r>
      <w:r>
        <w:t>: v</w:t>
      </w:r>
      <w:r w:rsidRPr="00321414">
        <w:t>òng lặp for được sử dụng khi biết trước số lần cần lặp. Đây là loại vòng lặp được sử dụng phổ biến nhất trong JavaScript.</w:t>
      </w:r>
    </w:p>
    <w:p w14:paraId="555B4288" w14:textId="77777777" w:rsidR="00321414" w:rsidRPr="00321414" w:rsidRDefault="00321414" w:rsidP="00321414">
      <w:pPr>
        <w:pStyle w:val="noidung"/>
      </w:pPr>
      <w:r w:rsidRPr="00321414">
        <w:rPr>
          <w:b/>
          <w:bCs/>
        </w:rPr>
        <w:t>Cú pháp:</w:t>
      </w:r>
    </w:p>
    <w:p w14:paraId="29142ED7" w14:textId="77777777" w:rsidR="00321414" w:rsidRPr="00321414" w:rsidRDefault="00321414" w:rsidP="00321414">
      <w:pPr>
        <w:pStyle w:val="manguon"/>
      </w:pPr>
      <w:r w:rsidRPr="00321414">
        <w:t>for (khởi_tạo; điều_kiện; cập_nhật) {</w:t>
      </w:r>
    </w:p>
    <w:p w14:paraId="0655BE95" w14:textId="77777777" w:rsidR="00321414" w:rsidRPr="00321414" w:rsidRDefault="00321414" w:rsidP="00321414">
      <w:pPr>
        <w:pStyle w:val="manguon"/>
      </w:pPr>
      <w:r w:rsidRPr="00321414">
        <w:t xml:space="preserve">    // Các câu lệnh cần thực hiện</w:t>
      </w:r>
    </w:p>
    <w:p w14:paraId="227D10C1" w14:textId="77777777" w:rsidR="00321414" w:rsidRPr="00321414" w:rsidRDefault="00321414" w:rsidP="00321414">
      <w:pPr>
        <w:pStyle w:val="manguon"/>
      </w:pPr>
      <w:r w:rsidRPr="00321414">
        <w:t>}</w:t>
      </w:r>
    </w:p>
    <w:p w14:paraId="32F87F8D" w14:textId="77777777" w:rsidR="00321414" w:rsidRPr="00321414" w:rsidRDefault="00321414" w:rsidP="00321414">
      <w:pPr>
        <w:pStyle w:val="noidung"/>
      </w:pPr>
      <w:r w:rsidRPr="00321414">
        <w:rPr>
          <w:b/>
          <w:bCs/>
        </w:rPr>
        <w:t>Ví dụ:</w:t>
      </w:r>
    </w:p>
    <w:p w14:paraId="024209FC" w14:textId="77777777" w:rsidR="00321414" w:rsidRPr="00321414" w:rsidRDefault="00321414" w:rsidP="00321414">
      <w:pPr>
        <w:pStyle w:val="manguon"/>
      </w:pPr>
      <w:r w:rsidRPr="00321414">
        <w:t>for (let i = 1; i &lt;= 5; i++) {</w:t>
      </w:r>
    </w:p>
    <w:p w14:paraId="3A85C025" w14:textId="77777777" w:rsidR="00321414" w:rsidRPr="00321414" w:rsidRDefault="00321414" w:rsidP="00321414">
      <w:pPr>
        <w:pStyle w:val="manguon"/>
      </w:pPr>
      <w:r w:rsidRPr="00321414">
        <w:t xml:space="preserve">    console.log(i);</w:t>
      </w:r>
    </w:p>
    <w:p w14:paraId="38291CBE" w14:textId="77777777" w:rsidR="00321414" w:rsidRPr="00321414" w:rsidRDefault="00321414" w:rsidP="00321414">
      <w:pPr>
        <w:pStyle w:val="manguon"/>
      </w:pPr>
      <w:r w:rsidRPr="00321414">
        <w:t>}</w:t>
      </w:r>
    </w:p>
    <w:p w14:paraId="1C407294" w14:textId="77777777" w:rsidR="00321414" w:rsidRPr="00321414" w:rsidRDefault="00321414" w:rsidP="00321414">
      <w:pPr>
        <w:pStyle w:val="noidung"/>
      </w:pPr>
      <w:r w:rsidRPr="00321414">
        <w:t>Kết quả:</w:t>
      </w:r>
    </w:p>
    <w:p w14:paraId="6F784B2A" w14:textId="77777777" w:rsidR="00321414" w:rsidRPr="00321414" w:rsidRDefault="00321414" w:rsidP="00321414">
      <w:pPr>
        <w:pStyle w:val="manguon"/>
      </w:pPr>
      <w:r w:rsidRPr="00321414">
        <w:t>1</w:t>
      </w:r>
    </w:p>
    <w:p w14:paraId="74E87B52" w14:textId="77777777" w:rsidR="00321414" w:rsidRPr="00321414" w:rsidRDefault="00321414" w:rsidP="00321414">
      <w:pPr>
        <w:pStyle w:val="manguon"/>
      </w:pPr>
      <w:r w:rsidRPr="00321414">
        <w:t>2</w:t>
      </w:r>
    </w:p>
    <w:p w14:paraId="15CFFCBE" w14:textId="77777777" w:rsidR="00321414" w:rsidRPr="00321414" w:rsidRDefault="00321414" w:rsidP="00321414">
      <w:pPr>
        <w:pStyle w:val="manguon"/>
      </w:pPr>
      <w:r w:rsidRPr="00321414">
        <w:t>3</w:t>
      </w:r>
    </w:p>
    <w:p w14:paraId="671FB38D" w14:textId="77777777" w:rsidR="00321414" w:rsidRPr="00321414" w:rsidRDefault="00321414" w:rsidP="00321414">
      <w:pPr>
        <w:pStyle w:val="manguon"/>
      </w:pPr>
      <w:r w:rsidRPr="00321414">
        <w:t>4</w:t>
      </w:r>
    </w:p>
    <w:p w14:paraId="463820B5" w14:textId="77777777" w:rsidR="00321414" w:rsidRPr="00321414" w:rsidRDefault="00321414" w:rsidP="00321414">
      <w:pPr>
        <w:pStyle w:val="manguon"/>
      </w:pPr>
      <w:r w:rsidRPr="00321414">
        <w:t>5</w:t>
      </w:r>
    </w:p>
    <w:p w14:paraId="724B9C96" w14:textId="77777777" w:rsidR="00321414" w:rsidRPr="00321414" w:rsidRDefault="00321414" w:rsidP="00321414">
      <w:pPr>
        <w:pStyle w:val="noidung"/>
      </w:pPr>
      <w:r w:rsidRPr="00321414">
        <w:t>Trong ví dụ trên, biến i được khởi tạo bằng 1 và tăng lên 1 sau mỗi lần lặp cho đến khi i lớn hơn 5.</w:t>
      </w:r>
    </w:p>
    <w:p w14:paraId="139F3B65" w14:textId="4765074C" w:rsidR="00321414" w:rsidRPr="00321414" w:rsidRDefault="00133E77" w:rsidP="00321414">
      <w:pPr>
        <w:pStyle w:val="noidung"/>
      </w:pPr>
      <w:r w:rsidRPr="001263D3">
        <w:br/>
      </w:r>
      <w:r w:rsidR="00321414">
        <w:t>-</w:t>
      </w:r>
      <w:r w:rsidRPr="001263D3">
        <w:t>while</w:t>
      </w:r>
      <w:r w:rsidR="00321414">
        <w:t>: v</w:t>
      </w:r>
      <w:r w:rsidR="00321414" w:rsidRPr="00321414">
        <w:t>òng lặp while được sử dụng khi chưa biết trước số lần lặp và chương trình sẽ tiếp tục thực hiện cho đến khi điều kiện trở thành sai (false).</w:t>
      </w:r>
    </w:p>
    <w:p w14:paraId="5EB65DBE" w14:textId="77777777" w:rsidR="00321414" w:rsidRPr="00321414" w:rsidRDefault="00321414" w:rsidP="00321414">
      <w:pPr>
        <w:pStyle w:val="noidung"/>
      </w:pPr>
      <w:r w:rsidRPr="00321414">
        <w:rPr>
          <w:b/>
          <w:bCs/>
        </w:rPr>
        <w:t>Cú pháp:</w:t>
      </w:r>
    </w:p>
    <w:p w14:paraId="153729E1" w14:textId="77777777" w:rsidR="00321414" w:rsidRPr="00321414" w:rsidRDefault="00321414" w:rsidP="00321414">
      <w:pPr>
        <w:pStyle w:val="manguon"/>
      </w:pPr>
      <w:r w:rsidRPr="00321414">
        <w:t>while (điều_kiện) {</w:t>
      </w:r>
    </w:p>
    <w:p w14:paraId="004E46C7" w14:textId="77777777" w:rsidR="00321414" w:rsidRPr="00321414" w:rsidRDefault="00321414" w:rsidP="00321414">
      <w:pPr>
        <w:pStyle w:val="manguon"/>
      </w:pPr>
      <w:r w:rsidRPr="00321414">
        <w:t xml:space="preserve">    // Các câu lệnh cần thực hiện</w:t>
      </w:r>
    </w:p>
    <w:p w14:paraId="55FDEFF2" w14:textId="77777777" w:rsidR="00321414" w:rsidRPr="00321414" w:rsidRDefault="00321414" w:rsidP="00321414">
      <w:pPr>
        <w:pStyle w:val="manguon"/>
      </w:pPr>
      <w:r w:rsidRPr="00321414">
        <w:t>}</w:t>
      </w:r>
    </w:p>
    <w:p w14:paraId="0905BB38" w14:textId="77777777" w:rsidR="00321414" w:rsidRDefault="00321414" w:rsidP="00321414">
      <w:pPr>
        <w:pStyle w:val="noidung"/>
        <w:rPr>
          <w:b/>
          <w:bCs/>
        </w:rPr>
      </w:pPr>
    </w:p>
    <w:p w14:paraId="09EB04D7" w14:textId="4EF0DAC6" w:rsidR="00321414" w:rsidRPr="00321414" w:rsidRDefault="00321414" w:rsidP="00321414">
      <w:pPr>
        <w:pStyle w:val="noidung"/>
      </w:pPr>
      <w:r w:rsidRPr="00321414">
        <w:rPr>
          <w:b/>
          <w:bCs/>
        </w:rPr>
        <w:lastRenderedPageBreak/>
        <w:t>Ví dụ:</w:t>
      </w:r>
    </w:p>
    <w:p w14:paraId="18255984" w14:textId="77777777" w:rsidR="00321414" w:rsidRPr="00321414" w:rsidRDefault="00321414" w:rsidP="00321414">
      <w:pPr>
        <w:pStyle w:val="manguon"/>
      </w:pPr>
      <w:r w:rsidRPr="00321414">
        <w:t>let i = 1;</w:t>
      </w:r>
    </w:p>
    <w:p w14:paraId="6BE7D346" w14:textId="77777777" w:rsidR="00321414" w:rsidRPr="00321414" w:rsidRDefault="00321414" w:rsidP="00321414">
      <w:pPr>
        <w:pStyle w:val="manguon"/>
      </w:pPr>
    </w:p>
    <w:p w14:paraId="37A118B8" w14:textId="77777777" w:rsidR="00321414" w:rsidRPr="00321414" w:rsidRDefault="00321414" w:rsidP="00321414">
      <w:pPr>
        <w:pStyle w:val="manguon"/>
      </w:pPr>
      <w:r w:rsidRPr="00321414">
        <w:t>while (i &lt;= 5) {</w:t>
      </w:r>
    </w:p>
    <w:p w14:paraId="3A3E2116" w14:textId="77777777" w:rsidR="00321414" w:rsidRPr="00321414" w:rsidRDefault="00321414" w:rsidP="00321414">
      <w:pPr>
        <w:pStyle w:val="manguon"/>
      </w:pPr>
      <w:r w:rsidRPr="00321414">
        <w:t xml:space="preserve">    console.log(i);</w:t>
      </w:r>
    </w:p>
    <w:p w14:paraId="7C882573" w14:textId="77777777" w:rsidR="00321414" w:rsidRPr="00321414" w:rsidRDefault="00321414" w:rsidP="00321414">
      <w:pPr>
        <w:pStyle w:val="manguon"/>
      </w:pPr>
      <w:r w:rsidRPr="00321414">
        <w:t xml:space="preserve">    i++;</w:t>
      </w:r>
    </w:p>
    <w:p w14:paraId="0E11B287" w14:textId="77777777" w:rsidR="00321414" w:rsidRPr="00321414" w:rsidRDefault="00321414" w:rsidP="00321414">
      <w:pPr>
        <w:pStyle w:val="manguon"/>
      </w:pPr>
      <w:r w:rsidRPr="00321414">
        <w:t>}</w:t>
      </w:r>
    </w:p>
    <w:p w14:paraId="57FAA15C" w14:textId="77777777" w:rsidR="00321414" w:rsidRPr="00321414" w:rsidRDefault="00321414" w:rsidP="00321414">
      <w:pPr>
        <w:pStyle w:val="noidung"/>
      </w:pPr>
      <w:r w:rsidRPr="00321414">
        <w:t>Kết quả:</w:t>
      </w:r>
    </w:p>
    <w:p w14:paraId="450D28BA" w14:textId="77777777" w:rsidR="00321414" w:rsidRPr="00321414" w:rsidRDefault="00321414" w:rsidP="00321414">
      <w:pPr>
        <w:pStyle w:val="manguon"/>
      </w:pPr>
      <w:r w:rsidRPr="00321414">
        <w:t>1</w:t>
      </w:r>
    </w:p>
    <w:p w14:paraId="24E04D66" w14:textId="77777777" w:rsidR="00321414" w:rsidRPr="00321414" w:rsidRDefault="00321414" w:rsidP="00321414">
      <w:pPr>
        <w:pStyle w:val="manguon"/>
      </w:pPr>
      <w:r w:rsidRPr="00321414">
        <w:t>2</w:t>
      </w:r>
    </w:p>
    <w:p w14:paraId="4C061620" w14:textId="77777777" w:rsidR="00321414" w:rsidRPr="00321414" w:rsidRDefault="00321414" w:rsidP="00321414">
      <w:pPr>
        <w:pStyle w:val="manguon"/>
      </w:pPr>
      <w:r w:rsidRPr="00321414">
        <w:t>3</w:t>
      </w:r>
    </w:p>
    <w:p w14:paraId="208B9BD3" w14:textId="77777777" w:rsidR="00321414" w:rsidRPr="00321414" w:rsidRDefault="00321414" w:rsidP="00321414">
      <w:pPr>
        <w:pStyle w:val="manguon"/>
      </w:pPr>
      <w:r w:rsidRPr="00321414">
        <w:t>4</w:t>
      </w:r>
    </w:p>
    <w:p w14:paraId="26E5AB18" w14:textId="77777777" w:rsidR="00321414" w:rsidRPr="00321414" w:rsidRDefault="00321414" w:rsidP="00321414">
      <w:pPr>
        <w:pStyle w:val="manguon"/>
      </w:pPr>
      <w:r w:rsidRPr="00321414">
        <w:t>5</w:t>
      </w:r>
    </w:p>
    <w:p w14:paraId="53E18F75" w14:textId="77777777" w:rsidR="00321414" w:rsidRPr="00321414" w:rsidRDefault="00321414" w:rsidP="00321414">
      <w:pPr>
        <w:pStyle w:val="noidung"/>
      </w:pPr>
      <w:r w:rsidRPr="00321414">
        <w:t>Trong ví dụ trên, chương trình tiếp tục lặp khi điều kiện i &lt;= 5 còn đúng.</w:t>
      </w:r>
    </w:p>
    <w:p w14:paraId="362C9111" w14:textId="6C177773" w:rsidR="00321414" w:rsidRPr="00321414" w:rsidRDefault="00133E77" w:rsidP="00321414">
      <w:pPr>
        <w:pStyle w:val="noidung"/>
      </w:pPr>
      <w:r w:rsidRPr="001263D3">
        <w:rPr>
          <w:rFonts w:cs="Times New Roman"/>
          <w:szCs w:val="26"/>
        </w:rPr>
        <w:br/>
      </w:r>
      <w:r w:rsidR="00321414" w:rsidRPr="00321414">
        <w:t>-</w:t>
      </w:r>
      <w:r w:rsidRPr="00321414">
        <w:t>do while</w:t>
      </w:r>
      <w:r w:rsidR="00321414" w:rsidRPr="00321414">
        <w:t>: vòng lặp do</w:t>
      </w:r>
      <w:r w:rsidR="00321414" w:rsidRPr="00321414">
        <w:rPr>
          <w:rStyle w:val="HTMLCode"/>
          <w:rFonts w:ascii="Times New Roman" w:eastAsiaTheme="minorHAnsi" w:hAnsi="Times New Roman" w:cstheme="minorBidi"/>
          <w:sz w:val="26"/>
          <w:szCs w:val="22"/>
        </w:rPr>
        <w:t>...while</w:t>
      </w:r>
      <w:r w:rsidR="00321414" w:rsidRPr="00321414">
        <w:t xml:space="preserve"> là một cấu trúc lặp trong JavaScript được sử dụng để thực hiện một hoặc nhiều câu lệnh lặp lại dựa trên một điều kiện xác định. Khác với vòng lặp </w:t>
      </w:r>
      <w:r w:rsidR="00321414" w:rsidRPr="00321414">
        <w:rPr>
          <w:rStyle w:val="HTMLCode"/>
          <w:rFonts w:ascii="Times New Roman" w:eastAsiaTheme="minorHAnsi" w:hAnsi="Times New Roman" w:cstheme="minorBidi"/>
          <w:sz w:val="26"/>
          <w:szCs w:val="22"/>
        </w:rPr>
        <w:t>while</w:t>
      </w:r>
      <w:r w:rsidR="00321414" w:rsidRPr="00321414">
        <w:t xml:space="preserve">, vòng lặp </w:t>
      </w:r>
      <w:r w:rsidR="00321414" w:rsidRPr="00321414">
        <w:rPr>
          <w:rStyle w:val="HTMLCode"/>
          <w:rFonts w:ascii="Times New Roman" w:eastAsiaTheme="minorHAnsi" w:hAnsi="Times New Roman" w:cstheme="minorBidi"/>
          <w:sz w:val="26"/>
          <w:szCs w:val="22"/>
        </w:rPr>
        <w:t>do...while</w:t>
      </w:r>
      <w:r w:rsidR="00321414" w:rsidRPr="00321414">
        <w:t xml:space="preserve"> sẽ </w:t>
      </w:r>
      <w:r w:rsidR="00321414" w:rsidRPr="00321414">
        <w:rPr>
          <w:rStyle w:val="Strong"/>
          <w:b w:val="0"/>
          <w:bCs w:val="0"/>
        </w:rPr>
        <w:t>thực hiện khối lệnh ít nhất một lần trước</w:t>
      </w:r>
      <w:r w:rsidR="00321414" w:rsidRPr="00321414">
        <w:t>, sau đó mới kiểm tra điều kiện để quyết định có tiếp tục lặp hay không.</w:t>
      </w:r>
    </w:p>
    <w:p w14:paraId="66C6145D" w14:textId="77777777" w:rsidR="00321414" w:rsidRPr="00321414" w:rsidRDefault="00321414" w:rsidP="00321414">
      <w:pPr>
        <w:pStyle w:val="noidung"/>
      </w:pPr>
      <w:r w:rsidRPr="00321414">
        <w:t>Vòng lặp này thường được sử dụng trong các trường hợp chương trình cần thực hiện một thao tác ban đầu rồi mới kiểm tra điều kiện, chẳng hạn như hiển thị menu lựa chọn hoặc yêu cầu người dùng nhập dữ liệu.</w:t>
      </w:r>
    </w:p>
    <w:p w14:paraId="58080FCC" w14:textId="05B968BF" w:rsidR="00321414" w:rsidRPr="00321414" w:rsidRDefault="00321414" w:rsidP="00321414">
      <w:pPr>
        <w:pStyle w:val="noidung"/>
        <w:rPr>
          <w:b/>
          <w:bCs/>
        </w:rPr>
      </w:pPr>
      <w:r w:rsidRPr="00321414">
        <w:rPr>
          <w:b/>
          <w:bCs/>
        </w:rPr>
        <w:t>Cú pháp</w:t>
      </w:r>
      <w:r>
        <w:rPr>
          <w:b/>
          <w:bCs/>
        </w:rPr>
        <w:t>:</w:t>
      </w:r>
    </w:p>
    <w:p w14:paraId="4852E10C"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do {</w:t>
      </w:r>
    </w:p>
    <w:p w14:paraId="2E905E54"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 xml:space="preserve">    // Các câu lệnh cần thực hiện</w:t>
      </w:r>
    </w:p>
    <w:p w14:paraId="737F959A" w14:textId="77777777" w:rsidR="00321414" w:rsidRPr="00321414" w:rsidRDefault="00321414" w:rsidP="00321414">
      <w:pPr>
        <w:pStyle w:val="manguon"/>
      </w:pPr>
      <w:r w:rsidRPr="00321414">
        <w:rPr>
          <w:rStyle w:val="HTMLCode"/>
          <w:rFonts w:eastAsiaTheme="minorHAnsi" w:cstheme="minorBidi"/>
          <w:sz w:val="22"/>
          <w:szCs w:val="22"/>
        </w:rPr>
        <w:t>} while (điều_kiện);</w:t>
      </w:r>
    </w:p>
    <w:p w14:paraId="009B3407" w14:textId="51821055" w:rsidR="00321414" w:rsidRPr="00321414" w:rsidRDefault="00321414" w:rsidP="00321414">
      <w:pPr>
        <w:pStyle w:val="noidung"/>
      </w:pPr>
      <w:r w:rsidRPr="00321414">
        <w:rPr>
          <w:b/>
          <w:bCs/>
        </w:rPr>
        <w:t>Ví dụ</w:t>
      </w:r>
      <w:r>
        <w:t>:</w:t>
      </w:r>
    </w:p>
    <w:p w14:paraId="5D27A66A"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let i = 1;</w:t>
      </w:r>
    </w:p>
    <w:p w14:paraId="5528215A" w14:textId="77777777" w:rsidR="00321414" w:rsidRPr="00321414" w:rsidRDefault="00321414" w:rsidP="00321414">
      <w:pPr>
        <w:pStyle w:val="manguon"/>
        <w:rPr>
          <w:rStyle w:val="HTMLCode"/>
          <w:rFonts w:eastAsiaTheme="minorHAnsi" w:cstheme="minorBidi"/>
          <w:sz w:val="22"/>
          <w:szCs w:val="22"/>
        </w:rPr>
      </w:pPr>
    </w:p>
    <w:p w14:paraId="7F944DC3"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do {</w:t>
      </w:r>
    </w:p>
    <w:p w14:paraId="77782A65"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 xml:space="preserve">    console.log(i);</w:t>
      </w:r>
    </w:p>
    <w:p w14:paraId="57FF6EEF"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lastRenderedPageBreak/>
        <w:t xml:space="preserve">    i++;</w:t>
      </w:r>
    </w:p>
    <w:p w14:paraId="7D4FA59B" w14:textId="77777777" w:rsidR="00321414" w:rsidRPr="00321414" w:rsidRDefault="00321414" w:rsidP="00321414">
      <w:pPr>
        <w:pStyle w:val="manguon"/>
      </w:pPr>
      <w:r w:rsidRPr="00321414">
        <w:rPr>
          <w:rStyle w:val="HTMLCode"/>
          <w:rFonts w:eastAsiaTheme="minorHAnsi" w:cstheme="minorBidi"/>
          <w:sz w:val="22"/>
          <w:szCs w:val="22"/>
        </w:rPr>
        <w:t>} while (i &lt;= 5);</w:t>
      </w:r>
    </w:p>
    <w:p w14:paraId="739122E4" w14:textId="77777777" w:rsidR="00321414" w:rsidRPr="00321414" w:rsidRDefault="00321414" w:rsidP="00321414">
      <w:pPr>
        <w:pStyle w:val="noidung"/>
      </w:pPr>
      <w:r w:rsidRPr="00321414">
        <w:t>Kết quả:</w:t>
      </w:r>
    </w:p>
    <w:p w14:paraId="21F48123"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1</w:t>
      </w:r>
    </w:p>
    <w:p w14:paraId="3C0ADC61"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2</w:t>
      </w:r>
    </w:p>
    <w:p w14:paraId="07B545B7"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3</w:t>
      </w:r>
    </w:p>
    <w:p w14:paraId="5040341A"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4</w:t>
      </w:r>
    </w:p>
    <w:p w14:paraId="4A1BB33E" w14:textId="77777777" w:rsidR="00321414" w:rsidRPr="00321414" w:rsidRDefault="00321414" w:rsidP="00321414">
      <w:pPr>
        <w:pStyle w:val="manguon"/>
      </w:pPr>
      <w:r w:rsidRPr="00321414">
        <w:rPr>
          <w:rStyle w:val="HTMLCode"/>
          <w:rFonts w:eastAsiaTheme="minorHAnsi" w:cstheme="minorBidi"/>
          <w:sz w:val="22"/>
          <w:szCs w:val="22"/>
        </w:rPr>
        <w:t>5</w:t>
      </w:r>
    </w:p>
    <w:p w14:paraId="16A05C9A" w14:textId="0147CE75" w:rsidR="00133E77" w:rsidRPr="00321414" w:rsidRDefault="00321414" w:rsidP="00321414">
      <w:pPr>
        <w:pStyle w:val="noidung"/>
      </w:pPr>
      <w:r w:rsidRPr="00321414">
        <w:t xml:space="preserve">Trong ví dụ trên, chương trình sẽ hiển thị các số từ 1 đến 5. Sau mỗi lần lặp, biến </w:t>
      </w:r>
      <w:r w:rsidRPr="00321414">
        <w:rPr>
          <w:rStyle w:val="HTMLCode"/>
          <w:rFonts w:ascii="Times New Roman" w:eastAsiaTheme="minorHAnsi" w:hAnsi="Times New Roman" w:cstheme="minorBidi"/>
          <w:sz w:val="26"/>
          <w:szCs w:val="22"/>
        </w:rPr>
        <w:t>i</w:t>
      </w:r>
      <w:r w:rsidRPr="00321414">
        <w:t xml:space="preserve"> được tăng thêm 1 và điều kiện </w:t>
      </w:r>
      <w:r w:rsidRPr="00321414">
        <w:rPr>
          <w:rStyle w:val="HTMLCode"/>
          <w:rFonts w:ascii="Times New Roman" w:eastAsiaTheme="minorHAnsi" w:hAnsi="Times New Roman" w:cstheme="minorBidi"/>
          <w:sz w:val="26"/>
          <w:szCs w:val="22"/>
        </w:rPr>
        <w:t>i &lt;= 5</w:t>
      </w:r>
      <w:r w:rsidRPr="00321414">
        <w:t xml:space="preserve"> sẽ được kiểm tra để quyết định tiếp tục hay kết thúc vòng lặp.</w:t>
      </w:r>
    </w:p>
    <w:p w14:paraId="210D4269" w14:textId="6C922C23" w:rsidR="00133E77" w:rsidRPr="001349EC" w:rsidRDefault="00EE7D48" w:rsidP="00D900BA">
      <w:pPr>
        <w:pStyle w:val="Heading3"/>
        <w:numPr>
          <w:ilvl w:val="0"/>
          <w:numId w:val="0"/>
        </w:numPr>
        <w:rPr>
          <w:rFonts w:cs="Times New Roman"/>
          <w:szCs w:val="26"/>
        </w:rPr>
      </w:pPr>
      <w:bookmarkStart w:id="35" w:name="_Toc231942731"/>
      <w:r w:rsidRPr="001349EC">
        <w:rPr>
          <w:rFonts w:cs="Times New Roman"/>
          <w:szCs w:val="26"/>
        </w:rPr>
        <w:t>2</w:t>
      </w:r>
      <w:r w:rsidR="00133E77" w:rsidRPr="001349EC">
        <w:rPr>
          <w:rFonts w:cs="Times New Roman"/>
          <w:szCs w:val="26"/>
        </w:rPr>
        <w:t>.</w:t>
      </w:r>
      <w:r w:rsidRPr="001349EC">
        <w:rPr>
          <w:rFonts w:cs="Times New Roman"/>
          <w:szCs w:val="26"/>
        </w:rPr>
        <w:t>7</w:t>
      </w:r>
      <w:r w:rsidR="00133E77" w:rsidRPr="001349EC">
        <w:rPr>
          <w:rFonts w:cs="Times New Roman"/>
          <w:szCs w:val="26"/>
        </w:rPr>
        <w:t>.4. Hàm trong JavaScript</w:t>
      </w:r>
      <w:bookmarkEnd w:id="35"/>
    </w:p>
    <w:p w14:paraId="14B96E0B" w14:textId="59CBEFC3" w:rsidR="00133E77" w:rsidRPr="001349EC" w:rsidRDefault="00EE7D48" w:rsidP="00D900BA">
      <w:pPr>
        <w:pStyle w:val="Heading4"/>
        <w:numPr>
          <w:ilvl w:val="0"/>
          <w:numId w:val="0"/>
        </w:numPr>
        <w:rPr>
          <w:b w:val="0"/>
          <w:bCs w:val="0"/>
          <w:szCs w:val="26"/>
        </w:rPr>
      </w:pPr>
      <w:r w:rsidRPr="001349EC">
        <w:rPr>
          <w:b w:val="0"/>
          <w:bCs w:val="0"/>
          <w:szCs w:val="26"/>
        </w:rPr>
        <w:t>2.7.4.</w:t>
      </w:r>
      <w:r w:rsidR="00133E77" w:rsidRPr="001349EC">
        <w:rPr>
          <w:b w:val="0"/>
          <w:bCs w:val="0"/>
          <w:szCs w:val="26"/>
        </w:rPr>
        <w:t>1. Khái niệm</w:t>
      </w:r>
    </w:p>
    <w:p w14:paraId="769BF2F2" w14:textId="77777777" w:rsidR="006B11AE" w:rsidRPr="001263D3" w:rsidRDefault="006B11AE" w:rsidP="00321414">
      <w:pPr>
        <w:pStyle w:val="noidung"/>
      </w:pPr>
      <w:r w:rsidRPr="001263D3">
        <w:rPr>
          <w:b/>
          <w:bCs/>
        </w:rPr>
        <w:t>Hàm (Function)</w:t>
      </w:r>
      <w:r w:rsidRPr="001263D3">
        <w:t xml:space="preserve"> là một khối lệnh được nhóm lại để thực hiện một công việc cụ thể. Hàm giúp chương trình ngắn gọn, dễ quản lý và có thể tái sử dụng nhiều lần.</w:t>
      </w:r>
    </w:p>
    <w:p w14:paraId="513E4543" w14:textId="6E32CCE7" w:rsidR="00133E77" w:rsidRDefault="00EE7D48" w:rsidP="00D900BA">
      <w:pPr>
        <w:pStyle w:val="Heading4"/>
        <w:numPr>
          <w:ilvl w:val="0"/>
          <w:numId w:val="0"/>
        </w:numPr>
        <w:rPr>
          <w:b w:val="0"/>
          <w:bCs w:val="0"/>
          <w:szCs w:val="26"/>
        </w:rPr>
      </w:pPr>
      <w:r w:rsidRPr="001349EC">
        <w:rPr>
          <w:b w:val="0"/>
          <w:bCs w:val="0"/>
          <w:szCs w:val="26"/>
        </w:rPr>
        <w:t>2.7.4.</w:t>
      </w:r>
      <w:r w:rsidR="00133E77" w:rsidRPr="001349EC">
        <w:rPr>
          <w:b w:val="0"/>
          <w:bCs w:val="0"/>
          <w:szCs w:val="26"/>
        </w:rPr>
        <w:t>2. Ví dụ</w:t>
      </w:r>
    </w:p>
    <w:p w14:paraId="5A00F3A2" w14:textId="138D4117" w:rsidR="00321414" w:rsidRPr="00321414" w:rsidRDefault="00321414" w:rsidP="00321414">
      <w:r>
        <w:t>Cú pháp:</w:t>
      </w:r>
    </w:p>
    <w:p w14:paraId="5CF3FFAB" w14:textId="15789C28" w:rsidR="00133E77" w:rsidRPr="001263D3" w:rsidRDefault="00133E77" w:rsidP="00321414">
      <w:pPr>
        <w:pStyle w:val="manguon"/>
        <w:ind w:left="680" w:firstLine="0"/>
      </w:pPr>
      <w:r w:rsidRPr="001263D3">
        <w:t>function hello(){</w:t>
      </w:r>
      <w:r w:rsidRPr="001263D3">
        <w:br/>
        <w:t xml:space="preserve">    alert("Hello");</w:t>
      </w:r>
      <w:r w:rsidRPr="001263D3">
        <w:br/>
        <w:t>}</w:t>
      </w:r>
    </w:p>
    <w:p w14:paraId="17A42548" w14:textId="6538968A" w:rsidR="00133E77" w:rsidRPr="001349EC" w:rsidRDefault="00EE7D48" w:rsidP="00D900BA">
      <w:pPr>
        <w:pStyle w:val="Heading3"/>
        <w:numPr>
          <w:ilvl w:val="0"/>
          <w:numId w:val="0"/>
        </w:numPr>
        <w:rPr>
          <w:rFonts w:cs="Times New Roman"/>
          <w:szCs w:val="26"/>
        </w:rPr>
      </w:pPr>
      <w:bookmarkStart w:id="36" w:name="_Toc231942732"/>
      <w:r w:rsidRPr="001349EC">
        <w:rPr>
          <w:rFonts w:cs="Times New Roman"/>
          <w:szCs w:val="26"/>
        </w:rPr>
        <w:t>2</w:t>
      </w:r>
      <w:r w:rsidR="00133E77" w:rsidRPr="001349EC">
        <w:rPr>
          <w:rFonts w:cs="Times New Roman"/>
          <w:szCs w:val="26"/>
        </w:rPr>
        <w:t>.</w:t>
      </w:r>
      <w:r w:rsidRPr="001349EC">
        <w:rPr>
          <w:rFonts w:cs="Times New Roman"/>
          <w:szCs w:val="26"/>
        </w:rPr>
        <w:t>7</w:t>
      </w:r>
      <w:r w:rsidR="00133E77" w:rsidRPr="001349EC">
        <w:rPr>
          <w:rFonts w:cs="Times New Roman"/>
          <w:szCs w:val="26"/>
        </w:rPr>
        <w:t>.5. Sự kiện trong JavaScript</w:t>
      </w:r>
      <w:bookmarkEnd w:id="36"/>
    </w:p>
    <w:p w14:paraId="0F36ECB0" w14:textId="22101148" w:rsidR="00133E77" w:rsidRPr="001349EC" w:rsidRDefault="00EE7D48" w:rsidP="00D900BA">
      <w:pPr>
        <w:pStyle w:val="Heading4"/>
        <w:numPr>
          <w:ilvl w:val="0"/>
          <w:numId w:val="0"/>
        </w:numPr>
        <w:rPr>
          <w:b w:val="0"/>
          <w:bCs w:val="0"/>
          <w:szCs w:val="26"/>
        </w:rPr>
      </w:pPr>
      <w:r w:rsidRPr="001349EC">
        <w:rPr>
          <w:b w:val="0"/>
          <w:bCs w:val="0"/>
          <w:szCs w:val="26"/>
        </w:rPr>
        <w:t>2.7.5.</w:t>
      </w:r>
      <w:r w:rsidR="00133E77" w:rsidRPr="001349EC">
        <w:rPr>
          <w:b w:val="0"/>
          <w:bCs w:val="0"/>
          <w:szCs w:val="26"/>
        </w:rPr>
        <w:t>1. Click Event</w:t>
      </w:r>
    </w:p>
    <w:p w14:paraId="28EC8F0C" w14:textId="77777777" w:rsidR="00321414" w:rsidRPr="00321414" w:rsidRDefault="00321414" w:rsidP="00321414">
      <w:pPr>
        <w:pStyle w:val="noidung"/>
      </w:pPr>
      <w:r w:rsidRPr="00321414">
        <w:t>Trong JavaScript, Click Event thường được sử dụng để xử lý các thao tác như:</w:t>
      </w:r>
    </w:p>
    <w:p w14:paraId="163892E8" w14:textId="0DE51282" w:rsidR="00321414" w:rsidRPr="00321414" w:rsidRDefault="001E6507" w:rsidP="00321414">
      <w:pPr>
        <w:pStyle w:val="noidung"/>
      </w:pPr>
      <w:r>
        <w:t>-</w:t>
      </w:r>
      <w:r w:rsidR="00321414" w:rsidRPr="00321414">
        <w:t>Chuyển sang trang khác.</w:t>
      </w:r>
    </w:p>
    <w:p w14:paraId="13689611" w14:textId="2803C837" w:rsidR="00321414" w:rsidRPr="00321414" w:rsidRDefault="001E6507" w:rsidP="00321414">
      <w:pPr>
        <w:pStyle w:val="noidung"/>
      </w:pPr>
      <w:r>
        <w:t>-</w:t>
      </w:r>
      <w:r w:rsidR="00321414" w:rsidRPr="00321414">
        <w:t>Hiển thị thông báo.</w:t>
      </w:r>
    </w:p>
    <w:p w14:paraId="2E51BE1A" w14:textId="3424A84B" w:rsidR="00321414" w:rsidRPr="00321414" w:rsidRDefault="001E6507" w:rsidP="00321414">
      <w:pPr>
        <w:pStyle w:val="noidung"/>
      </w:pPr>
      <w:r>
        <w:t>-</w:t>
      </w:r>
      <w:r w:rsidR="00321414" w:rsidRPr="00321414">
        <w:t>Thêm sản phẩm vào giỏ hàng.</w:t>
      </w:r>
    </w:p>
    <w:p w14:paraId="10F6C091" w14:textId="7D591591" w:rsidR="00321414" w:rsidRPr="00321414" w:rsidRDefault="001E6507" w:rsidP="00321414">
      <w:pPr>
        <w:pStyle w:val="noidung"/>
      </w:pPr>
      <w:r>
        <w:t>-</w:t>
      </w:r>
      <w:r w:rsidR="00321414" w:rsidRPr="00321414">
        <w:t>Xóa hoặc cập nhật dữ liệu.</w:t>
      </w:r>
    </w:p>
    <w:p w14:paraId="65463B56" w14:textId="5D9D5116" w:rsidR="00321414" w:rsidRPr="00321414" w:rsidRDefault="001E6507" w:rsidP="00321414">
      <w:pPr>
        <w:pStyle w:val="noidung"/>
      </w:pPr>
      <w:r>
        <w:t>-</w:t>
      </w:r>
      <w:r w:rsidR="00321414" w:rsidRPr="00321414">
        <w:t>Mở hoặc đóng menu.</w:t>
      </w:r>
    </w:p>
    <w:p w14:paraId="525F4914" w14:textId="773CAB1B" w:rsidR="00321414" w:rsidRPr="00321414" w:rsidRDefault="001E6507" w:rsidP="00321414">
      <w:pPr>
        <w:pStyle w:val="noidung"/>
      </w:pPr>
      <w:r>
        <w:lastRenderedPageBreak/>
        <w:t>-</w:t>
      </w:r>
      <w:r w:rsidR="00321414" w:rsidRPr="00321414">
        <w:t>Thay đổi nội dung hoặc giao diện của trang web.</w:t>
      </w:r>
    </w:p>
    <w:p w14:paraId="2C836141" w14:textId="77777777" w:rsidR="00321414" w:rsidRPr="00321414" w:rsidRDefault="00321414" w:rsidP="00321414">
      <w:pPr>
        <w:pStyle w:val="noidung"/>
        <w:rPr>
          <w:b/>
          <w:bCs/>
        </w:rPr>
      </w:pPr>
      <w:r w:rsidRPr="00321414">
        <w:rPr>
          <w:b/>
          <w:bCs/>
        </w:rPr>
        <w:t>Cú pháp</w:t>
      </w:r>
    </w:p>
    <w:p w14:paraId="4736BE0C" w14:textId="77777777" w:rsidR="00321414" w:rsidRPr="00321414" w:rsidRDefault="00321414" w:rsidP="00321414">
      <w:pPr>
        <w:pStyle w:val="noidung"/>
      </w:pPr>
      <w:r w:rsidRPr="00321414">
        <w:t>Sử dụng thuộc tính onclick trong HTML:</w:t>
      </w:r>
    </w:p>
    <w:p w14:paraId="1A25BE7C" w14:textId="77777777" w:rsidR="00321414" w:rsidRPr="00321414" w:rsidRDefault="00321414" w:rsidP="001E6507">
      <w:pPr>
        <w:pStyle w:val="manguon"/>
      </w:pPr>
      <w:r w:rsidRPr="00321414">
        <w:t>&lt;button onclick="hamXuLy()"&gt;</w:t>
      </w:r>
    </w:p>
    <w:p w14:paraId="350952A5" w14:textId="77777777" w:rsidR="00321414" w:rsidRPr="00321414" w:rsidRDefault="00321414" w:rsidP="001E6507">
      <w:pPr>
        <w:pStyle w:val="manguon"/>
      </w:pPr>
      <w:r w:rsidRPr="00321414">
        <w:t xml:space="preserve">    Nhấn vào đây</w:t>
      </w:r>
    </w:p>
    <w:p w14:paraId="41B4553D" w14:textId="77777777" w:rsidR="00321414" w:rsidRPr="00321414" w:rsidRDefault="00321414" w:rsidP="001E6507">
      <w:pPr>
        <w:pStyle w:val="manguon"/>
      </w:pPr>
      <w:r w:rsidRPr="00321414">
        <w:t>&lt;/button&gt;</w:t>
      </w:r>
    </w:p>
    <w:p w14:paraId="0FBED5B8" w14:textId="77777777" w:rsidR="001E6507" w:rsidRPr="001E6507" w:rsidRDefault="001E6507" w:rsidP="001E6507">
      <w:pPr>
        <w:pStyle w:val="noidung"/>
      </w:pPr>
      <w:r w:rsidRPr="001E6507">
        <w:t>Hoặc sử dụng JavaScript:</w:t>
      </w:r>
    </w:p>
    <w:p w14:paraId="2719B422" w14:textId="77777777" w:rsidR="001E6507" w:rsidRPr="001E6507" w:rsidRDefault="001E6507" w:rsidP="001E6507">
      <w:pPr>
        <w:pStyle w:val="manguon"/>
      </w:pPr>
      <w:r w:rsidRPr="001E6507">
        <w:t>document.getElementById("btn")</w:t>
      </w:r>
    </w:p>
    <w:p w14:paraId="20205059" w14:textId="77777777" w:rsidR="001E6507" w:rsidRPr="001E6507" w:rsidRDefault="001E6507" w:rsidP="001E6507">
      <w:pPr>
        <w:pStyle w:val="manguon"/>
      </w:pPr>
      <w:r w:rsidRPr="001E6507">
        <w:t xml:space="preserve">        .addEventListener("click", hamXuLy);</w:t>
      </w:r>
    </w:p>
    <w:p w14:paraId="197545E4" w14:textId="541D8B96" w:rsidR="006B11AE" w:rsidRPr="001E6507" w:rsidRDefault="001E6507" w:rsidP="001E6507">
      <w:pPr>
        <w:pStyle w:val="noidung"/>
      </w:pPr>
      <w:r w:rsidRPr="001E6507">
        <w:t>Ví dụ:</w:t>
      </w:r>
    </w:p>
    <w:p w14:paraId="17C9031B" w14:textId="77777777" w:rsidR="001E6507" w:rsidRPr="001E6507" w:rsidRDefault="001E6507" w:rsidP="001E6507">
      <w:pPr>
        <w:pStyle w:val="manguon"/>
      </w:pPr>
      <w:r w:rsidRPr="001E6507">
        <w:t>&lt;button onclick="thongBao()"&gt;</w:t>
      </w:r>
    </w:p>
    <w:p w14:paraId="1588DD1B" w14:textId="77777777" w:rsidR="001E6507" w:rsidRPr="001E6507" w:rsidRDefault="001E6507" w:rsidP="001E6507">
      <w:pPr>
        <w:pStyle w:val="manguon"/>
      </w:pPr>
      <w:r w:rsidRPr="001E6507">
        <w:t xml:space="preserve">    Xem sản phẩm</w:t>
      </w:r>
    </w:p>
    <w:p w14:paraId="3E97146C" w14:textId="77777777" w:rsidR="001E6507" w:rsidRPr="001E6507" w:rsidRDefault="001E6507" w:rsidP="001E6507">
      <w:pPr>
        <w:pStyle w:val="manguon"/>
      </w:pPr>
      <w:r w:rsidRPr="001E6507">
        <w:t>&lt;/button&gt;</w:t>
      </w:r>
    </w:p>
    <w:p w14:paraId="44F7553E" w14:textId="77777777" w:rsidR="001E6507" w:rsidRPr="001E6507" w:rsidRDefault="001E6507" w:rsidP="001E6507">
      <w:pPr>
        <w:pStyle w:val="manguon"/>
      </w:pPr>
      <w:r w:rsidRPr="001E6507">
        <w:t>function thongBao(){</w:t>
      </w:r>
    </w:p>
    <w:p w14:paraId="5F8DF57A" w14:textId="77777777" w:rsidR="001E6507" w:rsidRPr="001E6507" w:rsidRDefault="001E6507" w:rsidP="001E6507">
      <w:pPr>
        <w:pStyle w:val="manguon"/>
      </w:pPr>
      <w:r w:rsidRPr="001E6507">
        <w:t xml:space="preserve">    alert("Chào mừng bạn đến với Tiệm Ăn Vặt Tuổi Thơ!");</w:t>
      </w:r>
    </w:p>
    <w:p w14:paraId="640F2DDF" w14:textId="77777777" w:rsidR="001E6507" w:rsidRPr="001E6507" w:rsidRDefault="001E6507" w:rsidP="001E6507">
      <w:pPr>
        <w:pStyle w:val="manguon"/>
      </w:pPr>
      <w:r w:rsidRPr="001E6507">
        <w:t>}</w:t>
      </w:r>
    </w:p>
    <w:p w14:paraId="45DEEE0D" w14:textId="71CC80C5" w:rsidR="001E6507" w:rsidRPr="001E6507" w:rsidRDefault="001E6507" w:rsidP="001E6507">
      <w:pPr>
        <w:pStyle w:val="noidung"/>
      </w:pPr>
      <w:r w:rsidRPr="001E6507">
        <w:t>Khi người dùng nhấn nút "Xem sản phẩm", chương trình sẽ hiển thị một hộp thoại thông báo.</w:t>
      </w:r>
    </w:p>
    <w:p w14:paraId="57DAC2E9" w14:textId="504572A7" w:rsidR="00133E77" w:rsidRDefault="00EE7D48" w:rsidP="00D900BA">
      <w:pPr>
        <w:pStyle w:val="Heading4"/>
        <w:numPr>
          <w:ilvl w:val="0"/>
          <w:numId w:val="0"/>
        </w:numPr>
        <w:rPr>
          <w:b w:val="0"/>
          <w:bCs w:val="0"/>
          <w:szCs w:val="26"/>
        </w:rPr>
      </w:pPr>
      <w:r w:rsidRPr="001349EC">
        <w:rPr>
          <w:b w:val="0"/>
          <w:bCs w:val="0"/>
          <w:szCs w:val="26"/>
        </w:rPr>
        <w:t>2.7.5.</w:t>
      </w:r>
      <w:r w:rsidR="00133E77" w:rsidRPr="001349EC">
        <w:rPr>
          <w:b w:val="0"/>
          <w:bCs w:val="0"/>
          <w:szCs w:val="26"/>
        </w:rPr>
        <w:t>2. Mouse Event</w:t>
      </w:r>
    </w:p>
    <w:p w14:paraId="13D47F82" w14:textId="26EE3764" w:rsidR="0037409A" w:rsidRDefault="0037409A" w:rsidP="0037409A">
      <w:pPr>
        <w:pStyle w:val="noidung"/>
      </w:pPr>
      <w:r w:rsidRPr="0037409A">
        <w:t>Mouse Event thường được sử dụng để tạo các hiệu ứng như đổi màu nút bấm, phóng to hình ảnh, hiển thị menu, hiển thị thông báo hoặc thực hiện một chức năng khi người dùng thao tác với chuột.</w:t>
      </w:r>
    </w:p>
    <w:p w14:paraId="5B2BF81C" w14:textId="2D242CAE" w:rsidR="0037409A" w:rsidRPr="0037409A" w:rsidRDefault="0037409A" w:rsidP="0037409A">
      <w:pPr>
        <w:pStyle w:val="noidung"/>
      </w:pPr>
      <w:r w:rsidRPr="0037409A">
        <w:t>Một số Mouse Event phổ biến</w:t>
      </w:r>
      <w:r>
        <w:t>:</w:t>
      </w:r>
    </w:p>
    <w:p w14:paraId="0D435ECC" w14:textId="443F48EB" w:rsidR="0037409A" w:rsidRDefault="0037409A" w:rsidP="0037409A">
      <w:pPr>
        <w:pStyle w:val="noidung"/>
      </w:pPr>
      <w:r>
        <w:t xml:space="preserve">-Sự kiện </w:t>
      </w:r>
      <w:r w:rsidRPr="0037409A">
        <w:t>onmouseover</w:t>
      </w:r>
      <w:r>
        <w:t xml:space="preserve">: </w:t>
      </w:r>
    </w:p>
    <w:p w14:paraId="75CDE10F" w14:textId="3EC817E6" w:rsidR="0037409A" w:rsidRDefault="0037409A" w:rsidP="0037409A">
      <w:pPr>
        <w:pStyle w:val="noidung"/>
      </w:pPr>
      <w:r>
        <w:t>Ví dụ:</w:t>
      </w:r>
    </w:p>
    <w:p w14:paraId="6536113C" w14:textId="77777777" w:rsidR="0037409A" w:rsidRPr="0037409A" w:rsidRDefault="0037409A" w:rsidP="0037409A">
      <w:pPr>
        <w:pStyle w:val="manguon"/>
      </w:pPr>
      <w:r w:rsidRPr="0037409A">
        <w:t>&lt;p id="demo"</w:t>
      </w:r>
    </w:p>
    <w:p w14:paraId="66402082" w14:textId="77777777" w:rsidR="0037409A" w:rsidRPr="0037409A" w:rsidRDefault="0037409A" w:rsidP="0037409A">
      <w:pPr>
        <w:pStyle w:val="manguon"/>
      </w:pPr>
      <w:r w:rsidRPr="0037409A">
        <w:t xml:space="preserve">   onmouseover="doiMau()"&gt;</w:t>
      </w:r>
    </w:p>
    <w:p w14:paraId="452C02C7" w14:textId="77777777" w:rsidR="0037409A" w:rsidRPr="0037409A" w:rsidRDefault="0037409A" w:rsidP="0037409A">
      <w:pPr>
        <w:pStyle w:val="manguon"/>
      </w:pPr>
      <w:r w:rsidRPr="0037409A">
        <w:t xml:space="preserve">    Tiệm Ăn Vặt Tuổi Thơ</w:t>
      </w:r>
    </w:p>
    <w:p w14:paraId="4473672E" w14:textId="77777777" w:rsidR="0037409A" w:rsidRPr="0037409A" w:rsidRDefault="0037409A" w:rsidP="0037409A">
      <w:pPr>
        <w:pStyle w:val="manguon"/>
      </w:pPr>
      <w:r w:rsidRPr="0037409A">
        <w:t>&lt;/p&gt;</w:t>
      </w:r>
    </w:p>
    <w:p w14:paraId="1A4A3637" w14:textId="77777777" w:rsidR="0037409A" w:rsidRPr="0037409A" w:rsidRDefault="0037409A" w:rsidP="0037409A">
      <w:pPr>
        <w:pStyle w:val="manguon"/>
      </w:pPr>
      <w:r w:rsidRPr="0037409A">
        <w:lastRenderedPageBreak/>
        <w:t>function doiMau(){</w:t>
      </w:r>
    </w:p>
    <w:p w14:paraId="2C0EA20A" w14:textId="77777777" w:rsidR="0037409A" w:rsidRPr="0037409A" w:rsidRDefault="0037409A" w:rsidP="0037409A">
      <w:pPr>
        <w:pStyle w:val="manguon"/>
      </w:pPr>
      <w:r w:rsidRPr="0037409A">
        <w:t xml:space="preserve">    document.getElementById("demo").style.color = "orange";</w:t>
      </w:r>
    </w:p>
    <w:p w14:paraId="486B2D1A" w14:textId="77777777" w:rsidR="0037409A" w:rsidRPr="0037409A" w:rsidRDefault="0037409A" w:rsidP="0037409A">
      <w:pPr>
        <w:pStyle w:val="manguon"/>
      </w:pPr>
      <w:r w:rsidRPr="0037409A">
        <w:t>}</w:t>
      </w:r>
    </w:p>
    <w:p w14:paraId="52AE259F" w14:textId="77777777" w:rsidR="0037409A" w:rsidRPr="0037409A" w:rsidRDefault="0037409A" w:rsidP="0037409A">
      <w:pPr>
        <w:pStyle w:val="noidung"/>
      </w:pPr>
      <w:r w:rsidRPr="0037409A">
        <w:t>Trong ví dụ trên, khi người dùng đưa chuột vào đoạn văn, màu chữ sẽ chuyển sang màu cam.</w:t>
      </w:r>
    </w:p>
    <w:p w14:paraId="7E744F7D" w14:textId="5637BFE2" w:rsidR="00133E77" w:rsidRDefault="00133E77" w:rsidP="0037409A">
      <w:pPr>
        <w:pStyle w:val="noidung"/>
      </w:pPr>
      <w:r w:rsidRPr="001263D3">
        <w:br/>
      </w:r>
      <w:r w:rsidR="0037409A">
        <w:t xml:space="preserve">- Sự kiện </w:t>
      </w:r>
      <w:r w:rsidR="0037409A" w:rsidRPr="0037409A">
        <w:t>onmouseout</w:t>
      </w:r>
      <w:r w:rsidR="0037409A">
        <w:t>:</w:t>
      </w:r>
    </w:p>
    <w:p w14:paraId="057417DA" w14:textId="35390523" w:rsidR="0037409A" w:rsidRDefault="0037409A" w:rsidP="0037409A">
      <w:pPr>
        <w:pStyle w:val="noidung"/>
      </w:pPr>
      <w:r>
        <w:t>Ví dụ:</w:t>
      </w:r>
    </w:p>
    <w:p w14:paraId="582019B2" w14:textId="77777777" w:rsidR="0037409A" w:rsidRPr="0037409A" w:rsidRDefault="0037409A" w:rsidP="0037409A">
      <w:pPr>
        <w:pStyle w:val="manguon"/>
      </w:pPr>
      <w:r w:rsidRPr="0037409A">
        <w:t>&lt;p id="demo"</w:t>
      </w:r>
    </w:p>
    <w:p w14:paraId="6286B115" w14:textId="77777777" w:rsidR="0037409A" w:rsidRPr="0037409A" w:rsidRDefault="0037409A" w:rsidP="0037409A">
      <w:pPr>
        <w:pStyle w:val="manguon"/>
      </w:pPr>
      <w:r w:rsidRPr="0037409A">
        <w:t xml:space="preserve">   onmouseout="macDinh()"&gt;</w:t>
      </w:r>
    </w:p>
    <w:p w14:paraId="6444504A" w14:textId="77777777" w:rsidR="0037409A" w:rsidRPr="0037409A" w:rsidRDefault="0037409A" w:rsidP="0037409A">
      <w:pPr>
        <w:pStyle w:val="manguon"/>
      </w:pPr>
      <w:r w:rsidRPr="0037409A">
        <w:t xml:space="preserve">    Tiệm Ăn Vặt Tuổi Thơ</w:t>
      </w:r>
    </w:p>
    <w:p w14:paraId="2BC902AC" w14:textId="77777777" w:rsidR="0037409A" w:rsidRPr="0037409A" w:rsidRDefault="0037409A" w:rsidP="0037409A">
      <w:pPr>
        <w:pStyle w:val="manguon"/>
      </w:pPr>
      <w:r w:rsidRPr="0037409A">
        <w:t>&lt;/p&gt;</w:t>
      </w:r>
    </w:p>
    <w:p w14:paraId="59784784" w14:textId="77777777" w:rsidR="0037409A" w:rsidRPr="0037409A" w:rsidRDefault="0037409A" w:rsidP="0037409A">
      <w:pPr>
        <w:pStyle w:val="manguon"/>
      </w:pPr>
      <w:r w:rsidRPr="0037409A">
        <w:t>function macDinh(){</w:t>
      </w:r>
    </w:p>
    <w:p w14:paraId="765C7448" w14:textId="77777777" w:rsidR="0037409A" w:rsidRPr="0037409A" w:rsidRDefault="0037409A" w:rsidP="0037409A">
      <w:pPr>
        <w:pStyle w:val="manguon"/>
      </w:pPr>
      <w:r w:rsidRPr="0037409A">
        <w:t xml:space="preserve">    document.getElementById("demo").style.color = "black";</w:t>
      </w:r>
    </w:p>
    <w:p w14:paraId="53E5EC7C" w14:textId="77777777" w:rsidR="0037409A" w:rsidRPr="0037409A" w:rsidRDefault="0037409A" w:rsidP="0037409A">
      <w:pPr>
        <w:pStyle w:val="manguon"/>
      </w:pPr>
      <w:r w:rsidRPr="0037409A">
        <w:t>}</w:t>
      </w:r>
    </w:p>
    <w:p w14:paraId="3C422F33" w14:textId="74DEA38A" w:rsidR="0037409A" w:rsidRPr="001263D3" w:rsidRDefault="0037409A" w:rsidP="0037409A">
      <w:pPr>
        <w:pStyle w:val="noidung"/>
        <w:rPr>
          <w:rFonts w:cs="Times New Roman"/>
          <w:szCs w:val="26"/>
        </w:rPr>
      </w:pPr>
      <w:r w:rsidRPr="0037409A">
        <w:rPr>
          <w:rFonts w:cs="Times New Roman"/>
          <w:szCs w:val="26"/>
        </w:rPr>
        <w:t>Khi con trỏ chuột rời khỏi đoạn văn, màu chữ sẽ trở về màu đen.</w:t>
      </w:r>
    </w:p>
    <w:p w14:paraId="4F1A6F5C" w14:textId="4F2EBECA" w:rsidR="00133E77" w:rsidRDefault="00EE7D48" w:rsidP="00D900BA">
      <w:pPr>
        <w:pStyle w:val="Heading4"/>
        <w:numPr>
          <w:ilvl w:val="0"/>
          <w:numId w:val="0"/>
        </w:numPr>
        <w:rPr>
          <w:b w:val="0"/>
          <w:bCs w:val="0"/>
          <w:szCs w:val="26"/>
        </w:rPr>
      </w:pPr>
      <w:r w:rsidRPr="001349EC">
        <w:rPr>
          <w:b w:val="0"/>
          <w:bCs w:val="0"/>
          <w:szCs w:val="26"/>
        </w:rPr>
        <w:t>2.7.5.</w:t>
      </w:r>
      <w:r w:rsidR="00133E77" w:rsidRPr="001349EC">
        <w:rPr>
          <w:b w:val="0"/>
          <w:bCs w:val="0"/>
          <w:szCs w:val="26"/>
        </w:rPr>
        <w:t>3. Keyboard Event</w:t>
      </w:r>
    </w:p>
    <w:p w14:paraId="3A167A01" w14:textId="5B6A149C" w:rsidR="0037409A" w:rsidRDefault="0037409A" w:rsidP="0037409A">
      <w:pPr>
        <w:pStyle w:val="noidung"/>
      </w:pPr>
      <w:r w:rsidRPr="0037409A">
        <w:t>Keyboard Event thường được áp dụng trong các chức năng như tìm kiếm sản phẩm, kiểm tra dữ liệu nhập, đăng nhập tài khoản, gửi biểu mẫu hoặc thực hiện các phím tắt trên website.</w:t>
      </w:r>
    </w:p>
    <w:p w14:paraId="4EB36AF2" w14:textId="05310052" w:rsidR="0037409A" w:rsidRPr="0037409A" w:rsidRDefault="0037409A" w:rsidP="0037409A">
      <w:pPr>
        <w:pStyle w:val="noidung"/>
      </w:pPr>
      <w:r w:rsidRPr="0037409A">
        <w:t>Một số Keyboard Event phổ biến</w:t>
      </w:r>
      <w:r>
        <w:t>:</w:t>
      </w:r>
    </w:p>
    <w:p w14:paraId="31CE9B1C" w14:textId="77777777" w:rsidR="0037409A" w:rsidRDefault="0037409A" w:rsidP="0037409A">
      <w:pPr>
        <w:pStyle w:val="noidung"/>
        <w:rPr>
          <w:rFonts w:cs="Times New Roman"/>
          <w:szCs w:val="26"/>
        </w:rPr>
      </w:pPr>
      <w:r>
        <w:rPr>
          <w:rFonts w:cs="Times New Roman"/>
          <w:szCs w:val="26"/>
        </w:rPr>
        <w:t xml:space="preserve">-Sự kiện </w:t>
      </w:r>
      <w:r w:rsidR="00133E77" w:rsidRPr="001263D3">
        <w:rPr>
          <w:rFonts w:cs="Times New Roman"/>
          <w:szCs w:val="26"/>
        </w:rPr>
        <w:t>keydown</w:t>
      </w:r>
      <w:r>
        <w:rPr>
          <w:rFonts w:cs="Times New Roman"/>
          <w:szCs w:val="26"/>
        </w:rPr>
        <w:t>:</w:t>
      </w:r>
    </w:p>
    <w:p w14:paraId="6034E47A" w14:textId="77777777" w:rsidR="0037409A" w:rsidRDefault="0037409A" w:rsidP="0037409A">
      <w:pPr>
        <w:pStyle w:val="noidung"/>
        <w:rPr>
          <w:rFonts w:cs="Times New Roman"/>
          <w:szCs w:val="26"/>
        </w:rPr>
      </w:pPr>
      <w:r>
        <w:rPr>
          <w:rFonts w:cs="Times New Roman"/>
          <w:szCs w:val="26"/>
        </w:rPr>
        <w:t>Ví dụ:</w:t>
      </w:r>
    </w:p>
    <w:p w14:paraId="6245D734" w14:textId="77777777" w:rsidR="0037409A" w:rsidRPr="0037409A" w:rsidRDefault="0037409A" w:rsidP="0037409A">
      <w:pPr>
        <w:pStyle w:val="manguon"/>
      </w:pPr>
      <w:r w:rsidRPr="0037409A">
        <w:t>&lt;input type="text" onkeydown="thongBao()"&gt;</w:t>
      </w:r>
    </w:p>
    <w:p w14:paraId="2C5DD90F" w14:textId="77777777" w:rsidR="0037409A" w:rsidRPr="0037409A" w:rsidRDefault="0037409A" w:rsidP="0037409A">
      <w:pPr>
        <w:pStyle w:val="manguon"/>
      </w:pPr>
      <w:r w:rsidRPr="0037409A">
        <w:t>function thongBao(){</w:t>
      </w:r>
    </w:p>
    <w:p w14:paraId="275CCEE5" w14:textId="77777777" w:rsidR="0037409A" w:rsidRPr="0037409A" w:rsidRDefault="0037409A" w:rsidP="0037409A">
      <w:pPr>
        <w:pStyle w:val="manguon"/>
      </w:pPr>
      <w:r w:rsidRPr="0037409A">
        <w:t xml:space="preserve">    console.log("Bạn đang nhấn bàn phím");</w:t>
      </w:r>
    </w:p>
    <w:p w14:paraId="2E79F4BE" w14:textId="77777777" w:rsidR="0037409A" w:rsidRPr="0037409A" w:rsidRDefault="0037409A" w:rsidP="0037409A">
      <w:pPr>
        <w:pStyle w:val="manguon"/>
      </w:pPr>
      <w:r w:rsidRPr="0037409A">
        <w:t>}</w:t>
      </w:r>
    </w:p>
    <w:p w14:paraId="44005746" w14:textId="77777777" w:rsidR="00553DFE" w:rsidRDefault="0037409A" w:rsidP="00553DFE">
      <w:pPr>
        <w:pStyle w:val="noidung"/>
        <w:jc w:val="left"/>
      </w:pPr>
      <w:r w:rsidRPr="00553DFE">
        <w:t>Trong ví dụ trên, mỗi khi người dùng nhấn một phím trong ô nhập liệu, chương trình sẽ thực hiện hàm thongBao().</w:t>
      </w:r>
    </w:p>
    <w:p w14:paraId="442F0D7D" w14:textId="655960A5" w:rsidR="00133E77" w:rsidRPr="00553DFE" w:rsidRDefault="00133E77" w:rsidP="00553DFE">
      <w:r w:rsidRPr="001263D3">
        <w:lastRenderedPageBreak/>
        <w:br/>
      </w:r>
      <w:r w:rsidR="0037409A">
        <w:t xml:space="preserve">-Sự kiện </w:t>
      </w:r>
      <w:r w:rsidRPr="001263D3">
        <w:t>keyup</w:t>
      </w:r>
      <w:r w:rsidR="0037409A">
        <w:t>:</w:t>
      </w:r>
    </w:p>
    <w:p w14:paraId="06742356" w14:textId="2E3F9EA7" w:rsidR="0037409A" w:rsidRDefault="0037409A" w:rsidP="0037409A">
      <w:pPr>
        <w:pStyle w:val="noidung"/>
      </w:pPr>
      <w:r>
        <w:t>Ví dụ:</w:t>
      </w:r>
    </w:p>
    <w:p w14:paraId="7A88D13B" w14:textId="77777777" w:rsidR="0037409A" w:rsidRPr="0037409A" w:rsidRDefault="0037409A" w:rsidP="0037409A">
      <w:pPr>
        <w:pStyle w:val="manguon"/>
      </w:pPr>
      <w:r w:rsidRPr="0037409A">
        <w:t>&lt;input type="text" id="timkiem" onkeyup="timSanPham()"&gt;</w:t>
      </w:r>
    </w:p>
    <w:p w14:paraId="6DCFC66F" w14:textId="77777777" w:rsidR="0037409A" w:rsidRPr="0037409A" w:rsidRDefault="0037409A" w:rsidP="0037409A">
      <w:pPr>
        <w:pStyle w:val="manguon"/>
      </w:pPr>
      <w:r w:rsidRPr="0037409A">
        <w:t>function timSanPham(){</w:t>
      </w:r>
    </w:p>
    <w:p w14:paraId="56FC6FDB" w14:textId="77777777" w:rsidR="0037409A" w:rsidRPr="0037409A" w:rsidRDefault="0037409A" w:rsidP="0037409A">
      <w:pPr>
        <w:pStyle w:val="manguon"/>
      </w:pPr>
      <w:r w:rsidRPr="0037409A">
        <w:t xml:space="preserve">    console.log("Đang tìm kiếm...");</w:t>
      </w:r>
    </w:p>
    <w:p w14:paraId="2D5C152D" w14:textId="77777777" w:rsidR="0037409A" w:rsidRPr="0037409A" w:rsidRDefault="0037409A" w:rsidP="0037409A">
      <w:pPr>
        <w:pStyle w:val="manguon"/>
      </w:pPr>
      <w:r w:rsidRPr="0037409A">
        <w:t>}</w:t>
      </w:r>
    </w:p>
    <w:p w14:paraId="3E18394A" w14:textId="1EA94309" w:rsidR="0037409A" w:rsidRPr="0037409A" w:rsidRDefault="0037409A" w:rsidP="0037409A">
      <w:pPr>
        <w:pStyle w:val="noidung"/>
      </w:pPr>
      <w:r w:rsidRPr="0037409A">
        <w:t>Trong ví dụ này, sau khi người dùng thả một phím, hàm timSanPham() sẽ được gọi. Đây là cách thường dùng để xây dựng chức năng tìm kiếm theo thời gian thực (Live Search).</w:t>
      </w:r>
    </w:p>
    <w:p w14:paraId="5C2551EB" w14:textId="20BAC504" w:rsidR="00133E77" w:rsidRPr="001349EC" w:rsidRDefault="00EE7D48" w:rsidP="00D900BA">
      <w:pPr>
        <w:pStyle w:val="Heading3"/>
        <w:numPr>
          <w:ilvl w:val="0"/>
          <w:numId w:val="0"/>
        </w:numPr>
        <w:rPr>
          <w:rFonts w:cs="Times New Roman"/>
          <w:szCs w:val="26"/>
        </w:rPr>
      </w:pPr>
      <w:bookmarkStart w:id="37" w:name="_Toc231942733"/>
      <w:r w:rsidRPr="001349EC">
        <w:rPr>
          <w:rFonts w:cs="Times New Roman"/>
          <w:szCs w:val="26"/>
        </w:rPr>
        <w:t>2</w:t>
      </w:r>
      <w:r w:rsidR="00133E77" w:rsidRPr="001349EC">
        <w:rPr>
          <w:rFonts w:cs="Times New Roman"/>
          <w:szCs w:val="26"/>
        </w:rPr>
        <w:t>.</w:t>
      </w:r>
      <w:r w:rsidRPr="001349EC">
        <w:rPr>
          <w:rFonts w:cs="Times New Roman"/>
          <w:szCs w:val="26"/>
        </w:rPr>
        <w:t>7</w:t>
      </w:r>
      <w:r w:rsidR="00133E77" w:rsidRPr="001349EC">
        <w:rPr>
          <w:rFonts w:cs="Times New Roman"/>
          <w:szCs w:val="26"/>
        </w:rPr>
        <w:t>.6. DOM (Document Object Model)</w:t>
      </w:r>
      <w:bookmarkEnd w:id="37"/>
    </w:p>
    <w:p w14:paraId="1EC49896" w14:textId="2A0875DE" w:rsidR="00133E77" w:rsidRPr="001349EC" w:rsidRDefault="00EE7D48" w:rsidP="00D900BA">
      <w:pPr>
        <w:pStyle w:val="Heading4"/>
        <w:numPr>
          <w:ilvl w:val="0"/>
          <w:numId w:val="0"/>
        </w:numPr>
        <w:rPr>
          <w:b w:val="0"/>
          <w:bCs w:val="0"/>
          <w:szCs w:val="26"/>
        </w:rPr>
      </w:pPr>
      <w:r w:rsidRPr="001349EC">
        <w:rPr>
          <w:b w:val="0"/>
          <w:bCs w:val="0"/>
          <w:szCs w:val="26"/>
        </w:rPr>
        <w:t>2.7.6.</w:t>
      </w:r>
      <w:r w:rsidR="00133E77" w:rsidRPr="001349EC">
        <w:rPr>
          <w:b w:val="0"/>
          <w:bCs w:val="0"/>
          <w:szCs w:val="26"/>
        </w:rPr>
        <w:t>1. Khái niệm DOM</w:t>
      </w:r>
    </w:p>
    <w:p w14:paraId="7BDA7E14" w14:textId="77777777" w:rsidR="006B11AE" w:rsidRPr="001263D3" w:rsidRDefault="006B11AE" w:rsidP="0037409A">
      <w:pPr>
        <w:pStyle w:val="noidung"/>
      </w:pPr>
      <w:r w:rsidRPr="001263D3">
        <w:rPr>
          <w:b/>
          <w:bCs/>
        </w:rPr>
        <w:t>DOM (Document Object Model)</w:t>
      </w:r>
      <w:r w:rsidRPr="001263D3">
        <w:t xml:space="preserve"> là mô hình đối tượng tài liệu, biểu diễn cấu trúc của một trang HTML hoặc XML dưới dạng cây các đối tượng (Object), cho phép JavaScript truy cập và thay đổi nội dung, cấu trúc và kiểu dáng của trang web.</w:t>
      </w:r>
    </w:p>
    <w:p w14:paraId="68651CC9" w14:textId="335D2661" w:rsidR="00133E77" w:rsidRPr="001349EC" w:rsidRDefault="00EE7D48" w:rsidP="00D900BA">
      <w:pPr>
        <w:pStyle w:val="Heading4"/>
        <w:numPr>
          <w:ilvl w:val="0"/>
          <w:numId w:val="0"/>
        </w:numPr>
        <w:rPr>
          <w:b w:val="0"/>
          <w:bCs w:val="0"/>
          <w:szCs w:val="26"/>
        </w:rPr>
      </w:pPr>
      <w:r w:rsidRPr="001349EC">
        <w:rPr>
          <w:b w:val="0"/>
          <w:bCs w:val="0"/>
          <w:szCs w:val="26"/>
        </w:rPr>
        <w:t>2.7.6.</w:t>
      </w:r>
      <w:r w:rsidR="00133E77" w:rsidRPr="001349EC">
        <w:rPr>
          <w:b w:val="0"/>
          <w:bCs w:val="0"/>
          <w:szCs w:val="26"/>
        </w:rPr>
        <w:t>2. Vai trò của DOM</w:t>
      </w:r>
    </w:p>
    <w:p w14:paraId="0A0E2A1B" w14:textId="2ADA19E9" w:rsidR="00133E77" w:rsidRPr="001263D3" w:rsidRDefault="0037409A" w:rsidP="0037409A">
      <w:pPr>
        <w:pStyle w:val="noidung"/>
      </w:pPr>
      <w:r>
        <w:t>-</w:t>
      </w:r>
      <w:r w:rsidR="00133E77" w:rsidRPr="001263D3">
        <w:t xml:space="preserve">Truy cập phần tử HTML. </w:t>
      </w:r>
    </w:p>
    <w:p w14:paraId="5C72148A" w14:textId="0C20BAFE" w:rsidR="00133E77" w:rsidRPr="001263D3" w:rsidRDefault="0037409A" w:rsidP="0037409A">
      <w:pPr>
        <w:pStyle w:val="noidung"/>
      </w:pPr>
      <w:r>
        <w:t>-</w:t>
      </w:r>
      <w:r w:rsidR="00133E77" w:rsidRPr="001263D3">
        <w:t xml:space="preserve">Thay đổi nội dung. </w:t>
      </w:r>
    </w:p>
    <w:p w14:paraId="1F8ADDF5" w14:textId="5EB2505A" w:rsidR="00133E77" w:rsidRPr="001263D3" w:rsidRDefault="0037409A" w:rsidP="0037409A">
      <w:pPr>
        <w:pStyle w:val="noidung"/>
      </w:pPr>
      <w:r>
        <w:t>-</w:t>
      </w:r>
      <w:r w:rsidR="00133E77" w:rsidRPr="001263D3">
        <w:t xml:space="preserve">Thay đổi giao diện. </w:t>
      </w:r>
    </w:p>
    <w:p w14:paraId="2D71C218" w14:textId="79C181BB" w:rsidR="00133E77" w:rsidRPr="001263D3" w:rsidRDefault="0037409A" w:rsidP="0037409A">
      <w:pPr>
        <w:pStyle w:val="noidung"/>
      </w:pPr>
      <w:r>
        <w:t>-</w:t>
      </w:r>
      <w:r w:rsidR="00133E77" w:rsidRPr="001263D3">
        <w:t xml:space="preserve">Xử lý sự kiện. </w:t>
      </w:r>
    </w:p>
    <w:p w14:paraId="002FCE24" w14:textId="4E7D5168" w:rsidR="00133E77" w:rsidRPr="001349EC" w:rsidRDefault="00EE7D48" w:rsidP="00D900BA">
      <w:pPr>
        <w:pStyle w:val="Heading4"/>
        <w:numPr>
          <w:ilvl w:val="0"/>
          <w:numId w:val="0"/>
        </w:numPr>
        <w:rPr>
          <w:b w:val="0"/>
          <w:bCs w:val="0"/>
          <w:szCs w:val="26"/>
        </w:rPr>
      </w:pPr>
      <w:r w:rsidRPr="001349EC">
        <w:rPr>
          <w:b w:val="0"/>
          <w:bCs w:val="0"/>
          <w:szCs w:val="26"/>
        </w:rPr>
        <w:t>2.7.6</w:t>
      </w:r>
      <w:r w:rsidR="00133E77" w:rsidRPr="001349EC">
        <w:rPr>
          <w:b w:val="0"/>
          <w:bCs w:val="0"/>
          <w:szCs w:val="26"/>
        </w:rPr>
        <w:t>.3. Các phương thức DOM phổ biến</w:t>
      </w:r>
    </w:p>
    <w:p w14:paraId="7F8580A6" w14:textId="77777777" w:rsidR="00974A31" w:rsidRDefault="00133E77" w:rsidP="00974A31">
      <w:pPr>
        <w:pStyle w:val="noidung"/>
      </w:pPr>
      <w:r w:rsidRPr="001263D3">
        <w:t>getElementById()</w:t>
      </w:r>
    </w:p>
    <w:p w14:paraId="2CED5AB5" w14:textId="77777777" w:rsidR="00974A31" w:rsidRPr="00974A31" w:rsidRDefault="00974A31" w:rsidP="00974A31">
      <w:pPr>
        <w:pStyle w:val="noidung"/>
      </w:pPr>
      <w:r w:rsidRPr="00974A31">
        <w:rPr>
          <w:b/>
          <w:bCs/>
        </w:rPr>
        <w:t>Cú pháp:</w:t>
      </w:r>
    </w:p>
    <w:p w14:paraId="28BDAE5E" w14:textId="77777777" w:rsidR="00974A31" w:rsidRPr="00974A31" w:rsidRDefault="00974A31" w:rsidP="00974A31">
      <w:pPr>
        <w:pStyle w:val="manguon"/>
      </w:pPr>
      <w:r w:rsidRPr="00974A31">
        <w:t>document.getElementById("id");</w:t>
      </w:r>
    </w:p>
    <w:p w14:paraId="0FD7131C" w14:textId="77777777" w:rsidR="00974A31" w:rsidRPr="00974A31" w:rsidRDefault="00974A31" w:rsidP="00974A31">
      <w:pPr>
        <w:pStyle w:val="noidung"/>
      </w:pPr>
      <w:r w:rsidRPr="00974A31">
        <w:rPr>
          <w:b/>
          <w:bCs/>
        </w:rPr>
        <w:t>Ví dụ:</w:t>
      </w:r>
    </w:p>
    <w:p w14:paraId="4904CD2C" w14:textId="77777777" w:rsidR="00974A31" w:rsidRPr="00974A31" w:rsidRDefault="00974A31" w:rsidP="00974A31">
      <w:pPr>
        <w:pStyle w:val="manguon"/>
      </w:pPr>
      <w:r w:rsidRPr="00974A31">
        <w:t>&lt;p id="demo"&gt;Tiệm Ăn Vặt Tuổi Thơ&lt;/p&gt;</w:t>
      </w:r>
    </w:p>
    <w:p w14:paraId="583FED12" w14:textId="77777777" w:rsidR="00974A31" w:rsidRPr="00974A31" w:rsidRDefault="00974A31" w:rsidP="00974A31">
      <w:pPr>
        <w:pStyle w:val="manguon"/>
      </w:pPr>
      <w:r w:rsidRPr="00974A31">
        <w:t>document.getElementById("demo").innerHTML =</w:t>
      </w:r>
    </w:p>
    <w:p w14:paraId="128CA67A" w14:textId="14AFB808" w:rsidR="00974A31" w:rsidRDefault="00974A31" w:rsidP="00974A31">
      <w:pPr>
        <w:pStyle w:val="manguon"/>
      </w:pPr>
      <w:r w:rsidRPr="00974A31">
        <w:t>"Chào mừng bạn đến với website!";</w:t>
      </w:r>
    </w:p>
    <w:p w14:paraId="45B72B79" w14:textId="77777777" w:rsidR="00974A31" w:rsidRDefault="00133E77" w:rsidP="00974A31">
      <w:pPr>
        <w:pStyle w:val="noidung"/>
      </w:pPr>
      <w:r w:rsidRPr="001263D3">
        <w:lastRenderedPageBreak/>
        <w:t>getElementsByClassName()</w:t>
      </w:r>
    </w:p>
    <w:p w14:paraId="2590E7A4" w14:textId="2BCF2CB2" w:rsidR="00974A31" w:rsidRDefault="00974A31" w:rsidP="00974A31">
      <w:pPr>
        <w:pStyle w:val="noidung"/>
      </w:pPr>
      <w:r>
        <w:t>Cú pháp:</w:t>
      </w:r>
    </w:p>
    <w:p w14:paraId="03CBCD5F" w14:textId="1DBB4A66" w:rsidR="00974A31" w:rsidRDefault="00974A31" w:rsidP="00974A31">
      <w:pPr>
        <w:pStyle w:val="manguon"/>
      </w:pPr>
      <w:r w:rsidRPr="00974A31">
        <w:t>document.getElementsByClassName</w:t>
      </w:r>
      <w:r>
        <w:t>(“id”);</w:t>
      </w:r>
    </w:p>
    <w:p w14:paraId="2D983ABE" w14:textId="77777777" w:rsidR="00974A31" w:rsidRPr="00974A31" w:rsidRDefault="00974A31" w:rsidP="00974A31">
      <w:pPr>
        <w:pStyle w:val="noidung"/>
      </w:pPr>
      <w:r w:rsidRPr="00974A31">
        <w:t>Ví dụ:</w:t>
      </w:r>
    </w:p>
    <w:p w14:paraId="441244F1" w14:textId="77777777" w:rsidR="00974A31" w:rsidRPr="00974A31" w:rsidRDefault="00974A31" w:rsidP="00974A31">
      <w:pPr>
        <w:pStyle w:val="manguon"/>
      </w:pPr>
      <w:r w:rsidRPr="00974A31">
        <w:t>&lt;p class="sp"&gt;Kẹo Chỉ&lt;/p&gt;</w:t>
      </w:r>
    </w:p>
    <w:p w14:paraId="0BEBBB0E" w14:textId="77777777" w:rsidR="00974A31" w:rsidRPr="00974A31" w:rsidRDefault="00974A31" w:rsidP="00974A31">
      <w:pPr>
        <w:pStyle w:val="manguon"/>
      </w:pPr>
      <w:r w:rsidRPr="00974A31">
        <w:t>&lt;p class="sp"&gt;Kẹo Kéo&lt;/p&gt;</w:t>
      </w:r>
    </w:p>
    <w:p w14:paraId="6D73B1F8" w14:textId="77777777" w:rsidR="00974A31" w:rsidRPr="00974A31" w:rsidRDefault="00974A31" w:rsidP="00974A31">
      <w:pPr>
        <w:pStyle w:val="manguon"/>
      </w:pPr>
      <w:r w:rsidRPr="00974A31">
        <w:t>let ds = document.getElementsByClassName("sp");</w:t>
      </w:r>
    </w:p>
    <w:p w14:paraId="0A7F658B" w14:textId="77777777" w:rsidR="00974A31" w:rsidRPr="00974A31" w:rsidRDefault="00974A31" w:rsidP="00974A31">
      <w:pPr>
        <w:pStyle w:val="manguon"/>
      </w:pPr>
      <w:r w:rsidRPr="00974A31">
        <w:t>console.log(ds.length);</w:t>
      </w:r>
    </w:p>
    <w:p w14:paraId="4503F021" w14:textId="4FC7C464" w:rsidR="00133E77" w:rsidRPr="00974A31" w:rsidRDefault="00133E77" w:rsidP="00974A31">
      <w:pPr>
        <w:pStyle w:val="noidung"/>
      </w:pPr>
      <w:r w:rsidRPr="001263D3">
        <w:br/>
      </w:r>
      <w:r w:rsidR="00974A31" w:rsidRPr="00974A31">
        <w:t>Nếu trang web có nhiều thẻ &lt;p&gt;, phương thức sẽ trả về toàn bộ các thẻ này.</w:t>
      </w:r>
    </w:p>
    <w:p w14:paraId="431FEC8B" w14:textId="18BD369A" w:rsidR="00133E77" w:rsidRDefault="00EE7D48" w:rsidP="00D900BA">
      <w:pPr>
        <w:pStyle w:val="Heading4"/>
        <w:numPr>
          <w:ilvl w:val="0"/>
          <w:numId w:val="0"/>
        </w:numPr>
        <w:rPr>
          <w:b w:val="0"/>
          <w:bCs w:val="0"/>
          <w:szCs w:val="26"/>
        </w:rPr>
      </w:pPr>
      <w:r w:rsidRPr="001349EC">
        <w:rPr>
          <w:b w:val="0"/>
          <w:bCs w:val="0"/>
          <w:szCs w:val="26"/>
        </w:rPr>
        <w:t>2.7.6</w:t>
      </w:r>
      <w:r w:rsidR="00133E77" w:rsidRPr="001349EC">
        <w:rPr>
          <w:b w:val="0"/>
          <w:bCs w:val="0"/>
          <w:szCs w:val="26"/>
        </w:rPr>
        <w:t>.4. Thao tác nội dung</w:t>
      </w:r>
    </w:p>
    <w:p w14:paraId="593F43DB" w14:textId="71B98D93" w:rsidR="00974A31" w:rsidRDefault="00974A31" w:rsidP="00974A31">
      <w:pPr>
        <w:pStyle w:val="noidung"/>
      </w:pPr>
      <w:r>
        <w:t>-</w:t>
      </w:r>
      <w:r w:rsidRPr="00974A31">
        <w:rPr>
          <w:b/>
          <w:bCs/>
        </w:rPr>
        <w:t>innerHTML</w:t>
      </w:r>
      <w:r w:rsidRPr="00974A31">
        <w:t>: Thay đổi hoặc lấy nội dung HTML của phần tử.</w:t>
      </w:r>
    </w:p>
    <w:p w14:paraId="792C1694" w14:textId="77777777" w:rsidR="00974A31" w:rsidRPr="00974A31" w:rsidRDefault="00974A31" w:rsidP="00974A31">
      <w:pPr>
        <w:pStyle w:val="noidung"/>
      </w:pPr>
      <w:r w:rsidRPr="00974A31">
        <w:rPr>
          <w:b/>
          <w:bCs/>
        </w:rPr>
        <w:t>Ví dụ:</w:t>
      </w:r>
    </w:p>
    <w:p w14:paraId="2B6B2F44" w14:textId="77777777" w:rsidR="00974A31" w:rsidRPr="00974A31" w:rsidRDefault="00974A31" w:rsidP="00974A31">
      <w:pPr>
        <w:pStyle w:val="manguon"/>
      </w:pPr>
      <w:r w:rsidRPr="00974A31">
        <w:t>&lt;p id="demo"&gt;</w:t>
      </w:r>
    </w:p>
    <w:p w14:paraId="4A011526" w14:textId="77777777" w:rsidR="00974A31" w:rsidRPr="00974A31" w:rsidRDefault="00974A31" w:rsidP="00974A31">
      <w:pPr>
        <w:pStyle w:val="manguon"/>
      </w:pPr>
      <w:r w:rsidRPr="00974A31">
        <w:t xml:space="preserve">    Chào bạn!</w:t>
      </w:r>
    </w:p>
    <w:p w14:paraId="26953DA8" w14:textId="77777777" w:rsidR="00974A31" w:rsidRPr="00974A31" w:rsidRDefault="00974A31" w:rsidP="00974A31">
      <w:pPr>
        <w:pStyle w:val="manguon"/>
      </w:pPr>
      <w:r w:rsidRPr="00974A31">
        <w:t>&lt;/p&gt;</w:t>
      </w:r>
    </w:p>
    <w:p w14:paraId="466B0A42" w14:textId="77777777" w:rsidR="00974A31" w:rsidRPr="00974A31" w:rsidRDefault="00974A31" w:rsidP="00974A31">
      <w:pPr>
        <w:pStyle w:val="manguon"/>
      </w:pPr>
      <w:r w:rsidRPr="00974A31">
        <w:t>document.getElementById("demo").innerHTML =</w:t>
      </w:r>
    </w:p>
    <w:p w14:paraId="1375509C" w14:textId="77777777" w:rsidR="00974A31" w:rsidRPr="00974A31" w:rsidRDefault="00974A31" w:rsidP="00974A31">
      <w:pPr>
        <w:pStyle w:val="manguon"/>
      </w:pPr>
      <w:r w:rsidRPr="00974A31">
        <w:t>"Chào mừng bạn đến với Tiệm Ăn Vặt Tuổi Thơ!";</w:t>
      </w:r>
    </w:p>
    <w:p w14:paraId="16A220DB" w14:textId="77777777" w:rsidR="00974A31" w:rsidRPr="00974A31" w:rsidRDefault="00974A31" w:rsidP="00974A31">
      <w:pPr>
        <w:pStyle w:val="noidung"/>
      </w:pPr>
      <w:r w:rsidRPr="00974A31">
        <w:t>Kết quả sau khi thực hiện, nội dung của đoạn văn sẽ được thay đổi thành:</w:t>
      </w:r>
    </w:p>
    <w:p w14:paraId="6E267766" w14:textId="2A3878F7" w:rsidR="00974A31" w:rsidRPr="00974A31" w:rsidRDefault="00974A31" w:rsidP="00974A31">
      <w:pPr>
        <w:pStyle w:val="noidung"/>
      </w:pPr>
      <w:r w:rsidRPr="00974A31">
        <w:t>Chào mừng bạn đến với Tiệm Ăn Vặt Tuổi Thơ!</w:t>
      </w:r>
    </w:p>
    <w:p w14:paraId="6B1B131B" w14:textId="2223A8D3" w:rsidR="00974A31" w:rsidRDefault="00974A31" w:rsidP="00974A31">
      <w:pPr>
        <w:pStyle w:val="noidung"/>
      </w:pPr>
      <w:r>
        <w:t>-</w:t>
      </w:r>
      <w:r w:rsidRPr="00974A31">
        <w:rPr>
          <w:b/>
          <w:bCs/>
        </w:rPr>
        <w:t>innerText</w:t>
      </w:r>
      <w:r w:rsidRPr="00974A31">
        <w:t>: Thay đổi hoặc lấy nội dung văn bản hiển thị.</w:t>
      </w:r>
    </w:p>
    <w:p w14:paraId="14985190" w14:textId="77777777" w:rsidR="00974A31" w:rsidRPr="00974A31" w:rsidRDefault="00974A31" w:rsidP="00974A31">
      <w:pPr>
        <w:pStyle w:val="noidung"/>
      </w:pPr>
      <w:r w:rsidRPr="00974A31">
        <w:rPr>
          <w:b/>
          <w:bCs/>
        </w:rPr>
        <w:t>Ví dụ:</w:t>
      </w:r>
    </w:p>
    <w:p w14:paraId="327DBBAF" w14:textId="77777777" w:rsidR="00974A31" w:rsidRPr="00974A31" w:rsidRDefault="00974A31" w:rsidP="00974A31">
      <w:pPr>
        <w:pStyle w:val="manguon"/>
      </w:pPr>
      <w:r w:rsidRPr="00974A31">
        <w:t>document.getElementById("demo").innerText =</w:t>
      </w:r>
    </w:p>
    <w:p w14:paraId="3EB7B958" w14:textId="20162778" w:rsidR="00974A31" w:rsidRPr="00974A31" w:rsidRDefault="00974A31" w:rsidP="00974A31">
      <w:pPr>
        <w:pStyle w:val="manguon"/>
      </w:pPr>
      <w:r w:rsidRPr="00974A31">
        <w:t>"Sản phẩm mới";</w:t>
      </w:r>
    </w:p>
    <w:p w14:paraId="08B8D7E4" w14:textId="08261748" w:rsidR="00974A31" w:rsidRDefault="00974A31" w:rsidP="00974A31">
      <w:pPr>
        <w:pStyle w:val="noidung"/>
      </w:pPr>
      <w:r>
        <w:t>-</w:t>
      </w:r>
      <w:r w:rsidRPr="00974A31">
        <w:rPr>
          <w:b/>
          <w:bCs/>
        </w:rPr>
        <w:t>textContent</w:t>
      </w:r>
      <w:r w:rsidRPr="00974A31">
        <w:t>: Lấy hoặc thay đổi toàn bộ nội dung văn bản của phần tử.</w:t>
      </w:r>
    </w:p>
    <w:p w14:paraId="04C0397D" w14:textId="77777777" w:rsidR="00974A31" w:rsidRPr="00974A31" w:rsidRDefault="00974A31" w:rsidP="00974A31">
      <w:pPr>
        <w:pStyle w:val="noidung"/>
      </w:pPr>
      <w:r w:rsidRPr="00974A31">
        <w:rPr>
          <w:b/>
          <w:bCs/>
        </w:rPr>
        <w:t>Ví dụ:</w:t>
      </w:r>
    </w:p>
    <w:p w14:paraId="5D6A162C" w14:textId="77777777" w:rsidR="00974A31" w:rsidRPr="00974A31" w:rsidRDefault="00974A31" w:rsidP="00974A31">
      <w:pPr>
        <w:pStyle w:val="manguon"/>
      </w:pPr>
      <w:r w:rsidRPr="00974A31">
        <w:t>document.getElementById("demo").textContent =</w:t>
      </w:r>
    </w:p>
    <w:p w14:paraId="3AFAB4FE" w14:textId="13A78DDF" w:rsidR="00974A31" w:rsidRPr="00974A31" w:rsidRDefault="00974A31" w:rsidP="00974A31">
      <w:pPr>
        <w:pStyle w:val="manguon"/>
      </w:pPr>
      <w:r w:rsidRPr="00974A31">
        <w:t>"Kẹo Chỉ";</w:t>
      </w:r>
    </w:p>
    <w:p w14:paraId="1F8BD6D8" w14:textId="34F234A5" w:rsidR="00974A31" w:rsidRDefault="00974A31" w:rsidP="00974A31">
      <w:pPr>
        <w:pStyle w:val="noidung"/>
      </w:pPr>
      <w:r>
        <w:rPr>
          <w:b/>
          <w:bCs/>
        </w:rPr>
        <w:lastRenderedPageBreak/>
        <w:t>-</w:t>
      </w:r>
      <w:r w:rsidRPr="00974A31">
        <w:rPr>
          <w:b/>
          <w:bCs/>
        </w:rPr>
        <w:t>value</w:t>
      </w:r>
      <w:r w:rsidRPr="00974A31">
        <w:t>: Lấy hoặc cập nhật giá trị của các ô nhập liệu như &lt;input&gt; hoặc &lt;textarea&gt;.</w:t>
      </w:r>
    </w:p>
    <w:p w14:paraId="3B7DF0C3" w14:textId="77777777" w:rsidR="00974A31" w:rsidRPr="00974A31" w:rsidRDefault="00974A31" w:rsidP="00974A31">
      <w:pPr>
        <w:pStyle w:val="noidung"/>
      </w:pPr>
      <w:r w:rsidRPr="00974A31">
        <w:rPr>
          <w:b/>
          <w:bCs/>
        </w:rPr>
        <w:t>Ví dụ:</w:t>
      </w:r>
    </w:p>
    <w:p w14:paraId="698A30D8" w14:textId="77777777" w:rsidR="00974A31" w:rsidRPr="00974A31" w:rsidRDefault="00974A31" w:rsidP="00974A31">
      <w:pPr>
        <w:pStyle w:val="manguon"/>
      </w:pPr>
      <w:r w:rsidRPr="00974A31">
        <w:t>&lt;input type="text" id="ten"&gt;</w:t>
      </w:r>
    </w:p>
    <w:p w14:paraId="7580BDA9" w14:textId="77777777" w:rsidR="00974A31" w:rsidRPr="00974A31" w:rsidRDefault="00974A31" w:rsidP="00974A31">
      <w:pPr>
        <w:pStyle w:val="manguon"/>
      </w:pPr>
      <w:r w:rsidRPr="00974A31">
        <w:t>document.getElementById("ten").value =</w:t>
      </w:r>
    </w:p>
    <w:p w14:paraId="66F8EB83" w14:textId="77777777" w:rsidR="00974A31" w:rsidRPr="00974A31" w:rsidRDefault="00974A31" w:rsidP="00974A31">
      <w:pPr>
        <w:pStyle w:val="manguon"/>
      </w:pPr>
      <w:r w:rsidRPr="00974A31">
        <w:t>"Nguyễn Văn A";</w:t>
      </w:r>
    </w:p>
    <w:p w14:paraId="44E94A2C" w14:textId="37DD468C" w:rsidR="00974A31" w:rsidRPr="00974A31" w:rsidRDefault="00974A31" w:rsidP="00974A31">
      <w:pPr>
        <w:pStyle w:val="noidung"/>
      </w:pPr>
      <w:r w:rsidRPr="00974A31">
        <w:t>Sau khi thực hiện, ô nhập liệu sẽ hiển thị giá trị "Nguyễn Văn A".</w:t>
      </w:r>
    </w:p>
    <w:p w14:paraId="50144FCD" w14:textId="63688303" w:rsidR="00133E77" w:rsidRPr="001349EC" w:rsidRDefault="00EE7D48" w:rsidP="00D900BA">
      <w:pPr>
        <w:pStyle w:val="Heading4"/>
        <w:numPr>
          <w:ilvl w:val="0"/>
          <w:numId w:val="0"/>
        </w:numPr>
        <w:rPr>
          <w:b w:val="0"/>
          <w:bCs w:val="0"/>
          <w:szCs w:val="26"/>
        </w:rPr>
      </w:pPr>
      <w:r w:rsidRPr="001349EC">
        <w:rPr>
          <w:b w:val="0"/>
          <w:bCs w:val="0"/>
          <w:szCs w:val="26"/>
        </w:rPr>
        <w:t>2.7.6</w:t>
      </w:r>
      <w:r w:rsidR="00133E77" w:rsidRPr="001349EC">
        <w:rPr>
          <w:b w:val="0"/>
          <w:bCs w:val="0"/>
          <w:szCs w:val="26"/>
        </w:rPr>
        <w:t>.5. Thao tác thuộc tính</w:t>
      </w:r>
    </w:p>
    <w:p w14:paraId="20D3BFFD" w14:textId="4F61C744" w:rsidR="00974A31" w:rsidRPr="001063AE" w:rsidRDefault="001063AE" w:rsidP="001063AE">
      <w:pPr>
        <w:pStyle w:val="noidung"/>
      </w:pPr>
      <w:r w:rsidRPr="001063AE">
        <w:t>-</w:t>
      </w:r>
      <w:r w:rsidR="00133E77" w:rsidRPr="001063AE">
        <w:t>setAttribute()</w:t>
      </w:r>
    </w:p>
    <w:p w14:paraId="5B27D4E8" w14:textId="77777777" w:rsidR="001063AE" w:rsidRDefault="00974A31" w:rsidP="001063AE">
      <w:pPr>
        <w:pStyle w:val="noidung"/>
      </w:pPr>
      <w:r w:rsidRPr="00974A31">
        <w:t>Phương thức setAttribute() được sử dụng để thêm hoặc thay đổi giá trị của thuộc tính.</w:t>
      </w:r>
    </w:p>
    <w:p w14:paraId="28468A21" w14:textId="77777777" w:rsidR="001063AE" w:rsidRPr="001063AE" w:rsidRDefault="001063AE" w:rsidP="001063AE">
      <w:pPr>
        <w:pStyle w:val="noidung"/>
      </w:pPr>
      <w:r w:rsidRPr="001063AE">
        <w:rPr>
          <w:b/>
          <w:bCs/>
        </w:rPr>
        <w:t>Ví dụ:</w:t>
      </w:r>
    </w:p>
    <w:p w14:paraId="352DE177" w14:textId="77777777" w:rsidR="001063AE" w:rsidRPr="001063AE" w:rsidRDefault="001063AE" w:rsidP="001063AE">
      <w:pPr>
        <w:pStyle w:val="manguon"/>
      </w:pPr>
      <w:r w:rsidRPr="001063AE">
        <w:t>document.getElementById("anh")</w:t>
      </w:r>
    </w:p>
    <w:p w14:paraId="3C2F6507" w14:textId="77777777" w:rsidR="001063AE" w:rsidRPr="001063AE" w:rsidRDefault="001063AE" w:rsidP="001063AE">
      <w:pPr>
        <w:pStyle w:val="manguon"/>
      </w:pPr>
      <w:r w:rsidRPr="001063AE">
        <w:t>.setAttribute("src","keokeo.jpg");</w:t>
      </w:r>
    </w:p>
    <w:p w14:paraId="01438C5F" w14:textId="77777777" w:rsidR="001063AE" w:rsidRPr="001063AE" w:rsidRDefault="001063AE" w:rsidP="001063AE">
      <w:pPr>
        <w:pStyle w:val="noidung"/>
      </w:pPr>
      <w:r w:rsidRPr="001063AE">
        <w:t>Sau khi thực hiện, hình ảnh sẽ được thay đổi thành keokeo.jpg.</w:t>
      </w:r>
    </w:p>
    <w:p w14:paraId="4153BA6F" w14:textId="75266353" w:rsidR="00133E77" w:rsidRPr="001063AE" w:rsidRDefault="00133E77" w:rsidP="001063AE">
      <w:pPr>
        <w:pStyle w:val="noidung"/>
        <w:ind w:left="680" w:firstLine="0"/>
      </w:pPr>
      <w:r w:rsidRPr="001263D3">
        <w:br/>
      </w:r>
      <w:r w:rsidR="001063AE" w:rsidRPr="001063AE">
        <w:t>-</w:t>
      </w:r>
      <w:r w:rsidRPr="001063AE">
        <w:t>getAttribute()</w:t>
      </w:r>
    </w:p>
    <w:p w14:paraId="6A66720A" w14:textId="0D8FE6D2" w:rsidR="001063AE" w:rsidRDefault="001063AE" w:rsidP="001063AE">
      <w:pPr>
        <w:pStyle w:val="noidung"/>
      </w:pPr>
      <w:r w:rsidRPr="001063AE">
        <w:t>Phương thức getAttribute() được dùng để lấy giá trị của một thuộc tính.</w:t>
      </w:r>
    </w:p>
    <w:p w14:paraId="3363620A" w14:textId="77777777" w:rsidR="001063AE" w:rsidRPr="001063AE" w:rsidRDefault="001063AE" w:rsidP="001063AE">
      <w:pPr>
        <w:pStyle w:val="noidung"/>
      </w:pPr>
      <w:r w:rsidRPr="001063AE">
        <w:rPr>
          <w:b/>
          <w:bCs/>
        </w:rPr>
        <w:t>Ví dụ:</w:t>
      </w:r>
    </w:p>
    <w:p w14:paraId="06B4F3C6" w14:textId="77777777" w:rsidR="001063AE" w:rsidRPr="001063AE" w:rsidRDefault="001063AE" w:rsidP="001063AE">
      <w:pPr>
        <w:pStyle w:val="manguon"/>
      </w:pPr>
      <w:r w:rsidRPr="001063AE">
        <w:t>&lt;img id="anh"</w:t>
      </w:r>
    </w:p>
    <w:p w14:paraId="66F8BA1C" w14:textId="77777777" w:rsidR="001063AE" w:rsidRPr="001063AE" w:rsidRDefault="001063AE" w:rsidP="001063AE">
      <w:pPr>
        <w:pStyle w:val="manguon"/>
      </w:pPr>
      <w:r w:rsidRPr="001063AE">
        <w:t xml:space="preserve">     src="keochi.jpg"</w:t>
      </w:r>
    </w:p>
    <w:p w14:paraId="6F08B370" w14:textId="77777777" w:rsidR="001063AE" w:rsidRPr="001063AE" w:rsidRDefault="001063AE" w:rsidP="001063AE">
      <w:pPr>
        <w:pStyle w:val="manguon"/>
      </w:pPr>
      <w:r w:rsidRPr="001063AE">
        <w:t xml:space="preserve">     alt="Kẹo Chỉ"&gt;</w:t>
      </w:r>
    </w:p>
    <w:p w14:paraId="3BD8C5C6" w14:textId="77777777" w:rsidR="001063AE" w:rsidRPr="001063AE" w:rsidRDefault="001063AE" w:rsidP="001063AE">
      <w:pPr>
        <w:pStyle w:val="manguon"/>
      </w:pPr>
      <w:r w:rsidRPr="001063AE">
        <w:t>let hinh =</w:t>
      </w:r>
    </w:p>
    <w:p w14:paraId="062820F6" w14:textId="77777777" w:rsidR="001063AE" w:rsidRPr="001063AE" w:rsidRDefault="001063AE" w:rsidP="001063AE">
      <w:pPr>
        <w:pStyle w:val="manguon"/>
      </w:pPr>
      <w:r w:rsidRPr="001063AE">
        <w:t>document.getElementById("anh")</w:t>
      </w:r>
    </w:p>
    <w:p w14:paraId="4C8543A6" w14:textId="77777777" w:rsidR="001063AE" w:rsidRPr="001063AE" w:rsidRDefault="001063AE" w:rsidP="001063AE">
      <w:pPr>
        <w:pStyle w:val="manguon"/>
      </w:pPr>
      <w:r w:rsidRPr="001063AE">
        <w:t>.getAttribute("src");</w:t>
      </w:r>
    </w:p>
    <w:p w14:paraId="2F811FAE" w14:textId="77777777" w:rsidR="001063AE" w:rsidRPr="001063AE" w:rsidRDefault="001063AE" w:rsidP="001063AE">
      <w:pPr>
        <w:pStyle w:val="manguon"/>
      </w:pPr>
    </w:p>
    <w:p w14:paraId="07A93107" w14:textId="77777777" w:rsidR="001063AE" w:rsidRPr="001063AE" w:rsidRDefault="001063AE" w:rsidP="001063AE">
      <w:pPr>
        <w:pStyle w:val="manguon"/>
      </w:pPr>
      <w:r w:rsidRPr="001063AE">
        <w:t>console.log(hinh);</w:t>
      </w:r>
    </w:p>
    <w:p w14:paraId="00CA92B8" w14:textId="77777777" w:rsidR="001063AE" w:rsidRPr="001063AE" w:rsidRDefault="001063AE" w:rsidP="001063AE">
      <w:pPr>
        <w:pStyle w:val="noidung"/>
      </w:pPr>
      <w:r w:rsidRPr="001063AE">
        <w:t>Kết quả:</w:t>
      </w:r>
    </w:p>
    <w:p w14:paraId="38657E06" w14:textId="5A0E6786" w:rsidR="001063AE" w:rsidRPr="001263D3" w:rsidRDefault="001063AE" w:rsidP="001063AE">
      <w:pPr>
        <w:pStyle w:val="manguon"/>
      </w:pPr>
      <w:r w:rsidRPr="001063AE">
        <w:t>keochi.jpg</w:t>
      </w:r>
    </w:p>
    <w:p w14:paraId="4423FE34" w14:textId="2886AAA4" w:rsidR="00133E77" w:rsidRPr="001263D3" w:rsidRDefault="00EE7D48" w:rsidP="00D900BA">
      <w:pPr>
        <w:pStyle w:val="Heading2"/>
        <w:numPr>
          <w:ilvl w:val="0"/>
          <w:numId w:val="0"/>
        </w:numPr>
        <w:rPr>
          <w:szCs w:val="28"/>
        </w:rPr>
      </w:pPr>
      <w:bookmarkStart w:id="38" w:name="_Toc231942734"/>
      <w:r w:rsidRPr="001263D3">
        <w:rPr>
          <w:szCs w:val="28"/>
        </w:rPr>
        <w:lastRenderedPageBreak/>
        <w:t>2</w:t>
      </w:r>
      <w:r w:rsidR="00133E77" w:rsidRPr="001263D3">
        <w:rPr>
          <w:szCs w:val="28"/>
        </w:rPr>
        <w:t>.</w:t>
      </w:r>
      <w:r w:rsidRPr="001263D3">
        <w:rPr>
          <w:szCs w:val="28"/>
        </w:rPr>
        <w:t>8</w:t>
      </w:r>
      <w:r w:rsidR="00133E77" w:rsidRPr="001263D3">
        <w:rPr>
          <w:szCs w:val="28"/>
        </w:rPr>
        <w:t>. Mô hình Client - Server</w:t>
      </w:r>
      <w:bookmarkEnd w:id="38"/>
    </w:p>
    <w:p w14:paraId="33DBEE7A" w14:textId="3F21DF79" w:rsidR="00133E77" w:rsidRPr="001349EC" w:rsidRDefault="00EE7D48" w:rsidP="00D900BA">
      <w:pPr>
        <w:pStyle w:val="Heading3"/>
        <w:numPr>
          <w:ilvl w:val="0"/>
          <w:numId w:val="0"/>
        </w:numPr>
        <w:rPr>
          <w:rFonts w:cs="Times New Roman"/>
          <w:szCs w:val="26"/>
        </w:rPr>
      </w:pPr>
      <w:bookmarkStart w:id="39" w:name="_Toc231942735"/>
      <w:r w:rsidRPr="001349EC">
        <w:rPr>
          <w:rFonts w:cs="Times New Roman"/>
          <w:szCs w:val="26"/>
        </w:rPr>
        <w:t>2</w:t>
      </w:r>
      <w:r w:rsidR="00133E77" w:rsidRPr="001349EC">
        <w:rPr>
          <w:rFonts w:cs="Times New Roman"/>
          <w:szCs w:val="26"/>
        </w:rPr>
        <w:t>.</w:t>
      </w:r>
      <w:r w:rsidRPr="001349EC">
        <w:rPr>
          <w:rFonts w:cs="Times New Roman"/>
          <w:szCs w:val="26"/>
        </w:rPr>
        <w:t>8</w:t>
      </w:r>
      <w:r w:rsidR="00133E77" w:rsidRPr="001349EC">
        <w:rPr>
          <w:rFonts w:cs="Times New Roman"/>
          <w:szCs w:val="26"/>
        </w:rPr>
        <w:t>.1. Khái niệm</w:t>
      </w:r>
      <w:bookmarkEnd w:id="39"/>
    </w:p>
    <w:p w14:paraId="7BD1CCD4" w14:textId="66F9CF5E" w:rsidR="006B11AE" w:rsidRPr="001263D3" w:rsidRDefault="006B11AE" w:rsidP="00CA4DA3">
      <w:pPr>
        <w:pStyle w:val="noidung"/>
      </w:pPr>
      <w:r w:rsidRPr="001263D3">
        <w:rPr>
          <w:b/>
          <w:bCs/>
        </w:rPr>
        <w:t>Client - Server</w:t>
      </w:r>
      <w:r w:rsidRPr="001263D3">
        <w:t xml:space="preserve"> là mô hình giao tiếp trong mạng máy tính, trong đó:</w:t>
      </w:r>
    </w:p>
    <w:p w14:paraId="3AABE26B" w14:textId="189528FC" w:rsidR="006B11AE" w:rsidRPr="001263D3" w:rsidRDefault="00CA4DA3" w:rsidP="00CA4DA3">
      <w:pPr>
        <w:pStyle w:val="noidung"/>
      </w:pPr>
      <w:r>
        <w:rPr>
          <w:b/>
          <w:bCs/>
        </w:rPr>
        <w:t>-</w:t>
      </w:r>
      <w:r w:rsidR="006B11AE" w:rsidRPr="001263D3">
        <w:rPr>
          <w:b/>
          <w:bCs/>
        </w:rPr>
        <w:t>Client (Máy khách)</w:t>
      </w:r>
      <w:r w:rsidR="006B11AE" w:rsidRPr="001263D3">
        <w:t xml:space="preserve"> gửi yêu cầu. </w:t>
      </w:r>
    </w:p>
    <w:p w14:paraId="6F19F105" w14:textId="2D520B3D" w:rsidR="006B11AE" w:rsidRPr="001263D3" w:rsidRDefault="00CA4DA3" w:rsidP="00CA4DA3">
      <w:pPr>
        <w:pStyle w:val="noidung"/>
      </w:pPr>
      <w:r>
        <w:rPr>
          <w:b/>
          <w:bCs/>
        </w:rPr>
        <w:t>-</w:t>
      </w:r>
      <w:r w:rsidR="006B11AE" w:rsidRPr="001263D3">
        <w:rPr>
          <w:b/>
          <w:bCs/>
        </w:rPr>
        <w:t>Server (Máy chủ)</w:t>
      </w:r>
      <w:r w:rsidR="006B11AE" w:rsidRPr="001263D3">
        <w:t xml:space="preserve"> tiếp nhận, xử lý yêu cầu và trả kết quả về cho Client.</w:t>
      </w:r>
    </w:p>
    <w:p w14:paraId="3C11973B" w14:textId="0E9D7BEF" w:rsidR="00133E77" w:rsidRPr="001349EC" w:rsidRDefault="00EE7D48" w:rsidP="00D900BA">
      <w:pPr>
        <w:pStyle w:val="Heading3"/>
        <w:numPr>
          <w:ilvl w:val="0"/>
          <w:numId w:val="0"/>
        </w:numPr>
        <w:rPr>
          <w:rFonts w:cs="Times New Roman"/>
          <w:szCs w:val="26"/>
        </w:rPr>
      </w:pPr>
      <w:bookmarkStart w:id="40" w:name="_Toc231942736"/>
      <w:r w:rsidRPr="001349EC">
        <w:rPr>
          <w:rFonts w:cs="Times New Roman"/>
          <w:szCs w:val="26"/>
        </w:rPr>
        <w:t>2.8</w:t>
      </w:r>
      <w:r w:rsidR="00133E77" w:rsidRPr="001349EC">
        <w:rPr>
          <w:rFonts w:cs="Times New Roman"/>
          <w:szCs w:val="26"/>
        </w:rPr>
        <w:t>.2. Thành phần</w:t>
      </w:r>
      <w:bookmarkEnd w:id="40"/>
    </w:p>
    <w:p w14:paraId="09E39365" w14:textId="02ABF0CF" w:rsidR="00133E77" w:rsidRPr="001349EC" w:rsidRDefault="00EE7D48" w:rsidP="00D900BA">
      <w:pPr>
        <w:pStyle w:val="Heading4"/>
        <w:numPr>
          <w:ilvl w:val="0"/>
          <w:numId w:val="0"/>
        </w:numPr>
        <w:rPr>
          <w:b w:val="0"/>
          <w:bCs w:val="0"/>
          <w:szCs w:val="26"/>
        </w:rPr>
      </w:pPr>
      <w:r w:rsidRPr="001349EC">
        <w:rPr>
          <w:b w:val="0"/>
          <w:bCs w:val="0"/>
          <w:szCs w:val="26"/>
        </w:rPr>
        <w:t>2.8</w:t>
      </w:r>
      <w:r w:rsidR="00133E77" w:rsidRPr="001349EC">
        <w:rPr>
          <w:b w:val="0"/>
          <w:bCs w:val="0"/>
          <w:szCs w:val="26"/>
        </w:rPr>
        <w:t>.2.1. Client</w:t>
      </w:r>
    </w:p>
    <w:p w14:paraId="7A9A3ED0" w14:textId="4F82F57C" w:rsidR="00133E77" w:rsidRPr="001263D3" w:rsidRDefault="00CA4DA3" w:rsidP="00CA4DA3">
      <w:pPr>
        <w:pStyle w:val="noidung"/>
      </w:pPr>
      <w:r>
        <w:t>-</w:t>
      </w:r>
      <w:r w:rsidR="00133E77" w:rsidRPr="001263D3">
        <w:t xml:space="preserve">Trình duyệt Web. </w:t>
      </w:r>
    </w:p>
    <w:p w14:paraId="0A68A974" w14:textId="6E107594" w:rsidR="00133E77" w:rsidRPr="001263D3" w:rsidRDefault="00CA4DA3" w:rsidP="00CA4DA3">
      <w:pPr>
        <w:pStyle w:val="noidung"/>
      </w:pPr>
      <w:r>
        <w:t>-</w:t>
      </w:r>
      <w:r w:rsidR="00133E77" w:rsidRPr="001263D3">
        <w:t xml:space="preserve">Thiết bị người dùng. </w:t>
      </w:r>
    </w:p>
    <w:p w14:paraId="6C396C3A" w14:textId="7B3E78FE" w:rsidR="00133E77" w:rsidRPr="001349EC" w:rsidRDefault="00EE7D48" w:rsidP="00D900BA">
      <w:pPr>
        <w:pStyle w:val="Heading4"/>
        <w:numPr>
          <w:ilvl w:val="0"/>
          <w:numId w:val="0"/>
        </w:numPr>
        <w:rPr>
          <w:b w:val="0"/>
          <w:bCs w:val="0"/>
          <w:szCs w:val="26"/>
        </w:rPr>
      </w:pPr>
      <w:r w:rsidRPr="001349EC">
        <w:rPr>
          <w:b w:val="0"/>
          <w:bCs w:val="0"/>
          <w:szCs w:val="26"/>
        </w:rPr>
        <w:t>2.8</w:t>
      </w:r>
      <w:r w:rsidR="00133E77" w:rsidRPr="001349EC">
        <w:rPr>
          <w:b w:val="0"/>
          <w:bCs w:val="0"/>
          <w:szCs w:val="26"/>
        </w:rPr>
        <w:t>.2.2. Server</w:t>
      </w:r>
    </w:p>
    <w:p w14:paraId="71F9E9E6" w14:textId="63C5DEEC" w:rsidR="00133E77" w:rsidRPr="001263D3" w:rsidRDefault="00CA4DA3" w:rsidP="00CA4DA3">
      <w:pPr>
        <w:pStyle w:val="noidung"/>
      </w:pPr>
      <w:r>
        <w:t>-</w:t>
      </w:r>
      <w:r w:rsidR="00133E77" w:rsidRPr="001263D3">
        <w:t xml:space="preserve">Lưu trữ website. </w:t>
      </w:r>
    </w:p>
    <w:p w14:paraId="1B8F0E13" w14:textId="3905F5DA" w:rsidR="00133E77" w:rsidRPr="001263D3" w:rsidRDefault="00CA4DA3" w:rsidP="00CA4DA3">
      <w:pPr>
        <w:pStyle w:val="noidung"/>
      </w:pPr>
      <w:r>
        <w:t>-</w:t>
      </w:r>
      <w:r w:rsidR="00133E77" w:rsidRPr="001263D3">
        <w:t xml:space="preserve">Xử lý yêu cầu. </w:t>
      </w:r>
    </w:p>
    <w:p w14:paraId="5A1BA992" w14:textId="56B8F212" w:rsidR="00133E77" w:rsidRPr="001349EC" w:rsidRDefault="00EE7D48" w:rsidP="00D900BA">
      <w:pPr>
        <w:pStyle w:val="Heading3"/>
        <w:numPr>
          <w:ilvl w:val="0"/>
          <w:numId w:val="0"/>
        </w:numPr>
        <w:rPr>
          <w:rFonts w:cs="Times New Roman"/>
          <w:szCs w:val="26"/>
        </w:rPr>
      </w:pPr>
      <w:bookmarkStart w:id="41" w:name="_Toc231942737"/>
      <w:r w:rsidRPr="001349EC">
        <w:rPr>
          <w:rFonts w:cs="Times New Roman"/>
          <w:szCs w:val="26"/>
        </w:rPr>
        <w:t>2.8</w:t>
      </w:r>
      <w:r w:rsidR="00133E77" w:rsidRPr="001349EC">
        <w:rPr>
          <w:rFonts w:cs="Times New Roman"/>
          <w:szCs w:val="26"/>
        </w:rPr>
        <w:t>.3. Quy trình hoạt động</w:t>
      </w:r>
      <w:bookmarkEnd w:id="41"/>
    </w:p>
    <w:p w14:paraId="7245287E" w14:textId="74D2E9E0" w:rsidR="00133E77" w:rsidRPr="001263D3" w:rsidRDefault="00CA4DA3" w:rsidP="00CA4DA3">
      <w:pPr>
        <w:pStyle w:val="noidung"/>
      </w:pPr>
      <w:r>
        <w:t xml:space="preserve">1. </w:t>
      </w:r>
      <w:r w:rsidR="00133E77" w:rsidRPr="001263D3">
        <w:t xml:space="preserve">Người dùng gửi yêu cầu. </w:t>
      </w:r>
    </w:p>
    <w:p w14:paraId="622F5D89" w14:textId="368894AC" w:rsidR="00133E77" w:rsidRPr="001263D3" w:rsidRDefault="00CA4DA3" w:rsidP="00CA4DA3">
      <w:pPr>
        <w:pStyle w:val="noidung"/>
      </w:pPr>
      <w:r>
        <w:t xml:space="preserve">2. </w:t>
      </w:r>
      <w:r w:rsidR="00133E77" w:rsidRPr="001263D3">
        <w:t xml:space="preserve">Server nhận yêu cầu. </w:t>
      </w:r>
    </w:p>
    <w:p w14:paraId="4E244309" w14:textId="135557EA" w:rsidR="00133E77" w:rsidRPr="001263D3" w:rsidRDefault="00CA4DA3" w:rsidP="00CA4DA3">
      <w:pPr>
        <w:pStyle w:val="noidung"/>
      </w:pPr>
      <w:r>
        <w:t xml:space="preserve">3. </w:t>
      </w:r>
      <w:r w:rsidR="00133E77" w:rsidRPr="001263D3">
        <w:t xml:space="preserve">Server xử lý dữ liệu. </w:t>
      </w:r>
    </w:p>
    <w:p w14:paraId="602C8A2F" w14:textId="22883E92" w:rsidR="00133E77" w:rsidRPr="001263D3" w:rsidRDefault="00CA4DA3" w:rsidP="00CA4DA3">
      <w:pPr>
        <w:pStyle w:val="noidung"/>
      </w:pPr>
      <w:r>
        <w:t xml:space="preserve">4. </w:t>
      </w:r>
      <w:r w:rsidR="00133E77" w:rsidRPr="001263D3">
        <w:t xml:space="preserve">Server trả kết quả. </w:t>
      </w:r>
    </w:p>
    <w:p w14:paraId="3FEE12C0" w14:textId="05ACD01F" w:rsidR="00133E77" w:rsidRPr="001263D3" w:rsidRDefault="00CA4DA3" w:rsidP="00CA4DA3">
      <w:pPr>
        <w:pStyle w:val="noidung"/>
      </w:pPr>
      <w:r>
        <w:t xml:space="preserve">5. </w:t>
      </w:r>
      <w:r w:rsidR="00133E77" w:rsidRPr="001263D3">
        <w:t xml:space="preserve">Trình duyệt hiển thị nội dung. </w:t>
      </w:r>
    </w:p>
    <w:p w14:paraId="2B521E5A" w14:textId="3C129DEB" w:rsidR="00133E77" w:rsidRPr="001263D3" w:rsidRDefault="00EE7D48" w:rsidP="00D900BA">
      <w:pPr>
        <w:pStyle w:val="Heading2"/>
        <w:numPr>
          <w:ilvl w:val="0"/>
          <w:numId w:val="0"/>
        </w:numPr>
        <w:rPr>
          <w:szCs w:val="28"/>
        </w:rPr>
      </w:pPr>
      <w:bookmarkStart w:id="42" w:name="_Toc231942738"/>
      <w:r w:rsidRPr="001263D3">
        <w:rPr>
          <w:szCs w:val="28"/>
        </w:rPr>
        <w:t>2</w:t>
      </w:r>
      <w:r w:rsidR="00133E77" w:rsidRPr="001263D3">
        <w:rPr>
          <w:szCs w:val="28"/>
        </w:rPr>
        <w:t>.</w:t>
      </w:r>
      <w:r w:rsidRPr="001263D3">
        <w:rPr>
          <w:szCs w:val="28"/>
        </w:rPr>
        <w:t>9</w:t>
      </w:r>
      <w:r w:rsidR="00133E77" w:rsidRPr="001263D3">
        <w:rPr>
          <w:szCs w:val="28"/>
        </w:rPr>
        <w:t>. Web Hosting và Domain</w:t>
      </w:r>
      <w:bookmarkEnd w:id="42"/>
    </w:p>
    <w:p w14:paraId="08632AEE" w14:textId="01D17845" w:rsidR="00133E77" w:rsidRPr="001349EC" w:rsidRDefault="00EE7D48" w:rsidP="00D900BA">
      <w:pPr>
        <w:pStyle w:val="Heading3"/>
        <w:numPr>
          <w:ilvl w:val="0"/>
          <w:numId w:val="0"/>
        </w:numPr>
        <w:rPr>
          <w:rFonts w:cs="Times New Roman"/>
          <w:szCs w:val="26"/>
        </w:rPr>
      </w:pPr>
      <w:bookmarkStart w:id="43" w:name="_Toc231942739"/>
      <w:r w:rsidRPr="001349EC">
        <w:rPr>
          <w:rFonts w:cs="Times New Roman"/>
          <w:szCs w:val="26"/>
        </w:rPr>
        <w:t>2.9</w:t>
      </w:r>
      <w:r w:rsidR="00133E77" w:rsidRPr="001349EC">
        <w:rPr>
          <w:rFonts w:cs="Times New Roman"/>
          <w:szCs w:val="26"/>
        </w:rPr>
        <w:t>.1. Domain</w:t>
      </w:r>
      <w:bookmarkEnd w:id="43"/>
    </w:p>
    <w:p w14:paraId="5F72A3D5" w14:textId="77C98EA7" w:rsidR="00133E77" w:rsidRPr="001349EC" w:rsidRDefault="00EE7D48" w:rsidP="00D900BA">
      <w:pPr>
        <w:pStyle w:val="Heading4"/>
        <w:numPr>
          <w:ilvl w:val="0"/>
          <w:numId w:val="0"/>
        </w:numPr>
        <w:rPr>
          <w:b w:val="0"/>
          <w:bCs w:val="0"/>
          <w:szCs w:val="26"/>
        </w:rPr>
      </w:pPr>
      <w:r w:rsidRPr="001349EC">
        <w:rPr>
          <w:b w:val="0"/>
          <w:bCs w:val="0"/>
          <w:szCs w:val="26"/>
        </w:rPr>
        <w:t>2.9</w:t>
      </w:r>
      <w:r w:rsidR="00133E77" w:rsidRPr="001349EC">
        <w:rPr>
          <w:b w:val="0"/>
          <w:bCs w:val="0"/>
          <w:szCs w:val="26"/>
        </w:rPr>
        <w:t>.1.1. Khái niệm</w:t>
      </w:r>
    </w:p>
    <w:p w14:paraId="06B34720" w14:textId="77777777" w:rsidR="006B11AE" w:rsidRPr="001263D3" w:rsidRDefault="006B11AE" w:rsidP="00B7095B">
      <w:pPr>
        <w:pStyle w:val="noidung"/>
      </w:pPr>
      <w:r w:rsidRPr="001263D3">
        <w:rPr>
          <w:b/>
          <w:bCs/>
        </w:rPr>
        <w:t>Domain (tên miền)</w:t>
      </w:r>
      <w:r w:rsidRPr="001263D3">
        <w:t xml:space="preserve"> là địa chỉ của một website trên Internet, giúp người dùng truy cập website bằng tên dễ nhớ thay vì phải sử dụng địa chỉ IP dạng số.</w:t>
      </w:r>
    </w:p>
    <w:p w14:paraId="5145D2A0" w14:textId="31618EE2" w:rsidR="00133E77" w:rsidRPr="001263D3" w:rsidRDefault="00133E77" w:rsidP="00B7095B">
      <w:pPr>
        <w:pStyle w:val="noidung"/>
      </w:pPr>
      <w:r w:rsidRPr="001263D3">
        <w:t>Ví dụ:</w:t>
      </w:r>
    </w:p>
    <w:p w14:paraId="79EE30D2" w14:textId="50E4B858" w:rsidR="00133E77" w:rsidRPr="001263D3" w:rsidRDefault="00133E77" w:rsidP="00B7095B">
      <w:pPr>
        <w:pStyle w:val="noidung"/>
      </w:pPr>
      <w:r w:rsidRPr="001263D3">
        <w:t>google.com</w:t>
      </w:r>
      <w:r w:rsidR="00B7095B">
        <w:t xml:space="preserve">, </w:t>
      </w:r>
      <w:r w:rsidRPr="001263D3">
        <w:t xml:space="preserve">github.com </w:t>
      </w:r>
    </w:p>
    <w:p w14:paraId="41D3DD67" w14:textId="67C861E6" w:rsidR="00133E77" w:rsidRPr="001349EC" w:rsidRDefault="00EE7D48" w:rsidP="00D900BA">
      <w:pPr>
        <w:pStyle w:val="Heading3"/>
        <w:numPr>
          <w:ilvl w:val="0"/>
          <w:numId w:val="0"/>
        </w:numPr>
        <w:rPr>
          <w:rFonts w:cs="Times New Roman"/>
          <w:szCs w:val="26"/>
        </w:rPr>
      </w:pPr>
      <w:bookmarkStart w:id="44" w:name="_Toc231942740"/>
      <w:r w:rsidRPr="001349EC">
        <w:rPr>
          <w:rFonts w:cs="Times New Roman"/>
          <w:szCs w:val="26"/>
        </w:rPr>
        <w:lastRenderedPageBreak/>
        <w:t>2.9</w:t>
      </w:r>
      <w:r w:rsidR="00133E77" w:rsidRPr="001349EC">
        <w:rPr>
          <w:rFonts w:cs="Times New Roman"/>
          <w:szCs w:val="26"/>
        </w:rPr>
        <w:t>.2. Hosting</w:t>
      </w:r>
      <w:bookmarkEnd w:id="44"/>
    </w:p>
    <w:p w14:paraId="77E18EA8" w14:textId="51A46C6A" w:rsidR="00133E77" w:rsidRPr="001349EC" w:rsidRDefault="00EE7D48" w:rsidP="00D900BA">
      <w:pPr>
        <w:pStyle w:val="Heading4"/>
        <w:numPr>
          <w:ilvl w:val="0"/>
          <w:numId w:val="0"/>
        </w:numPr>
        <w:rPr>
          <w:b w:val="0"/>
          <w:bCs w:val="0"/>
          <w:szCs w:val="26"/>
        </w:rPr>
      </w:pPr>
      <w:r w:rsidRPr="001349EC">
        <w:rPr>
          <w:b w:val="0"/>
          <w:bCs w:val="0"/>
          <w:szCs w:val="26"/>
        </w:rPr>
        <w:t>2.9</w:t>
      </w:r>
      <w:r w:rsidR="00133E77" w:rsidRPr="001349EC">
        <w:rPr>
          <w:b w:val="0"/>
          <w:bCs w:val="0"/>
          <w:szCs w:val="26"/>
        </w:rPr>
        <w:t>.2.1. Khái niệm</w:t>
      </w:r>
    </w:p>
    <w:p w14:paraId="6E9E3354" w14:textId="77777777" w:rsidR="006B11AE" w:rsidRPr="001263D3" w:rsidRDefault="006B11AE" w:rsidP="00B7095B">
      <w:pPr>
        <w:pStyle w:val="noidung"/>
      </w:pPr>
      <w:r w:rsidRPr="001263D3">
        <w:rPr>
          <w:b/>
          <w:bCs/>
        </w:rPr>
        <w:t>Hosting</w:t>
      </w:r>
      <w:r w:rsidRPr="001263D3">
        <w:t xml:space="preserve"> là dịch vụ cung cấp không gian lưu trữ trên máy chủ (server) để chứa các tệp của website như HTML, CSS, JavaScript, hình ảnh, cơ sở dữ liệu,... giúp website có thể hoạt động và truy cập được qua Internet.</w:t>
      </w:r>
    </w:p>
    <w:p w14:paraId="3AF54218" w14:textId="4D57FCB3" w:rsidR="00133E77" w:rsidRPr="001349EC" w:rsidRDefault="00EE7D48" w:rsidP="00D900BA">
      <w:pPr>
        <w:pStyle w:val="Heading4"/>
        <w:numPr>
          <w:ilvl w:val="0"/>
          <w:numId w:val="0"/>
        </w:numPr>
        <w:rPr>
          <w:b w:val="0"/>
          <w:bCs w:val="0"/>
          <w:szCs w:val="26"/>
        </w:rPr>
      </w:pPr>
      <w:r w:rsidRPr="001349EC">
        <w:rPr>
          <w:b w:val="0"/>
          <w:bCs w:val="0"/>
          <w:szCs w:val="26"/>
        </w:rPr>
        <w:t>2.9</w:t>
      </w:r>
      <w:r w:rsidR="00133E77" w:rsidRPr="001349EC">
        <w:rPr>
          <w:b w:val="0"/>
          <w:bCs w:val="0"/>
          <w:szCs w:val="26"/>
        </w:rPr>
        <w:t>.2.2. Vai trò</w:t>
      </w:r>
    </w:p>
    <w:p w14:paraId="6DF55CE5" w14:textId="643D5205" w:rsidR="00133E77" w:rsidRPr="001263D3" w:rsidRDefault="00B7095B" w:rsidP="00B7095B">
      <w:pPr>
        <w:pStyle w:val="noidung"/>
      </w:pPr>
      <w:r>
        <w:t>-</w:t>
      </w:r>
      <w:r w:rsidR="00133E77" w:rsidRPr="001263D3">
        <w:t xml:space="preserve">Đảm bảo website hoạt động liên tục. </w:t>
      </w:r>
    </w:p>
    <w:p w14:paraId="78F9B6A6" w14:textId="1F806E86" w:rsidR="00133E77" w:rsidRPr="001263D3" w:rsidRDefault="00B7095B" w:rsidP="00B7095B">
      <w:pPr>
        <w:pStyle w:val="noidung"/>
      </w:pPr>
      <w:r>
        <w:t>-</w:t>
      </w:r>
      <w:r w:rsidR="00133E77" w:rsidRPr="001263D3">
        <w:t xml:space="preserve">Cung cấp không gian lưu trữ. </w:t>
      </w:r>
    </w:p>
    <w:p w14:paraId="355A77F6" w14:textId="1D1CC2F4" w:rsidR="00133E77" w:rsidRPr="001263D3" w:rsidRDefault="00B7095B" w:rsidP="00B7095B">
      <w:pPr>
        <w:pStyle w:val="noidung"/>
      </w:pPr>
      <w:r>
        <w:t>-</w:t>
      </w:r>
      <w:r w:rsidR="00133E77" w:rsidRPr="001263D3">
        <w:t xml:space="preserve">Kết nối Internet. </w:t>
      </w:r>
    </w:p>
    <w:p w14:paraId="0A4DCAFB" w14:textId="19A53A63" w:rsidR="00D85AE3" w:rsidRPr="001263D3" w:rsidRDefault="00EE7D48" w:rsidP="00D900BA">
      <w:pPr>
        <w:pStyle w:val="Heading2"/>
        <w:numPr>
          <w:ilvl w:val="0"/>
          <w:numId w:val="0"/>
        </w:numPr>
        <w:rPr>
          <w:szCs w:val="28"/>
        </w:rPr>
      </w:pPr>
      <w:bookmarkStart w:id="45" w:name="_Toc231942741"/>
      <w:r w:rsidRPr="001263D3">
        <w:rPr>
          <w:szCs w:val="28"/>
        </w:rPr>
        <w:t>2.10.</w:t>
      </w:r>
      <w:r w:rsidR="00D85AE3" w:rsidRPr="001263D3">
        <w:rPr>
          <w:szCs w:val="28"/>
        </w:rPr>
        <w:t xml:space="preserve"> Bootstrap</w:t>
      </w:r>
      <w:bookmarkEnd w:id="45"/>
    </w:p>
    <w:p w14:paraId="493AD3C4" w14:textId="7ED71FC9" w:rsidR="00D85AE3" w:rsidRPr="001349EC" w:rsidRDefault="00EE7D48" w:rsidP="00D900BA">
      <w:pPr>
        <w:pStyle w:val="Heading3"/>
        <w:numPr>
          <w:ilvl w:val="0"/>
          <w:numId w:val="0"/>
        </w:numPr>
        <w:rPr>
          <w:rFonts w:cs="Times New Roman"/>
          <w:szCs w:val="26"/>
        </w:rPr>
      </w:pPr>
      <w:bookmarkStart w:id="46" w:name="_Toc231942742"/>
      <w:r w:rsidRPr="001349EC">
        <w:rPr>
          <w:rFonts w:cs="Times New Roman"/>
          <w:szCs w:val="26"/>
        </w:rPr>
        <w:t>2.10</w:t>
      </w:r>
      <w:r w:rsidR="00D85AE3" w:rsidRPr="001349EC">
        <w:rPr>
          <w:rFonts w:cs="Times New Roman"/>
          <w:szCs w:val="26"/>
        </w:rPr>
        <w:t>.1</w:t>
      </w:r>
      <w:r w:rsidRPr="001349EC">
        <w:rPr>
          <w:rFonts w:cs="Times New Roman"/>
          <w:szCs w:val="26"/>
        </w:rPr>
        <w:t>.</w:t>
      </w:r>
      <w:r w:rsidR="00D85AE3" w:rsidRPr="001349EC">
        <w:rPr>
          <w:rFonts w:cs="Times New Roman"/>
          <w:szCs w:val="26"/>
        </w:rPr>
        <w:t xml:space="preserve"> Khái niệm Bootstrap</w:t>
      </w:r>
      <w:bookmarkEnd w:id="46"/>
    </w:p>
    <w:p w14:paraId="70DAF46C" w14:textId="77777777" w:rsidR="00D85AE3" w:rsidRPr="001263D3" w:rsidRDefault="00D85AE3" w:rsidP="00B7095B">
      <w:pPr>
        <w:pStyle w:val="noidung"/>
      </w:pPr>
      <w:r w:rsidRPr="001263D3">
        <w:t>Bootstrap là một framework mã nguồn mở được phát triển bởi Twitter nhằm hỗ trợ xây dựng giao diện website nhanh chóng và hiệu quả. Bootstrap cung cấp sẵn các thành phần giao diện (Components), hệ thống lưới (Grid System), các lớp tiện ích (Utility Classes) và nhiều hiệu ứng giao diện giúp lập trình viên giảm đáng kể thời gian thiết kế website [5].</w:t>
      </w:r>
    </w:p>
    <w:p w14:paraId="1ADFB47E" w14:textId="77777777" w:rsidR="00D85AE3" w:rsidRPr="001263D3" w:rsidRDefault="00D85AE3" w:rsidP="00B7095B">
      <w:pPr>
        <w:pStyle w:val="noidung"/>
      </w:pPr>
      <w:r w:rsidRPr="001263D3">
        <w:t>Bootstrap được xây dựng dựa trên HTML, CSS và JavaScript, cho phép tạo ra các giao diện hiện đại, trực quan và tương thích trên nhiều loại thiết bị khác nhau như máy tính, máy tính bảng và điện thoại thông minh [5].</w:t>
      </w:r>
    </w:p>
    <w:p w14:paraId="131C16ED" w14:textId="1DEB58A2" w:rsidR="00D85AE3" w:rsidRPr="001349EC" w:rsidRDefault="00EE7D48" w:rsidP="00D900BA">
      <w:pPr>
        <w:pStyle w:val="Heading3"/>
        <w:numPr>
          <w:ilvl w:val="0"/>
          <w:numId w:val="0"/>
        </w:numPr>
        <w:rPr>
          <w:rFonts w:cs="Times New Roman"/>
          <w:szCs w:val="26"/>
        </w:rPr>
      </w:pPr>
      <w:bookmarkStart w:id="47" w:name="_Toc231942743"/>
      <w:r w:rsidRPr="001349EC">
        <w:rPr>
          <w:rFonts w:cs="Times New Roman"/>
          <w:szCs w:val="26"/>
        </w:rPr>
        <w:t>2.10</w:t>
      </w:r>
      <w:r w:rsidR="00D85AE3" w:rsidRPr="001349EC">
        <w:rPr>
          <w:rFonts w:cs="Times New Roman"/>
          <w:szCs w:val="26"/>
        </w:rPr>
        <w:t>.2</w:t>
      </w:r>
      <w:r w:rsidRPr="001349EC">
        <w:rPr>
          <w:rFonts w:cs="Times New Roman"/>
          <w:szCs w:val="26"/>
        </w:rPr>
        <w:t>.</w:t>
      </w:r>
      <w:r w:rsidR="00D85AE3" w:rsidRPr="001349EC">
        <w:rPr>
          <w:rFonts w:cs="Times New Roman"/>
          <w:szCs w:val="26"/>
        </w:rPr>
        <w:t xml:space="preserve"> Đặc điểm của Bootstrap</w:t>
      </w:r>
      <w:bookmarkEnd w:id="47"/>
    </w:p>
    <w:p w14:paraId="37A82AB6" w14:textId="77777777" w:rsidR="00D85AE3" w:rsidRPr="001263D3" w:rsidRDefault="00D85AE3" w:rsidP="00B7095B">
      <w:pPr>
        <w:pStyle w:val="noidung"/>
      </w:pPr>
      <w:r w:rsidRPr="001263D3">
        <w:t>Bootstrap sở hữu nhiều ưu điểm nổi bật giúp nó trở thành một trong những framework giao diện phổ biến nhất hiện nay:</w:t>
      </w:r>
    </w:p>
    <w:p w14:paraId="497B4CD4" w14:textId="1494ADDD" w:rsidR="00D85AE3" w:rsidRPr="001263D3" w:rsidRDefault="00B7095B" w:rsidP="00B7095B">
      <w:pPr>
        <w:pStyle w:val="noidung"/>
      </w:pPr>
      <w:r>
        <w:t>-</w:t>
      </w:r>
      <w:r w:rsidR="00D85AE3" w:rsidRPr="001263D3">
        <w:t>Hỗ trợ thiết kế Responsive trên nhiều kích thước màn hình.</w:t>
      </w:r>
    </w:p>
    <w:p w14:paraId="1A3F2A26" w14:textId="26DEC2F7" w:rsidR="00D85AE3" w:rsidRPr="001263D3" w:rsidRDefault="00B7095B" w:rsidP="00B7095B">
      <w:pPr>
        <w:pStyle w:val="noidung"/>
      </w:pPr>
      <w:r>
        <w:t>-</w:t>
      </w:r>
      <w:r w:rsidR="00D85AE3" w:rsidRPr="001263D3">
        <w:t>Cung cấp hệ thống Grid System linh hoạt.</w:t>
      </w:r>
    </w:p>
    <w:p w14:paraId="0440B213" w14:textId="4AEA42BD" w:rsidR="00D85AE3" w:rsidRPr="001263D3" w:rsidRDefault="00B7095B" w:rsidP="00B7095B">
      <w:pPr>
        <w:pStyle w:val="noidung"/>
      </w:pPr>
      <w:r>
        <w:t>-</w:t>
      </w:r>
      <w:r w:rsidR="00D85AE3" w:rsidRPr="001263D3">
        <w:t>Có nhiều thành phần giao diện được thiết kế sẵn như Button, Card, Navbar, Modal, Form,...</w:t>
      </w:r>
    </w:p>
    <w:p w14:paraId="40FC3435" w14:textId="180F31AB" w:rsidR="00D85AE3" w:rsidRPr="001263D3" w:rsidRDefault="00B7095B" w:rsidP="00B7095B">
      <w:pPr>
        <w:pStyle w:val="noidung"/>
      </w:pPr>
      <w:r>
        <w:t>-</w:t>
      </w:r>
      <w:r w:rsidR="00D85AE3" w:rsidRPr="001263D3">
        <w:t>Dễ dàng tùy chỉnh màu sắc, kích thước và kiểu hiển thị.</w:t>
      </w:r>
    </w:p>
    <w:p w14:paraId="266B9CAA" w14:textId="19F11AE8" w:rsidR="00D85AE3" w:rsidRPr="001263D3" w:rsidRDefault="00B7095B" w:rsidP="00B7095B">
      <w:pPr>
        <w:pStyle w:val="noidung"/>
      </w:pPr>
      <w:r>
        <w:lastRenderedPageBreak/>
        <w:t>-</w:t>
      </w:r>
      <w:r w:rsidR="00D85AE3" w:rsidRPr="001263D3">
        <w:t>Tương thích với hầu hết các trình duyệt hiện đại.</w:t>
      </w:r>
    </w:p>
    <w:p w14:paraId="0965DD35" w14:textId="51A1E915" w:rsidR="00D85AE3" w:rsidRPr="001263D3" w:rsidRDefault="00B7095B" w:rsidP="00B7095B">
      <w:pPr>
        <w:pStyle w:val="noidung"/>
      </w:pPr>
      <w:r>
        <w:t>-</w:t>
      </w:r>
      <w:r w:rsidR="00D85AE3" w:rsidRPr="001263D3">
        <w:t>Giúp tiết kiệm thời gian phát triển giao diện.</w:t>
      </w:r>
    </w:p>
    <w:p w14:paraId="23E3FD9E" w14:textId="68B40701" w:rsidR="00D85AE3" w:rsidRPr="001349EC" w:rsidRDefault="00EE7D48" w:rsidP="00D900BA">
      <w:pPr>
        <w:pStyle w:val="Heading3"/>
        <w:numPr>
          <w:ilvl w:val="0"/>
          <w:numId w:val="0"/>
        </w:numPr>
        <w:rPr>
          <w:rFonts w:cs="Times New Roman"/>
          <w:szCs w:val="26"/>
        </w:rPr>
      </w:pPr>
      <w:bookmarkStart w:id="48" w:name="_Toc231942744"/>
      <w:r w:rsidRPr="001349EC">
        <w:rPr>
          <w:rFonts w:cs="Times New Roman"/>
          <w:szCs w:val="26"/>
        </w:rPr>
        <w:t>2.10</w:t>
      </w:r>
      <w:r w:rsidR="00D85AE3" w:rsidRPr="001349EC">
        <w:rPr>
          <w:rFonts w:cs="Times New Roman"/>
          <w:szCs w:val="26"/>
        </w:rPr>
        <w:t>.3</w:t>
      </w:r>
      <w:r w:rsidRPr="001349EC">
        <w:rPr>
          <w:rFonts w:cs="Times New Roman"/>
          <w:szCs w:val="26"/>
        </w:rPr>
        <w:t>.</w:t>
      </w:r>
      <w:r w:rsidR="00D85AE3" w:rsidRPr="001349EC">
        <w:rPr>
          <w:rFonts w:cs="Times New Roman"/>
          <w:szCs w:val="26"/>
        </w:rPr>
        <w:t xml:space="preserve"> Hệ thống lưới (Grid System)</w:t>
      </w:r>
      <w:bookmarkEnd w:id="48"/>
    </w:p>
    <w:p w14:paraId="7C85552F" w14:textId="77777777" w:rsidR="00D85AE3" w:rsidRPr="001263D3" w:rsidRDefault="00D85AE3" w:rsidP="00B7095B">
      <w:pPr>
        <w:pStyle w:val="noidung"/>
      </w:pPr>
      <w:r w:rsidRPr="001263D3">
        <w:t>Grid System là một trong những tính năng quan trọng nhất của Bootstrap. Hệ thống này chia giao diện thành 12 cột, cho phép lập trình viên dễ dàng bố trí các thành phần trên trang web theo nhiều kích thước màn hình khác nhau.</w:t>
      </w:r>
    </w:p>
    <w:p w14:paraId="2221F485" w14:textId="77777777" w:rsidR="00D85AE3" w:rsidRPr="001263D3" w:rsidRDefault="00D85AE3" w:rsidP="00B7095B">
      <w:pPr>
        <w:pStyle w:val="noidung"/>
      </w:pPr>
      <w:r w:rsidRPr="001263D3">
        <w:t>Bootstrap sử dụng các lớp như:</w:t>
      </w:r>
    </w:p>
    <w:p w14:paraId="0BAE6351" w14:textId="5AC5B23D" w:rsidR="00D85AE3" w:rsidRPr="001263D3" w:rsidRDefault="00B7095B" w:rsidP="00B7095B">
      <w:pPr>
        <w:pStyle w:val="noidung"/>
      </w:pPr>
      <w:r>
        <w:t>-</w:t>
      </w:r>
      <w:r w:rsidR="00D85AE3" w:rsidRPr="001263D3">
        <w:t>container</w:t>
      </w:r>
    </w:p>
    <w:p w14:paraId="3C24DB77" w14:textId="6D53A334" w:rsidR="00D85AE3" w:rsidRPr="001263D3" w:rsidRDefault="00B7095B" w:rsidP="00B7095B">
      <w:pPr>
        <w:pStyle w:val="noidung"/>
      </w:pPr>
      <w:r>
        <w:t>-</w:t>
      </w:r>
      <w:r w:rsidR="00D85AE3" w:rsidRPr="001263D3">
        <w:t>row</w:t>
      </w:r>
    </w:p>
    <w:p w14:paraId="6D04312E" w14:textId="3CA8ED6A" w:rsidR="00D85AE3" w:rsidRPr="001263D3" w:rsidRDefault="00B7095B" w:rsidP="00B7095B">
      <w:pPr>
        <w:pStyle w:val="noidung"/>
      </w:pPr>
      <w:r>
        <w:t>-</w:t>
      </w:r>
      <w:r w:rsidR="00D85AE3" w:rsidRPr="001263D3">
        <w:t>col</w:t>
      </w:r>
    </w:p>
    <w:p w14:paraId="54DFA074" w14:textId="37A8C829" w:rsidR="00D85AE3" w:rsidRPr="001263D3" w:rsidRDefault="00B7095B" w:rsidP="00B7095B">
      <w:pPr>
        <w:pStyle w:val="noidung"/>
      </w:pPr>
      <w:r>
        <w:t>-</w:t>
      </w:r>
      <w:r w:rsidR="00D85AE3" w:rsidRPr="001263D3">
        <w:t>col-md-6</w:t>
      </w:r>
    </w:p>
    <w:p w14:paraId="221B6DF7" w14:textId="61139FC3" w:rsidR="00D85AE3" w:rsidRPr="001263D3" w:rsidRDefault="00B7095B" w:rsidP="00B7095B">
      <w:pPr>
        <w:pStyle w:val="noidung"/>
      </w:pPr>
      <w:r>
        <w:t>-</w:t>
      </w:r>
      <w:r w:rsidR="00D85AE3" w:rsidRPr="001263D3">
        <w:t>col-lg-4</w:t>
      </w:r>
    </w:p>
    <w:p w14:paraId="11565ED2" w14:textId="20995B0C" w:rsidR="00D85AE3" w:rsidRPr="001263D3" w:rsidRDefault="00B7095B" w:rsidP="00B7095B">
      <w:pPr>
        <w:pStyle w:val="noidung"/>
      </w:pPr>
      <w:r>
        <w:t>Đ</w:t>
      </w:r>
      <w:r w:rsidR="00D85AE3" w:rsidRPr="001263D3">
        <w:t>ể xây dựng bố cục giao diện. Nhờ đó, website có thể tự động điều chỉnh cách hiển thị phù hợp với từng thiết bị mà không cần viết quá nhiều mã CSS.</w:t>
      </w:r>
    </w:p>
    <w:p w14:paraId="398059B5" w14:textId="30850F35" w:rsidR="00D85AE3" w:rsidRPr="001349EC" w:rsidRDefault="00EE7D48" w:rsidP="00D900BA">
      <w:pPr>
        <w:pStyle w:val="Heading3"/>
        <w:numPr>
          <w:ilvl w:val="0"/>
          <w:numId w:val="0"/>
        </w:numPr>
        <w:rPr>
          <w:rFonts w:cs="Times New Roman"/>
          <w:szCs w:val="26"/>
        </w:rPr>
      </w:pPr>
      <w:bookmarkStart w:id="49" w:name="_Toc231942745"/>
      <w:r w:rsidRPr="001349EC">
        <w:rPr>
          <w:rFonts w:cs="Times New Roman"/>
          <w:szCs w:val="26"/>
        </w:rPr>
        <w:t>2.10</w:t>
      </w:r>
      <w:r w:rsidR="00D85AE3" w:rsidRPr="001349EC">
        <w:rPr>
          <w:rFonts w:cs="Times New Roman"/>
          <w:szCs w:val="26"/>
        </w:rPr>
        <w:t>.4</w:t>
      </w:r>
      <w:r w:rsidRPr="001349EC">
        <w:rPr>
          <w:rFonts w:cs="Times New Roman"/>
          <w:szCs w:val="26"/>
        </w:rPr>
        <w:t>.</w:t>
      </w:r>
      <w:r w:rsidR="00D85AE3" w:rsidRPr="001349EC">
        <w:rPr>
          <w:rFonts w:cs="Times New Roman"/>
          <w:szCs w:val="26"/>
        </w:rPr>
        <w:t xml:space="preserve"> Ứng dụng của Bootstrap trong đề tài</w:t>
      </w:r>
      <w:bookmarkEnd w:id="49"/>
    </w:p>
    <w:p w14:paraId="0BFE502C" w14:textId="77777777" w:rsidR="00D85AE3" w:rsidRPr="001263D3" w:rsidRDefault="00D85AE3" w:rsidP="00755205">
      <w:pPr>
        <w:pStyle w:val="noidung"/>
      </w:pPr>
      <w:r w:rsidRPr="001263D3">
        <w:t>Trong đề tài xây dựng website "Tiệm Ăn Vặt Tuổi Thơ", Bootstrap được sử dụng để hỗ trợ thiết kế giao diện, bố trí các thành phần nội dung và tối ưu khả năng hiển thị trên nhiều loại thiết bị.</w:t>
      </w:r>
    </w:p>
    <w:p w14:paraId="36564C2D" w14:textId="77777777" w:rsidR="00D85AE3" w:rsidRPr="001263D3" w:rsidRDefault="00D85AE3" w:rsidP="00755205">
      <w:pPr>
        <w:pStyle w:val="noidung"/>
      </w:pPr>
      <w:r w:rsidRPr="001263D3">
        <w:t>Một số thành phần của Bootstrap được áp dụng trong website bao gồm:</w:t>
      </w:r>
    </w:p>
    <w:p w14:paraId="27B529EC" w14:textId="0C99EAB4" w:rsidR="00D85AE3" w:rsidRPr="001263D3" w:rsidRDefault="00755205" w:rsidP="00755205">
      <w:pPr>
        <w:pStyle w:val="noidung"/>
      </w:pPr>
      <w:r>
        <w:t>-</w:t>
      </w:r>
      <w:r w:rsidR="00D85AE3" w:rsidRPr="001263D3">
        <w:t>Hệ thống Grid để sắp xếp bố cục sản phẩm.</w:t>
      </w:r>
    </w:p>
    <w:p w14:paraId="6C1618D3" w14:textId="07CDB653" w:rsidR="00D85AE3" w:rsidRPr="001263D3" w:rsidRDefault="00755205" w:rsidP="00755205">
      <w:pPr>
        <w:pStyle w:val="noidung"/>
      </w:pPr>
      <w:r>
        <w:t>-</w:t>
      </w:r>
      <w:r w:rsidR="00D85AE3" w:rsidRPr="001263D3">
        <w:t>Button để tạo các nút chức năng.</w:t>
      </w:r>
    </w:p>
    <w:p w14:paraId="26C34B8B" w14:textId="79D84F73" w:rsidR="00D85AE3" w:rsidRPr="001263D3" w:rsidRDefault="00755205" w:rsidP="00755205">
      <w:pPr>
        <w:pStyle w:val="noidung"/>
      </w:pPr>
      <w:r>
        <w:t>-</w:t>
      </w:r>
      <w:r w:rsidR="00D85AE3" w:rsidRPr="001263D3">
        <w:t>Card để hiển thị thông tin sản phẩm.</w:t>
      </w:r>
    </w:p>
    <w:p w14:paraId="2D35D4C3" w14:textId="7A6CE74C" w:rsidR="00D85AE3" w:rsidRPr="001263D3" w:rsidRDefault="00755205" w:rsidP="00755205">
      <w:pPr>
        <w:pStyle w:val="noidung"/>
      </w:pPr>
      <w:r>
        <w:t>-</w:t>
      </w:r>
      <w:r w:rsidR="00D85AE3" w:rsidRPr="001263D3">
        <w:t>Form để xây dựng giao diện liên hệ.</w:t>
      </w:r>
    </w:p>
    <w:p w14:paraId="052FF856" w14:textId="3EF24239" w:rsidR="00D85AE3" w:rsidRPr="001263D3" w:rsidRDefault="00755205" w:rsidP="00755205">
      <w:pPr>
        <w:pStyle w:val="noidung"/>
      </w:pPr>
      <w:r>
        <w:t>-</w:t>
      </w:r>
      <w:r w:rsidR="00D85AE3" w:rsidRPr="001263D3">
        <w:t>Utility Classes để căn lề, căn giữa và định dạng nội dung.</w:t>
      </w:r>
    </w:p>
    <w:p w14:paraId="331CD499" w14:textId="1B69CF24" w:rsidR="00D85AE3" w:rsidRPr="001263D3" w:rsidRDefault="00D85AE3" w:rsidP="00755205">
      <w:pPr>
        <w:pStyle w:val="noidung"/>
      </w:pPr>
      <w:r w:rsidRPr="001263D3">
        <w:t>Việc sử dụng Bootstrap giúp giao diện website trở nên đồng nhất, dễ sử dụng và nâng cao trải nghiệm người dùng trong quá trình tương tác với hệ thống [5].</w:t>
      </w:r>
    </w:p>
    <w:p w14:paraId="6AB8EE15" w14:textId="27959F3C" w:rsidR="00133E77" w:rsidRPr="001263D3" w:rsidRDefault="00EE7D48" w:rsidP="00D900BA">
      <w:pPr>
        <w:pStyle w:val="Heading2"/>
        <w:numPr>
          <w:ilvl w:val="0"/>
          <w:numId w:val="0"/>
        </w:numPr>
        <w:rPr>
          <w:szCs w:val="28"/>
        </w:rPr>
      </w:pPr>
      <w:bookmarkStart w:id="50" w:name="_Toc231942746"/>
      <w:r w:rsidRPr="001263D3">
        <w:rPr>
          <w:szCs w:val="28"/>
        </w:rPr>
        <w:lastRenderedPageBreak/>
        <w:t>2</w:t>
      </w:r>
      <w:r w:rsidR="00133E77" w:rsidRPr="001263D3">
        <w:rPr>
          <w:szCs w:val="28"/>
        </w:rPr>
        <w:t>.</w:t>
      </w:r>
      <w:r w:rsidRPr="001263D3">
        <w:rPr>
          <w:szCs w:val="28"/>
        </w:rPr>
        <w:t>11</w:t>
      </w:r>
      <w:r w:rsidR="00133E77" w:rsidRPr="001263D3">
        <w:rPr>
          <w:szCs w:val="28"/>
        </w:rPr>
        <w:t>. Git và GitHub trong phát triển Web</w:t>
      </w:r>
      <w:bookmarkEnd w:id="50"/>
    </w:p>
    <w:p w14:paraId="6FE8CC5E" w14:textId="4F396A9C" w:rsidR="006B11AE" w:rsidRPr="001349EC" w:rsidRDefault="00EE7D48" w:rsidP="00D900BA">
      <w:pPr>
        <w:pStyle w:val="Heading3"/>
        <w:numPr>
          <w:ilvl w:val="0"/>
          <w:numId w:val="0"/>
        </w:numPr>
        <w:rPr>
          <w:rFonts w:cs="Times New Roman"/>
          <w:szCs w:val="26"/>
        </w:rPr>
      </w:pPr>
      <w:bookmarkStart w:id="51" w:name="_Toc231942747"/>
      <w:r w:rsidRPr="001349EC">
        <w:rPr>
          <w:rFonts w:cs="Times New Roman"/>
          <w:szCs w:val="26"/>
        </w:rPr>
        <w:t>2.11</w:t>
      </w:r>
      <w:r w:rsidR="00133E77" w:rsidRPr="001349EC">
        <w:rPr>
          <w:rFonts w:cs="Times New Roman"/>
          <w:szCs w:val="26"/>
        </w:rPr>
        <w:t>.1. Git</w:t>
      </w:r>
      <w:bookmarkEnd w:id="51"/>
    </w:p>
    <w:p w14:paraId="39461980" w14:textId="3AEA538E" w:rsidR="00133E77" w:rsidRPr="001349EC" w:rsidRDefault="00EE7D48" w:rsidP="00D900BA">
      <w:pPr>
        <w:pStyle w:val="Heading4"/>
        <w:numPr>
          <w:ilvl w:val="0"/>
          <w:numId w:val="0"/>
        </w:numPr>
        <w:rPr>
          <w:b w:val="0"/>
          <w:bCs w:val="0"/>
          <w:szCs w:val="26"/>
        </w:rPr>
      </w:pPr>
      <w:r w:rsidRPr="001349EC">
        <w:rPr>
          <w:b w:val="0"/>
          <w:bCs w:val="0"/>
          <w:szCs w:val="26"/>
        </w:rPr>
        <w:t>2.11.</w:t>
      </w:r>
      <w:r w:rsidR="00133E77" w:rsidRPr="001349EC">
        <w:rPr>
          <w:b w:val="0"/>
          <w:bCs w:val="0"/>
          <w:szCs w:val="26"/>
        </w:rPr>
        <w:t>1.1. Khái niệm</w:t>
      </w:r>
    </w:p>
    <w:p w14:paraId="66206CB7" w14:textId="0DE0E5BD" w:rsidR="006B11AE" w:rsidRPr="001263D3" w:rsidRDefault="006B11AE" w:rsidP="00755205">
      <w:pPr>
        <w:pStyle w:val="noidung"/>
      </w:pPr>
      <w:r w:rsidRPr="001263D3">
        <w:rPr>
          <w:b/>
          <w:bCs/>
        </w:rPr>
        <w:t>Git</w:t>
      </w:r>
      <w:r w:rsidRPr="001263D3">
        <w:t xml:space="preserve"> là một hệ thống quản lý phiên bản (Version Control System - VCS) được dùng để theo dõi các thay đổi trong mã nguồn và hỗ trợ nhiều người cùng làm việc trên một dự án.</w:t>
      </w:r>
    </w:p>
    <w:p w14:paraId="175719AD" w14:textId="341EA11E" w:rsidR="00133E77" w:rsidRPr="001349EC" w:rsidRDefault="00EE7D48" w:rsidP="00D900BA">
      <w:pPr>
        <w:pStyle w:val="Heading4"/>
        <w:numPr>
          <w:ilvl w:val="0"/>
          <w:numId w:val="0"/>
        </w:numPr>
        <w:rPr>
          <w:b w:val="0"/>
          <w:bCs w:val="0"/>
          <w:szCs w:val="26"/>
        </w:rPr>
      </w:pPr>
      <w:r w:rsidRPr="001349EC">
        <w:rPr>
          <w:b w:val="0"/>
          <w:bCs w:val="0"/>
          <w:szCs w:val="26"/>
        </w:rPr>
        <w:t>2.11</w:t>
      </w:r>
      <w:r w:rsidR="00133E77" w:rsidRPr="001349EC">
        <w:rPr>
          <w:b w:val="0"/>
          <w:bCs w:val="0"/>
          <w:szCs w:val="26"/>
        </w:rPr>
        <w:t>.1.2. Chức năng</w:t>
      </w:r>
    </w:p>
    <w:p w14:paraId="0380BC39" w14:textId="45C078E0" w:rsidR="00133E77" w:rsidRPr="001263D3" w:rsidRDefault="00755205" w:rsidP="00755205">
      <w:pPr>
        <w:pStyle w:val="noidung"/>
      </w:pPr>
      <w:r>
        <w:t>-</w:t>
      </w:r>
      <w:r w:rsidR="00133E77" w:rsidRPr="001263D3">
        <w:t xml:space="preserve">Lưu lịch sử thay đổi. </w:t>
      </w:r>
    </w:p>
    <w:p w14:paraId="7CC176EC" w14:textId="03E9F415" w:rsidR="00133E77" w:rsidRPr="001263D3" w:rsidRDefault="00755205" w:rsidP="00755205">
      <w:pPr>
        <w:pStyle w:val="noidung"/>
      </w:pPr>
      <w:r>
        <w:t>-</w:t>
      </w:r>
      <w:r w:rsidR="00133E77" w:rsidRPr="001263D3">
        <w:t xml:space="preserve">Quản lý phiên bản. </w:t>
      </w:r>
    </w:p>
    <w:p w14:paraId="3A7B7A3C" w14:textId="414580C7" w:rsidR="006B11AE" w:rsidRPr="001263D3" w:rsidRDefault="00755205" w:rsidP="00755205">
      <w:pPr>
        <w:pStyle w:val="noidung"/>
      </w:pPr>
      <w:r>
        <w:t>-</w:t>
      </w:r>
      <w:r w:rsidR="00133E77" w:rsidRPr="001263D3">
        <w:t xml:space="preserve">Hỗ trợ làm việc nhóm. </w:t>
      </w:r>
    </w:p>
    <w:p w14:paraId="7C2F70F3" w14:textId="2A5B91C0" w:rsidR="00133E77" w:rsidRPr="001349EC" w:rsidRDefault="00EE7D48" w:rsidP="00D900BA">
      <w:pPr>
        <w:pStyle w:val="Heading3"/>
        <w:numPr>
          <w:ilvl w:val="0"/>
          <w:numId w:val="0"/>
        </w:numPr>
        <w:rPr>
          <w:rFonts w:cs="Times New Roman"/>
          <w:szCs w:val="26"/>
        </w:rPr>
      </w:pPr>
      <w:bookmarkStart w:id="52" w:name="_Toc231942748"/>
      <w:r w:rsidRPr="001349EC">
        <w:rPr>
          <w:rFonts w:cs="Times New Roman"/>
          <w:szCs w:val="26"/>
        </w:rPr>
        <w:t>2.11</w:t>
      </w:r>
      <w:r w:rsidR="00133E77" w:rsidRPr="001349EC">
        <w:rPr>
          <w:rFonts w:cs="Times New Roman"/>
          <w:szCs w:val="26"/>
        </w:rPr>
        <w:t>.2. GitHub</w:t>
      </w:r>
      <w:bookmarkEnd w:id="52"/>
    </w:p>
    <w:p w14:paraId="430D0247" w14:textId="2DC8FCD4" w:rsidR="00133E77" w:rsidRPr="001349EC" w:rsidRDefault="00EE7D48" w:rsidP="00D900BA">
      <w:pPr>
        <w:pStyle w:val="Heading4"/>
        <w:numPr>
          <w:ilvl w:val="0"/>
          <w:numId w:val="0"/>
        </w:numPr>
        <w:rPr>
          <w:b w:val="0"/>
          <w:bCs w:val="0"/>
          <w:szCs w:val="26"/>
        </w:rPr>
      </w:pPr>
      <w:r w:rsidRPr="001349EC">
        <w:rPr>
          <w:b w:val="0"/>
          <w:bCs w:val="0"/>
          <w:szCs w:val="26"/>
        </w:rPr>
        <w:t>2.11</w:t>
      </w:r>
      <w:r w:rsidR="00133E77" w:rsidRPr="001349EC">
        <w:rPr>
          <w:b w:val="0"/>
          <w:bCs w:val="0"/>
          <w:szCs w:val="26"/>
        </w:rPr>
        <w:t>.2.1. Khái niệm</w:t>
      </w:r>
    </w:p>
    <w:p w14:paraId="13810A18" w14:textId="77777777" w:rsidR="006B11AE" w:rsidRPr="001263D3" w:rsidRDefault="006B11AE" w:rsidP="00755205">
      <w:pPr>
        <w:pStyle w:val="noidung"/>
      </w:pPr>
      <w:r w:rsidRPr="001263D3">
        <w:rPr>
          <w:b/>
          <w:bCs/>
        </w:rPr>
        <w:t>GitHub</w:t>
      </w:r>
      <w:r w:rsidRPr="001263D3">
        <w:t xml:space="preserve"> là một nền tảng lưu trữ mã nguồn trực tuyến dựa trên Git, cho phép lập trình viên quản lý, chia sẻ và cộng tác phát triển các dự án phần mềm thông qua Internet.</w:t>
      </w:r>
    </w:p>
    <w:p w14:paraId="2D988BC4" w14:textId="6F8089F5" w:rsidR="00133E77" w:rsidRPr="001349EC" w:rsidRDefault="00EE7D48" w:rsidP="00D900BA">
      <w:pPr>
        <w:pStyle w:val="Heading4"/>
        <w:numPr>
          <w:ilvl w:val="0"/>
          <w:numId w:val="0"/>
        </w:numPr>
        <w:rPr>
          <w:b w:val="0"/>
          <w:bCs w:val="0"/>
          <w:szCs w:val="26"/>
        </w:rPr>
      </w:pPr>
      <w:r w:rsidRPr="001349EC">
        <w:rPr>
          <w:b w:val="0"/>
          <w:bCs w:val="0"/>
          <w:szCs w:val="26"/>
        </w:rPr>
        <w:t>2.11</w:t>
      </w:r>
      <w:r w:rsidR="00133E77" w:rsidRPr="001349EC">
        <w:rPr>
          <w:b w:val="0"/>
          <w:bCs w:val="0"/>
          <w:szCs w:val="26"/>
        </w:rPr>
        <w:t>.2.2. Lợi ích</w:t>
      </w:r>
    </w:p>
    <w:p w14:paraId="5036A682" w14:textId="52026D8A" w:rsidR="00133E77" w:rsidRPr="001263D3" w:rsidRDefault="00755205" w:rsidP="00755205">
      <w:pPr>
        <w:pStyle w:val="noidung"/>
      </w:pPr>
      <w:r>
        <w:t>-</w:t>
      </w:r>
      <w:r w:rsidR="00133E77" w:rsidRPr="001263D3">
        <w:t xml:space="preserve">Lưu trữ dự án. </w:t>
      </w:r>
    </w:p>
    <w:p w14:paraId="5B9EADEE" w14:textId="42312FE2" w:rsidR="00133E77" w:rsidRPr="001263D3" w:rsidRDefault="00755205" w:rsidP="00755205">
      <w:pPr>
        <w:pStyle w:val="noidung"/>
      </w:pPr>
      <w:r>
        <w:t>-</w:t>
      </w:r>
      <w:r w:rsidR="00133E77" w:rsidRPr="001263D3">
        <w:t xml:space="preserve">Chia sẻ mã nguồn. </w:t>
      </w:r>
    </w:p>
    <w:p w14:paraId="71836218" w14:textId="7406C864" w:rsidR="00133E77" w:rsidRPr="001263D3" w:rsidRDefault="00755205" w:rsidP="00755205">
      <w:pPr>
        <w:pStyle w:val="noidung"/>
      </w:pPr>
      <w:r>
        <w:t>-</w:t>
      </w:r>
      <w:r w:rsidR="00133E77" w:rsidRPr="001263D3">
        <w:t xml:space="preserve">Quản lý nhóm phát triển. </w:t>
      </w:r>
    </w:p>
    <w:p w14:paraId="58571C5E" w14:textId="4342959F" w:rsidR="00133E77" w:rsidRPr="001263D3" w:rsidRDefault="00755205" w:rsidP="00755205">
      <w:pPr>
        <w:pStyle w:val="noidung"/>
      </w:pPr>
      <w:r>
        <w:t>-</w:t>
      </w:r>
      <w:r w:rsidR="00133E77" w:rsidRPr="001263D3">
        <w:t xml:space="preserve">Triển khai website bằng GitHub Pages. </w:t>
      </w:r>
    </w:p>
    <w:p w14:paraId="20E8207C" w14:textId="0279305F" w:rsidR="00133E77" w:rsidRPr="001349EC" w:rsidRDefault="00EE7D48" w:rsidP="00D900BA">
      <w:pPr>
        <w:pStyle w:val="Heading3"/>
        <w:numPr>
          <w:ilvl w:val="0"/>
          <w:numId w:val="0"/>
        </w:numPr>
        <w:rPr>
          <w:rFonts w:cs="Times New Roman"/>
          <w:szCs w:val="26"/>
        </w:rPr>
      </w:pPr>
      <w:bookmarkStart w:id="53" w:name="_Toc231942749"/>
      <w:r w:rsidRPr="001349EC">
        <w:rPr>
          <w:rFonts w:cs="Times New Roman"/>
          <w:szCs w:val="26"/>
        </w:rPr>
        <w:t>2.11</w:t>
      </w:r>
      <w:r w:rsidR="00133E77" w:rsidRPr="001349EC">
        <w:rPr>
          <w:rFonts w:cs="Times New Roman"/>
          <w:szCs w:val="26"/>
        </w:rPr>
        <w:t>.3. Một số lệnh Git cơ bản</w:t>
      </w:r>
      <w:bookmarkEnd w:id="53"/>
    </w:p>
    <w:p w14:paraId="23E623C7" w14:textId="205A04D6" w:rsidR="00210A35" w:rsidRPr="001263D3" w:rsidRDefault="00133E77" w:rsidP="00755205">
      <w:pPr>
        <w:pStyle w:val="manguon"/>
        <w:ind w:firstLine="0"/>
      </w:pPr>
      <w:r w:rsidRPr="001263D3">
        <w:t>git init</w:t>
      </w:r>
      <w:r w:rsidRPr="001263D3">
        <w:br/>
        <w:t>git clone</w:t>
      </w:r>
      <w:r w:rsidRPr="001263D3">
        <w:br/>
        <w:t>git add .</w:t>
      </w:r>
      <w:r w:rsidRPr="001263D3">
        <w:br/>
        <w:t>git commit -m "message"</w:t>
      </w:r>
      <w:r w:rsidRPr="001263D3">
        <w:br/>
        <w:t>git push</w:t>
      </w:r>
      <w:r w:rsidRPr="001263D3">
        <w:br/>
        <w:t>git pull</w:t>
      </w:r>
      <w:r w:rsidRPr="001263D3">
        <w:br/>
        <w:t>git status</w:t>
      </w:r>
    </w:p>
    <w:p w14:paraId="340020F6" w14:textId="52F016A2" w:rsidR="00133E77" w:rsidRPr="001263D3" w:rsidRDefault="00133E77" w:rsidP="00870D17">
      <w:pPr>
        <w:pStyle w:val="DEMUC"/>
      </w:pPr>
      <w:r w:rsidRPr="001263D3">
        <w:lastRenderedPageBreak/>
        <w:t xml:space="preserve">Kết luận chương </w:t>
      </w:r>
      <w:r w:rsidR="00067351">
        <w:t>2</w:t>
      </w:r>
    </w:p>
    <w:p w14:paraId="12B9A218" w14:textId="77777777" w:rsidR="00870D17" w:rsidRPr="00870D17" w:rsidRDefault="00870D17" w:rsidP="00870D17">
      <w:pPr>
        <w:pStyle w:val="noidung"/>
      </w:pPr>
      <w:r w:rsidRPr="00870D17">
        <w:t>Chương 2 đã trình bày những cơ sở lý thuyết quan trọng làm nền tảng cho việc phân tích, thiết kế và xây dựng website trong đề tài. Nội dung chương bao gồm tổng quan về website, cấu trúc và các thẻ cơ bản của HTML, các phương pháp định dạng giao diện bằng CSS, ngôn ngữ lập trình JavaScript cùng với DOM và các kỹ thuật xử lý sự kiện, thao tác nội dung và thuộc tính trên trang web.</w:t>
      </w:r>
    </w:p>
    <w:p w14:paraId="768C2B70" w14:textId="77777777" w:rsidR="00870D17" w:rsidRPr="00870D17" w:rsidRDefault="00870D17" w:rsidP="00870D17">
      <w:pPr>
        <w:pStyle w:val="noidung"/>
      </w:pPr>
      <w:r w:rsidRPr="00870D17">
        <w:t>Bên cạnh đó, chương còn giới thiệu các kiến thức về Responsive Web Design, mô hình Client–Server, hệ thống tên miền (Domain), dịch vụ lưu trữ (Hosting) và công cụ quản lý mã nguồn Git/GitHub. Đây đều là những công nghệ và công cụ được sử dụng phổ biến trong quá trình phát triển các ứng dụng web hiện đại.</w:t>
      </w:r>
    </w:p>
    <w:p w14:paraId="7A6B54C8" w14:textId="77777777" w:rsidR="00870D17" w:rsidRPr="00870D17" w:rsidRDefault="00870D17" w:rsidP="00870D17">
      <w:pPr>
        <w:pStyle w:val="noidung"/>
      </w:pPr>
      <w:r w:rsidRPr="00870D17">
        <w:t>Việc nghiên cứu và vận dụng các cơ sở lý thuyết trên không chỉ giúp xây dựng website hoạt động ổn định, có giao diện thân thiện và khả năng tương tác cao mà còn tạo điều kiện thuận lợi cho quá trình quản lý, bảo trì và phát triển hệ thống trong tương lai. Những kiến thức được trình bày trong chương này là nền tảng quan trọng để triển khai các nội dung phân tích, thiết kế và thực nghiệm được trình bày ở các chương tiếp theo của đề tài.</w:t>
      </w:r>
    </w:p>
    <w:p w14:paraId="44561D23" w14:textId="2879BA98" w:rsidR="00AE636C" w:rsidRPr="001263D3" w:rsidRDefault="00AE636C" w:rsidP="00E12A0C">
      <w:pPr>
        <w:rPr>
          <w:rFonts w:cs="Times New Roman"/>
          <w:szCs w:val="26"/>
        </w:rPr>
      </w:pPr>
      <w:r w:rsidRPr="001263D3">
        <w:rPr>
          <w:szCs w:val="26"/>
        </w:rPr>
        <w:br w:type="page"/>
      </w:r>
    </w:p>
    <w:p w14:paraId="36A8A7A0" w14:textId="34250957" w:rsidR="00314527" w:rsidRPr="001263D3" w:rsidRDefault="0035699F" w:rsidP="00700AEB">
      <w:pPr>
        <w:pStyle w:val="Heading1"/>
        <w:rPr>
          <w:szCs w:val="30"/>
        </w:rPr>
      </w:pPr>
      <w:bookmarkStart w:id="54" w:name="_Toc230160109"/>
      <w:bookmarkStart w:id="55" w:name="_Toc231942750"/>
      <w:r w:rsidRPr="001263D3">
        <w:rPr>
          <w:szCs w:val="30"/>
        </w:rPr>
        <w:lastRenderedPageBreak/>
        <w:t>Phân tích thiết kế hệ thống</w:t>
      </w:r>
      <w:bookmarkEnd w:id="54"/>
      <w:bookmarkEnd w:id="55"/>
    </w:p>
    <w:p w14:paraId="7F336BC7" w14:textId="26E1C375" w:rsidR="00D724C7" w:rsidRPr="001263D3" w:rsidRDefault="00D61E57" w:rsidP="00D61E57">
      <w:pPr>
        <w:pStyle w:val="Heading2"/>
        <w:numPr>
          <w:ilvl w:val="0"/>
          <w:numId w:val="0"/>
        </w:numPr>
        <w:rPr>
          <w:szCs w:val="28"/>
        </w:rPr>
      </w:pPr>
      <w:bookmarkStart w:id="56" w:name="_Toc230160110"/>
      <w:bookmarkStart w:id="57" w:name="_Toc231942751"/>
      <w:r w:rsidRPr="001263D3">
        <w:rPr>
          <w:szCs w:val="28"/>
        </w:rPr>
        <w:t xml:space="preserve">3.1. </w:t>
      </w:r>
      <w:r w:rsidR="00FD44BF" w:rsidRPr="001263D3">
        <w:rPr>
          <w:szCs w:val="28"/>
        </w:rPr>
        <w:t>Mô tả vấn đề</w:t>
      </w:r>
      <w:bookmarkEnd w:id="56"/>
      <w:bookmarkEnd w:id="57"/>
    </w:p>
    <w:p w14:paraId="07B8BA38" w14:textId="77777777" w:rsidR="00E12A0C" w:rsidRPr="001263D3" w:rsidRDefault="00E12A0C" w:rsidP="00870D17">
      <w:pPr>
        <w:pStyle w:val="noidung"/>
      </w:pPr>
      <w:r w:rsidRPr="001263D3">
        <w:t>Trong thời đại công nghệ thông tin phát triển mạnh mẽ, nhu cầu mua sắm trực tuyến ngày càng trở nên phổ biến. Bên cạnh các mặt hàng thiết yếu, các sản phẩm ăn vặt cũng được nhiều người quan tâm, đặc biệt là những món ăn gắn liền với tuổi thơ của nhiều thế hệ học sinh Việt Nam. Tuy nhiên, việc tìm kiếm thông tin về các sản phẩm ăn vặt truyền thống thường chưa được tổ chức một cách trực quan và thuận tiện.</w:t>
      </w:r>
    </w:p>
    <w:p w14:paraId="54CCABC4" w14:textId="12FBA529" w:rsidR="00E12A0C" w:rsidRPr="001263D3" w:rsidRDefault="00E12A0C" w:rsidP="00870D17">
      <w:pPr>
        <w:pStyle w:val="noidung"/>
      </w:pPr>
      <w:r w:rsidRPr="001263D3">
        <w:t xml:space="preserve">Xuất phát từ thực tế đó, website </w:t>
      </w:r>
      <w:r w:rsidR="00B9217E">
        <w:t>“</w:t>
      </w:r>
      <w:r w:rsidRPr="001263D3">
        <w:t>Tiệm Ăn Vặt Tuổi Thơ</w:t>
      </w:r>
      <w:r w:rsidR="00B9217E">
        <w:t>”</w:t>
      </w:r>
      <w:r w:rsidRPr="001263D3">
        <w:t xml:space="preserve"> được xây dựng nhằm mô phỏng một cửa hàng bán đồ ăn vặt trực tuyến. Hệ thống cho phép người dùng xem danh sách sản phẩm, tìm kiếm sản phẩm theo tên, lọc sản phẩm theo loại, xem thông tin chi tiết, thêm sản phẩm vào giỏ hàng và quản lý các sản phẩm đã chọn.</w:t>
      </w:r>
    </w:p>
    <w:p w14:paraId="4AE66B99" w14:textId="77777777" w:rsidR="00E12A0C" w:rsidRPr="001263D3" w:rsidRDefault="00E12A0C" w:rsidP="00870D17">
      <w:pPr>
        <w:pStyle w:val="noidung"/>
      </w:pPr>
      <w:r w:rsidRPr="001263D3">
        <w:t>Website không chỉ mang ý nghĩa thực hành các kiến thức về thiết kế web mà còn góp phần gợi nhớ những kỷ niệm tuổi thơ thông qua các món ăn quen thuộc như kẹo chỉ, kẹo kéo, kẹo bông gòn, mì trẻ em, bim bim cua, kem kí và xí muội.</w:t>
      </w:r>
    </w:p>
    <w:p w14:paraId="2798B400" w14:textId="3DD47771" w:rsidR="00E12A0C" w:rsidRPr="001263D3" w:rsidRDefault="00E12A0C" w:rsidP="00870D17">
      <w:pPr>
        <w:pStyle w:val="noidung"/>
      </w:pPr>
      <w:r w:rsidRPr="001263D3">
        <w:t>Hệ thống được phát triển bằng HTML, CSS và JavaScript nhằm tạo ra một môi trường mua sắm đơn giản, thân thiện và dễ sử dụng. Toàn bộ dữ liệu được quản lý phía client và sử dụng LocalStorage để lưu trữ giỏ hàng, giúp người dùng vẫn giữ được dữ liệu khi tải lại trang.</w:t>
      </w:r>
    </w:p>
    <w:p w14:paraId="72BABC82" w14:textId="10864309" w:rsidR="00D724C7" w:rsidRPr="001263D3" w:rsidRDefault="00D61E57" w:rsidP="00D61E57">
      <w:pPr>
        <w:pStyle w:val="Heading2"/>
        <w:numPr>
          <w:ilvl w:val="0"/>
          <w:numId w:val="0"/>
        </w:numPr>
        <w:rPr>
          <w:szCs w:val="28"/>
        </w:rPr>
      </w:pPr>
      <w:bookmarkStart w:id="58" w:name="_Toc230160111"/>
      <w:bookmarkStart w:id="59" w:name="_Toc231942752"/>
      <w:r w:rsidRPr="001263D3">
        <w:rPr>
          <w:szCs w:val="28"/>
          <w:highlight w:val="lightGray"/>
        </w:rPr>
        <w:t>3.2</w:t>
      </w:r>
      <w:r w:rsidR="00FC25B2" w:rsidRPr="001263D3">
        <w:rPr>
          <w:szCs w:val="28"/>
        </w:rPr>
        <w:t>.</w:t>
      </w:r>
      <w:r w:rsidRPr="001263D3">
        <w:rPr>
          <w:szCs w:val="28"/>
        </w:rPr>
        <w:t xml:space="preserve"> </w:t>
      </w:r>
      <w:r w:rsidR="00FD44BF" w:rsidRPr="001263D3">
        <w:rPr>
          <w:szCs w:val="28"/>
        </w:rPr>
        <w:t>Đặc tả yêu cầu hệ thống</w:t>
      </w:r>
      <w:bookmarkEnd w:id="58"/>
      <w:bookmarkEnd w:id="59"/>
    </w:p>
    <w:p w14:paraId="14667A05" w14:textId="48851E44" w:rsidR="001263D3" w:rsidRPr="003450E5" w:rsidRDefault="003450E5" w:rsidP="00870D17">
      <w:pPr>
        <w:pStyle w:val="noidung"/>
      </w:pPr>
      <w:r w:rsidRPr="003450E5">
        <w:t xml:space="preserve">Đối với website </w:t>
      </w:r>
      <w:r w:rsidR="00B9217E">
        <w:t>“</w:t>
      </w:r>
      <w:r w:rsidRPr="003450E5">
        <w:t>Tiệm Ăn Vặt Tuổi Thơ</w:t>
      </w:r>
      <w:r w:rsidR="00B9217E">
        <w:t>”</w:t>
      </w:r>
      <w:r w:rsidRPr="003450E5">
        <w:t>, các yêu cầu được xây dựng dựa trên nhu cầu sử dụng thực tế của người dùng, bao gồm các chức năng liên quan đến hiển thị sản phẩm, tìm kiếm sản phẩm, xem thông tin chi tiết, quản lý giỏ hàng và gửi thông tin liên hệ. Bên cạnh các yêu cầu chức năng, hệ thống còn phải đáp ứng các yêu cầu về giao diện, hiệu năng và khả năng sử dụng nhằm mang lại trải nghiệm thuận tiện và thân thiện cho người dùng.</w:t>
      </w:r>
      <w:r w:rsidR="00605A1C" w:rsidRPr="003450E5">
        <w:br w:type="page"/>
      </w:r>
    </w:p>
    <w:p w14:paraId="354BF788" w14:textId="77777777" w:rsidR="00F911DC" w:rsidRPr="001263D3" w:rsidRDefault="00F911DC" w:rsidP="00F911DC">
      <w:pPr>
        <w:rPr>
          <w:szCs w:val="26"/>
        </w:rPr>
      </w:pPr>
    </w:p>
    <w:p w14:paraId="02272DFA" w14:textId="5519104F" w:rsidR="00A35C15" w:rsidRPr="00BB75F6" w:rsidRDefault="00FC25B2" w:rsidP="00BB75F6">
      <w:pPr>
        <w:pStyle w:val="Heading3"/>
        <w:numPr>
          <w:ilvl w:val="0"/>
          <w:numId w:val="0"/>
        </w:numPr>
        <w:rPr>
          <w:rFonts w:cs="Times New Roman"/>
          <w:szCs w:val="26"/>
        </w:rPr>
      </w:pPr>
      <w:bookmarkStart w:id="60" w:name="_Toc230160112"/>
      <w:bookmarkStart w:id="61" w:name="_Toc231942753"/>
      <w:r w:rsidRPr="001349EC">
        <w:rPr>
          <w:rFonts w:cs="Times New Roman"/>
          <w:szCs w:val="26"/>
          <w:highlight w:val="lightGray"/>
        </w:rPr>
        <w:t>3.2.1</w:t>
      </w:r>
      <w:r w:rsidRPr="001349EC">
        <w:rPr>
          <w:rFonts w:cs="Times New Roman"/>
          <w:szCs w:val="26"/>
        </w:rPr>
        <w:t xml:space="preserve">. </w:t>
      </w:r>
      <w:r w:rsidR="00FD44BF" w:rsidRPr="001349EC">
        <w:rPr>
          <w:rFonts w:cs="Times New Roman"/>
          <w:szCs w:val="26"/>
        </w:rPr>
        <w:t>Yêu cầu chức năng</w:t>
      </w:r>
      <w:bookmarkEnd w:id="60"/>
      <w:bookmarkEnd w:id="61"/>
    </w:p>
    <w:p w14:paraId="065409B7" w14:textId="35E6EB00" w:rsidR="00BB75F6" w:rsidRDefault="00BB75F6" w:rsidP="00BB75F6">
      <w:pPr>
        <w:pStyle w:val="Caption"/>
        <w:keepNext/>
      </w:pPr>
    </w:p>
    <w:p w14:paraId="3CE7810B" w14:textId="3679E618" w:rsidR="000F7250" w:rsidRDefault="000F7250" w:rsidP="000F7250">
      <w:pPr>
        <w:pStyle w:val="Caption"/>
        <w:keepNext/>
      </w:pPr>
      <w:bookmarkStart w:id="62" w:name="_Toc231851041"/>
      <w:r>
        <w:t xml:space="preserve">Bảng </w:t>
      </w:r>
      <w:r w:rsidR="00450A10">
        <w:t>3.2.1</w:t>
      </w:r>
      <w:r>
        <w:t xml:space="preserve"> Danh sách các chức năng của hệ thống</w:t>
      </w:r>
      <w:bookmarkEnd w:id="62"/>
    </w:p>
    <w:tbl>
      <w:tblPr>
        <w:tblStyle w:val="myTable"/>
        <w:tblW w:w="0" w:type="auto"/>
        <w:tblLook w:val="04A0" w:firstRow="1" w:lastRow="0" w:firstColumn="1" w:lastColumn="0" w:noHBand="0" w:noVBand="1"/>
      </w:tblPr>
      <w:tblGrid>
        <w:gridCol w:w="709"/>
        <w:gridCol w:w="2239"/>
        <w:gridCol w:w="3801"/>
        <w:gridCol w:w="2019"/>
      </w:tblGrid>
      <w:tr w:rsidR="000F7250" w:rsidRPr="00B9217E" w14:paraId="029C372C" w14:textId="77777777" w:rsidTr="004C21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047A9" w14:textId="77777777" w:rsidR="000F7250" w:rsidRPr="00B9217E" w:rsidRDefault="000F7250" w:rsidP="0022036A">
            <w:pPr>
              <w:spacing w:before="100" w:beforeAutospacing="1" w:after="100" w:afterAutospacing="1"/>
              <w:rPr>
                <w:b w:val="0"/>
                <w:bCs/>
                <w:szCs w:val="26"/>
              </w:rPr>
            </w:pPr>
            <w:r w:rsidRPr="00B9217E">
              <w:rPr>
                <w:bCs/>
                <w:szCs w:val="26"/>
              </w:rPr>
              <w:t>STT</w:t>
            </w:r>
          </w:p>
        </w:tc>
        <w:tc>
          <w:tcPr>
            <w:tcW w:w="0" w:type="auto"/>
            <w:hideMark/>
          </w:tcPr>
          <w:p w14:paraId="5EE9ED4B" w14:textId="77777777" w:rsidR="000F7250" w:rsidRPr="00B9217E" w:rsidRDefault="000F7250" w:rsidP="0022036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b w:val="0"/>
                <w:bCs/>
                <w:szCs w:val="26"/>
              </w:rPr>
            </w:pPr>
            <w:r w:rsidRPr="00B9217E">
              <w:rPr>
                <w:bCs/>
                <w:szCs w:val="26"/>
              </w:rPr>
              <w:t>Chức năng</w:t>
            </w:r>
          </w:p>
        </w:tc>
        <w:tc>
          <w:tcPr>
            <w:tcW w:w="0" w:type="auto"/>
            <w:hideMark/>
          </w:tcPr>
          <w:p w14:paraId="4F413A5A" w14:textId="77777777" w:rsidR="000F7250" w:rsidRPr="00B9217E" w:rsidRDefault="000F7250" w:rsidP="0022036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b w:val="0"/>
                <w:bCs/>
                <w:szCs w:val="26"/>
              </w:rPr>
            </w:pPr>
            <w:r w:rsidRPr="00B9217E">
              <w:rPr>
                <w:bCs/>
                <w:szCs w:val="26"/>
              </w:rPr>
              <w:t>Mô tả chức năng</w:t>
            </w:r>
          </w:p>
        </w:tc>
        <w:tc>
          <w:tcPr>
            <w:tcW w:w="0" w:type="auto"/>
            <w:hideMark/>
          </w:tcPr>
          <w:p w14:paraId="14685BF3" w14:textId="77777777" w:rsidR="000F7250" w:rsidRPr="00B9217E" w:rsidRDefault="000F7250" w:rsidP="0022036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b w:val="0"/>
                <w:bCs/>
                <w:szCs w:val="26"/>
              </w:rPr>
            </w:pPr>
            <w:r w:rsidRPr="00B9217E">
              <w:rPr>
                <w:bCs/>
                <w:szCs w:val="26"/>
              </w:rPr>
              <w:t>Đối tượng sử dụng</w:t>
            </w:r>
          </w:p>
        </w:tc>
      </w:tr>
      <w:tr w:rsidR="000F7250" w:rsidRPr="00B9217E" w14:paraId="72F4701B" w14:textId="77777777" w:rsidTr="004C21B0">
        <w:tc>
          <w:tcPr>
            <w:cnfStyle w:val="001000000000" w:firstRow="0" w:lastRow="0" w:firstColumn="1" w:lastColumn="0" w:oddVBand="0" w:evenVBand="0" w:oddHBand="0" w:evenHBand="0" w:firstRowFirstColumn="0" w:firstRowLastColumn="0" w:lastRowFirstColumn="0" w:lastRowLastColumn="0"/>
            <w:tcW w:w="0" w:type="auto"/>
            <w:hideMark/>
          </w:tcPr>
          <w:p w14:paraId="3DFD47CF" w14:textId="77777777" w:rsidR="000F7250" w:rsidRPr="00B9217E" w:rsidRDefault="000F7250" w:rsidP="0022036A">
            <w:pPr>
              <w:spacing w:before="100" w:beforeAutospacing="1" w:after="100" w:afterAutospacing="1"/>
              <w:rPr>
                <w:szCs w:val="26"/>
              </w:rPr>
            </w:pPr>
            <w:r w:rsidRPr="00B9217E">
              <w:rPr>
                <w:szCs w:val="26"/>
              </w:rPr>
              <w:t>1</w:t>
            </w:r>
          </w:p>
        </w:tc>
        <w:tc>
          <w:tcPr>
            <w:tcW w:w="0" w:type="auto"/>
            <w:hideMark/>
          </w:tcPr>
          <w:p w14:paraId="38B8AC37"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Trang chủ</w:t>
            </w:r>
          </w:p>
        </w:tc>
        <w:tc>
          <w:tcPr>
            <w:tcW w:w="0" w:type="auto"/>
            <w:hideMark/>
          </w:tcPr>
          <w:p w14:paraId="1FB3868F"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Hiển thị thông tin giới thiệu website</w:t>
            </w:r>
          </w:p>
        </w:tc>
        <w:tc>
          <w:tcPr>
            <w:tcW w:w="0" w:type="auto"/>
            <w:hideMark/>
          </w:tcPr>
          <w:p w14:paraId="453DE7DA"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06BEDC73" w14:textId="77777777" w:rsidTr="004C21B0">
        <w:tc>
          <w:tcPr>
            <w:cnfStyle w:val="001000000000" w:firstRow="0" w:lastRow="0" w:firstColumn="1" w:lastColumn="0" w:oddVBand="0" w:evenVBand="0" w:oddHBand="0" w:evenHBand="0" w:firstRowFirstColumn="0" w:firstRowLastColumn="0" w:lastRowFirstColumn="0" w:lastRowLastColumn="0"/>
            <w:tcW w:w="0" w:type="auto"/>
            <w:hideMark/>
          </w:tcPr>
          <w:p w14:paraId="267DBAD0" w14:textId="77777777" w:rsidR="000F7250" w:rsidRPr="00B9217E" w:rsidRDefault="000F7250" w:rsidP="0022036A">
            <w:pPr>
              <w:spacing w:before="100" w:beforeAutospacing="1" w:after="100" w:afterAutospacing="1"/>
              <w:rPr>
                <w:szCs w:val="26"/>
              </w:rPr>
            </w:pPr>
            <w:r w:rsidRPr="00B9217E">
              <w:rPr>
                <w:szCs w:val="26"/>
              </w:rPr>
              <w:t>2</w:t>
            </w:r>
          </w:p>
        </w:tc>
        <w:tc>
          <w:tcPr>
            <w:tcW w:w="0" w:type="auto"/>
            <w:hideMark/>
          </w:tcPr>
          <w:p w14:paraId="407492E8"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Giới thiệu</w:t>
            </w:r>
          </w:p>
        </w:tc>
        <w:tc>
          <w:tcPr>
            <w:tcW w:w="0" w:type="auto"/>
            <w:hideMark/>
          </w:tcPr>
          <w:p w14:paraId="5334A3D9"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Cung cấp thông tin về cửa hàng</w:t>
            </w:r>
          </w:p>
        </w:tc>
        <w:tc>
          <w:tcPr>
            <w:tcW w:w="0" w:type="auto"/>
            <w:hideMark/>
          </w:tcPr>
          <w:p w14:paraId="257EA64F"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3D260855" w14:textId="77777777" w:rsidTr="004C21B0">
        <w:tc>
          <w:tcPr>
            <w:cnfStyle w:val="001000000000" w:firstRow="0" w:lastRow="0" w:firstColumn="1" w:lastColumn="0" w:oddVBand="0" w:evenVBand="0" w:oddHBand="0" w:evenHBand="0" w:firstRowFirstColumn="0" w:firstRowLastColumn="0" w:lastRowFirstColumn="0" w:lastRowLastColumn="0"/>
            <w:tcW w:w="0" w:type="auto"/>
            <w:hideMark/>
          </w:tcPr>
          <w:p w14:paraId="631BE0A5" w14:textId="77777777" w:rsidR="000F7250" w:rsidRPr="00B9217E" w:rsidRDefault="000F7250" w:rsidP="0022036A">
            <w:pPr>
              <w:spacing w:before="100" w:beforeAutospacing="1" w:after="100" w:afterAutospacing="1"/>
              <w:rPr>
                <w:szCs w:val="26"/>
              </w:rPr>
            </w:pPr>
            <w:r w:rsidRPr="00B9217E">
              <w:rPr>
                <w:szCs w:val="26"/>
              </w:rPr>
              <w:t>3</w:t>
            </w:r>
          </w:p>
        </w:tc>
        <w:tc>
          <w:tcPr>
            <w:tcW w:w="0" w:type="auto"/>
            <w:hideMark/>
          </w:tcPr>
          <w:p w14:paraId="3F8614F9"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Xem sản phẩm</w:t>
            </w:r>
          </w:p>
        </w:tc>
        <w:tc>
          <w:tcPr>
            <w:tcW w:w="0" w:type="auto"/>
            <w:hideMark/>
          </w:tcPr>
          <w:p w14:paraId="15DF780A"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Hiển thị danh sách sản phẩm</w:t>
            </w:r>
          </w:p>
        </w:tc>
        <w:tc>
          <w:tcPr>
            <w:tcW w:w="0" w:type="auto"/>
            <w:hideMark/>
          </w:tcPr>
          <w:p w14:paraId="390CDA78"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7689E788" w14:textId="77777777" w:rsidTr="004C21B0">
        <w:tc>
          <w:tcPr>
            <w:cnfStyle w:val="001000000000" w:firstRow="0" w:lastRow="0" w:firstColumn="1" w:lastColumn="0" w:oddVBand="0" w:evenVBand="0" w:oddHBand="0" w:evenHBand="0" w:firstRowFirstColumn="0" w:firstRowLastColumn="0" w:lastRowFirstColumn="0" w:lastRowLastColumn="0"/>
            <w:tcW w:w="0" w:type="auto"/>
            <w:hideMark/>
          </w:tcPr>
          <w:p w14:paraId="771A7D71" w14:textId="77777777" w:rsidR="000F7250" w:rsidRPr="00B9217E" w:rsidRDefault="000F7250" w:rsidP="0022036A">
            <w:pPr>
              <w:spacing w:before="100" w:beforeAutospacing="1" w:after="100" w:afterAutospacing="1"/>
              <w:rPr>
                <w:szCs w:val="26"/>
              </w:rPr>
            </w:pPr>
            <w:r w:rsidRPr="00B9217E">
              <w:rPr>
                <w:szCs w:val="26"/>
              </w:rPr>
              <w:t>4</w:t>
            </w:r>
          </w:p>
        </w:tc>
        <w:tc>
          <w:tcPr>
            <w:tcW w:w="0" w:type="auto"/>
            <w:hideMark/>
          </w:tcPr>
          <w:p w14:paraId="4E4B4CB7"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Tìm kiếm sản phẩm</w:t>
            </w:r>
          </w:p>
        </w:tc>
        <w:tc>
          <w:tcPr>
            <w:tcW w:w="0" w:type="auto"/>
            <w:hideMark/>
          </w:tcPr>
          <w:p w14:paraId="39CADB47"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Tìm kiếm theo tên sản phẩm</w:t>
            </w:r>
          </w:p>
        </w:tc>
        <w:tc>
          <w:tcPr>
            <w:tcW w:w="0" w:type="auto"/>
            <w:hideMark/>
          </w:tcPr>
          <w:p w14:paraId="364B019E"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75432DD7" w14:textId="77777777" w:rsidTr="004C21B0">
        <w:tc>
          <w:tcPr>
            <w:cnfStyle w:val="001000000000" w:firstRow="0" w:lastRow="0" w:firstColumn="1" w:lastColumn="0" w:oddVBand="0" w:evenVBand="0" w:oddHBand="0" w:evenHBand="0" w:firstRowFirstColumn="0" w:firstRowLastColumn="0" w:lastRowFirstColumn="0" w:lastRowLastColumn="0"/>
            <w:tcW w:w="0" w:type="auto"/>
            <w:hideMark/>
          </w:tcPr>
          <w:p w14:paraId="23844425" w14:textId="77777777" w:rsidR="000F7250" w:rsidRPr="00B9217E" w:rsidRDefault="000F7250" w:rsidP="0022036A">
            <w:pPr>
              <w:spacing w:before="100" w:beforeAutospacing="1" w:after="100" w:afterAutospacing="1"/>
              <w:rPr>
                <w:szCs w:val="26"/>
              </w:rPr>
            </w:pPr>
            <w:r w:rsidRPr="00B9217E">
              <w:rPr>
                <w:szCs w:val="26"/>
              </w:rPr>
              <w:t>5</w:t>
            </w:r>
          </w:p>
        </w:tc>
        <w:tc>
          <w:tcPr>
            <w:tcW w:w="0" w:type="auto"/>
            <w:hideMark/>
          </w:tcPr>
          <w:p w14:paraId="2436FD1C"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Lọc sản phẩm</w:t>
            </w:r>
          </w:p>
        </w:tc>
        <w:tc>
          <w:tcPr>
            <w:tcW w:w="0" w:type="auto"/>
            <w:hideMark/>
          </w:tcPr>
          <w:p w14:paraId="6C98E174"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Lọc theo loại sản phẩm</w:t>
            </w:r>
          </w:p>
        </w:tc>
        <w:tc>
          <w:tcPr>
            <w:tcW w:w="0" w:type="auto"/>
            <w:hideMark/>
          </w:tcPr>
          <w:p w14:paraId="400E0784"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340329A1" w14:textId="77777777" w:rsidTr="004C21B0">
        <w:tc>
          <w:tcPr>
            <w:cnfStyle w:val="001000000000" w:firstRow="0" w:lastRow="0" w:firstColumn="1" w:lastColumn="0" w:oddVBand="0" w:evenVBand="0" w:oddHBand="0" w:evenHBand="0" w:firstRowFirstColumn="0" w:firstRowLastColumn="0" w:lastRowFirstColumn="0" w:lastRowLastColumn="0"/>
            <w:tcW w:w="0" w:type="auto"/>
            <w:hideMark/>
          </w:tcPr>
          <w:p w14:paraId="2D42779C" w14:textId="77777777" w:rsidR="000F7250" w:rsidRPr="00B9217E" w:rsidRDefault="000F7250" w:rsidP="0022036A">
            <w:pPr>
              <w:spacing w:before="100" w:beforeAutospacing="1" w:after="100" w:afterAutospacing="1"/>
              <w:rPr>
                <w:szCs w:val="26"/>
              </w:rPr>
            </w:pPr>
            <w:r w:rsidRPr="00B9217E">
              <w:rPr>
                <w:szCs w:val="26"/>
              </w:rPr>
              <w:t>6</w:t>
            </w:r>
          </w:p>
        </w:tc>
        <w:tc>
          <w:tcPr>
            <w:tcW w:w="0" w:type="auto"/>
            <w:hideMark/>
          </w:tcPr>
          <w:p w14:paraId="69F361BA"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Xem chi tiết sản phẩm</w:t>
            </w:r>
          </w:p>
        </w:tc>
        <w:tc>
          <w:tcPr>
            <w:tcW w:w="0" w:type="auto"/>
            <w:hideMark/>
          </w:tcPr>
          <w:p w14:paraId="38F91668"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Hiển thị đầy đủ thông tin sản phẩm</w:t>
            </w:r>
          </w:p>
        </w:tc>
        <w:tc>
          <w:tcPr>
            <w:tcW w:w="0" w:type="auto"/>
            <w:hideMark/>
          </w:tcPr>
          <w:p w14:paraId="46DD5498"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6F990CF7" w14:textId="77777777" w:rsidTr="004C21B0">
        <w:tc>
          <w:tcPr>
            <w:cnfStyle w:val="001000000000" w:firstRow="0" w:lastRow="0" w:firstColumn="1" w:lastColumn="0" w:oddVBand="0" w:evenVBand="0" w:oddHBand="0" w:evenHBand="0" w:firstRowFirstColumn="0" w:firstRowLastColumn="0" w:lastRowFirstColumn="0" w:lastRowLastColumn="0"/>
            <w:tcW w:w="0" w:type="auto"/>
            <w:hideMark/>
          </w:tcPr>
          <w:p w14:paraId="7860DA3B" w14:textId="77777777" w:rsidR="000F7250" w:rsidRPr="00B9217E" w:rsidRDefault="000F7250" w:rsidP="0022036A">
            <w:pPr>
              <w:spacing w:before="100" w:beforeAutospacing="1" w:after="100" w:afterAutospacing="1"/>
              <w:rPr>
                <w:szCs w:val="26"/>
              </w:rPr>
            </w:pPr>
            <w:r w:rsidRPr="00B9217E">
              <w:rPr>
                <w:szCs w:val="26"/>
              </w:rPr>
              <w:t>7</w:t>
            </w:r>
          </w:p>
        </w:tc>
        <w:tc>
          <w:tcPr>
            <w:tcW w:w="0" w:type="auto"/>
            <w:hideMark/>
          </w:tcPr>
          <w:p w14:paraId="36A0F3FC"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Giỏ hàng</w:t>
            </w:r>
          </w:p>
        </w:tc>
        <w:tc>
          <w:tcPr>
            <w:tcW w:w="0" w:type="auto"/>
            <w:hideMark/>
          </w:tcPr>
          <w:p w14:paraId="57BCC969"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Thêm, sửa, xóa sản phẩm trong giỏ hàng</w:t>
            </w:r>
          </w:p>
        </w:tc>
        <w:tc>
          <w:tcPr>
            <w:tcW w:w="0" w:type="auto"/>
            <w:hideMark/>
          </w:tcPr>
          <w:p w14:paraId="0087AA33"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5146896F" w14:textId="77777777" w:rsidTr="004C21B0">
        <w:tc>
          <w:tcPr>
            <w:cnfStyle w:val="001000000000" w:firstRow="0" w:lastRow="0" w:firstColumn="1" w:lastColumn="0" w:oddVBand="0" w:evenVBand="0" w:oddHBand="0" w:evenHBand="0" w:firstRowFirstColumn="0" w:firstRowLastColumn="0" w:lastRowFirstColumn="0" w:lastRowLastColumn="0"/>
            <w:tcW w:w="0" w:type="auto"/>
            <w:hideMark/>
          </w:tcPr>
          <w:p w14:paraId="5D93408A" w14:textId="77777777" w:rsidR="000F7250" w:rsidRPr="00B9217E" w:rsidRDefault="000F7250" w:rsidP="0022036A">
            <w:pPr>
              <w:spacing w:before="100" w:beforeAutospacing="1" w:after="100" w:afterAutospacing="1"/>
              <w:rPr>
                <w:szCs w:val="26"/>
              </w:rPr>
            </w:pPr>
            <w:r w:rsidRPr="00B9217E">
              <w:rPr>
                <w:szCs w:val="26"/>
              </w:rPr>
              <w:t>8</w:t>
            </w:r>
          </w:p>
        </w:tc>
        <w:tc>
          <w:tcPr>
            <w:tcW w:w="0" w:type="auto"/>
            <w:hideMark/>
          </w:tcPr>
          <w:p w14:paraId="751FC738"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Thanh toán</w:t>
            </w:r>
          </w:p>
        </w:tc>
        <w:tc>
          <w:tcPr>
            <w:tcW w:w="0" w:type="auto"/>
            <w:hideMark/>
          </w:tcPr>
          <w:p w14:paraId="5F2AAE6C"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Hoàn tất quá trình đặt hàng</w:t>
            </w:r>
          </w:p>
        </w:tc>
        <w:tc>
          <w:tcPr>
            <w:tcW w:w="0" w:type="auto"/>
            <w:hideMark/>
          </w:tcPr>
          <w:p w14:paraId="0372417A"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20B485FE" w14:textId="77777777" w:rsidTr="004C21B0">
        <w:tc>
          <w:tcPr>
            <w:cnfStyle w:val="001000000000" w:firstRow="0" w:lastRow="0" w:firstColumn="1" w:lastColumn="0" w:oddVBand="0" w:evenVBand="0" w:oddHBand="0" w:evenHBand="0" w:firstRowFirstColumn="0" w:firstRowLastColumn="0" w:lastRowFirstColumn="0" w:lastRowLastColumn="0"/>
            <w:tcW w:w="0" w:type="auto"/>
            <w:hideMark/>
          </w:tcPr>
          <w:p w14:paraId="1A13564C" w14:textId="77777777" w:rsidR="000F7250" w:rsidRPr="00B9217E" w:rsidRDefault="000F7250" w:rsidP="0022036A">
            <w:pPr>
              <w:spacing w:before="100" w:beforeAutospacing="1" w:after="100" w:afterAutospacing="1"/>
              <w:rPr>
                <w:szCs w:val="26"/>
              </w:rPr>
            </w:pPr>
            <w:r w:rsidRPr="00B9217E">
              <w:rPr>
                <w:szCs w:val="26"/>
              </w:rPr>
              <w:t>9</w:t>
            </w:r>
          </w:p>
        </w:tc>
        <w:tc>
          <w:tcPr>
            <w:tcW w:w="0" w:type="auto"/>
            <w:hideMark/>
          </w:tcPr>
          <w:p w14:paraId="72E25575"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Liên hệ</w:t>
            </w:r>
          </w:p>
        </w:tc>
        <w:tc>
          <w:tcPr>
            <w:tcW w:w="0" w:type="auto"/>
            <w:hideMark/>
          </w:tcPr>
          <w:p w14:paraId="6FF55E04"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Gửi thông tin và phản hồi</w:t>
            </w:r>
          </w:p>
        </w:tc>
        <w:tc>
          <w:tcPr>
            <w:tcW w:w="0" w:type="auto"/>
            <w:hideMark/>
          </w:tcPr>
          <w:p w14:paraId="3324AAAD" w14:textId="77777777" w:rsidR="000F7250" w:rsidRPr="00B9217E" w:rsidRDefault="000F7250" w:rsidP="002203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bl>
    <w:p w14:paraId="667B4CC1" w14:textId="77777777" w:rsidR="00F911DC" w:rsidRPr="001263D3" w:rsidRDefault="00F911DC" w:rsidP="008F2B45">
      <w:pPr>
        <w:pStyle w:val="noidung"/>
      </w:pPr>
      <w:r w:rsidRPr="001263D3">
        <w:t>Hệ thống cần đáp ứng các yêu cầu chức năng sau:</w:t>
      </w:r>
    </w:p>
    <w:p w14:paraId="233C66F9" w14:textId="08BCE2F6" w:rsidR="00F911DC" w:rsidRPr="008F2B45" w:rsidRDefault="00F911DC" w:rsidP="008F2B45">
      <w:pPr>
        <w:pStyle w:val="noidung"/>
        <w:rPr>
          <w:b/>
          <w:bCs/>
        </w:rPr>
      </w:pPr>
      <w:r w:rsidRPr="008F2B45">
        <w:rPr>
          <w:b/>
          <w:bCs/>
        </w:rPr>
        <w:t>-Chức năng hiển thị trang chủ</w:t>
      </w:r>
    </w:p>
    <w:p w14:paraId="5F4736A5" w14:textId="77777777" w:rsidR="00F911DC" w:rsidRPr="001263D3" w:rsidRDefault="00F911DC" w:rsidP="008F2B45">
      <w:pPr>
        <w:pStyle w:val="noidung"/>
      </w:pPr>
      <w:r w:rsidRPr="001263D3">
        <w:t>Hiển thị tên website.</w:t>
      </w:r>
    </w:p>
    <w:p w14:paraId="4A085020" w14:textId="77777777" w:rsidR="00F911DC" w:rsidRPr="001263D3" w:rsidRDefault="00F911DC" w:rsidP="008F2B45">
      <w:pPr>
        <w:pStyle w:val="noidung"/>
      </w:pPr>
      <w:r w:rsidRPr="001263D3">
        <w:t>Hiển thị banner giới thiệu.</w:t>
      </w:r>
    </w:p>
    <w:p w14:paraId="3BF6C2F4" w14:textId="77777777" w:rsidR="00F911DC" w:rsidRPr="001263D3" w:rsidRDefault="00F911DC" w:rsidP="008F2B45">
      <w:pPr>
        <w:pStyle w:val="noidung"/>
      </w:pPr>
      <w:r w:rsidRPr="001263D3">
        <w:t>Hiển thị các thông tin nổi bật của website.</w:t>
      </w:r>
    </w:p>
    <w:p w14:paraId="4A0BB1C1" w14:textId="18075DD4" w:rsidR="00F911DC" w:rsidRPr="001263D3" w:rsidRDefault="00F911DC" w:rsidP="008F2B45">
      <w:pPr>
        <w:pStyle w:val="noidung"/>
      </w:pPr>
      <w:r w:rsidRPr="001263D3">
        <w:t>Hiển thị menu điều hướng đến các trang chức năng khác.</w:t>
      </w:r>
    </w:p>
    <w:p w14:paraId="4ECD56A0" w14:textId="45CFA577" w:rsidR="00F911DC" w:rsidRPr="008F2B45" w:rsidRDefault="00F911DC" w:rsidP="008F2B45">
      <w:pPr>
        <w:pStyle w:val="noidung"/>
        <w:rPr>
          <w:rFonts w:cs="Times New Roman"/>
          <w:b/>
          <w:bCs/>
          <w:szCs w:val="26"/>
        </w:rPr>
      </w:pPr>
      <w:r w:rsidRPr="008F2B45">
        <w:rPr>
          <w:rFonts w:cs="Times New Roman"/>
          <w:b/>
          <w:bCs/>
          <w:szCs w:val="26"/>
        </w:rPr>
        <w:t>-Chức năng giới thiệu</w:t>
      </w:r>
    </w:p>
    <w:p w14:paraId="3681236C" w14:textId="77777777" w:rsidR="00F911DC" w:rsidRPr="001263D3" w:rsidRDefault="00F911DC" w:rsidP="008F2B45">
      <w:pPr>
        <w:pStyle w:val="noidung"/>
        <w:rPr>
          <w:rFonts w:cs="Times New Roman"/>
          <w:szCs w:val="26"/>
        </w:rPr>
      </w:pPr>
      <w:r w:rsidRPr="001263D3">
        <w:rPr>
          <w:rFonts w:cs="Times New Roman"/>
          <w:szCs w:val="26"/>
        </w:rPr>
        <w:t>Hiển thị thông tin giới thiệu về cửa hàng.</w:t>
      </w:r>
    </w:p>
    <w:p w14:paraId="1338C446" w14:textId="77777777" w:rsidR="00F911DC" w:rsidRPr="001263D3" w:rsidRDefault="00F911DC" w:rsidP="008F2B45">
      <w:pPr>
        <w:pStyle w:val="noidung"/>
        <w:rPr>
          <w:rFonts w:cs="Times New Roman"/>
          <w:szCs w:val="26"/>
        </w:rPr>
      </w:pPr>
      <w:r w:rsidRPr="001263D3">
        <w:rPr>
          <w:rFonts w:cs="Times New Roman"/>
          <w:szCs w:val="26"/>
        </w:rPr>
        <w:t>Giới thiệu mục đích xây dựng website.</w:t>
      </w:r>
    </w:p>
    <w:p w14:paraId="03CE6356" w14:textId="77777777" w:rsidR="00F911DC" w:rsidRPr="001263D3" w:rsidRDefault="00F911DC" w:rsidP="008F2B45">
      <w:pPr>
        <w:pStyle w:val="noidung"/>
        <w:rPr>
          <w:rFonts w:cs="Times New Roman"/>
          <w:szCs w:val="26"/>
        </w:rPr>
      </w:pPr>
      <w:r w:rsidRPr="001263D3">
        <w:rPr>
          <w:rFonts w:cs="Times New Roman"/>
          <w:szCs w:val="26"/>
        </w:rPr>
        <w:t>Trình bày các sản phẩm và giá trị mà website muốn mang lại.</w:t>
      </w:r>
    </w:p>
    <w:p w14:paraId="1FC58CAC" w14:textId="3DAF05B1" w:rsidR="00F911DC" w:rsidRPr="008F2B45" w:rsidRDefault="00F911DC" w:rsidP="008F2B45">
      <w:pPr>
        <w:pStyle w:val="noidung"/>
        <w:rPr>
          <w:rFonts w:cs="Times New Roman"/>
          <w:b/>
          <w:bCs/>
          <w:szCs w:val="26"/>
        </w:rPr>
      </w:pPr>
      <w:r w:rsidRPr="008F2B45">
        <w:rPr>
          <w:rFonts w:cs="Times New Roman"/>
          <w:b/>
          <w:bCs/>
          <w:szCs w:val="26"/>
        </w:rPr>
        <w:lastRenderedPageBreak/>
        <w:t>-Chức năng quản lý sản phẩm</w:t>
      </w:r>
    </w:p>
    <w:p w14:paraId="78B25F53" w14:textId="77777777" w:rsidR="00F911DC" w:rsidRPr="001263D3" w:rsidRDefault="00F911DC" w:rsidP="008F2B45">
      <w:pPr>
        <w:pStyle w:val="noidung"/>
        <w:rPr>
          <w:rFonts w:cs="Times New Roman"/>
          <w:szCs w:val="26"/>
        </w:rPr>
      </w:pPr>
      <w:r w:rsidRPr="001263D3">
        <w:rPr>
          <w:rFonts w:cs="Times New Roman"/>
          <w:szCs w:val="26"/>
        </w:rPr>
        <w:t>Hiển thị danh sách sản phẩm.</w:t>
      </w:r>
    </w:p>
    <w:p w14:paraId="6DFFDFDF" w14:textId="77777777" w:rsidR="00F911DC" w:rsidRPr="001263D3" w:rsidRDefault="00F911DC" w:rsidP="008F2B45">
      <w:pPr>
        <w:pStyle w:val="noidung"/>
        <w:rPr>
          <w:rFonts w:cs="Times New Roman"/>
          <w:szCs w:val="26"/>
        </w:rPr>
      </w:pPr>
      <w:r w:rsidRPr="001263D3">
        <w:rPr>
          <w:rFonts w:cs="Times New Roman"/>
          <w:szCs w:val="26"/>
        </w:rPr>
        <w:t>Hiển thị hình ảnh sản phẩm.</w:t>
      </w:r>
    </w:p>
    <w:p w14:paraId="0C3C5D6F" w14:textId="77777777" w:rsidR="00F911DC" w:rsidRPr="001263D3" w:rsidRDefault="00F911DC" w:rsidP="008F2B45">
      <w:pPr>
        <w:pStyle w:val="noidung"/>
        <w:rPr>
          <w:rFonts w:cs="Times New Roman"/>
          <w:szCs w:val="26"/>
        </w:rPr>
      </w:pPr>
      <w:r w:rsidRPr="001263D3">
        <w:rPr>
          <w:rFonts w:cs="Times New Roman"/>
          <w:szCs w:val="26"/>
        </w:rPr>
        <w:t>Hiển thị tên sản phẩm.</w:t>
      </w:r>
    </w:p>
    <w:p w14:paraId="02D922B3" w14:textId="77777777" w:rsidR="00F911DC" w:rsidRPr="001263D3" w:rsidRDefault="00F911DC" w:rsidP="008F2B45">
      <w:pPr>
        <w:pStyle w:val="noidung"/>
        <w:rPr>
          <w:rFonts w:cs="Times New Roman"/>
          <w:szCs w:val="26"/>
        </w:rPr>
      </w:pPr>
      <w:r w:rsidRPr="001263D3">
        <w:rPr>
          <w:rFonts w:cs="Times New Roman"/>
          <w:szCs w:val="26"/>
        </w:rPr>
        <w:t>Hiển thị giá bán.</w:t>
      </w:r>
    </w:p>
    <w:p w14:paraId="5F14E96B" w14:textId="77777777" w:rsidR="00F911DC" w:rsidRPr="001263D3" w:rsidRDefault="00F911DC" w:rsidP="008F2B45">
      <w:pPr>
        <w:pStyle w:val="noidung"/>
        <w:rPr>
          <w:rFonts w:cs="Times New Roman"/>
          <w:szCs w:val="26"/>
        </w:rPr>
      </w:pPr>
      <w:r w:rsidRPr="001263D3">
        <w:rPr>
          <w:rFonts w:cs="Times New Roman"/>
          <w:szCs w:val="26"/>
        </w:rPr>
        <w:t>Hiển thị mô tả ngắn của sản phẩm.</w:t>
      </w:r>
    </w:p>
    <w:p w14:paraId="404B9726" w14:textId="77777777" w:rsidR="00F911DC" w:rsidRPr="001263D3" w:rsidRDefault="00F911DC" w:rsidP="008F2B45">
      <w:pPr>
        <w:pStyle w:val="noidung"/>
        <w:rPr>
          <w:rFonts w:cs="Times New Roman"/>
          <w:szCs w:val="26"/>
        </w:rPr>
      </w:pPr>
      <w:r w:rsidRPr="001263D3">
        <w:rPr>
          <w:rFonts w:cs="Times New Roman"/>
          <w:szCs w:val="26"/>
        </w:rPr>
        <w:t>Hiển thị loại sản phẩm.</w:t>
      </w:r>
    </w:p>
    <w:p w14:paraId="2EF25F27" w14:textId="7E7A2333" w:rsidR="00F911DC" w:rsidRPr="008F2B45" w:rsidRDefault="00F911DC" w:rsidP="008F2B45">
      <w:pPr>
        <w:pStyle w:val="noidung"/>
        <w:rPr>
          <w:rFonts w:cs="Times New Roman"/>
          <w:b/>
          <w:bCs/>
          <w:szCs w:val="26"/>
        </w:rPr>
      </w:pPr>
      <w:r w:rsidRPr="008F2B45">
        <w:rPr>
          <w:rFonts w:cs="Times New Roman"/>
          <w:b/>
          <w:bCs/>
          <w:szCs w:val="26"/>
        </w:rPr>
        <w:t>-Chức năng tìm kiếm sản phẩm</w:t>
      </w:r>
    </w:p>
    <w:p w14:paraId="2339268C" w14:textId="77777777" w:rsidR="00F911DC" w:rsidRPr="001263D3" w:rsidRDefault="00F911DC" w:rsidP="008F2B45">
      <w:pPr>
        <w:pStyle w:val="noidung"/>
        <w:rPr>
          <w:rFonts w:cs="Times New Roman"/>
          <w:szCs w:val="26"/>
        </w:rPr>
      </w:pPr>
      <w:r w:rsidRPr="001263D3">
        <w:rPr>
          <w:rFonts w:cs="Times New Roman"/>
          <w:szCs w:val="26"/>
        </w:rPr>
        <w:t>Cho phép nhập từ khóa tìm kiếm.</w:t>
      </w:r>
    </w:p>
    <w:p w14:paraId="6288985B" w14:textId="77777777" w:rsidR="00F911DC" w:rsidRPr="001263D3" w:rsidRDefault="00F911DC" w:rsidP="008F2B45">
      <w:pPr>
        <w:pStyle w:val="noidung"/>
        <w:rPr>
          <w:rFonts w:cs="Times New Roman"/>
          <w:szCs w:val="26"/>
        </w:rPr>
      </w:pPr>
      <w:r w:rsidRPr="001263D3">
        <w:rPr>
          <w:rFonts w:cs="Times New Roman"/>
          <w:szCs w:val="26"/>
        </w:rPr>
        <w:t>Tìm kiếm theo tên sản phẩm.</w:t>
      </w:r>
    </w:p>
    <w:p w14:paraId="2D49D08C" w14:textId="77777777" w:rsidR="00F911DC" w:rsidRPr="001263D3" w:rsidRDefault="00F911DC" w:rsidP="008F2B45">
      <w:pPr>
        <w:pStyle w:val="noidung"/>
        <w:rPr>
          <w:rFonts w:cs="Times New Roman"/>
          <w:szCs w:val="26"/>
        </w:rPr>
      </w:pPr>
      <w:r w:rsidRPr="001263D3">
        <w:rPr>
          <w:rFonts w:cs="Times New Roman"/>
          <w:szCs w:val="26"/>
        </w:rPr>
        <w:t>Hiển thị kết quả tương ứng với từ khóa đã nhập.</w:t>
      </w:r>
    </w:p>
    <w:p w14:paraId="03D25D82" w14:textId="2EA55BCE" w:rsidR="00F911DC" w:rsidRPr="008F2B45" w:rsidRDefault="00F911DC" w:rsidP="008F2B45">
      <w:pPr>
        <w:pStyle w:val="noidung"/>
        <w:rPr>
          <w:rFonts w:cs="Times New Roman"/>
          <w:b/>
          <w:bCs/>
          <w:szCs w:val="26"/>
        </w:rPr>
      </w:pPr>
      <w:r w:rsidRPr="008F2B45">
        <w:rPr>
          <w:rFonts w:cs="Times New Roman"/>
          <w:b/>
          <w:bCs/>
          <w:szCs w:val="26"/>
        </w:rPr>
        <w:t>-Chức năng lọc sản phẩm</w:t>
      </w:r>
    </w:p>
    <w:p w14:paraId="385A051E" w14:textId="77777777" w:rsidR="00F911DC" w:rsidRPr="001263D3" w:rsidRDefault="00F911DC" w:rsidP="008F2B45">
      <w:pPr>
        <w:pStyle w:val="noidung"/>
        <w:rPr>
          <w:rFonts w:cs="Times New Roman"/>
          <w:szCs w:val="26"/>
        </w:rPr>
      </w:pPr>
      <w:r w:rsidRPr="001263D3">
        <w:rPr>
          <w:rFonts w:cs="Times New Roman"/>
          <w:szCs w:val="26"/>
        </w:rPr>
        <w:t>Lọc theo nhóm sản phẩm.</w:t>
      </w:r>
    </w:p>
    <w:p w14:paraId="70830EE9" w14:textId="77777777" w:rsidR="00F911DC" w:rsidRPr="001263D3" w:rsidRDefault="00F911DC" w:rsidP="008F2B45">
      <w:pPr>
        <w:pStyle w:val="noidung"/>
        <w:rPr>
          <w:rFonts w:cs="Times New Roman"/>
          <w:szCs w:val="26"/>
        </w:rPr>
      </w:pPr>
      <w:r w:rsidRPr="001263D3">
        <w:rPr>
          <w:rFonts w:cs="Times New Roman"/>
          <w:szCs w:val="26"/>
        </w:rPr>
        <w:t>Hiển thị các sản phẩm thuộc nhóm được chọn.</w:t>
      </w:r>
    </w:p>
    <w:p w14:paraId="6EDFF7A1" w14:textId="77777777" w:rsidR="00F911DC" w:rsidRPr="001263D3" w:rsidRDefault="00F911DC" w:rsidP="008F2B45">
      <w:pPr>
        <w:pStyle w:val="noidung"/>
        <w:rPr>
          <w:rFonts w:cs="Times New Roman"/>
          <w:szCs w:val="26"/>
        </w:rPr>
      </w:pPr>
      <w:r w:rsidRPr="001263D3">
        <w:rPr>
          <w:rFonts w:cs="Times New Roman"/>
          <w:szCs w:val="26"/>
        </w:rPr>
        <w:t>Cho phép xem tất cả sản phẩm.</w:t>
      </w:r>
    </w:p>
    <w:p w14:paraId="212BC66A" w14:textId="18BFC67B" w:rsidR="00F911DC" w:rsidRPr="008F2B45" w:rsidRDefault="00F911DC" w:rsidP="008F2B45">
      <w:pPr>
        <w:pStyle w:val="noidung"/>
        <w:rPr>
          <w:rFonts w:cs="Times New Roman"/>
          <w:b/>
          <w:bCs/>
          <w:szCs w:val="26"/>
        </w:rPr>
      </w:pPr>
      <w:r w:rsidRPr="008F2B45">
        <w:rPr>
          <w:rFonts w:cs="Times New Roman"/>
          <w:b/>
          <w:bCs/>
          <w:szCs w:val="26"/>
        </w:rPr>
        <w:t>-Chức năng xem chi tiết sản phẩm</w:t>
      </w:r>
    </w:p>
    <w:p w14:paraId="27678BC7" w14:textId="77777777" w:rsidR="00F911DC" w:rsidRPr="001263D3" w:rsidRDefault="00F911DC" w:rsidP="008F2B45">
      <w:pPr>
        <w:pStyle w:val="noidung"/>
        <w:rPr>
          <w:rFonts w:cs="Times New Roman"/>
          <w:szCs w:val="26"/>
        </w:rPr>
      </w:pPr>
      <w:r w:rsidRPr="001263D3">
        <w:rPr>
          <w:rFonts w:cs="Times New Roman"/>
          <w:szCs w:val="26"/>
        </w:rPr>
        <w:t>Hiển thị đầy đủ thông tin sản phẩm.</w:t>
      </w:r>
    </w:p>
    <w:p w14:paraId="4A6A1EC5" w14:textId="77777777" w:rsidR="00F911DC" w:rsidRPr="001263D3" w:rsidRDefault="00F911DC" w:rsidP="008F2B45">
      <w:pPr>
        <w:pStyle w:val="noidung"/>
        <w:rPr>
          <w:rFonts w:cs="Times New Roman"/>
          <w:szCs w:val="26"/>
        </w:rPr>
      </w:pPr>
      <w:r w:rsidRPr="001263D3">
        <w:rPr>
          <w:rFonts w:cs="Times New Roman"/>
          <w:szCs w:val="26"/>
        </w:rPr>
        <w:t>Hiển thị hình ảnh sản phẩm.</w:t>
      </w:r>
    </w:p>
    <w:p w14:paraId="642B3E5C" w14:textId="77777777" w:rsidR="00F911DC" w:rsidRPr="001263D3" w:rsidRDefault="00F911DC" w:rsidP="008F2B45">
      <w:pPr>
        <w:pStyle w:val="noidung"/>
        <w:rPr>
          <w:rFonts w:cs="Times New Roman"/>
          <w:szCs w:val="26"/>
        </w:rPr>
      </w:pPr>
      <w:r w:rsidRPr="001263D3">
        <w:rPr>
          <w:rFonts w:cs="Times New Roman"/>
          <w:szCs w:val="26"/>
        </w:rPr>
        <w:t>Hiển thị mô tả chi tiết.</w:t>
      </w:r>
    </w:p>
    <w:p w14:paraId="6A04449C" w14:textId="77777777" w:rsidR="00F911DC" w:rsidRPr="001263D3" w:rsidRDefault="00F911DC" w:rsidP="008F2B45">
      <w:pPr>
        <w:pStyle w:val="noidung"/>
        <w:rPr>
          <w:rFonts w:cs="Times New Roman"/>
          <w:szCs w:val="26"/>
        </w:rPr>
      </w:pPr>
      <w:r w:rsidRPr="001263D3">
        <w:rPr>
          <w:rFonts w:cs="Times New Roman"/>
          <w:szCs w:val="26"/>
        </w:rPr>
        <w:t>Hiển thị giá bán.</w:t>
      </w:r>
    </w:p>
    <w:p w14:paraId="40C8F1CF" w14:textId="77777777" w:rsidR="00F911DC" w:rsidRPr="001263D3" w:rsidRDefault="00F911DC" w:rsidP="008F2B45">
      <w:pPr>
        <w:pStyle w:val="noidung"/>
        <w:rPr>
          <w:rFonts w:cs="Times New Roman"/>
          <w:szCs w:val="26"/>
        </w:rPr>
      </w:pPr>
      <w:r w:rsidRPr="001263D3">
        <w:rPr>
          <w:rFonts w:cs="Times New Roman"/>
          <w:szCs w:val="26"/>
        </w:rPr>
        <w:t>Hiển thị loại sản phẩm.</w:t>
      </w:r>
    </w:p>
    <w:p w14:paraId="77F79BC1" w14:textId="7587399B" w:rsidR="00F911DC" w:rsidRPr="001263D3" w:rsidRDefault="00F911DC" w:rsidP="008F2B45">
      <w:pPr>
        <w:pStyle w:val="noidung"/>
        <w:rPr>
          <w:rFonts w:cs="Times New Roman"/>
          <w:szCs w:val="26"/>
        </w:rPr>
      </w:pPr>
      <w:r w:rsidRPr="001263D3">
        <w:rPr>
          <w:rFonts w:cs="Times New Roman"/>
          <w:szCs w:val="26"/>
        </w:rPr>
        <w:t>Hiển thị hương vị sản phẩm.</w:t>
      </w:r>
    </w:p>
    <w:p w14:paraId="0285BBEC" w14:textId="102E0B98" w:rsidR="00F911DC" w:rsidRPr="008F2B45" w:rsidRDefault="00F911DC" w:rsidP="008F2B45">
      <w:pPr>
        <w:pStyle w:val="noidung"/>
        <w:rPr>
          <w:rFonts w:cs="Times New Roman"/>
          <w:b/>
          <w:bCs/>
          <w:szCs w:val="26"/>
        </w:rPr>
      </w:pPr>
      <w:r w:rsidRPr="008F2B45">
        <w:rPr>
          <w:rFonts w:cs="Times New Roman"/>
          <w:b/>
          <w:bCs/>
          <w:szCs w:val="26"/>
        </w:rPr>
        <w:t>-Chức năng giỏ hàng</w:t>
      </w:r>
    </w:p>
    <w:p w14:paraId="5F870527" w14:textId="77777777" w:rsidR="00F911DC" w:rsidRPr="001263D3" w:rsidRDefault="00F911DC" w:rsidP="008F2B45">
      <w:pPr>
        <w:pStyle w:val="noidung"/>
        <w:rPr>
          <w:rFonts w:cs="Times New Roman"/>
          <w:szCs w:val="26"/>
        </w:rPr>
      </w:pPr>
      <w:r w:rsidRPr="001263D3">
        <w:rPr>
          <w:rFonts w:cs="Times New Roman"/>
          <w:szCs w:val="26"/>
        </w:rPr>
        <w:t>Thêm sản phẩm vào giỏ hàng.</w:t>
      </w:r>
    </w:p>
    <w:p w14:paraId="59DDA0C1" w14:textId="77777777" w:rsidR="00F911DC" w:rsidRPr="001263D3" w:rsidRDefault="00F911DC" w:rsidP="008F2B45">
      <w:pPr>
        <w:pStyle w:val="noidung"/>
        <w:rPr>
          <w:rFonts w:cs="Times New Roman"/>
          <w:szCs w:val="26"/>
        </w:rPr>
      </w:pPr>
      <w:r w:rsidRPr="001263D3">
        <w:rPr>
          <w:rFonts w:cs="Times New Roman"/>
          <w:szCs w:val="26"/>
        </w:rPr>
        <w:t>Cập nhật số lượng sản phẩm.</w:t>
      </w:r>
    </w:p>
    <w:p w14:paraId="266CF910" w14:textId="77777777" w:rsidR="00F911DC" w:rsidRPr="001263D3" w:rsidRDefault="00F911DC" w:rsidP="008F2B45">
      <w:pPr>
        <w:pStyle w:val="noidung"/>
        <w:rPr>
          <w:rFonts w:cs="Times New Roman"/>
          <w:szCs w:val="26"/>
        </w:rPr>
      </w:pPr>
      <w:r w:rsidRPr="001263D3">
        <w:rPr>
          <w:rFonts w:cs="Times New Roman"/>
          <w:szCs w:val="26"/>
        </w:rPr>
        <w:lastRenderedPageBreak/>
        <w:t>Tăng số lượng sản phẩm.</w:t>
      </w:r>
    </w:p>
    <w:p w14:paraId="3D9B9256" w14:textId="77777777" w:rsidR="00F911DC" w:rsidRPr="001263D3" w:rsidRDefault="00F911DC" w:rsidP="008F2B45">
      <w:pPr>
        <w:pStyle w:val="noidung"/>
        <w:rPr>
          <w:rFonts w:cs="Times New Roman"/>
          <w:szCs w:val="26"/>
        </w:rPr>
      </w:pPr>
      <w:r w:rsidRPr="001263D3">
        <w:rPr>
          <w:rFonts w:cs="Times New Roman"/>
          <w:szCs w:val="26"/>
        </w:rPr>
        <w:t>Giảm số lượng sản phẩm.</w:t>
      </w:r>
    </w:p>
    <w:p w14:paraId="1449B793" w14:textId="77777777" w:rsidR="00F911DC" w:rsidRPr="001263D3" w:rsidRDefault="00F911DC" w:rsidP="008F2B45">
      <w:pPr>
        <w:pStyle w:val="noidung"/>
        <w:rPr>
          <w:rFonts w:cs="Times New Roman"/>
          <w:szCs w:val="26"/>
        </w:rPr>
      </w:pPr>
      <w:r w:rsidRPr="001263D3">
        <w:rPr>
          <w:rFonts w:cs="Times New Roman"/>
          <w:szCs w:val="26"/>
        </w:rPr>
        <w:t>Xóa sản phẩm khỏi giỏ hàng.</w:t>
      </w:r>
    </w:p>
    <w:p w14:paraId="6B143D12" w14:textId="77777777" w:rsidR="00F911DC" w:rsidRPr="001263D3" w:rsidRDefault="00F911DC" w:rsidP="008F2B45">
      <w:pPr>
        <w:pStyle w:val="noidung"/>
        <w:rPr>
          <w:rFonts w:cs="Times New Roman"/>
          <w:szCs w:val="26"/>
        </w:rPr>
      </w:pPr>
      <w:r w:rsidRPr="001263D3">
        <w:rPr>
          <w:rFonts w:cs="Times New Roman"/>
          <w:szCs w:val="26"/>
        </w:rPr>
        <w:t>Xóa toàn bộ giỏ hàng.</w:t>
      </w:r>
    </w:p>
    <w:p w14:paraId="0277BE00" w14:textId="77777777" w:rsidR="00F911DC" w:rsidRPr="001263D3" w:rsidRDefault="00F911DC" w:rsidP="008F2B45">
      <w:pPr>
        <w:pStyle w:val="noidung"/>
        <w:rPr>
          <w:rFonts w:cs="Times New Roman"/>
          <w:szCs w:val="26"/>
        </w:rPr>
      </w:pPr>
      <w:r w:rsidRPr="001263D3">
        <w:rPr>
          <w:rFonts w:cs="Times New Roman"/>
          <w:szCs w:val="26"/>
        </w:rPr>
        <w:t>Tính tổng tiền tự động.</w:t>
      </w:r>
    </w:p>
    <w:p w14:paraId="46C0AD30" w14:textId="77777777" w:rsidR="00F911DC" w:rsidRPr="001263D3" w:rsidRDefault="00F911DC" w:rsidP="008F2B45">
      <w:pPr>
        <w:pStyle w:val="noidung"/>
        <w:rPr>
          <w:rFonts w:cs="Times New Roman"/>
          <w:szCs w:val="26"/>
        </w:rPr>
      </w:pPr>
      <w:r w:rsidRPr="001263D3">
        <w:rPr>
          <w:rFonts w:cs="Times New Roman"/>
          <w:szCs w:val="26"/>
        </w:rPr>
        <w:t>Hiển thị số lượng sản phẩm trong giỏ hàng.</w:t>
      </w:r>
    </w:p>
    <w:p w14:paraId="68C0E434" w14:textId="517F6E74" w:rsidR="00F911DC" w:rsidRPr="008F2B45" w:rsidRDefault="00F911DC" w:rsidP="008F2B45">
      <w:pPr>
        <w:pStyle w:val="noidung"/>
        <w:rPr>
          <w:rFonts w:cs="Times New Roman"/>
          <w:b/>
          <w:bCs/>
          <w:szCs w:val="26"/>
        </w:rPr>
      </w:pPr>
      <w:r w:rsidRPr="008F2B45">
        <w:rPr>
          <w:rFonts w:cs="Times New Roman"/>
          <w:b/>
          <w:bCs/>
          <w:szCs w:val="26"/>
        </w:rPr>
        <w:t>-Chức năng thanh toán</w:t>
      </w:r>
    </w:p>
    <w:p w14:paraId="4AFF8099" w14:textId="77777777" w:rsidR="00F911DC" w:rsidRPr="001263D3" w:rsidRDefault="00F911DC" w:rsidP="008F2B45">
      <w:pPr>
        <w:pStyle w:val="noidung"/>
        <w:rPr>
          <w:rFonts w:cs="Times New Roman"/>
          <w:szCs w:val="26"/>
        </w:rPr>
      </w:pPr>
      <w:r w:rsidRPr="001263D3">
        <w:rPr>
          <w:rFonts w:cs="Times New Roman"/>
          <w:szCs w:val="26"/>
        </w:rPr>
        <w:t>Kiểm tra trạng thái giỏ hàng.</w:t>
      </w:r>
    </w:p>
    <w:p w14:paraId="46F54207" w14:textId="77777777" w:rsidR="00F911DC" w:rsidRPr="001263D3" w:rsidRDefault="00F911DC" w:rsidP="008F2B45">
      <w:pPr>
        <w:pStyle w:val="noidung"/>
        <w:rPr>
          <w:rFonts w:cs="Times New Roman"/>
          <w:szCs w:val="26"/>
        </w:rPr>
      </w:pPr>
      <w:r w:rsidRPr="001263D3">
        <w:rPr>
          <w:rFonts w:cs="Times New Roman"/>
          <w:szCs w:val="26"/>
        </w:rPr>
        <w:t>Thông báo đặt hàng thành công.</w:t>
      </w:r>
    </w:p>
    <w:p w14:paraId="49F2D538" w14:textId="77777777" w:rsidR="00F911DC" w:rsidRPr="001263D3" w:rsidRDefault="00F911DC" w:rsidP="008F2B45">
      <w:pPr>
        <w:pStyle w:val="noidung"/>
        <w:rPr>
          <w:rFonts w:cs="Times New Roman"/>
          <w:szCs w:val="26"/>
        </w:rPr>
      </w:pPr>
      <w:r w:rsidRPr="001263D3">
        <w:rPr>
          <w:rFonts w:cs="Times New Roman"/>
          <w:szCs w:val="26"/>
        </w:rPr>
        <w:t>Xóa dữ liệu giỏ hàng sau khi thanh toán.</w:t>
      </w:r>
    </w:p>
    <w:p w14:paraId="03EA948C" w14:textId="47B6BE4A" w:rsidR="00F911DC" w:rsidRPr="008F2B45" w:rsidRDefault="00F911DC" w:rsidP="008F2B45">
      <w:pPr>
        <w:pStyle w:val="noidung"/>
        <w:rPr>
          <w:rFonts w:cs="Times New Roman"/>
          <w:b/>
          <w:bCs/>
          <w:szCs w:val="26"/>
        </w:rPr>
      </w:pPr>
      <w:r w:rsidRPr="008F2B45">
        <w:rPr>
          <w:rFonts w:cs="Times New Roman"/>
          <w:b/>
          <w:bCs/>
          <w:szCs w:val="26"/>
        </w:rPr>
        <w:t>-Chức năng liên hệ</w:t>
      </w:r>
    </w:p>
    <w:p w14:paraId="5951721C" w14:textId="77777777" w:rsidR="00F911DC" w:rsidRPr="001263D3" w:rsidRDefault="00F911DC" w:rsidP="008F2B45">
      <w:pPr>
        <w:pStyle w:val="noidung"/>
        <w:rPr>
          <w:rFonts w:cs="Times New Roman"/>
          <w:szCs w:val="26"/>
        </w:rPr>
      </w:pPr>
      <w:r w:rsidRPr="001263D3">
        <w:rPr>
          <w:rFonts w:cs="Times New Roman"/>
          <w:szCs w:val="26"/>
        </w:rPr>
        <w:t>Nhập họ tên.</w:t>
      </w:r>
    </w:p>
    <w:p w14:paraId="24937F4E" w14:textId="77777777" w:rsidR="00F911DC" w:rsidRPr="001263D3" w:rsidRDefault="00F911DC" w:rsidP="008F2B45">
      <w:pPr>
        <w:pStyle w:val="noidung"/>
        <w:rPr>
          <w:rFonts w:cs="Times New Roman"/>
          <w:szCs w:val="26"/>
        </w:rPr>
      </w:pPr>
      <w:r w:rsidRPr="001263D3">
        <w:rPr>
          <w:rFonts w:cs="Times New Roman"/>
          <w:szCs w:val="26"/>
        </w:rPr>
        <w:t>Nhập email.</w:t>
      </w:r>
    </w:p>
    <w:p w14:paraId="498792BA" w14:textId="77777777" w:rsidR="00F911DC" w:rsidRPr="001263D3" w:rsidRDefault="00F911DC" w:rsidP="008F2B45">
      <w:pPr>
        <w:pStyle w:val="noidung"/>
        <w:rPr>
          <w:rFonts w:cs="Times New Roman"/>
          <w:szCs w:val="26"/>
        </w:rPr>
      </w:pPr>
      <w:r w:rsidRPr="001263D3">
        <w:rPr>
          <w:rFonts w:cs="Times New Roman"/>
          <w:szCs w:val="26"/>
        </w:rPr>
        <w:t>Nhập nội dung liên hệ.</w:t>
      </w:r>
    </w:p>
    <w:p w14:paraId="5B52A6DF" w14:textId="3415E12D" w:rsidR="00F911DC" w:rsidRPr="001263D3" w:rsidRDefault="00F911DC" w:rsidP="008F2B45">
      <w:pPr>
        <w:pStyle w:val="noidung"/>
        <w:rPr>
          <w:rFonts w:cs="Times New Roman"/>
          <w:szCs w:val="26"/>
        </w:rPr>
      </w:pPr>
      <w:r w:rsidRPr="001263D3">
        <w:rPr>
          <w:rFonts w:cs="Times New Roman"/>
          <w:szCs w:val="26"/>
        </w:rPr>
        <w:t>Gửi thông tin liên hệ.</w:t>
      </w:r>
    </w:p>
    <w:p w14:paraId="7AAA3A54" w14:textId="2228507A" w:rsidR="00D724C7" w:rsidRPr="001349EC" w:rsidRDefault="00FC25B2" w:rsidP="00FC25B2">
      <w:pPr>
        <w:pStyle w:val="Heading3"/>
        <w:numPr>
          <w:ilvl w:val="0"/>
          <w:numId w:val="0"/>
        </w:numPr>
        <w:rPr>
          <w:rFonts w:cs="Times New Roman"/>
          <w:szCs w:val="26"/>
        </w:rPr>
      </w:pPr>
      <w:bookmarkStart w:id="63" w:name="_Toc230160113"/>
      <w:bookmarkStart w:id="64" w:name="_Toc231942754"/>
      <w:r w:rsidRPr="001349EC">
        <w:rPr>
          <w:rFonts w:cs="Times New Roman"/>
          <w:szCs w:val="26"/>
          <w:highlight w:val="lightGray"/>
        </w:rPr>
        <w:t>3.2.2</w:t>
      </w:r>
      <w:r w:rsidRPr="001349EC">
        <w:rPr>
          <w:rFonts w:cs="Times New Roman"/>
          <w:szCs w:val="26"/>
        </w:rPr>
        <w:t xml:space="preserve">. </w:t>
      </w:r>
      <w:r w:rsidR="00FD44BF" w:rsidRPr="001349EC">
        <w:rPr>
          <w:rFonts w:cs="Times New Roman"/>
          <w:szCs w:val="26"/>
        </w:rPr>
        <w:t>Yêu cầu phi chức năng</w:t>
      </w:r>
      <w:bookmarkEnd w:id="63"/>
      <w:bookmarkEnd w:id="64"/>
    </w:p>
    <w:p w14:paraId="6F8CAC8A" w14:textId="7D00834E" w:rsidR="00D724C7" w:rsidRPr="001349EC" w:rsidRDefault="00FC25B2" w:rsidP="00F6500D">
      <w:pPr>
        <w:pStyle w:val="Heading4"/>
        <w:numPr>
          <w:ilvl w:val="0"/>
          <w:numId w:val="0"/>
        </w:numPr>
        <w:rPr>
          <w:b w:val="0"/>
          <w:bCs w:val="0"/>
          <w:szCs w:val="26"/>
        </w:rPr>
      </w:pPr>
      <w:bookmarkStart w:id="65" w:name="_Toc230160114"/>
      <w:r w:rsidRPr="001349EC">
        <w:rPr>
          <w:b w:val="0"/>
          <w:bCs w:val="0"/>
          <w:szCs w:val="26"/>
          <w:highlight w:val="lightGray"/>
        </w:rPr>
        <w:t>3.2.2.1</w:t>
      </w:r>
      <w:r w:rsidRPr="001349EC">
        <w:rPr>
          <w:b w:val="0"/>
          <w:bCs w:val="0"/>
          <w:szCs w:val="26"/>
        </w:rPr>
        <w:t xml:space="preserve">. </w:t>
      </w:r>
      <w:r w:rsidR="00F911DC" w:rsidRPr="001349EC">
        <w:rPr>
          <w:b w:val="0"/>
          <w:bCs w:val="0"/>
          <w:szCs w:val="26"/>
        </w:rPr>
        <w:t>Giao diện</w:t>
      </w:r>
      <w:bookmarkEnd w:id="65"/>
    </w:p>
    <w:p w14:paraId="70F16F16" w14:textId="7C080FD7" w:rsidR="00F911DC" w:rsidRPr="001263D3" w:rsidRDefault="008F2B45" w:rsidP="008F2B45">
      <w:pPr>
        <w:pStyle w:val="noidung"/>
      </w:pPr>
      <w:bookmarkStart w:id="66" w:name="_Toc230160115"/>
      <w:r>
        <w:t>-</w:t>
      </w:r>
      <w:r w:rsidR="00F911DC" w:rsidRPr="001263D3">
        <w:t>Giao diện thân thiện với người dùng.</w:t>
      </w:r>
    </w:p>
    <w:p w14:paraId="26B8F01C" w14:textId="5C54B38C" w:rsidR="00F911DC" w:rsidRPr="001263D3" w:rsidRDefault="008F2B45" w:rsidP="008F2B45">
      <w:pPr>
        <w:pStyle w:val="noidung"/>
      </w:pPr>
      <w:r>
        <w:t>-</w:t>
      </w:r>
      <w:r w:rsidR="00F911DC" w:rsidRPr="001263D3">
        <w:t>Màu sắc phù hợp với chủ đề tuổi thơ.</w:t>
      </w:r>
    </w:p>
    <w:p w14:paraId="2FE21575" w14:textId="3878F939" w:rsidR="00F911DC" w:rsidRPr="001263D3" w:rsidRDefault="008F2B45" w:rsidP="008F2B45">
      <w:pPr>
        <w:pStyle w:val="noidung"/>
      </w:pPr>
      <w:r>
        <w:t>-</w:t>
      </w:r>
      <w:r w:rsidR="00F911DC" w:rsidRPr="001263D3">
        <w:t>Bố cục rõ ràng, dễ quan sát.</w:t>
      </w:r>
    </w:p>
    <w:p w14:paraId="4253F872" w14:textId="13FDC0BF" w:rsidR="00F911DC" w:rsidRPr="001263D3" w:rsidRDefault="008F2B45" w:rsidP="008F2B45">
      <w:pPr>
        <w:pStyle w:val="noidung"/>
      </w:pPr>
      <w:r>
        <w:t>-</w:t>
      </w:r>
      <w:r w:rsidR="00F911DC" w:rsidRPr="001263D3">
        <w:t>Các chức năng được bố trí hợp lí.</w:t>
      </w:r>
    </w:p>
    <w:p w14:paraId="02C41177" w14:textId="28EBE6C3" w:rsidR="00D724C7" w:rsidRPr="001349EC" w:rsidRDefault="00FC25B2" w:rsidP="00F6500D">
      <w:pPr>
        <w:pStyle w:val="Heading4"/>
        <w:numPr>
          <w:ilvl w:val="0"/>
          <w:numId w:val="0"/>
        </w:numPr>
        <w:rPr>
          <w:b w:val="0"/>
          <w:bCs w:val="0"/>
          <w:szCs w:val="26"/>
        </w:rPr>
      </w:pPr>
      <w:r w:rsidRPr="001349EC">
        <w:rPr>
          <w:b w:val="0"/>
          <w:bCs w:val="0"/>
          <w:szCs w:val="26"/>
          <w:highlight w:val="lightGray"/>
        </w:rPr>
        <w:t>3.2.2.2</w:t>
      </w:r>
      <w:r w:rsidRPr="001349EC">
        <w:rPr>
          <w:b w:val="0"/>
          <w:bCs w:val="0"/>
          <w:szCs w:val="26"/>
        </w:rPr>
        <w:t xml:space="preserve">. </w:t>
      </w:r>
      <w:r w:rsidR="00F911DC" w:rsidRPr="001349EC">
        <w:rPr>
          <w:b w:val="0"/>
          <w:bCs w:val="0"/>
          <w:szCs w:val="26"/>
        </w:rPr>
        <w:t>Hiệu năng</w:t>
      </w:r>
      <w:bookmarkEnd w:id="66"/>
    </w:p>
    <w:p w14:paraId="6390C191" w14:textId="095F413E" w:rsidR="00A51CC8" w:rsidRPr="001263D3" w:rsidRDefault="008F2B45" w:rsidP="008F2B45">
      <w:pPr>
        <w:pStyle w:val="noidung"/>
      </w:pPr>
      <w:bookmarkStart w:id="67" w:name="_Toc230160116"/>
      <w:r>
        <w:t>-</w:t>
      </w:r>
      <w:r w:rsidR="00A51CC8" w:rsidRPr="001263D3">
        <w:t>Tốc độ tải trang nhanh.</w:t>
      </w:r>
    </w:p>
    <w:p w14:paraId="5C7C5664" w14:textId="2656A86A" w:rsidR="00A51CC8" w:rsidRPr="001263D3" w:rsidRDefault="008F2B45" w:rsidP="008F2B45">
      <w:pPr>
        <w:pStyle w:val="noidung"/>
      </w:pPr>
      <w:r>
        <w:t>-</w:t>
      </w:r>
      <w:r w:rsidR="00A51CC8" w:rsidRPr="001263D3">
        <w:t>Thao tác phản hồi gần như tức thời.</w:t>
      </w:r>
    </w:p>
    <w:p w14:paraId="290B1FEF" w14:textId="6587A985" w:rsidR="00A51CC8" w:rsidRPr="001263D3" w:rsidRDefault="008F2B45" w:rsidP="008F2B45">
      <w:pPr>
        <w:pStyle w:val="noidung"/>
      </w:pPr>
      <w:r>
        <w:t>-</w:t>
      </w:r>
      <w:r w:rsidR="00A51CC8" w:rsidRPr="001263D3">
        <w:t>Không yêu cầu cấu hình máy tính cao.</w:t>
      </w:r>
    </w:p>
    <w:p w14:paraId="36DEA1ED" w14:textId="54ADC1AD" w:rsidR="00FD44BF" w:rsidRPr="001263D3" w:rsidRDefault="00FC25B2" w:rsidP="00FC25B2">
      <w:pPr>
        <w:pStyle w:val="Heading2"/>
        <w:numPr>
          <w:ilvl w:val="0"/>
          <w:numId w:val="0"/>
        </w:numPr>
        <w:rPr>
          <w:szCs w:val="28"/>
        </w:rPr>
      </w:pPr>
      <w:bookmarkStart w:id="68" w:name="_Toc231942755"/>
      <w:r w:rsidRPr="001263D3">
        <w:rPr>
          <w:szCs w:val="28"/>
          <w:highlight w:val="lightGray"/>
        </w:rPr>
        <w:lastRenderedPageBreak/>
        <w:t>3.3</w:t>
      </w:r>
      <w:r w:rsidRPr="001263D3">
        <w:rPr>
          <w:szCs w:val="28"/>
        </w:rPr>
        <w:t xml:space="preserve">. </w:t>
      </w:r>
      <w:r w:rsidR="004553D9" w:rsidRPr="001263D3">
        <w:rPr>
          <w:szCs w:val="28"/>
        </w:rPr>
        <w:t>Thiết kế dữ liệu</w:t>
      </w:r>
      <w:bookmarkEnd w:id="67"/>
      <w:bookmarkEnd w:id="68"/>
    </w:p>
    <w:p w14:paraId="15F6D493" w14:textId="65FA0D21" w:rsidR="00080838" w:rsidRDefault="00A51CC8" w:rsidP="00A51CC8">
      <w:pPr>
        <w:pStyle w:val="noidung"/>
        <w:ind w:firstLine="0"/>
        <w:rPr>
          <w:szCs w:val="26"/>
        </w:rPr>
      </w:pPr>
      <w:r w:rsidRPr="001263D3">
        <w:rPr>
          <w:szCs w:val="26"/>
        </w:rPr>
        <w:t>Dữ liệu của hệ thống được tổ chức theo dạng mảng đối tượng JavaScript. Mỗi đối tượng lưu trữ thông tin của một sản phẩm.</w:t>
      </w:r>
    </w:p>
    <w:p w14:paraId="00B1E9F2" w14:textId="0D53CCD9" w:rsidR="00BB75F6" w:rsidRDefault="00BB75F6" w:rsidP="00BB75F6">
      <w:pPr>
        <w:pStyle w:val="Caption"/>
        <w:keepNext/>
      </w:pPr>
      <w:bookmarkStart w:id="69" w:name="_Toc231851042"/>
      <w:r>
        <w:t xml:space="preserve">Bảng </w:t>
      </w:r>
      <w:r w:rsidR="00450A10">
        <w:t>3.3</w:t>
      </w:r>
      <w:r>
        <w:t xml:space="preserve"> Cấu trúc giỏ hàng</w:t>
      </w:r>
      <w:bookmarkEnd w:id="69"/>
    </w:p>
    <w:tbl>
      <w:tblPr>
        <w:tblStyle w:val="myTable"/>
        <w:tblW w:w="0" w:type="auto"/>
        <w:tblLook w:val="04A0" w:firstRow="1" w:lastRow="0" w:firstColumn="1" w:lastColumn="0" w:noHBand="0" w:noVBand="1"/>
      </w:tblPr>
      <w:tblGrid>
        <w:gridCol w:w="2227"/>
        <w:gridCol w:w="2623"/>
        <w:gridCol w:w="2340"/>
      </w:tblGrid>
      <w:tr w:rsidR="00BB75F6" w:rsidRPr="00BB75F6" w14:paraId="7F5C38CE" w14:textId="77777777" w:rsidTr="004C21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7" w:type="dxa"/>
            <w:hideMark/>
          </w:tcPr>
          <w:p w14:paraId="0BDE1678" w14:textId="77777777" w:rsidR="00BB75F6" w:rsidRPr="00BB75F6" w:rsidRDefault="00BB75F6" w:rsidP="00BB75F6">
            <w:pPr>
              <w:pStyle w:val="noidung"/>
              <w:rPr>
                <w:b w:val="0"/>
                <w:bCs/>
                <w:szCs w:val="26"/>
              </w:rPr>
            </w:pPr>
            <w:r w:rsidRPr="00BB75F6">
              <w:rPr>
                <w:bCs/>
                <w:szCs w:val="26"/>
              </w:rPr>
              <w:t>Thuộc tính</w:t>
            </w:r>
          </w:p>
        </w:tc>
        <w:tc>
          <w:tcPr>
            <w:tcW w:w="2623" w:type="dxa"/>
            <w:hideMark/>
          </w:tcPr>
          <w:p w14:paraId="6210B77C" w14:textId="77777777" w:rsidR="00BB75F6" w:rsidRPr="00BB75F6" w:rsidRDefault="00BB75F6" w:rsidP="004C21B0">
            <w:pPr>
              <w:pStyle w:val="noidung"/>
              <w:jc w:val="left"/>
              <w:cnfStyle w:val="100000000000" w:firstRow="1" w:lastRow="0" w:firstColumn="0" w:lastColumn="0" w:oddVBand="0" w:evenVBand="0" w:oddHBand="0" w:evenHBand="0" w:firstRowFirstColumn="0" w:firstRowLastColumn="0" w:lastRowFirstColumn="0" w:lastRowLastColumn="0"/>
              <w:rPr>
                <w:b w:val="0"/>
                <w:bCs/>
                <w:szCs w:val="26"/>
              </w:rPr>
            </w:pPr>
            <w:r w:rsidRPr="00BB75F6">
              <w:rPr>
                <w:bCs/>
                <w:szCs w:val="26"/>
              </w:rPr>
              <w:t>Kiểu dữ liệu</w:t>
            </w:r>
          </w:p>
        </w:tc>
        <w:tc>
          <w:tcPr>
            <w:tcW w:w="2340" w:type="dxa"/>
            <w:hideMark/>
          </w:tcPr>
          <w:p w14:paraId="365BEB3C" w14:textId="77777777" w:rsidR="00BB75F6" w:rsidRPr="00BB75F6" w:rsidRDefault="00BB75F6" w:rsidP="00BB75F6">
            <w:pPr>
              <w:pStyle w:val="noidung"/>
              <w:cnfStyle w:val="100000000000" w:firstRow="1" w:lastRow="0" w:firstColumn="0" w:lastColumn="0" w:oddVBand="0" w:evenVBand="0" w:oddHBand="0" w:evenHBand="0" w:firstRowFirstColumn="0" w:firstRowLastColumn="0" w:lastRowFirstColumn="0" w:lastRowLastColumn="0"/>
              <w:rPr>
                <w:b w:val="0"/>
                <w:bCs/>
                <w:szCs w:val="26"/>
              </w:rPr>
            </w:pPr>
            <w:r w:rsidRPr="00BB75F6">
              <w:rPr>
                <w:bCs/>
                <w:szCs w:val="26"/>
              </w:rPr>
              <w:t>Ý nghĩa</w:t>
            </w:r>
          </w:p>
        </w:tc>
      </w:tr>
      <w:tr w:rsidR="00BB75F6" w:rsidRPr="00BB75F6" w14:paraId="50F74E5D" w14:textId="77777777" w:rsidTr="004C21B0">
        <w:tc>
          <w:tcPr>
            <w:cnfStyle w:val="001000000000" w:firstRow="0" w:lastRow="0" w:firstColumn="1" w:lastColumn="0" w:oddVBand="0" w:evenVBand="0" w:oddHBand="0" w:evenHBand="0" w:firstRowFirstColumn="0" w:firstRowLastColumn="0" w:lastRowFirstColumn="0" w:lastRowLastColumn="0"/>
            <w:tcW w:w="2227" w:type="dxa"/>
            <w:hideMark/>
          </w:tcPr>
          <w:p w14:paraId="0FFC3924" w14:textId="77777777" w:rsidR="00BB75F6" w:rsidRPr="00BB75F6" w:rsidRDefault="00BB75F6" w:rsidP="00BB75F6">
            <w:pPr>
              <w:pStyle w:val="noidung"/>
              <w:rPr>
                <w:szCs w:val="26"/>
              </w:rPr>
            </w:pPr>
            <w:r w:rsidRPr="00BB75F6">
              <w:rPr>
                <w:szCs w:val="26"/>
              </w:rPr>
              <w:t>id</w:t>
            </w:r>
          </w:p>
        </w:tc>
        <w:tc>
          <w:tcPr>
            <w:tcW w:w="2623" w:type="dxa"/>
            <w:hideMark/>
          </w:tcPr>
          <w:p w14:paraId="5A28C8C2" w14:textId="77777777" w:rsidR="00BB75F6" w:rsidRPr="00BB75F6" w:rsidRDefault="00BB75F6" w:rsidP="00BB75F6">
            <w:pPr>
              <w:pStyle w:val="noidung"/>
              <w:cnfStyle w:val="000000000000" w:firstRow="0" w:lastRow="0" w:firstColumn="0" w:lastColumn="0" w:oddVBand="0" w:evenVBand="0" w:oddHBand="0" w:evenHBand="0" w:firstRowFirstColumn="0" w:firstRowLastColumn="0" w:lastRowFirstColumn="0" w:lastRowLastColumn="0"/>
              <w:rPr>
                <w:szCs w:val="26"/>
              </w:rPr>
            </w:pPr>
            <w:r w:rsidRPr="00BB75F6">
              <w:rPr>
                <w:szCs w:val="26"/>
              </w:rPr>
              <w:t>String</w:t>
            </w:r>
          </w:p>
        </w:tc>
        <w:tc>
          <w:tcPr>
            <w:tcW w:w="2340" w:type="dxa"/>
            <w:hideMark/>
          </w:tcPr>
          <w:p w14:paraId="69AA9A88" w14:textId="77777777" w:rsidR="00BB75F6" w:rsidRPr="00BB75F6" w:rsidRDefault="00BB75F6" w:rsidP="00BB75F6">
            <w:pPr>
              <w:pStyle w:val="noidung"/>
              <w:cnfStyle w:val="000000000000" w:firstRow="0" w:lastRow="0" w:firstColumn="0" w:lastColumn="0" w:oddVBand="0" w:evenVBand="0" w:oddHBand="0" w:evenHBand="0" w:firstRowFirstColumn="0" w:firstRowLastColumn="0" w:lastRowFirstColumn="0" w:lastRowLastColumn="0"/>
              <w:rPr>
                <w:szCs w:val="26"/>
              </w:rPr>
            </w:pPr>
            <w:r w:rsidRPr="00BB75F6">
              <w:rPr>
                <w:szCs w:val="26"/>
              </w:rPr>
              <w:t>Mã sản phẩm</w:t>
            </w:r>
          </w:p>
        </w:tc>
      </w:tr>
      <w:tr w:rsidR="00BB75F6" w:rsidRPr="00BB75F6" w14:paraId="4E68713A" w14:textId="77777777" w:rsidTr="004C21B0">
        <w:tc>
          <w:tcPr>
            <w:cnfStyle w:val="001000000000" w:firstRow="0" w:lastRow="0" w:firstColumn="1" w:lastColumn="0" w:oddVBand="0" w:evenVBand="0" w:oddHBand="0" w:evenHBand="0" w:firstRowFirstColumn="0" w:firstRowLastColumn="0" w:lastRowFirstColumn="0" w:lastRowLastColumn="0"/>
            <w:tcW w:w="2227" w:type="dxa"/>
            <w:hideMark/>
          </w:tcPr>
          <w:p w14:paraId="3A862266" w14:textId="77777777" w:rsidR="00BB75F6" w:rsidRPr="00BB75F6" w:rsidRDefault="00BB75F6" w:rsidP="00BB75F6">
            <w:pPr>
              <w:pStyle w:val="noidung"/>
              <w:rPr>
                <w:szCs w:val="26"/>
              </w:rPr>
            </w:pPr>
            <w:r w:rsidRPr="00BB75F6">
              <w:rPr>
                <w:szCs w:val="26"/>
              </w:rPr>
              <w:t>ten</w:t>
            </w:r>
          </w:p>
        </w:tc>
        <w:tc>
          <w:tcPr>
            <w:tcW w:w="2623" w:type="dxa"/>
            <w:hideMark/>
          </w:tcPr>
          <w:p w14:paraId="46E26A03" w14:textId="77777777" w:rsidR="00BB75F6" w:rsidRPr="00BB75F6" w:rsidRDefault="00BB75F6" w:rsidP="00BB75F6">
            <w:pPr>
              <w:pStyle w:val="noidung"/>
              <w:cnfStyle w:val="000000000000" w:firstRow="0" w:lastRow="0" w:firstColumn="0" w:lastColumn="0" w:oddVBand="0" w:evenVBand="0" w:oddHBand="0" w:evenHBand="0" w:firstRowFirstColumn="0" w:firstRowLastColumn="0" w:lastRowFirstColumn="0" w:lastRowLastColumn="0"/>
              <w:rPr>
                <w:szCs w:val="26"/>
              </w:rPr>
            </w:pPr>
            <w:r w:rsidRPr="00BB75F6">
              <w:rPr>
                <w:szCs w:val="26"/>
              </w:rPr>
              <w:t>String</w:t>
            </w:r>
          </w:p>
        </w:tc>
        <w:tc>
          <w:tcPr>
            <w:tcW w:w="2340" w:type="dxa"/>
            <w:hideMark/>
          </w:tcPr>
          <w:p w14:paraId="7709CF73" w14:textId="77777777" w:rsidR="00BB75F6" w:rsidRPr="00BB75F6" w:rsidRDefault="00BB75F6" w:rsidP="00BB75F6">
            <w:pPr>
              <w:pStyle w:val="noidung"/>
              <w:cnfStyle w:val="000000000000" w:firstRow="0" w:lastRow="0" w:firstColumn="0" w:lastColumn="0" w:oddVBand="0" w:evenVBand="0" w:oddHBand="0" w:evenHBand="0" w:firstRowFirstColumn="0" w:firstRowLastColumn="0" w:lastRowFirstColumn="0" w:lastRowLastColumn="0"/>
              <w:rPr>
                <w:szCs w:val="26"/>
              </w:rPr>
            </w:pPr>
            <w:r w:rsidRPr="00BB75F6">
              <w:rPr>
                <w:szCs w:val="26"/>
              </w:rPr>
              <w:t>Tên sản phẩm</w:t>
            </w:r>
          </w:p>
        </w:tc>
      </w:tr>
      <w:tr w:rsidR="00BB75F6" w:rsidRPr="00BB75F6" w14:paraId="574373E3" w14:textId="77777777" w:rsidTr="004C21B0">
        <w:tc>
          <w:tcPr>
            <w:cnfStyle w:val="001000000000" w:firstRow="0" w:lastRow="0" w:firstColumn="1" w:lastColumn="0" w:oddVBand="0" w:evenVBand="0" w:oddHBand="0" w:evenHBand="0" w:firstRowFirstColumn="0" w:firstRowLastColumn="0" w:lastRowFirstColumn="0" w:lastRowLastColumn="0"/>
            <w:tcW w:w="2227" w:type="dxa"/>
            <w:hideMark/>
          </w:tcPr>
          <w:p w14:paraId="17CCA10E" w14:textId="77777777" w:rsidR="00BB75F6" w:rsidRPr="00BB75F6" w:rsidRDefault="00BB75F6" w:rsidP="00BB75F6">
            <w:pPr>
              <w:pStyle w:val="noidung"/>
              <w:rPr>
                <w:szCs w:val="26"/>
              </w:rPr>
            </w:pPr>
            <w:r w:rsidRPr="00BB75F6">
              <w:rPr>
                <w:szCs w:val="26"/>
              </w:rPr>
              <w:t>gia</w:t>
            </w:r>
          </w:p>
        </w:tc>
        <w:tc>
          <w:tcPr>
            <w:tcW w:w="2623" w:type="dxa"/>
            <w:hideMark/>
          </w:tcPr>
          <w:p w14:paraId="204B478A" w14:textId="77777777" w:rsidR="00BB75F6" w:rsidRPr="00BB75F6" w:rsidRDefault="00BB75F6" w:rsidP="00BB75F6">
            <w:pPr>
              <w:pStyle w:val="noidung"/>
              <w:cnfStyle w:val="000000000000" w:firstRow="0" w:lastRow="0" w:firstColumn="0" w:lastColumn="0" w:oddVBand="0" w:evenVBand="0" w:oddHBand="0" w:evenHBand="0" w:firstRowFirstColumn="0" w:firstRowLastColumn="0" w:lastRowFirstColumn="0" w:lastRowLastColumn="0"/>
              <w:rPr>
                <w:szCs w:val="26"/>
              </w:rPr>
            </w:pPr>
            <w:r w:rsidRPr="00BB75F6">
              <w:rPr>
                <w:szCs w:val="26"/>
              </w:rPr>
              <w:t>Number</w:t>
            </w:r>
          </w:p>
        </w:tc>
        <w:tc>
          <w:tcPr>
            <w:tcW w:w="2340" w:type="dxa"/>
            <w:hideMark/>
          </w:tcPr>
          <w:p w14:paraId="03044E7B" w14:textId="77777777" w:rsidR="00BB75F6" w:rsidRPr="00BB75F6" w:rsidRDefault="00BB75F6" w:rsidP="00BB75F6">
            <w:pPr>
              <w:pStyle w:val="noidung"/>
              <w:cnfStyle w:val="000000000000" w:firstRow="0" w:lastRow="0" w:firstColumn="0" w:lastColumn="0" w:oddVBand="0" w:evenVBand="0" w:oddHBand="0" w:evenHBand="0" w:firstRowFirstColumn="0" w:firstRowLastColumn="0" w:lastRowFirstColumn="0" w:lastRowLastColumn="0"/>
              <w:rPr>
                <w:szCs w:val="26"/>
              </w:rPr>
            </w:pPr>
            <w:r w:rsidRPr="00BB75F6">
              <w:rPr>
                <w:szCs w:val="26"/>
              </w:rPr>
              <w:t>Giá</w:t>
            </w:r>
          </w:p>
        </w:tc>
      </w:tr>
      <w:tr w:rsidR="00BB75F6" w:rsidRPr="00BB75F6" w14:paraId="3A02EF92" w14:textId="77777777" w:rsidTr="004C21B0">
        <w:tc>
          <w:tcPr>
            <w:cnfStyle w:val="001000000000" w:firstRow="0" w:lastRow="0" w:firstColumn="1" w:lastColumn="0" w:oddVBand="0" w:evenVBand="0" w:oddHBand="0" w:evenHBand="0" w:firstRowFirstColumn="0" w:firstRowLastColumn="0" w:lastRowFirstColumn="0" w:lastRowLastColumn="0"/>
            <w:tcW w:w="2227" w:type="dxa"/>
            <w:hideMark/>
          </w:tcPr>
          <w:p w14:paraId="51C1B5F1" w14:textId="77777777" w:rsidR="00BB75F6" w:rsidRPr="00BB75F6" w:rsidRDefault="00BB75F6" w:rsidP="00BB75F6">
            <w:pPr>
              <w:pStyle w:val="noidung"/>
              <w:rPr>
                <w:szCs w:val="26"/>
              </w:rPr>
            </w:pPr>
            <w:r w:rsidRPr="00BB75F6">
              <w:rPr>
                <w:szCs w:val="26"/>
              </w:rPr>
              <w:t>soluong</w:t>
            </w:r>
          </w:p>
        </w:tc>
        <w:tc>
          <w:tcPr>
            <w:tcW w:w="2623" w:type="dxa"/>
            <w:hideMark/>
          </w:tcPr>
          <w:p w14:paraId="0F6DAD4E" w14:textId="77777777" w:rsidR="00BB75F6" w:rsidRPr="00BB75F6" w:rsidRDefault="00BB75F6" w:rsidP="00BB75F6">
            <w:pPr>
              <w:pStyle w:val="noidung"/>
              <w:cnfStyle w:val="000000000000" w:firstRow="0" w:lastRow="0" w:firstColumn="0" w:lastColumn="0" w:oddVBand="0" w:evenVBand="0" w:oddHBand="0" w:evenHBand="0" w:firstRowFirstColumn="0" w:firstRowLastColumn="0" w:lastRowFirstColumn="0" w:lastRowLastColumn="0"/>
              <w:rPr>
                <w:szCs w:val="26"/>
              </w:rPr>
            </w:pPr>
            <w:r w:rsidRPr="00BB75F6">
              <w:rPr>
                <w:szCs w:val="26"/>
              </w:rPr>
              <w:t>Number</w:t>
            </w:r>
          </w:p>
        </w:tc>
        <w:tc>
          <w:tcPr>
            <w:tcW w:w="2340" w:type="dxa"/>
            <w:hideMark/>
          </w:tcPr>
          <w:p w14:paraId="7D9E3923" w14:textId="77777777" w:rsidR="00BB75F6" w:rsidRPr="00BB75F6" w:rsidRDefault="00BB75F6" w:rsidP="00BB75F6">
            <w:pPr>
              <w:pStyle w:val="noidung"/>
              <w:cnfStyle w:val="000000000000" w:firstRow="0" w:lastRow="0" w:firstColumn="0" w:lastColumn="0" w:oddVBand="0" w:evenVBand="0" w:oddHBand="0" w:evenHBand="0" w:firstRowFirstColumn="0" w:firstRowLastColumn="0" w:lastRowFirstColumn="0" w:lastRowLastColumn="0"/>
              <w:rPr>
                <w:szCs w:val="26"/>
              </w:rPr>
            </w:pPr>
            <w:r w:rsidRPr="00BB75F6">
              <w:rPr>
                <w:szCs w:val="26"/>
              </w:rPr>
              <w:t>Số lượng</w:t>
            </w:r>
          </w:p>
        </w:tc>
      </w:tr>
    </w:tbl>
    <w:p w14:paraId="0478A3B8" w14:textId="77777777" w:rsidR="00BB75F6" w:rsidRPr="001263D3" w:rsidRDefault="00BB75F6" w:rsidP="00BB75F6">
      <w:pPr>
        <w:pStyle w:val="noidung"/>
        <w:ind w:firstLine="0"/>
        <w:rPr>
          <w:szCs w:val="26"/>
        </w:rPr>
      </w:pPr>
    </w:p>
    <w:p w14:paraId="3945BCDB" w14:textId="15613F6C" w:rsidR="004553D9" w:rsidRDefault="00FC25B2" w:rsidP="00FC25B2">
      <w:pPr>
        <w:pStyle w:val="Heading3"/>
        <w:numPr>
          <w:ilvl w:val="0"/>
          <w:numId w:val="0"/>
        </w:numPr>
        <w:rPr>
          <w:rFonts w:cs="Times New Roman"/>
          <w:szCs w:val="26"/>
        </w:rPr>
      </w:pPr>
      <w:bookmarkStart w:id="70" w:name="_Toc230160117"/>
      <w:bookmarkStart w:id="71" w:name="_Toc231942756"/>
      <w:r w:rsidRPr="001349EC">
        <w:rPr>
          <w:rFonts w:cs="Times New Roman"/>
          <w:szCs w:val="26"/>
          <w:highlight w:val="lightGray"/>
        </w:rPr>
        <w:t>3.3.1</w:t>
      </w:r>
      <w:r w:rsidRPr="001349EC">
        <w:rPr>
          <w:rFonts w:cs="Times New Roman"/>
          <w:szCs w:val="26"/>
        </w:rPr>
        <w:t xml:space="preserve">. </w:t>
      </w:r>
      <w:r w:rsidR="004553D9" w:rsidRPr="001349EC">
        <w:rPr>
          <w:rFonts w:cs="Times New Roman"/>
          <w:szCs w:val="26"/>
        </w:rPr>
        <w:t>Cấu trúc lưu trữ</w:t>
      </w:r>
      <w:bookmarkEnd w:id="70"/>
      <w:bookmarkEnd w:id="71"/>
    </w:p>
    <w:p w14:paraId="70B73083" w14:textId="2FAEF67A" w:rsidR="000B5DE8" w:rsidRPr="000B5DE8" w:rsidRDefault="000B5DE8" w:rsidP="008F2B45">
      <w:pPr>
        <w:pStyle w:val="noidung"/>
      </w:pPr>
      <w:r w:rsidRPr="000B5DE8">
        <w:t>Để phục vụ cho việc quản lý và hiển thị dữ liệu trên website, hệ thống sử dụng cấu trúc dữ liệu dạng mảng đối tượng (Array of Objects) trong JavaScript. Mỗi đối tượng đại diện cho một sản phẩm và chứa đầy đủ các thông tin cần thiết như mã sản phẩm, tên sản phẩm, loại sản phẩm, giá bán, hình ảnh, mô tả, hương vị và thông tin chi tiết.</w:t>
      </w:r>
    </w:p>
    <w:p w14:paraId="2B07CD05" w14:textId="77777777" w:rsidR="00A51CC8" w:rsidRPr="001263D3" w:rsidRDefault="00A51CC8" w:rsidP="008F2B45">
      <w:pPr>
        <w:pStyle w:val="noidung"/>
        <w:rPr>
          <w:rFonts w:eastAsia="Times New Roman" w:cs="Times New Roman"/>
          <w:szCs w:val="26"/>
        </w:rPr>
      </w:pPr>
      <w:r w:rsidRPr="001263D3">
        <w:rPr>
          <w:rFonts w:eastAsia="Times New Roman" w:cs="Times New Roman"/>
          <w:szCs w:val="26"/>
        </w:rPr>
        <w:t>Hệ thống sử dụng cấu trúc:</w:t>
      </w:r>
    </w:p>
    <w:p w14:paraId="6550F8BA" w14:textId="77777777" w:rsidR="00A51CC8" w:rsidRPr="001263D3" w:rsidRDefault="00A51CC8" w:rsidP="008F2B45">
      <w:pPr>
        <w:pStyle w:val="manguon"/>
      </w:pPr>
      <w:r w:rsidRPr="001263D3">
        <w:t>var sanPham = [</w:t>
      </w:r>
    </w:p>
    <w:p w14:paraId="6E62F573" w14:textId="77777777" w:rsidR="00A51CC8" w:rsidRPr="001263D3" w:rsidRDefault="00A51CC8" w:rsidP="008F2B45">
      <w:pPr>
        <w:pStyle w:val="manguon"/>
      </w:pPr>
      <w:r w:rsidRPr="001263D3">
        <w:t>{</w:t>
      </w:r>
    </w:p>
    <w:p w14:paraId="656F1C9C" w14:textId="77777777" w:rsidR="00A51CC8" w:rsidRPr="001263D3" w:rsidRDefault="00A51CC8" w:rsidP="008F2B45">
      <w:pPr>
        <w:pStyle w:val="manguon"/>
      </w:pPr>
      <w:r w:rsidRPr="001263D3">
        <w:t>id:"",</w:t>
      </w:r>
    </w:p>
    <w:p w14:paraId="72A972CC" w14:textId="77777777" w:rsidR="00A51CC8" w:rsidRPr="001263D3" w:rsidRDefault="00A51CC8" w:rsidP="008F2B45">
      <w:pPr>
        <w:pStyle w:val="manguon"/>
      </w:pPr>
      <w:r w:rsidRPr="001263D3">
        <w:t>ten:"",</w:t>
      </w:r>
    </w:p>
    <w:p w14:paraId="69A5EC0D" w14:textId="77777777" w:rsidR="00A51CC8" w:rsidRPr="001263D3" w:rsidRDefault="00A51CC8" w:rsidP="008F2B45">
      <w:pPr>
        <w:pStyle w:val="manguon"/>
      </w:pPr>
      <w:r w:rsidRPr="001263D3">
        <w:t>loai:"",</w:t>
      </w:r>
    </w:p>
    <w:p w14:paraId="1D5D96F3" w14:textId="77777777" w:rsidR="00A51CC8" w:rsidRPr="001263D3" w:rsidRDefault="00A51CC8" w:rsidP="008F2B45">
      <w:pPr>
        <w:pStyle w:val="manguon"/>
      </w:pPr>
      <w:r w:rsidRPr="001263D3">
        <w:t>gia:"",</w:t>
      </w:r>
    </w:p>
    <w:p w14:paraId="2A74B528" w14:textId="77777777" w:rsidR="00A51CC8" w:rsidRPr="001263D3" w:rsidRDefault="00A51CC8" w:rsidP="008F2B45">
      <w:pPr>
        <w:pStyle w:val="manguon"/>
      </w:pPr>
      <w:r w:rsidRPr="001263D3">
        <w:t>anh:"",</w:t>
      </w:r>
    </w:p>
    <w:p w14:paraId="5A5680F1" w14:textId="77777777" w:rsidR="00A51CC8" w:rsidRPr="001263D3" w:rsidRDefault="00A51CC8" w:rsidP="008F2B45">
      <w:pPr>
        <w:pStyle w:val="manguon"/>
      </w:pPr>
      <w:r w:rsidRPr="001263D3">
        <w:t>mota:"",</w:t>
      </w:r>
    </w:p>
    <w:p w14:paraId="439D8D58" w14:textId="77777777" w:rsidR="00A51CC8" w:rsidRPr="001263D3" w:rsidRDefault="00A51CC8" w:rsidP="008F2B45">
      <w:pPr>
        <w:pStyle w:val="manguon"/>
      </w:pPr>
      <w:r w:rsidRPr="001263D3">
        <w:t>huongvi:"",</w:t>
      </w:r>
    </w:p>
    <w:p w14:paraId="0E44431C" w14:textId="77777777" w:rsidR="00A51CC8" w:rsidRPr="001263D3" w:rsidRDefault="00A51CC8" w:rsidP="008F2B45">
      <w:pPr>
        <w:pStyle w:val="manguon"/>
      </w:pPr>
      <w:r w:rsidRPr="001263D3">
        <w:lastRenderedPageBreak/>
        <w:t>chitiet:""</w:t>
      </w:r>
    </w:p>
    <w:p w14:paraId="6BCF505A" w14:textId="77777777" w:rsidR="00A51CC8" w:rsidRPr="001263D3" w:rsidRDefault="00A51CC8" w:rsidP="008F2B45">
      <w:pPr>
        <w:pStyle w:val="manguon"/>
      </w:pPr>
      <w:r w:rsidRPr="001263D3">
        <w:t>}</w:t>
      </w:r>
    </w:p>
    <w:p w14:paraId="0B4A7BF8" w14:textId="77777777" w:rsidR="00A51CC8" w:rsidRDefault="00A51CC8" w:rsidP="008F2B45">
      <w:pPr>
        <w:pStyle w:val="manguon"/>
      </w:pPr>
      <w:r w:rsidRPr="001263D3">
        <w:t>];</w:t>
      </w:r>
    </w:p>
    <w:p w14:paraId="5B26DFDC" w14:textId="77777777" w:rsidR="000B5DE8" w:rsidRPr="000B5DE8" w:rsidRDefault="000B5DE8" w:rsidP="008F2B45">
      <w:pPr>
        <w:pStyle w:val="noidung"/>
        <w:rPr>
          <w:rFonts w:eastAsia="Times New Roman" w:cs="Times New Roman"/>
          <w:szCs w:val="26"/>
        </w:rPr>
      </w:pPr>
      <w:r w:rsidRPr="000B5DE8">
        <w:rPr>
          <w:rFonts w:eastAsia="Times New Roman" w:cs="Times New Roman"/>
          <w:szCs w:val="26"/>
        </w:rPr>
        <w:t>Việc sử dụng mảng đối tượng giúp hệ thống dễ dàng thực hiện các thao tác như hiển thị danh sách sản phẩm, tìm kiếm, lọc dữ liệu và truy xuất thông tin chi tiết khi người dùng lựa chọn sản phẩm.</w:t>
      </w:r>
    </w:p>
    <w:p w14:paraId="284010C8" w14:textId="0B8ADDCB" w:rsidR="000B5DE8" w:rsidRPr="000B5DE8" w:rsidRDefault="000B5DE8" w:rsidP="008F2B45">
      <w:pPr>
        <w:pStyle w:val="noidung"/>
        <w:rPr>
          <w:rFonts w:eastAsia="Times New Roman" w:cs="Times New Roman"/>
          <w:szCs w:val="26"/>
        </w:rPr>
      </w:pPr>
      <w:r w:rsidRPr="000B5DE8">
        <w:rPr>
          <w:rFonts w:eastAsia="Times New Roman" w:cs="Times New Roman"/>
          <w:szCs w:val="26"/>
        </w:rPr>
        <w:t>Đối với chức năng giỏ hàng, dữ liệu được lưu trữ trên trình duyệt thông qua LocalStorage nhằm duy trì thông tin khi người dùng tải lại trang hoặc đóng trình duyệt</w:t>
      </w:r>
    </w:p>
    <w:p w14:paraId="43828287" w14:textId="77777777" w:rsidR="00A51CC8" w:rsidRPr="001263D3" w:rsidRDefault="00A51CC8" w:rsidP="008F2B45">
      <w:pPr>
        <w:pStyle w:val="noidung"/>
        <w:rPr>
          <w:rFonts w:eastAsia="Times New Roman" w:cs="Times New Roman"/>
          <w:szCs w:val="26"/>
        </w:rPr>
      </w:pPr>
      <w:r w:rsidRPr="001263D3">
        <w:rPr>
          <w:rFonts w:eastAsia="Times New Roman" w:cs="Times New Roman"/>
          <w:szCs w:val="26"/>
        </w:rPr>
        <w:t>Giỏ hàng được lưu bằng LocalStorage:</w:t>
      </w:r>
    </w:p>
    <w:p w14:paraId="00D6600B" w14:textId="77777777" w:rsidR="00A51CC8" w:rsidRPr="001263D3" w:rsidRDefault="00A51CC8" w:rsidP="008F2B45">
      <w:pPr>
        <w:pStyle w:val="manguon"/>
      </w:pPr>
      <w:r w:rsidRPr="001263D3">
        <w:t>[</w:t>
      </w:r>
    </w:p>
    <w:p w14:paraId="3B2F4829" w14:textId="77777777" w:rsidR="00A51CC8" w:rsidRPr="001263D3" w:rsidRDefault="00A51CC8" w:rsidP="008F2B45">
      <w:pPr>
        <w:pStyle w:val="manguon"/>
      </w:pPr>
      <w:r w:rsidRPr="001263D3">
        <w:t>{</w:t>
      </w:r>
    </w:p>
    <w:p w14:paraId="1FF00F49" w14:textId="77777777" w:rsidR="00A51CC8" w:rsidRPr="001263D3" w:rsidRDefault="00A51CC8" w:rsidP="008F2B45">
      <w:pPr>
        <w:pStyle w:val="manguon"/>
      </w:pPr>
      <w:r w:rsidRPr="001263D3">
        <w:t>id:"",</w:t>
      </w:r>
    </w:p>
    <w:p w14:paraId="57871FE9" w14:textId="77777777" w:rsidR="00A51CC8" w:rsidRPr="001263D3" w:rsidRDefault="00A51CC8" w:rsidP="008F2B45">
      <w:pPr>
        <w:pStyle w:val="manguon"/>
      </w:pPr>
      <w:r w:rsidRPr="001263D3">
        <w:t>ten:"",</w:t>
      </w:r>
    </w:p>
    <w:p w14:paraId="75E016EA" w14:textId="77777777" w:rsidR="00A51CC8" w:rsidRPr="001263D3" w:rsidRDefault="00A51CC8" w:rsidP="008F2B45">
      <w:pPr>
        <w:pStyle w:val="manguon"/>
      </w:pPr>
      <w:r w:rsidRPr="001263D3">
        <w:t>gia:"",</w:t>
      </w:r>
    </w:p>
    <w:p w14:paraId="30DC1714" w14:textId="77777777" w:rsidR="00A51CC8" w:rsidRPr="001263D3" w:rsidRDefault="00A51CC8" w:rsidP="008F2B45">
      <w:pPr>
        <w:pStyle w:val="manguon"/>
      </w:pPr>
      <w:r w:rsidRPr="001263D3">
        <w:t>soluong:""</w:t>
      </w:r>
    </w:p>
    <w:p w14:paraId="066E2EB7" w14:textId="77777777" w:rsidR="00A51CC8" w:rsidRPr="001263D3" w:rsidRDefault="00A51CC8" w:rsidP="008F2B45">
      <w:pPr>
        <w:pStyle w:val="manguon"/>
      </w:pPr>
      <w:r w:rsidRPr="001263D3">
        <w:t>}</w:t>
      </w:r>
    </w:p>
    <w:p w14:paraId="4C02CACB" w14:textId="0D3D10A3" w:rsidR="00A51CC8" w:rsidRPr="001263D3" w:rsidRDefault="00A51CC8" w:rsidP="008F2B45">
      <w:pPr>
        <w:pStyle w:val="manguon"/>
      </w:pPr>
      <w:r w:rsidRPr="001263D3">
        <w:t>]</w:t>
      </w:r>
    </w:p>
    <w:p w14:paraId="07EC7FD8" w14:textId="226108AD" w:rsidR="000B5DE8" w:rsidRPr="001263D3" w:rsidRDefault="000B5DE8" w:rsidP="008F2B45">
      <w:pPr>
        <w:pStyle w:val="noidung"/>
        <w:rPr>
          <w:rFonts w:eastAsia="Times New Roman" w:cs="Times New Roman"/>
          <w:szCs w:val="26"/>
        </w:rPr>
      </w:pPr>
      <w:r w:rsidRPr="000B5DE8">
        <w:rPr>
          <w:rFonts w:eastAsia="Times New Roman" w:cs="Times New Roman"/>
          <w:szCs w:val="26"/>
        </w:rPr>
        <w:t>Việc lựa chọn LocalStorage giúp hệ thống hoạt động hoàn toàn ở phía người dùng mà không cần sử dụng cơ sở dữ liệu hay máy chủ lưu trữ, từ đó giảm độ phức tạp trong quá trình phát triển và triển khai website.</w:t>
      </w:r>
    </w:p>
    <w:p w14:paraId="78104884" w14:textId="2C7A8A0E" w:rsidR="002D378E" w:rsidRPr="000F7250" w:rsidRDefault="004553D9">
      <w:pPr>
        <w:pStyle w:val="Heading3"/>
        <w:numPr>
          <w:ilvl w:val="2"/>
          <w:numId w:val="3"/>
        </w:numPr>
        <w:rPr>
          <w:rFonts w:cs="Times New Roman"/>
          <w:szCs w:val="26"/>
        </w:rPr>
      </w:pPr>
      <w:bookmarkStart w:id="72" w:name="_Toc230160118"/>
      <w:bookmarkStart w:id="73" w:name="_Toc231942757"/>
      <w:r w:rsidRPr="001349EC">
        <w:rPr>
          <w:rFonts w:cs="Times New Roman"/>
          <w:szCs w:val="26"/>
        </w:rPr>
        <w:t>Đặc tả chi tiết</w:t>
      </w:r>
      <w:bookmarkEnd w:id="72"/>
      <w:bookmarkEnd w:id="73"/>
    </w:p>
    <w:p w14:paraId="6B587FDB" w14:textId="143E668B" w:rsidR="000F7250" w:rsidRDefault="000F7250" w:rsidP="000F7250">
      <w:pPr>
        <w:pStyle w:val="Caption"/>
        <w:keepNext/>
      </w:pPr>
      <w:bookmarkStart w:id="74" w:name="_Toc231851043"/>
      <w:bookmarkStart w:id="75" w:name="_Toc231852967"/>
      <w:r>
        <w:t xml:space="preserve">Bảng </w:t>
      </w:r>
      <w:r>
        <w:fldChar w:fldCharType="begin"/>
      </w:r>
      <w:r>
        <w:instrText xml:space="preserve"> SEQ Bảng \* ARABIC </w:instrText>
      </w:r>
      <w:r>
        <w:fldChar w:fldCharType="separate"/>
      </w:r>
      <w:r w:rsidR="00141D4E">
        <w:rPr>
          <w:noProof/>
        </w:rPr>
        <w:t>1</w:t>
      </w:r>
      <w:r>
        <w:fldChar w:fldCharType="end"/>
      </w:r>
      <w:r w:rsidR="00450A10">
        <w:t>.3.2</w:t>
      </w:r>
      <w:r>
        <w:t xml:space="preserve"> Cấu trúc sản phẩm</w:t>
      </w:r>
      <w:bookmarkEnd w:id="74"/>
      <w:bookmarkEnd w:id="75"/>
    </w:p>
    <w:tbl>
      <w:tblPr>
        <w:tblStyle w:val="myTable"/>
        <w:tblW w:w="0" w:type="auto"/>
        <w:tblLook w:val="04A0" w:firstRow="1" w:lastRow="0" w:firstColumn="1" w:lastColumn="0" w:noHBand="0" w:noVBand="1"/>
      </w:tblPr>
      <w:tblGrid>
        <w:gridCol w:w="1754"/>
        <w:gridCol w:w="2106"/>
        <w:gridCol w:w="2250"/>
        <w:gridCol w:w="2160"/>
      </w:tblGrid>
      <w:tr w:rsidR="00A51CC8" w:rsidRPr="001263D3" w14:paraId="0AC5A9FB" w14:textId="77777777" w:rsidTr="00A51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23BAF481" w14:textId="77777777" w:rsidR="00A51CC8" w:rsidRPr="001263D3" w:rsidRDefault="00A51CC8" w:rsidP="002D378E">
            <w:pPr>
              <w:rPr>
                <w:szCs w:val="26"/>
              </w:rPr>
            </w:pPr>
            <w:r w:rsidRPr="001263D3">
              <w:rPr>
                <w:szCs w:val="26"/>
              </w:rPr>
              <w:t>STT</w:t>
            </w:r>
          </w:p>
        </w:tc>
        <w:tc>
          <w:tcPr>
            <w:tcW w:w="2106" w:type="dxa"/>
          </w:tcPr>
          <w:p w14:paraId="5642B8C7" w14:textId="51A0CC4F" w:rsidR="00A51CC8" w:rsidRPr="001263D3" w:rsidRDefault="00A51CC8" w:rsidP="002D378E">
            <w:pPr>
              <w:cnfStyle w:val="100000000000" w:firstRow="1" w:lastRow="0" w:firstColumn="0" w:lastColumn="0" w:oddVBand="0" w:evenVBand="0" w:oddHBand="0" w:evenHBand="0" w:firstRowFirstColumn="0" w:firstRowLastColumn="0" w:lastRowFirstColumn="0" w:lastRowLastColumn="0"/>
              <w:rPr>
                <w:szCs w:val="26"/>
              </w:rPr>
            </w:pPr>
            <w:r w:rsidRPr="001263D3">
              <w:rPr>
                <w:szCs w:val="26"/>
              </w:rPr>
              <w:t>Thuộc tính</w:t>
            </w:r>
          </w:p>
        </w:tc>
        <w:tc>
          <w:tcPr>
            <w:tcW w:w="2250" w:type="dxa"/>
          </w:tcPr>
          <w:p w14:paraId="58B781CF" w14:textId="606125BE" w:rsidR="00A51CC8" w:rsidRPr="001263D3" w:rsidRDefault="00A51CC8" w:rsidP="002D378E">
            <w:pPr>
              <w:cnfStyle w:val="100000000000" w:firstRow="1" w:lastRow="0" w:firstColumn="0" w:lastColumn="0" w:oddVBand="0" w:evenVBand="0" w:oddHBand="0" w:evenHBand="0" w:firstRowFirstColumn="0" w:firstRowLastColumn="0" w:lastRowFirstColumn="0" w:lastRowLastColumn="0"/>
              <w:rPr>
                <w:szCs w:val="26"/>
              </w:rPr>
            </w:pPr>
            <w:r w:rsidRPr="001263D3">
              <w:rPr>
                <w:szCs w:val="26"/>
              </w:rPr>
              <w:t>Kiểu dữ liệu</w:t>
            </w:r>
          </w:p>
        </w:tc>
        <w:tc>
          <w:tcPr>
            <w:tcW w:w="2160" w:type="dxa"/>
          </w:tcPr>
          <w:p w14:paraId="12FBC209" w14:textId="11F5B0F5" w:rsidR="00A51CC8" w:rsidRPr="001263D3" w:rsidRDefault="00A51CC8" w:rsidP="002D378E">
            <w:pPr>
              <w:cnfStyle w:val="100000000000" w:firstRow="1" w:lastRow="0" w:firstColumn="0" w:lastColumn="0" w:oddVBand="0" w:evenVBand="0" w:oddHBand="0" w:evenHBand="0" w:firstRowFirstColumn="0" w:firstRowLastColumn="0" w:lastRowFirstColumn="0" w:lastRowLastColumn="0"/>
              <w:rPr>
                <w:szCs w:val="26"/>
              </w:rPr>
            </w:pPr>
            <w:r w:rsidRPr="001263D3">
              <w:rPr>
                <w:szCs w:val="26"/>
              </w:rPr>
              <w:t>Ý nghĩa</w:t>
            </w:r>
          </w:p>
        </w:tc>
      </w:tr>
      <w:tr w:rsidR="00A51CC8" w:rsidRPr="001263D3" w14:paraId="54131A52"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5C16C804" w14:textId="50915043" w:rsidR="00A51CC8" w:rsidRPr="001263D3" w:rsidRDefault="00A51CC8" w:rsidP="00855C1C">
            <w:pPr>
              <w:rPr>
                <w:szCs w:val="26"/>
              </w:rPr>
            </w:pPr>
            <w:r w:rsidRPr="001263D3">
              <w:rPr>
                <w:szCs w:val="26"/>
              </w:rPr>
              <w:t>01</w:t>
            </w:r>
          </w:p>
        </w:tc>
        <w:tc>
          <w:tcPr>
            <w:tcW w:w="2106" w:type="dxa"/>
          </w:tcPr>
          <w:p w14:paraId="71042661" w14:textId="4F7555F8" w:rsidR="00A51CC8" w:rsidRPr="001263D3" w:rsidRDefault="00A51CC8"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id</w:t>
            </w:r>
          </w:p>
        </w:tc>
        <w:tc>
          <w:tcPr>
            <w:tcW w:w="2250" w:type="dxa"/>
          </w:tcPr>
          <w:p w14:paraId="47414AC7" w14:textId="0051A4A7" w:rsidR="00A51CC8" w:rsidRPr="001263D3" w:rsidRDefault="00A51CC8"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String</w:t>
            </w:r>
          </w:p>
        </w:tc>
        <w:tc>
          <w:tcPr>
            <w:tcW w:w="2160" w:type="dxa"/>
          </w:tcPr>
          <w:p w14:paraId="2EDE91BB" w14:textId="0EA313F7" w:rsidR="00A51CC8" w:rsidRPr="001263D3" w:rsidRDefault="00A51CC8"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Mã sản phẩm</w:t>
            </w:r>
          </w:p>
        </w:tc>
      </w:tr>
      <w:tr w:rsidR="00A51CC8" w:rsidRPr="001263D3" w14:paraId="4C78554F"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7BE59BFE" w14:textId="14B76872" w:rsidR="00A51CC8" w:rsidRPr="001263D3" w:rsidRDefault="00A51CC8" w:rsidP="00855C1C">
            <w:pPr>
              <w:rPr>
                <w:szCs w:val="26"/>
              </w:rPr>
            </w:pPr>
            <w:r w:rsidRPr="001263D3">
              <w:rPr>
                <w:szCs w:val="26"/>
              </w:rPr>
              <w:t>02</w:t>
            </w:r>
          </w:p>
        </w:tc>
        <w:tc>
          <w:tcPr>
            <w:tcW w:w="2106" w:type="dxa"/>
          </w:tcPr>
          <w:p w14:paraId="329E682B" w14:textId="2932C5A1" w:rsidR="00A51CC8" w:rsidRPr="001263D3" w:rsidRDefault="00A51CC8"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ten</w:t>
            </w:r>
          </w:p>
        </w:tc>
        <w:tc>
          <w:tcPr>
            <w:tcW w:w="2250" w:type="dxa"/>
          </w:tcPr>
          <w:p w14:paraId="020F0E12" w14:textId="4436F521" w:rsidR="00A51CC8" w:rsidRPr="001263D3" w:rsidRDefault="00A51CC8"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String</w:t>
            </w:r>
          </w:p>
        </w:tc>
        <w:tc>
          <w:tcPr>
            <w:tcW w:w="2160" w:type="dxa"/>
          </w:tcPr>
          <w:p w14:paraId="169B70DA" w14:textId="01B72CC5" w:rsidR="00A51CC8" w:rsidRPr="001263D3" w:rsidRDefault="00A51CC8"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Tên sản phẩm</w:t>
            </w:r>
          </w:p>
        </w:tc>
      </w:tr>
      <w:tr w:rsidR="00855C1C" w:rsidRPr="001263D3" w14:paraId="26732B43"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41D4FA7A" w14:textId="45C48141" w:rsidR="00855C1C" w:rsidRPr="001263D3" w:rsidRDefault="00855C1C" w:rsidP="00855C1C">
            <w:pPr>
              <w:rPr>
                <w:szCs w:val="26"/>
              </w:rPr>
            </w:pPr>
            <w:r w:rsidRPr="001263D3">
              <w:rPr>
                <w:szCs w:val="26"/>
              </w:rPr>
              <w:t>03</w:t>
            </w:r>
          </w:p>
        </w:tc>
        <w:tc>
          <w:tcPr>
            <w:tcW w:w="2106" w:type="dxa"/>
          </w:tcPr>
          <w:p w14:paraId="2299FB21" w14:textId="65DB4820"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loai</w:t>
            </w:r>
          </w:p>
        </w:tc>
        <w:tc>
          <w:tcPr>
            <w:tcW w:w="2250" w:type="dxa"/>
          </w:tcPr>
          <w:p w14:paraId="0843EE8B" w14:textId="5E082F20"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String</w:t>
            </w:r>
          </w:p>
        </w:tc>
        <w:tc>
          <w:tcPr>
            <w:tcW w:w="2160" w:type="dxa"/>
          </w:tcPr>
          <w:p w14:paraId="3122FDE6" w14:textId="095ED468"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Loại sản phẩm</w:t>
            </w:r>
          </w:p>
        </w:tc>
      </w:tr>
      <w:tr w:rsidR="00855C1C" w:rsidRPr="001263D3" w14:paraId="49E06568"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2B4F607D" w14:textId="2FFDDC3B" w:rsidR="00855C1C" w:rsidRPr="001263D3" w:rsidRDefault="00855C1C" w:rsidP="00855C1C">
            <w:pPr>
              <w:rPr>
                <w:szCs w:val="26"/>
              </w:rPr>
            </w:pPr>
            <w:r w:rsidRPr="001263D3">
              <w:rPr>
                <w:szCs w:val="26"/>
              </w:rPr>
              <w:t>04</w:t>
            </w:r>
          </w:p>
        </w:tc>
        <w:tc>
          <w:tcPr>
            <w:tcW w:w="2106" w:type="dxa"/>
          </w:tcPr>
          <w:p w14:paraId="1F356943" w14:textId="4DA799D6"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gia</w:t>
            </w:r>
          </w:p>
        </w:tc>
        <w:tc>
          <w:tcPr>
            <w:tcW w:w="2250" w:type="dxa"/>
          </w:tcPr>
          <w:p w14:paraId="5F13FE9D" w14:textId="4ECFEB79"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Number</w:t>
            </w:r>
          </w:p>
        </w:tc>
        <w:tc>
          <w:tcPr>
            <w:tcW w:w="2160" w:type="dxa"/>
          </w:tcPr>
          <w:p w14:paraId="1D1BAD9F" w14:textId="192CD799"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Giá bán</w:t>
            </w:r>
          </w:p>
        </w:tc>
      </w:tr>
      <w:tr w:rsidR="00855C1C" w:rsidRPr="001263D3" w14:paraId="72C7E205"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409F2CE9" w14:textId="08522313" w:rsidR="00855C1C" w:rsidRPr="001263D3" w:rsidRDefault="00855C1C" w:rsidP="00855C1C">
            <w:pPr>
              <w:rPr>
                <w:szCs w:val="26"/>
              </w:rPr>
            </w:pPr>
            <w:r w:rsidRPr="001263D3">
              <w:rPr>
                <w:szCs w:val="26"/>
              </w:rPr>
              <w:t>05</w:t>
            </w:r>
          </w:p>
        </w:tc>
        <w:tc>
          <w:tcPr>
            <w:tcW w:w="2106" w:type="dxa"/>
          </w:tcPr>
          <w:p w14:paraId="358AB03A" w14:textId="5D182CF8"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anh</w:t>
            </w:r>
          </w:p>
        </w:tc>
        <w:tc>
          <w:tcPr>
            <w:tcW w:w="2250" w:type="dxa"/>
          </w:tcPr>
          <w:p w14:paraId="249762C9" w14:textId="46D28B94"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String</w:t>
            </w:r>
          </w:p>
        </w:tc>
        <w:tc>
          <w:tcPr>
            <w:tcW w:w="2160" w:type="dxa"/>
          </w:tcPr>
          <w:p w14:paraId="5EB577F5" w14:textId="073A06A7"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Đường dẫn hình ảnh</w:t>
            </w:r>
          </w:p>
        </w:tc>
      </w:tr>
      <w:tr w:rsidR="00855C1C" w:rsidRPr="001263D3" w14:paraId="55C016A7"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34AB5459" w14:textId="3BD3880D" w:rsidR="00855C1C" w:rsidRPr="001263D3" w:rsidRDefault="00855C1C" w:rsidP="00855C1C">
            <w:pPr>
              <w:rPr>
                <w:szCs w:val="26"/>
              </w:rPr>
            </w:pPr>
            <w:r w:rsidRPr="001263D3">
              <w:rPr>
                <w:szCs w:val="26"/>
              </w:rPr>
              <w:lastRenderedPageBreak/>
              <w:t>06</w:t>
            </w:r>
          </w:p>
        </w:tc>
        <w:tc>
          <w:tcPr>
            <w:tcW w:w="2106" w:type="dxa"/>
          </w:tcPr>
          <w:p w14:paraId="2BCF98E6" w14:textId="1E53287F"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mota</w:t>
            </w:r>
          </w:p>
        </w:tc>
        <w:tc>
          <w:tcPr>
            <w:tcW w:w="2250" w:type="dxa"/>
          </w:tcPr>
          <w:p w14:paraId="56297CBB" w14:textId="6E2883D3"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String</w:t>
            </w:r>
          </w:p>
        </w:tc>
        <w:tc>
          <w:tcPr>
            <w:tcW w:w="2160" w:type="dxa"/>
          </w:tcPr>
          <w:p w14:paraId="10A2EF39" w14:textId="38635319"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Mô tả ngắn</w:t>
            </w:r>
          </w:p>
        </w:tc>
      </w:tr>
      <w:tr w:rsidR="00855C1C" w:rsidRPr="001263D3" w14:paraId="0EE575B1"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4531E04E" w14:textId="6B2D9362" w:rsidR="00855C1C" w:rsidRPr="001263D3" w:rsidRDefault="00855C1C" w:rsidP="00855C1C">
            <w:pPr>
              <w:rPr>
                <w:szCs w:val="26"/>
              </w:rPr>
            </w:pPr>
            <w:r w:rsidRPr="001263D3">
              <w:rPr>
                <w:szCs w:val="26"/>
              </w:rPr>
              <w:t>07</w:t>
            </w:r>
          </w:p>
        </w:tc>
        <w:tc>
          <w:tcPr>
            <w:tcW w:w="2106" w:type="dxa"/>
          </w:tcPr>
          <w:p w14:paraId="2576EFCC" w14:textId="51993737"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huongvi</w:t>
            </w:r>
          </w:p>
        </w:tc>
        <w:tc>
          <w:tcPr>
            <w:tcW w:w="2250" w:type="dxa"/>
          </w:tcPr>
          <w:p w14:paraId="5EDA2852" w14:textId="2EA57DE9"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String</w:t>
            </w:r>
          </w:p>
        </w:tc>
        <w:tc>
          <w:tcPr>
            <w:tcW w:w="2160" w:type="dxa"/>
          </w:tcPr>
          <w:p w14:paraId="7249A901" w14:textId="190D6157"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Hương vị sản phẩm</w:t>
            </w:r>
          </w:p>
        </w:tc>
      </w:tr>
      <w:tr w:rsidR="00855C1C" w:rsidRPr="001263D3" w14:paraId="59E72CEE"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13E0B130" w14:textId="02274134" w:rsidR="00855C1C" w:rsidRPr="001263D3" w:rsidRDefault="00855C1C" w:rsidP="00855C1C">
            <w:pPr>
              <w:rPr>
                <w:szCs w:val="26"/>
              </w:rPr>
            </w:pPr>
            <w:r w:rsidRPr="001263D3">
              <w:rPr>
                <w:szCs w:val="26"/>
              </w:rPr>
              <w:t>08</w:t>
            </w:r>
          </w:p>
        </w:tc>
        <w:tc>
          <w:tcPr>
            <w:tcW w:w="2106" w:type="dxa"/>
          </w:tcPr>
          <w:p w14:paraId="2DFA4685" w14:textId="79D22109"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chitiet</w:t>
            </w:r>
          </w:p>
        </w:tc>
        <w:tc>
          <w:tcPr>
            <w:tcW w:w="2250" w:type="dxa"/>
          </w:tcPr>
          <w:p w14:paraId="75702C1D" w14:textId="20314E27"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String</w:t>
            </w:r>
          </w:p>
        </w:tc>
        <w:tc>
          <w:tcPr>
            <w:tcW w:w="2160" w:type="dxa"/>
          </w:tcPr>
          <w:p w14:paraId="6B593F88" w14:textId="40A912E1" w:rsidR="00855C1C" w:rsidRPr="001263D3" w:rsidRDefault="00855C1C" w:rsidP="00855C1C">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Mô tả chi tiết</w:t>
            </w:r>
          </w:p>
        </w:tc>
      </w:tr>
    </w:tbl>
    <w:p w14:paraId="3F6D91C3" w14:textId="77777777" w:rsidR="002D378E" w:rsidRPr="001263D3" w:rsidRDefault="002D378E" w:rsidP="002D378E">
      <w:pPr>
        <w:rPr>
          <w:szCs w:val="26"/>
        </w:rPr>
      </w:pPr>
    </w:p>
    <w:p w14:paraId="697DCC6A" w14:textId="1D904B0E" w:rsidR="004553D9" w:rsidRPr="001263D3" w:rsidRDefault="00FC25B2" w:rsidP="00FC25B2">
      <w:pPr>
        <w:pStyle w:val="Heading2"/>
        <w:numPr>
          <w:ilvl w:val="0"/>
          <w:numId w:val="0"/>
        </w:numPr>
        <w:rPr>
          <w:szCs w:val="28"/>
        </w:rPr>
      </w:pPr>
      <w:bookmarkStart w:id="76" w:name="_Toc230160119"/>
      <w:bookmarkStart w:id="77" w:name="_Toc231942758"/>
      <w:r w:rsidRPr="001263D3">
        <w:rPr>
          <w:szCs w:val="28"/>
          <w:highlight w:val="lightGray"/>
        </w:rPr>
        <w:t>3.4</w:t>
      </w:r>
      <w:r w:rsidRPr="001263D3">
        <w:rPr>
          <w:szCs w:val="28"/>
        </w:rPr>
        <w:t xml:space="preserve">. </w:t>
      </w:r>
      <w:r w:rsidR="004553D9" w:rsidRPr="001263D3">
        <w:rPr>
          <w:szCs w:val="28"/>
        </w:rPr>
        <w:t>Thiết kế chức năng</w:t>
      </w:r>
      <w:bookmarkEnd w:id="76"/>
      <w:bookmarkEnd w:id="77"/>
    </w:p>
    <w:p w14:paraId="739AF60B" w14:textId="77777777" w:rsidR="00855C1C" w:rsidRPr="001263D3" w:rsidRDefault="00855C1C" w:rsidP="008F2B45">
      <w:pPr>
        <w:pStyle w:val="noidung"/>
      </w:pPr>
      <w:r w:rsidRPr="001263D3">
        <w:t>Hệ thống được chia thành các nhóm chức năng chính như sau:</w:t>
      </w:r>
    </w:p>
    <w:p w14:paraId="1ADE09BF" w14:textId="0085F22E" w:rsidR="00855C1C" w:rsidRPr="001263D3" w:rsidRDefault="00855C1C" w:rsidP="008F2B45">
      <w:pPr>
        <w:pStyle w:val="noidung"/>
        <w:rPr>
          <w:b/>
          <w:bCs/>
        </w:rPr>
      </w:pPr>
      <w:r w:rsidRPr="001263D3">
        <w:rPr>
          <w:b/>
          <w:bCs/>
        </w:rPr>
        <w:t>-Nhóm chức năng quản lý sản phẩm</w:t>
      </w:r>
    </w:p>
    <w:p w14:paraId="5328A0B4" w14:textId="77777777" w:rsidR="00855C1C" w:rsidRPr="001263D3" w:rsidRDefault="00855C1C" w:rsidP="008F2B45">
      <w:pPr>
        <w:pStyle w:val="noidung"/>
      </w:pPr>
      <w:r w:rsidRPr="001263D3">
        <w:t>Hiển thị sản phẩm.</w:t>
      </w:r>
    </w:p>
    <w:p w14:paraId="58A9FBB2" w14:textId="77777777" w:rsidR="00855C1C" w:rsidRPr="001263D3" w:rsidRDefault="00855C1C" w:rsidP="008F2B45">
      <w:pPr>
        <w:pStyle w:val="noidung"/>
      </w:pPr>
      <w:r w:rsidRPr="001263D3">
        <w:t>Tìm kiếm sản phẩm.</w:t>
      </w:r>
    </w:p>
    <w:p w14:paraId="0C29C17F" w14:textId="77777777" w:rsidR="00855C1C" w:rsidRPr="001263D3" w:rsidRDefault="00855C1C" w:rsidP="008F2B45">
      <w:pPr>
        <w:pStyle w:val="noidung"/>
      </w:pPr>
      <w:r w:rsidRPr="001263D3">
        <w:t>Lọc sản phẩm.</w:t>
      </w:r>
    </w:p>
    <w:p w14:paraId="38F0D2D8" w14:textId="77777777" w:rsidR="00855C1C" w:rsidRPr="001263D3" w:rsidRDefault="00855C1C" w:rsidP="008F2B45">
      <w:pPr>
        <w:pStyle w:val="noidung"/>
      </w:pPr>
      <w:r w:rsidRPr="001263D3">
        <w:t>Xem chi tiết sản phẩm.</w:t>
      </w:r>
    </w:p>
    <w:p w14:paraId="09D57AAB" w14:textId="2DA884BC" w:rsidR="00855C1C" w:rsidRPr="001263D3" w:rsidRDefault="00855C1C" w:rsidP="008F2B45">
      <w:pPr>
        <w:pStyle w:val="noidung"/>
        <w:rPr>
          <w:b/>
          <w:bCs/>
        </w:rPr>
      </w:pPr>
      <w:r w:rsidRPr="001263D3">
        <w:rPr>
          <w:b/>
          <w:bCs/>
        </w:rPr>
        <w:t>-Nhóm chức năng giỏ hàng</w:t>
      </w:r>
    </w:p>
    <w:p w14:paraId="5DCFAF90" w14:textId="77777777" w:rsidR="00855C1C" w:rsidRPr="001263D3" w:rsidRDefault="00855C1C" w:rsidP="008F2B45">
      <w:pPr>
        <w:pStyle w:val="noidung"/>
      </w:pPr>
      <w:r w:rsidRPr="001263D3">
        <w:t>Thêm sản phẩm.</w:t>
      </w:r>
    </w:p>
    <w:p w14:paraId="038EFF0F" w14:textId="77777777" w:rsidR="00855C1C" w:rsidRPr="001263D3" w:rsidRDefault="00855C1C" w:rsidP="008F2B45">
      <w:pPr>
        <w:pStyle w:val="noidung"/>
      </w:pPr>
      <w:r w:rsidRPr="001263D3">
        <w:t>Cập nhật số lượng.</w:t>
      </w:r>
    </w:p>
    <w:p w14:paraId="1FDB8A77" w14:textId="77777777" w:rsidR="00855C1C" w:rsidRPr="001263D3" w:rsidRDefault="00855C1C" w:rsidP="008F2B45">
      <w:pPr>
        <w:pStyle w:val="noidung"/>
      </w:pPr>
      <w:r w:rsidRPr="001263D3">
        <w:t>Xóa sản phẩm.</w:t>
      </w:r>
    </w:p>
    <w:p w14:paraId="445BAA8E" w14:textId="77777777" w:rsidR="00855C1C" w:rsidRPr="001263D3" w:rsidRDefault="00855C1C" w:rsidP="008F2B45">
      <w:pPr>
        <w:pStyle w:val="noidung"/>
      </w:pPr>
      <w:r w:rsidRPr="001263D3">
        <w:t>Tính tổng tiền.</w:t>
      </w:r>
    </w:p>
    <w:p w14:paraId="0BAAF3B0" w14:textId="77777777" w:rsidR="00855C1C" w:rsidRPr="001263D3" w:rsidRDefault="00855C1C" w:rsidP="008F2B45">
      <w:pPr>
        <w:pStyle w:val="noidung"/>
      </w:pPr>
      <w:r w:rsidRPr="001263D3">
        <w:t>Thanh toán.</w:t>
      </w:r>
    </w:p>
    <w:p w14:paraId="38536235" w14:textId="34F8F8B7" w:rsidR="00855C1C" w:rsidRPr="001263D3" w:rsidRDefault="00855C1C" w:rsidP="008F2B45">
      <w:pPr>
        <w:pStyle w:val="noidung"/>
        <w:rPr>
          <w:b/>
          <w:bCs/>
        </w:rPr>
      </w:pPr>
      <w:r w:rsidRPr="001263D3">
        <w:rPr>
          <w:b/>
          <w:bCs/>
        </w:rPr>
        <w:t>-Nhóm chức năng liên hệ</w:t>
      </w:r>
    </w:p>
    <w:p w14:paraId="71EB58BA" w14:textId="77777777" w:rsidR="00855C1C" w:rsidRPr="001263D3" w:rsidRDefault="00855C1C" w:rsidP="008F2B45">
      <w:pPr>
        <w:pStyle w:val="noidung"/>
      </w:pPr>
      <w:r w:rsidRPr="001263D3">
        <w:t>Nhập thông tin.</w:t>
      </w:r>
    </w:p>
    <w:p w14:paraId="6CB7D0BA" w14:textId="77777777" w:rsidR="00855C1C" w:rsidRPr="001263D3" w:rsidRDefault="00855C1C" w:rsidP="008F2B45">
      <w:pPr>
        <w:pStyle w:val="noidung"/>
      </w:pPr>
      <w:r w:rsidRPr="001263D3">
        <w:t>Gửi thông tin liên hệ.</w:t>
      </w:r>
    </w:p>
    <w:p w14:paraId="62CF64D5" w14:textId="78ADF358" w:rsidR="00855C1C" w:rsidRPr="001263D3" w:rsidRDefault="00855C1C" w:rsidP="008F2B45">
      <w:pPr>
        <w:pStyle w:val="noidung"/>
        <w:rPr>
          <w:b/>
          <w:bCs/>
        </w:rPr>
      </w:pPr>
      <w:r w:rsidRPr="001263D3">
        <w:rPr>
          <w:b/>
          <w:bCs/>
        </w:rPr>
        <w:t>-Nhóm chức năng điều hướng</w:t>
      </w:r>
    </w:p>
    <w:p w14:paraId="495C238F" w14:textId="77777777" w:rsidR="00855C1C" w:rsidRPr="001263D3" w:rsidRDefault="00855C1C" w:rsidP="008F2B45">
      <w:pPr>
        <w:pStyle w:val="noidung"/>
      </w:pPr>
      <w:r w:rsidRPr="001263D3">
        <w:t>Chuyển trang chủ.</w:t>
      </w:r>
    </w:p>
    <w:p w14:paraId="6ECCF92B" w14:textId="77777777" w:rsidR="00855C1C" w:rsidRPr="001263D3" w:rsidRDefault="00855C1C" w:rsidP="008F2B45">
      <w:pPr>
        <w:pStyle w:val="noidung"/>
      </w:pPr>
      <w:r w:rsidRPr="001263D3">
        <w:t>Chuyển trang sản phẩm.</w:t>
      </w:r>
    </w:p>
    <w:p w14:paraId="487FC6C1" w14:textId="77777777" w:rsidR="00855C1C" w:rsidRPr="001263D3" w:rsidRDefault="00855C1C" w:rsidP="008F2B45">
      <w:pPr>
        <w:pStyle w:val="noidung"/>
      </w:pPr>
      <w:r w:rsidRPr="001263D3">
        <w:t>Chuyển trang giới thiệu.</w:t>
      </w:r>
    </w:p>
    <w:p w14:paraId="68F8B5C0" w14:textId="77777777" w:rsidR="00855C1C" w:rsidRPr="001263D3" w:rsidRDefault="00855C1C" w:rsidP="008F2B45">
      <w:pPr>
        <w:pStyle w:val="noidung"/>
      </w:pPr>
      <w:r w:rsidRPr="001263D3">
        <w:t>Chuyển trang liên hệ.</w:t>
      </w:r>
    </w:p>
    <w:p w14:paraId="28616636" w14:textId="77777777" w:rsidR="00855C1C" w:rsidRPr="001263D3" w:rsidRDefault="00855C1C" w:rsidP="008F2B45">
      <w:pPr>
        <w:pStyle w:val="noidung"/>
      </w:pPr>
      <w:r w:rsidRPr="001263D3">
        <w:lastRenderedPageBreak/>
        <w:t>Chuyển trang giỏ hàng.</w:t>
      </w:r>
    </w:p>
    <w:p w14:paraId="48C93062" w14:textId="06F28BB6" w:rsidR="00F70E83" w:rsidRPr="001263D3" w:rsidRDefault="00855C1C" w:rsidP="008F2B45">
      <w:pPr>
        <w:pStyle w:val="noidung"/>
      </w:pPr>
      <w:r w:rsidRPr="001263D3">
        <w:t>Luồng xử lý chính:</w:t>
      </w:r>
      <w:r w:rsidR="00F70E83" w:rsidRPr="001263D3">
        <w:t xml:space="preserve"> Người dùng → Xem sản phẩm → Chọn sản phẩm → Xem chi tiết → Thêm vào giỏ hàng → Quản lý giỏ hàng → Thanh toán.</w:t>
      </w:r>
    </w:p>
    <w:p w14:paraId="1A17F1E6" w14:textId="20AFEB0F" w:rsidR="004553D9" w:rsidRPr="001263D3" w:rsidRDefault="00FC25B2" w:rsidP="00FC25B2">
      <w:pPr>
        <w:pStyle w:val="Heading2"/>
        <w:numPr>
          <w:ilvl w:val="0"/>
          <w:numId w:val="0"/>
        </w:numPr>
        <w:rPr>
          <w:szCs w:val="28"/>
        </w:rPr>
      </w:pPr>
      <w:bookmarkStart w:id="78" w:name="_Toc230160120"/>
      <w:bookmarkStart w:id="79" w:name="_Toc231942759"/>
      <w:r w:rsidRPr="001263D3">
        <w:rPr>
          <w:szCs w:val="28"/>
          <w:highlight w:val="lightGray"/>
        </w:rPr>
        <w:t>3.5</w:t>
      </w:r>
      <w:r w:rsidRPr="001263D3">
        <w:rPr>
          <w:szCs w:val="28"/>
        </w:rPr>
        <w:t xml:space="preserve">. </w:t>
      </w:r>
      <w:r w:rsidR="004553D9" w:rsidRPr="001263D3">
        <w:rPr>
          <w:szCs w:val="28"/>
        </w:rPr>
        <w:t>Thiết kế giao diện</w:t>
      </w:r>
      <w:bookmarkEnd w:id="78"/>
      <w:bookmarkEnd w:id="79"/>
    </w:p>
    <w:p w14:paraId="328778DF" w14:textId="6AF165E9" w:rsidR="000F1729" w:rsidRPr="00F12750" w:rsidRDefault="004553D9">
      <w:pPr>
        <w:pStyle w:val="Heading3"/>
        <w:numPr>
          <w:ilvl w:val="2"/>
          <w:numId w:val="4"/>
        </w:numPr>
        <w:rPr>
          <w:rFonts w:cs="Times New Roman"/>
          <w:szCs w:val="26"/>
        </w:rPr>
      </w:pPr>
      <w:bookmarkStart w:id="80" w:name="_Toc230160121"/>
      <w:bookmarkStart w:id="81" w:name="_Toc231942760"/>
      <w:r w:rsidRPr="001349EC">
        <w:rPr>
          <w:rFonts w:cs="Times New Roman"/>
          <w:szCs w:val="26"/>
        </w:rPr>
        <w:t>Sơ đồ website</w:t>
      </w:r>
      <w:bookmarkEnd w:id="80"/>
      <w:bookmarkEnd w:id="81"/>
    </w:p>
    <w:p w14:paraId="03CE6812" w14:textId="42E7045A" w:rsidR="000F1729" w:rsidRDefault="000F1729" w:rsidP="000F1729">
      <w:pPr>
        <w:pStyle w:val="Caption"/>
        <w:rPr>
          <w:szCs w:val="26"/>
        </w:rPr>
      </w:pPr>
      <w:bookmarkStart w:id="82" w:name="_Toc231846917"/>
      <w:r>
        <w:t>Hình 3.5.1 Sơ đồ cấu trúc website</w:t>
      </w:r>
      <w:bookmarkEnd w:id="82"/>
    </w:p>
    <w:p w14:paraId="431DDE61" w14:textId="77777777" w:rsidR="000F1729" w:rsidRDefault="009467D1" w:rsidP="00F12750">
      <w:pPr>
        <w:pStyle w:val="noidung"/>
        <w:keepNext/>
        <w:jc w:val="center"/>
      </w:pPr>
      <w:r w:rsidRPr="001263D3">
        <w:rPr>
          <w:noProof/>
          <w:szCs w:val="26"/>
        </w:rPr>
        <w:drawing>
          <wp:inline distT="0" distB="0" distL="0" distR="0" wp14:anchorId="2FE30073" wp14:editId="047CB314">
            <wp:extent cx="5346700" cy="4860636"/>
            <wp:effectExtent l="0" t="0" r="6350" b="0"/>
            <wp:docPr id="2146763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63106" name="Picture 6"/>
                    <pic:cNvPicPr/>
                  </pic:nvPicPr>
                  <pic:blipFill>
                    <a:blip r:embed="rId24">
                      <a:extLst>
                        <a:ext uri="{28A0092B-C50C-407E-A947-70E740481C1C}">
                          <a14:useLocalDpi xmlns:a14="http://schemas.microsoft.com/office/drawing/2010/main" val="0"/>
                        </a:ext>
                      </a:extLst>
                    </a:blip>
                    <a:stretch>
                      <a:fillRect/>
                    </a:stretch>
                  </pic:blipFill>
                  <pic:spPr>
                    <a:xfrm>
                      <a:off x="0" y="0"/>
                      <a:ext cx="5353479" cy="4866798"/>
                    </a:xfrm>
                    <a:prstGeom prst="rect">
                      <a:avLst/>
                    </a:prstGeom>
                  </pic:spPr>
                </pic:pic>
              </a:graphicData>
            </a:graphic>
          </wp:inline>
        </w:drawing>
      </w:r>
    </w:p>
    <w:p w14:paraId="297AE239" w14:textId="06B51402" w:rsidR="002D378E" w:rsidRPr="001263D3" w:rsidRDefault="00D74F62" w:rsidP="00D74F62">
      <w:pPr>
        <w:rPr>
          <w:szCs w:val="26"/>
        </w:rPr>
      </w:pPr>
      <w:r w:rsidRPr="001263D3">
        <w:rPr>
          <w:szCs w:val="26"/>
        </w:rPr>
        <w:br w:type="page"/>
      </w:r>
    </w:p>
    <w:p w14:paraId="26D96594" w14:textId="33E7DF9A" w:rsidR="009112B1" w:rsidRPr="001349EC" w:rsidRDefault="009112B1">
      <w:pPr>
        <w:pStyle w:val="Heading3"/>
        <w:numPr>
          <w:ilvl w:val="2"/>
          <w:numId w:val="4"/>
        </w:numPr>
        <w:rPr>
          <w:rFonts w:cs="Times New Roman"/>
          <w:szCs w:val="26"/>
        </w:rPr>
      </w:pPr>
      <w:bookmarkStart w:id="83" w:name="_Toc231942761"/>
      <w:r w:rsidRPr="001349EC">
        <w:rPr>
          <w:rFonts w:cs="Times New Roman"/>
          <w:szCs w:val="26"/>
        </w:rPr>
        <w:lastRenderedPageBreak/>
        <w:t>Giao diện trang chủ</w:t>
      </w:r>
      <w:bookmarkEnd w:id="83"/>
    </w:p>
    <w:p w14:paraId="0305E52F" w14:textId="4DE47A72" w:rsidR="0052099B" w:rsidRPr="001263D3" w:rsidRDefault="0052099B" w:rsidP="0052099B">
      <w:pPr>
        <w:pStyle w:val="Caption"/>
        <w:ind w:left="600"/>
        <w:rPr>
          <w:szCs w:val="26"/>
        </w:rPr>
      </w:pPr>
      <w:bookmarkStart w:id="84" w:name="_Toc231594356"/>
      <w:bookmarkStart w:id="85" w:name="_Toc231846918"/>
      <w:r w:rsidRPr="001263D3">
        <w:rPr>
          <w:szCs w:val="26"/>
        </w:rPr>
        <w:t xml:space="preserve">Hình </w:t>
      </w:r>
      <w:r w:rsidR="000F1729">
        <w:rPr>
          <w:szCs w:val="26"/>
        </w:rPr>
        <w:t>3.5.2</w:t>
      </w:r>
      <w:r w:rsidRPr="001263D3">
        <w:rPr>
          <w:szCs w:val="26"/>
        </w:rPr>
        <w:t xml:space="preserve"> Giao diện</w:t>
      </w:r>
      <w:r w:rsidR="004F4845" w:rsidRPr="001263D3">
        <w:rPr>
          <w:szCs w:val="26"/>
        </w:rPr>
        <w:t xml:space="preserve"> phác thảo</w:t>
      </w:r>
      <w:r w:rsidRPr="001263D3">
        <w:rPr>
          <w:szCs w:val="26"/>
        </w:rPr>
        <w:t xml:space="preserve"> trang chủ</w:t>
      </w:r>
      <w:bookmarkEnd w:id="84"/>
      <w:bookmarkEnd w:id="85"/>
    </w:p>
    <w:p w14:paraId="3A2C0E2E" w14:textId="68653922" w:rsidR="001C6FDB" w:rsidRPr="001263D3" w:rsidRDefault="009112B1" w:rsidP="00186638">
      <w:pPr>
        <w:pStyle w:val="Caption"/>
        <w:keepNext/>
        <w:rPr>
          <w:szCs w:val="26"/>
        </w:rPr>
      </w:pPr>
      <w:r w:rsidRPr="001263D3">
        <w:rPr>
          <w:noProof/>
          <w:szCs w:val="26"/>
        </w:rPr>
        <w:drawing>
          <wp:inline distT="0" distB="0" distL="0" distR="0" wp14:anchorId="2F6C49BC" wp14:editId="37135E66">
            <wp:extent cx="5604510" cy="4182386"/>
            <wp:effectExtent l="0" t="0" r="0" b="8890"/>
            <wp:docPr id="1470604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04018" name="Picture 11"/>
                    <pic:cNvPicPr/>
                  </pic:nvPicPr>
                  <pic:blipFill>
                    <a:blip r:embed="rId25">
                      <a:extLst>
                        <a:ext uri="{28A0092B-C50C-407E-A947-70E740481C1C}">
                          <a14:useLocalDpi xmlns:a14="http://schemas.microsoft.com/office/drawing/2010/main" val="0"/>
                        </a:ext>
                      </a:extLst>
                    </a:blip>
                    <a:stretch>
                      <a:fillRect/>
                    </a:stretch>
                  </pic:blipFill>
                  <pic:spPr>
                    <a:xfrm>
                      <a:off x="0" y="0"/>
                      <a:ext cx="5642939" cy="4211064"/>
                    </a:xfrm>
                    <a:prstGeom prst="rect">
                      <a:avLst/>
                    </a:prstGeom>
                  </pic:spPr>
                </pic:pic>
              </a:graphicData>
            </a:graphic>
          </wp:inline>
        </w:drawing>
      </w:r>
    </w:p>
    <w:p w14:paraId="0A69568A" w14:textId="77777777" w:rsidR="001C6FDB" w:rsidRPr="001349EC" w:rsidRDefault="001C6FDB">
      <w:pPr>
        <w:pStyle w:val="Heading3"/>
        <w:numPr>
          <w:ilvl w:val="2"/>
          <w:numId w:val="4"/>
        </w:numPr>
        <w:rPr>
          <w:rFonts w:cs="Times New Roman"/>
          <w:szCs w:val="26"/>
        </w:rPr>
      </w:pPr>
      <w:bookmarkStart w:id="86" w:name="_Toc231942762"/>
      <w:r w:rsidRPr="001349EC">
        <w:rPr>
          <w:rFonts w:cs="Times New Roman"/>
          <w:szCs w:val="26"/>
        </w:rPr>
        <w:t>Giao diện trang giới thiệu</w:t>
      </w:r>
      <w:bookmarkEnd w:id="86"/>
    </w:p>
    <w:p w14:paraId="07097460" w14:textId="3A4DE37D" w:rsidR="00B50849" w:rsidRPr="001263D3" w:rsidRDefault="0052099B" w:rsidP="007A2170">
      <w:pPr>
        <w:pStyle w:val="Caption"/>
        <w:ind w:left="600"/>
        <w:rPr>
          <w:szCs w:val="26"/>
        </w:rPr>
      </w:pPr>
      <w:bookmarkStart w:id="87" w:name="_Toc231594357"/>
      <w:bookmarkStart w:id="88" w:name="_Toc231846919"/>
      <w:r w:rsidRPr="001263D3">
        <w:rPr>
          <w:szCs w:val="26"/>
        </w:rPr>
        <w:t xml:space="preserve">Hình </w:t>
      </w:r>
      <w:r w:rsidR="000F1729">
        <w:rPr>
          <w:szCs w:val="26"/>
        </w:rPr>
        <w:t>3.5.3</w:t>
      </w:r>
      <w:r w:rsidRPr="001263D3">
        <w:rPr>
          <w:szCs w:val="26"/>
        </w:rPr>
        <w:t xml:space="preserve"> Giao diện </w:t>
      </w:r>
      <w:r w:rsidR="004F4845" w:rsidRPr="001263D3">
        <w:rPr>
          <w:szCs w:val="26"/>
        </w:rPr>
        <w:t xml:space="preserve">phác thảo </w:t>
      </w:r>
      <w:r w:rsidRPr="001263D3">
        <w:rPr>
          <w:szCs w:val="26"/>
        </w:rPr>
        <w:t>trang giới thiệu</w:t>
      </w:r>
      <w:bookmarkEnd w:id="87"/>
      <w:bookmarkEnd w:id="88"/>
      <w:r w:rsidR="00186638" w:rsidRPr="001263D3">
        <w:rPr>
          <w:noProof/>
          <w:szCs w:val="26"/>
        </w:rPr>
        <w:drawing>
          <wp:inline distT="0" distB="0" distL="0" distR="0" wp14:anchorId="2859ADA7" wp14:editId="320987AA">
            <wp:extent cx="5199380" cy="3122884"/>
            <wp:effectExtent l="0" t="0" r="1270" b="1905"/>
            <wp:docPr id="12200640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64059" name="Picture 9"/>
                    <pic:cNvPicPr/>
                  </pic:nvPicPr>
                  <pic:blipFill>
                    <a:blip r:embed="rId26" cstate="print">
                      <a:extLst>
                        <a:ext uri="{28A0092B-C50C-407E-A947-70E740481C1C}">
                          <a14:useLocalDpi xmlns:a14="http://schemas.microsoft.com/office/drawing/2010/main" val="0"/>
                        </a:ext>
                      </a:extLst>
                    </a:blip>
                    <a:srcRect t="1624" b="1624"/>
                    <a:stretch>
                      <a:fillRect/>
                    </a:stretch>
                  </pic:blipFill>
                  <pic:spPr bwMode="auto">
                    <a:xfrm>
                      <a:off x="0" y="0"/>
                      <a:ext cx="5219902" cy="3135210"/>
                    </a:xfrm>
                    <a:prstGeom prst="rect">
                      <a:avLst/>
                    </a:prstGeom>
                    <a:ln>
                      <a:noFill/>
                    </a:ln>
                    <a:extLst>
                      <a:ext uri="{53640926-AAD7-44D8-BBD7-CCE9431645EC}">
                        <a14:shadowObscured xmlns:a14="http://schemas.microsoft.com/office/drawing/2010/main"/>
                      </a:ext>
                    </a:extLst>
                  </pic:spPr>
                </pic:pic>
              </a:graphicData>
            </a:graphic>
          </wp:inline>
        </w:drawing>
      </w:r>
    </w:p>
    <w:p w14:paraId="37A4BFC7" w14:textId="04B2B9A4" w:rsidR="001C6FDB" w:rsidRPr="001349EC" w:rsidRDefault="001C6FDB">
      <w:pPr>
        <w:pStyle w:val="Heading3"/>
        <w:numPr>
          <w:ilvl w:val="2"/>
          <w:numId w:val="4"/>
        </w:numPr>
        <w:rPr>
          <w:rFonts w:cs="Times New Roman"/>
          <w:szCs w:val="26"/>
        </w:rPr>
      </w:pPr>
      <w:bookmarkStart w:id="89" w:name="_Toc231942763"/>
      <w:r w:rsidRPr="001349EC">
        <w:rPr>
          <w:rFonts w:cs="Times New Roman"/>
          <w:szCs w:val="26"/>
        </w:rPr>
        <w:lastRenderedPageBreak/>
        <w:t>Giao diện trang sản phẩm</w:t>
      </w:r>
      <w:bookmarkEnd w:id="89"/>
    </w:p>
    <w:p w14:paraId="7318337D" w14:textId="31A5A6D2" w:rsidR="0052099B" w:rsidRPr="001263D3" w:rsidRDefault="0052099B" w:rsidP="0052099B">
      <w:pPr>
        <w:pStyle w:val="Caption"/>
        <w:ind w:left="600"/>
        <w:rPr>
          <w:szCs w:val="26"/>
        </w:rPr>
      </w:pPr>
      <w:bookmarkStart w:id="90" w:name="_Toc231594358"/>
      <w:bookmarkStart w:id="91" w:name="_Toc231846920"/>
      <w:r w:rsidRPr="001263D3">
        <w:rPr>
          <w:szCs w:val="26"/>
        </w:rPr>
        <w:t xml:space="preserve">Hình </w:t>
      </w:r>
      <w:r w:rsidR="000F1729">
        <w:rPr>
          <w:szCs w:val="26"/>
        </w:rPr>
        <w:t>3.5.4</w:t>
      </w:r>
      <w:r w:rsidRPr="001263D3">
        <w:rPr>
          <w:szCs w:val="26"/>
        </w:rPr>
        <w:t xml:space="preserve"> Giao </w:t>
      </w:r>
      <w:r w:rsidR="004F4845" w:rsidRPr="001263D3">
        <w:rPr>
          <w:szCs w:val="26"/>
        </w:rPr>
        <w:t>diện phác thảo</w:t>
      </w:r>
      <w:r w:rsidRPr="001263D3">
        <w:rPr>
          <w:szCs w:val="26"/>
        </w:rPr>
        <w:t xml:space="preserve"> trang sản phẩm</w:t>
      </w:r>
      <w:bookmarkEnd w:id="90"/>
      <w:bookmarkEnd w:id="91"/>
    </w:p>
    <w:p w14:paraId="2BEEE108" w14:textId="587E0B5B" w:rsidR="001C6FDB" w:rsidRPr="001263D3" w:rsidRDefault="001C6FDB" w:rsidP="007A2170">
      <w:pPr>
        <w:keepNext/>
        <w:rPr>
          <w:szCs w:val="26"/>
        </w:rPr>
      </w:pPr>
      <w:r w:rsidRPr="001263D3">
        <w:rPr>
          <w:noProof/>
          <w:szCs w:val="26"/>
        </w:rPr>
        <w:drawing>
          <wp:inline distT="0" distB="0" distL="0" distR="0" wp14:anchorId="264675AF" wp14:editId="28D5ED9E">
            <wp:extent cx="5040933" cy="3089799"/>
            <wp:effectExtent l="0" t="0" r="7620" b="0"/>
            <wp:docPr id="45879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9187" name="Picture 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61846" cy="3102617"/>
                    </a:xfrm>
                    <a:prstGeom prst="rect">
                      <a:avLst/>
                    </a:prstGeom>
                  </pic:spPr>
                </pic:pic>
              </a:graphicData>
            </a:graphic>
          </wp:inline>
        </w:drawing>
      </w:r>
    </w:p>
    <w:p w14:paraId="4B16D77F" w14:textId="4D1788A2" w:rsidR="00D724C7" w:rsidRPr="001349EC" w:rsidRDefault="009112B1">
      <w:pPr>
        <w:pStyle w:val="Heading3"/>
        <w:numPr>
          <w:ilvl w:val="2"/>
          <w:numId w:val="4"/>
        </w:numPr>
        <w:rPr>
          <w:rFonts w:cs="Times New Roman"/>
          <w:szCs w:val="26"/>
        </w:rPr>
      </w:pPr>
      <w:bookmarkStart w:id="92" w:name="_Toc231942764"/>
      <w:r w:rsidRPr="001349EC">
        <w:rPr>
          <w:rFonts w:cs="Times New Roman"/>
          <w:szCs w:val="26"/>
        </w:rPr>
        <w:t>Giao diện trang giỏ hàng</w:t>
      </w:r>
      <w:bookmarkEnd w:id="92"/>
    </w:p>
    <w:p w14:paraId="5397C395" w14:textId="2779EBE2" w:rsidR="0052099B" w:rsidRPr="001263D3" w:rsidRDefault="0052099B" w:rsidP="0052099B">
      <w:pPr>
        <w:pStyle w:val="Caption"/>
        <w:ind w:left="600"/>
        <w:rPr>
          <w:szCs w:val="26"/>
        </w:rPr>
      </w:pPr>
      <w:bookmarkStart w:id="93" w:name="_Toc231594359"/>
      <w:bookmarkStart w:id="94" w:name="_Toc231846921"/>
      <w:r w:rsidRPr="001263D3">
        <w:rPr>
          <w:szCs w:val="26"/>
        </w:rPr>
        <w:t xml:space="preserve">Hình </w:t>
      </w:r>
      <w:r w:rsidR="000F1729">
        <w:rPr>
          <w:szCs w:val="26"/>
        </w:rPr>
        <w:t>3.5.5</w:t>
      </w:r>
      <w:r w:rsidRPr="001263D3">
        <w:rPr>
          <w:noProof/>
          <w:szCs w:val="26"/>
        </w:rPr>
        <w:t xml:space="preserve"> Giao </w:t>
      </w:r>
      <w:r w:rsidR="004F4845" w:rsidRPr="001263D3">
        <w:rPr>
          <w:noProof/>
          <w:szCs w:val="26"/>
        </w:rPr>
        <w:t>diện phác thảo</w:t>
      </w:r>
      <w:r w:rsidRPr="001263D3">
        <w:rPr>
          <w:noProof/>
          <w:szCs w:val="26"/>
        </w:rPr>
        <w:t xml:space="preserve"> trang giỏ hàng</w:t>
      </w:r>
      <w:bookmarkEnd w:id="93"/>
      <w:bookmarkEnd w:id="94"/>
    </w:p>
    <w:p w14:paraId="71D513E6" w14:textId="77777777" w:rsidR="007C1A8B" w:rsidRPr="001263D3" w:rsidRDefault="009112B1" w:rsidP="007C1A8B">
      <w:pPr>
        <w:keepNext/>
        <w:rPr>
          <w:szCs w:val="26"/>
        </w:rPr>
      </w:pPr>
      <w:r w:rsidRPr="001263D3">
        <w:rPr>
          <w:noProof/>
          <w:szCs w:val="26"/>
        </w:rPr>
        <w:drawing>
          <wp:inline distT="0" distB="0" distL="0" distR="0" wp14:anchorId="628E4933" wp14:editId="01B761A9">
            <wp:extent cx="5528073" cy="3685382"/>
            <wp:effectExtent l="0" t="0" r="0" b="0"/>
            <wp:docPr id="9729103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10364" name="Picture 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28073" cy="3685382"/>
                    </a:xfrm>
                    <a:prstGeom prst="rect">
                      <a:avLst/>
                    </a:prstGeom>
                  </pic:spPr>
                </pic:pic>
              </a:graphicData>
            </a:graphic>
          </wp:inline>
        </w:drawing>
      </w:r>
    </w:p>
    <w:p w14:paraId="7DD69F8F" w14:textId="0D323BBD" w:rsidR="009112B1" w:rsidRPr="001263D3" w:rsidRDefault="00D74F62" w:rsidP="00AE636C">
      <w:pPr>
        <w:rPr>
          <w:szCs w:val="26"/>
        </w:rPr>
      </w:pPr>
      <w:r w:rsidRPr="001263D3">
        <w:rPr>
          <w:szCs w:val="26"/>
        </w:rPr>
        <w:br w:type="page"/>
      </w:r>
    </w:p>
    <w:p w14:paraId="641C5977" w14:textId="365A5B02" w:rsidR="00CD10ED" w:rsidRPr="001349EC" w:rsidRDefault="00CD10ED">
      <w:pPr>
        <w:pStyle w:val="Heading3"/>
        <w:numPr>
          <w:ilvl w:val="2"/>
          <w:numId w:val="4"/>
        </w:numPr>
        <w:rPr>
          <w:rFonts w:cs="Times New Roman"/>
          <w:szCs w:val="26"/>
        </w:rPr>
      </w:pPr>
      <w:bookmarkStart w:id="95" w:name="_Toc231942765"/>
      <w:r w:rsidRPr="001349EC">
        <w:rPr>
          <w:rFonts w:cs="Times New Roman"/>
          <w:szCs w:val="26"/>
        </w:rPr>
        <w:lastRenderedPageBreak/>
        <w:t>Giao diện trang liên hệ</w:t>
      </w:r>
      <w:bookmarkEnd w:id="95"/>
    </w:p>
    <w:p w14:paraId="652FB4A9" w14:textId="49A1BDAC" w:rsidR="0052099B" w:rsidRPr="001263D3" w:rsidRDefault="0052099B" w:rsidP="0052099B">
      <w:pPr>
        <w:pStyle w:val="Caption"/>
        <w:ind w:left="600"/>
        <w:rPr>
          <w:szCs w:val="26"/>
        </w:rPr>
      </w:pPr>
      <w:bookmarkStart w:id="96" w:name="_Toc231594360"/>
      <w:bookmarkStart w:id="97" w:name="_Toc231846922"/>
      <w:r w:rsidRPr="001263D3">
        <w:rPr>
          <w:szCs w:val="26"/>
        </w:rPr>
        <w:t xml:space="preserve">Hình </w:t>
      </w:r>
      <w:r w:rsidR="000F1729">
        <w:rPr>
          <w:szCs w:val="26"/>
        </w:rPr>
        <w:t>3.5.6</w:t>
      </w:r>
      <w:r w:rsidRPr="001263D3">
        <w:rPr>
          <w:szCs w:val="26"/>
        </w:rPr>
        <w:t xml:space="preserve"> Giao </w:t>
      </w:r>
      <w:r w:rsidR="004F4845" w:rsidRPr="001263D3">
        <w:rPr>
          <w:szCs w:val="26"/>
        </w:rPr>
        <w:t>diện phác thảo</w:t>
      </w:r>
      <w:r w:rsidRPr="001263D3">
        <w:rPr>
          <w:szCs w:val="26"/>
        </w:rPr>
        <w:t xml:space="preserve"> trang liên hệ</w:t>
      </w:r>
      <w:bookmarkEnd w:id="96"/>
      <w:bookmarkEnd w:id="97"/>
    </w:p>
    <w:p w14:paraId="3FE22C8D" w14:textId="77777777" w:rsidR="007C1A8B" w:rsidRPr="001263D3" w:rsidRDefault="00CD10ED" w:rsidP="007C1A8B">
      <w:pPr>
        <w:keepNext/>
        <w:rPr>
          <w:szCs w:val="26"/>
        </w:rPr>
      </w:pPr>
      <w:r w:rsidRPr="001263D3">
        <w:rPr>
          <w:noProof/>
          <w:szCs w:val="26"/>
        </w:rPr>
        <w:drawing>
          <wp:inline distT="0" distB="0" distL="0" distR="0" wp14:anchorId="03D16E77" wp14:editId="445B6826">
            <wp:extent cx="5447221" cy="3631481"/>
            <wp:effectExtent l="0" t="0" r="1270" b="7620"/>
            <wp:docPr id="12429082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08236" name="Picture 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47221" cy="3631481"/>
                    </a:xfrm>
                    <a:prstGeom prst="rect">
                      <a:avLst/>
                    </a:prstGeom>
                  </pic:spPr>
                </pic:pic>
              </a:graphicData>
            </a:graphic>
          </wp:inline>
        </w:drawing>
      </w:r>
    </w:p>
    <w:p w14:paraId="5708BE25" w14:textId="77777777" w:rsidR="00D74F62" w:rsidRPr="001263D3" w:rsidRDefault="00D74F62">
      <w:pPr>
        <w:rPr>
          <w:szCs w:val="26"/>
        </w:rPr>
      </w:pPr>
    </w:p>
    <w:p w14:paraId="3561DFC3" w14:textId="0347D497" w:rsidR="00CD10ED" w:rsidRPr="001263D3" w:rsidRDefault="00CD10ED" w:rsidP="00D74F62">
      <w:pPr>
        <w:jc w:val="center"/>
        <w:rPr>
          <w:szCs w:val="26"/>
        </w:rPr>
      </w:pPr>
    </w:p>
    <w:p w14:paraId="38CD707C" w14:textId="716FA43A" w:rsidR="00AE636C" w:rsidRPr="001263D3" w:rsidRDefault="00AE636C" w:rsidP="00AE636C">
      <w:pPr>
        <w:rPr>
          <w:szCs w:val="26"/>
        </w:rPr>
      </w:pPr>
    </w:p>
    <w:p w14:paraId="70310FA6" w14:textId="07E8E09A" w:rsidR="00D74F62" w:rsidRPr="001263D3" w:rsidRDefault="00D74F62" w:rsidP="00AE636C">
      <w:pPr>
        <w:rPr>
          <w:szCs w:val="26"/>
        </w:rPr>
      </w:pPr>
      <w:r w:rsidRPr="001263D3">
        <w:rPr>
          <w:szCs w:val="26"/>
        </w:rPr>
        <w:br w:type="page"/>
      </w:r>
    </w:p>
    <w:p w14:paraId="6DE4DCD3" w14:textId="0E6F80F9" w:rsidR="0035699F" w:rsidRPr="001263D3" w:rsidRDefault="003E6F12" w:rsidP="003E6F12">
      <w:pPr>
        <w:pStyle w:val="Heading1"/>
        <w:rPr>
          <w:szCs w:val="30"/>
        </w:rPr>
      </w:pPr>
      <w:bookmarkStart w:id="98" w:name="_Toc231942766"/>
      <w:r w:rsidRPr="001263D3">
        <w:rPr>
          <w:szCs w:val="30"/>
        </w:rPr>
        <w:lastRenderedPageBreak/>
        <w:t>Kết quả thực nghiệm</w:t>
      </w:r>
      <w:bookmarkEnd w:id="98"/>
    </w:p>
    <w:p w14:paraId="7FF87127" w14:textId="659218E4" w:rsidR="00D724C7" w:rsidRPr="001263D3" w:rsidRDefault="00FC25B2" w:rsidP="00FC25B2">
      <w:pPr>
        <w:pStyle w:val="Heading2"/>
        <w:numPr>
          <w:ilvl w:val="0"/>
          <w:numId w:val="0"/>
        </w:numPr>
        <w:rPr>
          <w:szCs w:val="28"/>
        </w:rPr>
      </w:pPr>
      <w:bookmarkStart w:id="99" w:name="_Toc230160125"/>
      <w:bookmarkStart w:id="100" w:name="_Toc231942767"/>
      <w:r w:rsidRPr="001263D3">
        <w:rPr>
          <w:szCs w:val="28"/>
          <w:highlight w:val="lightGray"/>
        </w:rPr>
        <w:t>4.1</w:t>
      </w:r>
      <w:r w:rsidRPr="001263D3">
        <w:rPr>
          <w:szCs w:val="28"/>
        </w:rPr>
        <w:t xml:space="preserve">. </w:t>
      </w:r>
      <w:r w:rsidR="008759C1" w:rsidRPr="001263D3">
        <w:rPr>
          <w:szCs w:val="28"/>
        </w:rPr>
        <w:t>Dữ liệu thử nghiệm</w:t>
      </w:r>
      <w:bookmarkEnd w:id="99"/>
      <w:bookmarkEnd w:id="100"/>
    </w:p>
    <w:p w14:paraId="2491E7B4" w14:textId="201479A4" w:rsidR="00A81074" w:rsidRPr="001263D3" w:rsidRDefault="00A81074" w:rsidP="00194DA0">
      <w:pPr>
        <w:pStyle w:val="noidung"/>
      </w:pPr>
      <w:r w:rsidRPr="001263D3">
        <w:t>Để kiểm tra và đánh giá hoạt động của hệ thống, dữ liệu thử nghiệm được xây dựng dưới dạng danh sách các sản phẩm ăn vặt tuổi thơ. Dữ liệu được lưu trữ trong tệp JavaScript dưới dạng mảng đối tượng và được sử dụng để hiển thị danh sách sản phẩm, tìm kiếm, lọc sản phẩm, xem chi tiết sản phẩm và quản lý giỏ hàng.</w:t>
      </w:r>
    </w:p>
    <w:p w14:paraId="3F5A04E2" w14:textId="77777777" w:rsidR="00F06D4F" w:rsidRPr="001263D3" w:rsidRDefault="00F06D4F" w:rsidP="00194DA0">
      <w:pPr>
        <w:pStyle w:val="noidung"/>
      </w:pPr>
      <w:r w:rsidRPr="001263D3">
        <w:t>Các sản phẩm thử nghiệm bao gồm:</w:t>
      </w:r>
    </w:p>
    <w:p w14:paraId="4869F8EF" w14:textId="60F2F3EF" w:rsidR="000F7250" w:rsidRDefault="000F7250" w:rsidP="000F7250">
      <w:pPr>
        <w:pStyle w:val="Caption"/>
        <w:keepNext/>
      </w:pPr>
      <w:bookmarkStart w:id="101" w:name="_Toc231851044"/>
      <w:bookmarkStart w:id="102" w:name="_Toc231852968"/>
      <w:r>
        <w:t xml:space="preserve">Bảng </w:t>
      </w:r>
      <w:r>
        <w:fldChar w:fldCharType="begin"/>
      </w:r>
      <w:r>
        <w:instrText xml:space="preserve"> SEQ Bảng \* ARABIC </w:instrText>
      </w:r>
      <w:r>
        <w:fldChar w:fldCharType="separate"/>
      </w:r>
      <w:r w:rsidR="00141D4E">
        <w:rPr>
          <w:noProof/>
        </w:rPr>
        <w:t>2</w:t>
      </w:r>
      <w:r>
        <w:fldChar w:fldCharType="end"/>
      </w:r>
      <w:r w:rsidR="00450A10">
        <w:t>.1</w:t>
      </w:r>
      <w:r>
        <w:t xml:space="preserve"> Thông tin sản phẩm</w:t>
      </w:r>
      <w:bookmarkEnd w:id="101"/>
      <w:bookmarkEnd w:id="102"/>
    </w:p>
    <w:tbl>
      <w:tblPr>
        <w:tblStyle w:val="myTable"/>
        <w:tblW w:w="0" w:type="auto"/>
        <w:jc w:val="center"/>
        <w:tblLook w:val="04A0" w:firstRow="1" w:lastRow="0" w:firstColumn="1" w:lastColumn="0" w:noHBand="0" w:noVBand="1"/>
      </w:tblPr>
      <w:tblGrid>
        <w:gridCol w:w="708"/>
        <w:gridCol w:w="2600"/>
        <w:gridCol w:w="1864"/>
        <w:gridCol w:w="1105"/>
      </w:tblGrid>
      <w:tr w:rsidR="00F06D4F" w:rsidRPr="001263D3" w14:paraId="78CB5278" w14:textId="77777777" w:rsidTr="00194D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7A28F1" w14:textId="77777777" w:rsidR="00F06D4F" w:rsidRPr="001263D3" w:rsidRDefault="00F06D4F" w:rsidP="00F06D4F">
            <w:pPr>
              <w:rPr>
                <w:b w:val="0"/>
                <w:bCs/>
                <w:szCs w:val="26"/>
              </w:rPr>
            </w:pPr>
            <w:r w:rsidRPr="001263D3">
              <w:rPr>
                <w:bCs/>
                <w:szCs w:val="26"/>
              </w:rPr>
              <w:t>STT</w:t>
            </w:r>
          </w:p>
        </w:tc>
        <w:tc>
          <w:tcPr>
            <w:tcW w:w="0" w:type="auto"/>
            <w:hideMark/>
          </w:tcPr>
          <w:p w14:paraId="18819366" w14:textId="77777777" w:rsidR="00F06D4F" w:rsidRPr="001263D3" w:rsidRDefault="00F06D4F" w:rsidP="00F06D4F">
            <w:pPr>
              <w:cnfStyle w:val="100000000000" w:firstRow="1" w:lastRow="0" w:firstColumn="0" w:lastColumn="0" w:oddVBand="0" w:evenVBand="0" w:oddHBand="0" w:evenHBand="0" w:firstRowFirstColumn="0" w:firstRowLastColumn="0" w:lastRowFirstColumn="0" w:lastRowLastColumn="0"/>
              <w:rPr>
                <w:b w:val="0"/>
                <w:bCs/>
                <w:szCs w:val="26"/>
              </w:rPr>
            </w:pPr>
            <w:r w:rsidRPr="001263D3">
              <w:rPr>
                <w:bCs/>
                <w:szCs w:val="26"/>
              </w:rPr>
              <w:t>Tên sản phẩm</w:t>
            </w:r>
          </w:p>
        </w:tc>
        <w:tc>
          <w:tcPr>
            <w:tcW w:w="0" w:type="auto"/>
            <w:hideMark/>
          </w:tcPr>
          <w:p w14:paraId="3E006E9F" w14:textId="77777777" w:rsidR="00F06D4F" w:rsidRPr="001263D3" w:rsidRDefault="00F06D4F" w:rsidP="00F06D4F">
            <w:pPr>
              <w:cnfStyle w:val="100000000000" w:firstRow="1" w:lastRow="0" w:firstColumn="0" w:lastColumn="0" w:oddVBand="0" w:evenVBand="0" w:oddHBand="0" w:evenHBand="0" w:firstRowFirstColumn="0" w:firstRowLastColumn="0" w:lastRowFirstColumn="0" w:lastRowLastColumn="0"/>
              <w:rPr>
                <w:b w:val="0"/>
                <w:bCs/>
                <w:szCs w:val="26"/>
              </w:rPr>
            </w:pPr>
            <w:r w:rsidRPr="001263D3">
              <w:rPr>
                <w:bCs/>
                <w:szCs w:val="26"/>
              </w:rPr>
              <w:t>Loại sản phẩm</w:t>
            </w:r>
          </w:p>
        </w:tc>
        <w:tc>
          <w:tcPr>
            <w:tcW w:w="0" w:type="auto"/>
            <w:hideMark/>
          </w:tcPr>
          <w:p w14:paraId="31A096F0" w14:textId="77777777" w:rsidR="00F06D4F" w:rsidRPr="001263D3" w:rsidRDefault="00F06D4F" w:rsidP="00F06D4F">
            <w:pPr>
              <w:cnfStyle w:val="100000000000" w:firstRow="1" w:lastRow="0" w:firstColumn="0" w:lastColumn="0" w:oddVBand="0" w:evenVBand="0" w:oddHBand="0" w:evenHBand="0" w:firstRowFirstColumn="0" w:firstRowLastColumn="0" w:lastRowFirstColumn="0" w:lastRowLastColumn="0"/>
              <w:rPr>
                <w:b w:val="0"/>
                <w:bCs/>
                <w:szCs w:val="26"/>
              </w:rPr>
            </w:pPr>
            <w:r w:rsidRPr="001263D3">
              <w:rPr>
                <w:bCs/>
                <w:szCs w:val="26"/>
              </w:rPr>
              <w:t>Giá bán</w:t>
            </w:r>
          </w:p>
        </w:tc>
      </w:tr>
      <w:tr w:rsidR="00F06D4F" w:rsidRPr="001263D3" w14:paraId="7FBF482E"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27CB44" w14:textId="77777777" w:rsidR="00F06D4F" w:rsidRPr="001263D3" w:rsidRDefault="00F06D4F" w:rsidP="00F06D4F">
            <w:pPr>
              <w:rPr>
                <w:szCs w:val="26"/>
              </w:rPr>
            </w:pPr>
            <w:r w:rsidRPr="001263D3">
              <w:rPr>
                <w:szCs w:val="26"/>
              </w:rPr>
              <w:t>1</w:t>
            </w:r>
          </w:p>
        </w:tc>
        <w:tc>
          <w:tcPr>
            <w:tcW w:w="0" w:type="auto"/>
            <w:hideMark/>
          </w:tcPr>
          <w:p w14:paraId="30ADCB57"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Chỉ</w:t>
            </w:r>
          </w:p>
        </w:tc>
        <w:tc>
          <w:tcPr>
            <w:tcW w:w="0" w:type="auto"/>
            <w:hideMark/>
          </w:tcPr>
          <w:p w14:paraId="165EA811"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tuổi thơ</w:t>
            </w:r>
          </w:p>
        </w:tc>
        <w:tc>
          <w:tcPr>
            <w:tcW w:w="0" w:type="auto"/>
            <w:hideMark/>
          </w:tcPr>
          <w:p w14:paraId="48625763"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8.000đ</w:t>
            </w:r>
          </w:p>
        </w:tc>
      </w:tr>
      <w:tr w:rsidR="00F06D4F" w:rsidRPr="001263D3" w14:paraId="5FB8A831"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40F708" w14:textId="77777777" w:rsidR="00F06D4F" w:rsidRPr="001263D3" w:rsidRDefault="00F06D4F" w:rsidP="00F06D4F">
            <w:pPr>
              <w:rPr>
                <w:szCs w:val="26"/>
              </w:rPr>
            </w:pPr>
            <w:r w:rsidRPr="001263D3">
              <w:rPr>
                <w:szCs w:val="26"/>
              </w:rPr>
              <w:t>2</w:t>
            </w:r>
          </w:p>
        </w:tc>
        <w:tc>
          <w:tcPr>
            <w:tcW w:w="0" w:type="auto"/>
            <w:hideMark/>
          </w:tcPr>
          <w:p w14:paraId="1F51E485"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Kéo</w:t>
            </w:r>
          </w:p>
        </w:tc>
        <w:tc>
          <w:tcPr>
            <w:tcW w:w="0" w:type="auto"/>
            <w:hideMark/>
          </w:tcPr>
          <w:p w14:paraId="23B88A66"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tuổi thơ</w:t>
            </w:r>
          </w:p>
        </w:tc>
        <w:tc>
          <w:tcPr>
            <w:tcW w:w="0" w:type="auto"/>
            <w:hideMark/>
          </w:tcPr>
          <w:p w14:paraId="79A23ADA"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10.000đ</w:t>
            </w:r>
          </w:p>
        </w:tc>
      </w:tr>
      <w:tr w:rsidR="00F06D4F" w:rsidRPr="001263D3" w14:paraId="3EC23DE9"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194853" w14:textId="77777777" w:rsidR="00F06D4F" w:rsidRPr="001263D3" w:rsidRDefault="00F06D4F" w:rsidP="00F06D4F">
            <w:pPr>
              <w:rPr>
                <w:szCs w:val="26"/>
              </w:rPr>
            </w:pPr>
            <w:r w:rsidRPr="001263D3">
              <w:rPr>
                <w:szCs w:val="26"/>
              </w:rPr>
              <w:t>3</w:t>
            </w:r>
          </w:p>
        </w:tc>
        <w:tc>
          <w:tcPr>
            <w:tcW w:w="0" w:type="auto"/>
            <w:hideMark/>
          </w:tcPr>
          <w:p w14:paraId="46F880E7"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Bông Gòn</w:t>
            </w:r>
          </w:p>
        </w:tc>
        <w:tc>
          <w:tcPr>
            <w:tcW w:w="0" w:type="auto"/>
            <w:hideMark/>
          </w:tcPr>
          <w:p w14:paraId="4675F536"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tuổi thơ</w:t>
            </w:r>
          </w:p>
        </w:tc>
        <w:tc>
          <w:tcPr>
            <w:tcW w:w="0" w:type="auto"/>
            <w:hideMark/>
          </w:tcPr>
          <w:p w14:paraId="364CE38C"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12.000đ</w:t>
            </w:r>
          </w:p>
        </w:tc>
      </w:tr>
      <w:tr w:rsidR="00F06D4F" w:rsidRPr="001263D3" w14:paraId="03FD66F0"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CDFB7F" w14:textId="77777777" w:rsidR="00F06D4F" w:rsidRPr="001263D3" w:rsidRDefault="00F06D4F" w:rsidP="00F06D4F">
            <w:pPr>
              <w:rPr>
                <w:szCs w:val="26"/>
              </w:rPr>
            </w:pPr>
            <w:r w:rsidRPr="001263D3">
              <w:rPr>
                <w:szCs w:val="26"/>
              </w:rPr>
              <w:t>4</w:t>
            </w:r>
          </w:p>
        </w:tc>
        <w:tc>
          <w:tcPr>
            <w:tcW w:w="0" w:type="auto"/>
            <w:hideMark/>
          </w:tcPr>
          <w:p w14:paraId="45360789"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Cao Su Big Babol</w:t>
            </w:r>
          </w:p>
        </w:tc>
        <w:tc>
          <w:tcPr>
            <w:tcW w:w="0" w:type="auto"/>
            <w:hideMark/>
          </w:tcPr>
          <w:p w14:paraId="44CBE8CA"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tuổi thơ</w:t>
            </w:r>
          </w:p>
        </w:tc>
        <w:tc>
          <w:tcPr>
            <w:tcW w:w="0" w:type="auto"/>
            <w:hideMark/>
          </w:tcPr>
          <w:p w14:paraId="5DAE54F0"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5.000đ</w:t>
            </w:r>
          </w:p>
        </w:tc>
      </w:tr>
      <w:tr w:rsidR="00F06D4F" w:rsidRPr="001263D3" w14:paraId="428F4720"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62C04F" w14:textId="77777777" w:rsidR="00F06D4F" w:rsidRPr="001263D3" w:rsidRDefault="00F06D4F" w:rsidP="00F06D4F">
            <w:pPr>
              <w:rPr>
                <w:szCs w:val="26"/>
              </w:rPr>
            </w:pPr>
            <w:r w:rsidRPr="001263D3">
              <w:rPr>
                <w:szCs w:val="26"/>
              </w:rPr>
              <w:t>5</w:t>
            </w:r>
          </w:p>
        </w:tc>
        <w:tc>
          <w:tcPr>
            <w:tcW w:w="0" w:type="auto"/>
            <w:hideMark/>
          </w:tcPr>
          <w:p w14:paraId="0678563E"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Mì Trẻ Em</w:t>
            </w:r>
          </w:p>
        </w:tc>
        <w:tc>
          <w:tcPr>
            <w:tcW w:w="0" w:type="auto"/>
            <w:hideMark/>
          </w:tcPr>
          <w:p w14:paraId="51913D33"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Đồ ăn vặt mặn</w:t>
            </w:r>
          </w:p>
        </w:tc>
        <w:tc>
          <w:tcPr>
            <w:tcW w:w="0" w:type="auto"/>
            <w:hideMark/>
          </w:tcPr>
          <w:p w14:paraId="4BE59B9A"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4.000đ</w:t>
            </w:r>
          </w:p>
        </w:tc>
      </w:tr>
      <w:tr w:rsidR="00F06D4F" w:rsidRPr="001263D3" w14:paraId="0D58E82E"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A86AD9" w14:textId="77777777" w:rsidR="00F06D4F" w:rsidRPr="001263D3" w:rsidRDefault="00F06D4F" w:rsidP="00F06D4F">
            <w:pPr>
              <w:rPr>
                <w:szCs w:val="26"/>
              </w:rPr>
            </w:pPr>
            <w:r w:rsidRPr="001263D3">
              <w:rPr>
                <w:szCs w:val="26"/>
              </w:rPr>
              <w:t>6</w:t>
            </w:r>
          </w:p>
        </w:tc>
        <w:tc>
          <w:tcPr>
            <w:tcW w:w="0" w:type="auto"/>
            <w:hideMark/>
          </w:tcPr>
          <w:p w14:paraId="1117C09B"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Bim Bim Cua</w:t>
            </w:r>
          </w:p>
        </w:tc>
        <w:tc>
          <w:tcPr>
            <w:tcW w:w="0" w:type="auto"/>
            <w:hideMark/>
          </w:tcPr>
          <w:p w14:paraId="5744AF82"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Đồ ăn vặt mặn</w:t>
            </w:r>
          </w:p>
        </w:tc>
        <w:tc>
          <w:tcPr>
            <w:tcW w:w="0" w:type="auto"/>
            <w:hideMark/>
          </w:tcPr>
          <w:p w14:paraId="010DE6B9"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6.000đ</w:t>
            </w:r>
          </w:p>
        </w:tc>
      </w:tr>
      <w:tr w:rsidR="00F06D4F" w:rsidRPr="001263D3" w14:paraId="425E1636"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CFDD31" w14:textId="77777777" w:rsidR="00F06D4F" w:rsidRPr="001263D3" w:rsidRDefault="00F06D4F" w:rsidP="00F06D4F">
            <w:pPr>
              <w:rPr>
                <w:szCs w:val="26"/>
              </w:rPr>
            </w:pPr>
            <w:r w:rsidRPr="001263D3">
              <w:rPr>
                <w:szCs w:val="26"/>
              </w:rPr>
              <w:t>7</w:t>
            </w:r>
          </w:p>
        </w:tc>
        <w:tc>
          <w:tcPr>
            <w:tcW w:w="0" w:type="auto"/>
            <w:hideMark/>
          </w:tcPr>
          <w:p w14:paraId="0F6573CA"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Kem Kí</w:t>
            </w:r>
          </w:p>
        </w:tc>
        <w:tc>
          <w:tcPr>
            <w:tcW w:w="0" w:type="auto"/>
            <w:hideMark/>
          </w:tcPr>
          <w:p w14:paraId="4217B315"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Đồ ăn lạnh</w:t>
            </w:r>
          </w:p>
        </w:tc>
        <w:tc>
          <w:tcPr>
            <w:tcW w:w="0" w:type="auto"/>
            <w:hideMark/>
          </w:tcPr>
          <w:p w14:paraId="223E12A5"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15.000đ</w:t>
            </w:r>
          </w:p>
        </w:tc>
      </w:tr>
      <w:tr w:rsidR="00F06D4F" w:rsidRPr="001263D3" w14:paraId="61F4019C"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870064" w14:textId="77777777" w:rsidR="00F06D4F" w:rsidRPr="001263D3" w:rsidRDefault="00F06D4F" w:rsidP="00F06D4F">
            <w:pPr>
              <w:rPr>
                <w:szCs w:val="26"/>
              </w:rPr>
            </w:pPr>
            <w:r w:rsidRPr="001263D3">
              <w:rPr>
                <w:szCs w:val="26"/>
              </w:rPr>
              <w:t>8</w:t>
            </w:r>
          </w:p>
        </w:tc>
        <w:tc>
          <w:tcPr>
            <w:tcW w:w="0" w:type="auto"/>
            <w:hideMark/>
          </w:tcPr>
          <w:p w14:paraId="0C26CFF4"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Xí Muội</w:t>
            </w:r>
          </w:p>
        </w:tc>
        <w:tc>
          <w:tcPr>
            <w:tcW w:w="0" w:type="auto"/>
            <w:hideMark/>
          </w:tcPr>
          <w:p w14:paraId="48046C07"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Ô mai - trái cây</w:t>
            </w:r>
          </w:p>
        </w:tc>
        <w:tc>
          <w:tcPr>
            <w:tcW w:w="0" w:type="auto"/>
            <w:hideMark/>
          </w:tcPr>
          <w:p w14:paraId="6CB11EB5" w14:textId="77777777" w:rsidR="00F06D4F" w:rsidRPr="001263D3" w:rsidRDefault="00F06D4F" w:rsidP="00F06D4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7.000đ</w:t>
            </w:r>
          </w:p>
        </w:tc>
      </w:tr>
    </w:tbl>
    <w:p w14:paraId="68EEA140" w14:textId="77777777" w:rsidR="00F06D4F" w:rsidRPr="001263D3" w:rsidRDefault="00F06D4F" w:rsidP="00194DA0">
      <w:pPr>
        <w:pStyle w:val="noidung"/>
      </w:pPr>
      <w:r w:rsidRPr="001263D3">
        <w:t>Ngoài các thông tin cơ bản như tên sản phẩm, giá bán và loại sản phẩm, mỗi sản phẩm còn được bổ sung hình ảnh, mô tả ngắn, hương vị và mô tả chi tiết nhằm phục vụ chức năng xem chi tiết sản phẩm.</w:t>
      </w:r>
    </w:p>
    <w:p w14:paraId="462FFD54" w14:textId="052B6968" w:rsidR="00F06D4F" w:rsidRPr="001263D3" w:rsidRDefault="00F06D4F" w:rsidP="00194DA0">
      <w:pPr>
        <w:pStyle w:val="noidung"/>
        <w:rPr>
          <w:b/>
          <w:bCs/>
        </w:rPr>
      </w:pPr>
      <w:r w:rsidRPr="001263D3">
        <w:rPr>
          <w:b/>
          <w:bCs/>
        </w:rPr>
        <w:t>Nguồn dữ liệu</w:t>
      </w:r>
    </w:p>
    <w:p w14:paraId="3A1661F9" w14:textId="77777777" w:rsidR="00F06D4F" w:rsidRPr="001263D3" w:rsidRDefault="00F06D4F" w:rsidP="00194DA0">
      <w:pPr>
        <w:pStyle w:val="noidung"/>
      </w:pPr>
      <w:r w:rsidRPr="001263D3">
        <w:t>Dữ liệu sản phẩm được xây dựng thủ công dựa trên các món ăn vặt quen thuộc gắn liền với tuổi thơ của học sinh Việt Nam. Thông tin mô tả sản phẩm được tham khảo từ kiến thức thực tế kết hợp với nội dung do công cụ AI tạo sinh hỗ trợ xây dựng.</w:t>
      </w:r>
    </w:p>
    <w:p w14:paraId="07B95ADD" w14:textId="77777777" w:rsidR="00F06D4F" w:rsidRPr="001263D3" w:rsidRDefault="00F06D4F" w:rsidP="00194DA0">
      <w:pPr>
        <w:pStyle w:val="noidung"/>
        <w:rPr>
          <w:b/>
          <w:bCs/>
        </w:rPr>
      </w:pPr>
      <w:r w:rsidRPr="001263D3">
        <w:rPr>
          <w:b/>
          <w:bCs/>
        </w:rPr>
        <w:t>Sử dụng AI tạo sinh</w:t>
      </w:r>
    </w:p>
    <w:p w14:paraId="6CDF75BF" w14:textId="77777777" w:rsidR="00F06D4F" w:rsidRPr="001263D3" w:rsidRDefault="00F06D4F" w:rsidP="00194DA0">
      <w:pPr>
        <w:pStyle w:val="noidung"/>
      </w:pPr>
      <w:r w:rsidRPr="001263D3">
        <w:t>Trong quá trình xây dựng dữ liệu mô tả sản phẩm, công cụ ChatGPT được sử dụng để hỗ trợ tạo nội dung mô tả.</w:t>
      </w:r>
    </w:p>
    <w:p w14:paraId="53B519B2" w14:textId="77777777" w:rsidR="00F06D4F" w:rsidRPr="001263D3" w:rsidRDefault="00F06D4F" w:rsidP="00194DA0">
      <w:pPr>
        <w:pStyle w:val="noidung"/>
      </w:pPr>
      <w:r w:rsidRPr="001263D3">
        <w:lastRenderedPageBreak/>
        <w:t>Prompt sử dụng:</w:t>
      </w:r>
    </w:p>
    <w:p w14:paraId="65A79E80" w14:textId="77777777" w:rsidR="00F06D4F" w:rsidRPr="001263D3" w:rsidRDefault="00F06D4F" w:rsidP="00194DA0">
      <w:pPr>
        <w:pStyle w:val="noidung"/>
      </w:pPr>
      <w:r w:rsidRPr="001263D3">
        <w:t>"Tạo mô tả chi tiết cho các món ăn vặt tuổi thơ Việt Nam gồm: Kẹo Chỉ, Kẹo Kéo, Kẹo Bông Gòn, Kẹo Cao Su Big Babol, Mì Trẻ Em, Bim Bim Cua, Kem Kí và Xí Muội. Nội dung ngắn gọn, gần gũi, phù hợp với website bán đồ ăn vặt tuổi thơ."</w:t>
      </w:r>
    </w:p>
    <w:p w14:paraId="21339830" w14:textId="61826FCF" w:rsidR="00F06D4F" w:rsidRPr="001263D3" w:rsidRDefault="00F06D4F" w:rsidP="00194DA0">
      <w:pPr>
        <w:pStyle w:val="noidung"/>
      </w:pPr>
      <w:r w:rsidRPr="001263D3">
        <w:t>Kết quả tạo sinh được chỉnh sửa lại để phù hợp với nội dung và mục tiêu của website.</w:t>
      </w:r>
    </w:p>
    <w:p w14:paraId="35B2E18A" w14:textId="642590CC" w:rsidR="00A81074" w:rsidRPr="001263D3" w:rsidRDefault="00FC25B2" w:rsidP="00FC25B2">
      <w:pPr>
        <w:pStyle w:val="Heading2"/>
        <w:numPr>
          <w:ilvl w:val="0"/>
          <w:numId w:val="0"/>
        </w:numPr>
        <w:rPr>
          <w:szCs w:val="28"/>
        </w:rPr>
      </w:pPr>
      <w:bookmarkStart w:id="103" w:name="_Toc231942768"/>
      <w:r w:rsidRPr="001263D3">
        <w:rPr>
          <w:szCs w:val="28"/>
          <w:highlight w:val="lightGray"/>
        </w:rPr>
        <w:t>4.2</w:t>
      </w:r>
      <w:r w:rsidRPr="001263D3">
        <w:rPr>
          <w:szCs w:val="28"/>
        </w:rPr>
        <w:t xml:space="preserve">. </w:t>
      </w:r>
      <w:r w:rsidR="00A81074" w:rsidRPr="001263D3">
        <w:rPr>
          <w:szCs w:val="28"/>
        </w:rPr>
        <w:t>Kết quả thực nghiệm</w:t>
      </w:r>
      <w:bookmarkEnd w:id="103"/>
    </w:p>
    <w:p w14:paraId="2A833816" w14:textId="77777777" w:rsidR="00A81074" w:rsidRPr="001263D3" w:rsidRDefault="00A81074" w:rsidP="00194DA0">
      <w:pPr>
        <w:pStyle w:val="noidung"/>
      </w:pPr>
      <w:r w:rsidRPr="001263D3">
        <w:t>Sau khi hoàn thành quá trình thiết kế và xây dựng website "Tiệm Ăn Vặt Tuổi Thơ", hệ thống đã được tiến hành kiểm thử trên trình duyệt Google Chrome và Microsoft Edge nhằm đánh giá tính chính xác và khả năng hoạt động của các chức năng.</w:t>
      </w:r>
    </w:p>
    <w:p w14:paraId="070B6C60" w14:textId="426A1D4E" w:rsidR="00A81074" w:rsidRPr="001349EC" w:rsidRDefault="00A81074">
      <w:pPr>
        <w:pStyle w:val="Heading3"/>
        <w:numPr>
          <w:ilvl w:val="2"/>
          <w:numId w:val="5"/>
        </w:numPr>
        <w:rPr>
          <w:rFonts w:cs="Times New Roman"/>
          <w:szCs w:val="26"/>
        </w:rPr>
      </w:pPr>
      <w:bookmarkStart w:id="104" w:name="_Toc231942769"/>
      <w:r w:rsidRPr="001349EC">
        <w:rPr>
          <w:rFonts w:cs="Times New Roman"/>
          <w:szCs w:val="26"/>
        </w:rPr>
        <w:t>Kiểm thử chức năng tìm kiếm sản phẩm</w:t>
      </w:r>
      <w:bookmarkEnd w:id="104"/>
    </w:p>
    <w:p w14:paraId="47F57E0F" w14:textId="7BEF68C6" w:rsidR="00A81074" w:rsidRDefault="00194DA0" w:rsidP="00194DA0">
      <w:pPr>
        <w:pStyle w:val="noidung"/>
        <w:jc w:val="left"/>
      </w:pPr>
      <w:r>
        <w:t>Mục đích</w:t>
      </w:r>
      <w:r w:rsidR="00A81074" w:rsidRPr="001263D3">
        <w:t>:</w:t>
      </w:r>
      <w:r w:rsidR="00A81074" w:rsidRPr="001263D3">
        <w:br/>
        <w:t>Kiểm tra khả năng tìm kiếm sản phẩm theo tên.</w:t>
      </w:r>
    </w:p>
    <w:p w14:paraId="2DCAD985" w14:textId="7B45C2FA" w:rsidR="000F7250" w:rsidRDefault="000F7250" w:rsidP="000F7250">
      <w:pPr>
        <w:pStyle w:val="Caption"/>
        <w:keepNext/>
      </w:pPr>
      <w:bookmarkStart w:id="105" w:name="_Toc231851045"/>
      <w:r>
        <w:t xml:space="preserve">Bảng </w:t>
      </w:r>
      <w:r w:rsidR="00450A10">
        <w:t>4.2.1</w:t>
      </w:r>
      <w:r>
        <w:t xml:space="preserve"> Kiểm thử chức năng tìm kiếm sản phẩm</w:t>
      </w:r>
      <w:bookmarkEnd w:id="105"/>
    </w:p>
    <w:tbl>
      <w:tblPr>
        <w:tblStyle w:val="myTable"/>
        <w:tblW w:w="0" w:type="auto"/>
        <w:jc w:val="center"/>
        <w:tblLook w:val="04A0" w:firstRow="1" w:lastRow="0" w:firstColumn="1" w:lastColumn="0" w:noHBand="0" w:noVBand="1"/>
      </w:tblPr>
      <w:tblGrid>
        <w:gridCol w:w="2128"/>
        <w:gridCol w:w="6640"/>
      </w:tblGrid>
      <w:tr w:rsidR="00B9217E" w:rsidRPr="00B9217E" w14:paraId="278DAE41" w14:textId="77777777" w:rsidTr="00194D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A05510" w14:textId="77777777" w:rsidR="00B9217E" w:rsidRPr="00B9217E" w:rsidRDefault="00B9217E" w:rsidP="00B9217E">
            <w:pPr>
              <w:pStyle w:val="NormalWeb"/>
              <w:rPr>
                <w:b w:val="0"/>
                <w:bCs/>
                <w:sz w:val="26"/>
                <w:szCs w:val="26"/>
              </w:rPr>
            </w:pPr>
            <w:r w:rsidRPr="00B9217E">
              <w:rPr>
                <w:bCs/>
                <w:sz w:val="26"/>
                <w:szCs w:val="26"/>
              </w:rPr>
              <w:t>Nội dung</w:t>
            </w:r>
          </w:p>
        </w:tc>
        <w:tc>
          <w:tcPr>
            <w:tcW w:w="0" w:type="auto"/>
            <w:hideMark/>
          </w:tcPr>
          <w:p w14:paraId="3DEC267F" w14:textId="77777777" w:rsidR="00B9217E" w:rsidRPr="00B9217E" w:rsidRDefault="00B9217E" w:rsidP="00B9217E">
            <w:pPr>
              <w:pStyle w:val="NormalWeb"/>
              <w:cnfStyle w:val="100000000000" w:firstRow="1" w:lastRow="0" w:firstColumn="0" w:lastColumn="0" w:oddVBand="0" w:evenVBand="0" w:oddHBand="0" w:evenHBand="0" w:firstRowFirstColumn="0" w:firstRowLastColumn="0" w:lastRowFirstColumn="0" w:lastRowLastColumn="0"/>
              <w:rPr>
                <w:b w:val="0"/>
                <w:bCs/>
                <w:sz w:val="26"/>
                <w:szCs w:val="26"/>
              </w:rPr>
            </w:pPr>
            <w:r w:rsidRPr="00B9217E">
              <w:rPr>
                <w:bCs/>
                <w:sz w:val="26"/>
                <w:szCs w:val="26"/>
              </w:rPr>
              <w:t>Mô tả</w:t>
            </w:r>
          </w:p>
        </w:tc>
      </w:tr>
      <w:tr w:rsidR="00B9217E" w:rsidRPr="00B9217E" w14:paraId="449FC6D2"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62BE79" w14:textId="77777777" w:rsidR="00B9217E" w:rsidRPr="00B9217E" w:rsidRDefault="00B9217E" w:rsidP="00B9217E">
            <w:pPr>
              <w:pStyle w:val="NormalWeb"/>
              <w:rPr>
                <w:sz w:val="26"/>
                <w:szCs w:val="26"/>
              </w:rPr>
            </w:pPr>
            <w:r w:rsidRPr="00B9217E">
              <w:rPr>
                <w:sz w:val="26"/>
                <w:szCs w:val="26"/>
              </w:rPr>
              <w:t>Chức năng</w:t>
            </w:r>
          </w:p>
        </w:tc>
        <w:tc>
          <w:tcPr>
            <w:tcW w:w="0" w:type="auto"/>
            <w:hideMark/>
          </w:tcPr>
          <w:p w14:paraId="4431C6AD" w14:textId="77777777" w:rsidR="00B9217E" w:rsidRPr="00B9217E" w:rsidRDefault="00B9217E" w:rsidP="00B9217E">
            <w:pPr>
              <w:pStyle w:val="NormalWeb"/>
              <w:cnfStyle w:val="000000000000" w:firstRow="0" w:lastRow="0" w:firstColumn="0" w:lastColumn="0" w:oddVBand="0" w:evenVBand="0" w:oddHBand="0" w:evenHBand="0" w:firstRowFirstColumn="0" w:firstRowLastColumn="0" w:lastRowFirstColumn="0" w:lastRowLastColumn="0"/>
              <w:rPr>
                <w:sz w:val="26"/>
                <w:szCs w:val="26"/>
              </w:rPr>
            </w:pPr>
            <w:r w:rsidRPr="00B9217E">
              <w:rPr>
                <w:sz w:val="26"/>
                <w:szCs w:val="26"/>
              </w:rPr>
              <w:t>Tìm kiếm sản phẩm</w:t>
            </w:r>
          </w:p>
        </w:tc>
      </w:tr>
      <w:tr w:rsidR="00B9217E" w:rsidRPr="00B9217E" w14:paraId="25BE5D61"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9B41C7" w14:textId="77777777" w:rsidR="00B9217E" w:rsidRPr="00B9217E" w:rsidRDefault="00B9217E" w:rsidP="00B9217E">
            <w:pPr>
              <w:pStyle w:val="NormalWeb"/>
              <w:rPr>
                <w:sz w:val="26"/>
                <w:szCs w:val="26"/>
              </w:rPr>
            </w:pPr>
            <w:r w:rsidRPr="00B9217E">
              <w:rPr>
                <w:sz w:val="26"/>
                <w:szCs w:val="26"/>
              </w:rPr>
              <w:t>Dữ liệu thử nghiệm</w:t>
            </w:r>
          </w:p>
        </w:tc>
        <w:tc>
          <w:tcPr>
            <w:tcW w:w="0" w:type="auto"/>
            <w:hideMark/>
          </w:tcPr>
          <w:p w14:paraId="1F3740D1" w14:textId="77777777" w:rsidR="00B9217E" w:rsidRPr="00B9217E" w:rsidRDefault="00B9217E" w:rsidP="00B9217E">
            <w:pPr>
              <w:pStyle w:val="NormalWeb"/>
              <w:cnfStyle w:val="000000000000" w:firstRow="0" w:lastRow="0" w:firstColumn="0" w:lastColumn="0" w:oddVBand="0" w:evenVBand="0" w:oddHBand="0" w:evenHBand="0" w:firstRowFirstColumn="0" w:firstRowLastColumn="0" w:lastRowFirstColumn="0" w:lastRowLastColumn="0"/>
              <w:rPr>
                <w:sz w:val="26"/>
                <w:szCs w:val="26"/>
              </w:rPr>
            </w:pPr>
            <w:r w:rsidRPr="00B9217E">
              <w:rPr>
                <w:sz w:val="26"/>
                <w:szCs w:val="26"/>
              </w:rPr>
              <w:t>Nhập từ khóa "kẹo"</w:t>
            </w:r>
          </w:p>
        </w:tc>
      </w:tr>
      <w:tr w:rsidR="00B9217E" w:rsidRPr="00B9217E" w14:paraId="60664F7F"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1128B5" w14:textId="77777777" w:rsidR="00B9217E" w:rsidRPr="00B9217E" w:rsidRDefault="00B9217E" w:rsidP="00B9217E">
            <w:pPr>
              <w:pStyle w:val="NormalWeb"/>
              <w:rPr>
                <w:sz w:val="26"/>
                <w:szCs w:val="26"/>
              </w:rPr>
            </w:pPr>
            <w:r w:rsidRPr="00B9217E">
              <w:rPr>
                <w:sz w:val="26"/>
                <w:szCs w:val="26"/>
              </w:rPr>
              <w:t>Kết quả mong đợi</w:t>
            </w:r>
          </w:p>
        </w:tc>
        <w:tc>
          <w:tcPr>
            <w:tcW w:w="0" w:type="auto"/>
            <w:hideMark/>
          </w:tcPr>
          <w:p w14:paraId="145372C3" w14:textId="77777777" w:rsidR="00B9217E" w:rsidRPr="00B9217E" w:rsidRDefault="00B9217E" w:rsidP="00B9217E">
            <w:pPr>
              <w:pStyle w:val="NormalWeb"/>
              <w:cnfStyle w:val="000000000000" w:firstRow="0" w:lastRow="0" w:firstColumn="0" w:lastColumn="0" w:oddVBand="0" w:evenVBand="0" w:oddHBand="0" w:evenHBand="0" w:firstRowFirstColumn="0" w:firstRowLastColumn="0" w:lastRowFirstColumn="0" w:lastRowLastColumn="0"/>
              <w:rPr>
                <w:sz w:val="26"/>
                <w:szCs w:val="26"/>
              </w:rPr>
            </w:pPr>
            <w:r w:rsidRPr="00B9217E">
              <w:rPr>
                <w:sz w:val="26"/>
                <w:szCs w:val="26"/>
              </w:rPr>
              <w:t>Hiển thị các sản phẩm có chứa từ "kẹo"</w:t>
            </w:r>
          </w:p>
        </w:tc>
      </w:tr>
      <w:tr w:rsidR="00B9217E" w:rsidRPr="00B9217E" w14:paraId="703EB0BA"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049EDE" w14:textId="77777777" w:rsidR="00B9217E" w:rsidRPr="00B9217E" w:rsidRDefault="00B9217E" w:rsidP="00B9217E">
            <w:pPr>
              <w:pStyle w:val="NormalWeb"/>
              <w:rPr>
                <w:sz w:val="26"/>
                <w:szCs w:val="26"/>
              </w:rPr>
            </w:pPr>
            <w:r w:rsidRPr="00B9217E">
              <w:rPr>
                <w:sz w:val="26"/>
                <w:szCs w:val="26"/>
              </w:rPr>
              <w:t>Kết quả thực tế</w:t>
            </w:r>
          </w:p>
        </w:tc>
        <w:tc>
          <w:tcPr>
            <w:tcW w:w="0" w:type="auto"/>
            <w:hideMark/>
          </w:tcPr>
          <w:p w14:paraId="5C4F7B6B" w14:textId="77777777" w:rsidR="00B9217E" w:rsidRPr="00B9217E" w:rsidRDefault="00B9217E" w:rsidP="00B9217E">
            <w:pPr>
              <w:pStyle w:val="NormalWeb"/>
              <w:cnfStyle w:val="000000000000" w:firstRow="0" w:lastRow="0" w:firstColumn="0" w:lastColumn="0" w:oddVBand="0" w:evenVBand="0" w:oddHBand="0" w:evenHBand="0" w:firstRowFirstColumn="0" w:firstRowLastColumn="0" w:lastRowFirstColumn="0" w:lastRowLastColumn="0"/>
              <w:rPr>
                <w:sz w:val="26"/>
                <w:szCs w:val="26"/>
              </w:rPr>
            </w:pPr>
            <w:r w:rsidRPr="00B9217E">
              <w:rPr>
                <w:sz w:val="26"/>
                <w:szCs w:val="26"/>
              </w:rPr>
              <w:t>Hiển thị Kẹo Chỉ, Kẹo Kéo, Kẹo Bông Gòn, Kẹo Cao Su Big Babol</w:t>
            </w:r>
          </w:p>
        </w:tc>
      </w:tr>
      <w:tr w:rsidR="00B9217E" w:rsidRPr="00B9217E" w14:paraId="5FA7F819"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0ECF40" w14:textId="77777777" w:rsidR="00B9217E" w:rsidRPr="00B9217E" w:rsidRDefault="00B9217E" w:rsidP="00B9217E">
            <w:pPr>
              <w:pStyle w:val="NormalWeb"/>
              <w:rPr>
                <w:sz w:val="26"/>
                <w:szCs w:val="26"/>
              </w:rPr>
            </w:pPr>
            <w:r w:rsidRPr="00B9217E">
              <w:rPr>
                <w:sz w:val="26"/>
                <w:szCs w:val="26"/>
              </w:rPr>
              <w:t>Đánh giá</w:t>
            </w:r>
          </w:p>
        </w:tc>
        <w:tc>
          <w:tcPr>
            <w:tcW w:w="0" w:type="auto"/>
            <w:hideMark/>
          </w:tcPr>
          <w:p w14:paraId="43319182" w14:textId="77777777" w:rsidR="00B9217E" w:rsidRPr="00B9217E" w:rsidRDefault="00B9217E" w:rsidP="00B9217E">
            <w:pPr>
              <w:pStyle w:val="NormalWeb"/>
              <w:cnfStyle w:val="000000000000" w:firstRow="0" w:lastRow="0" w:firstColumn="0" w:lastColumn="0" w:oddVBand="0" w:evenVBand="0" w:oddHBand="0" w:evenHBand="0" w:firstRowFirstColumn="0" w:firstRowLastColumn="0" w:lastRowFirstColumn="0" w:lastRowLastColumn="0"/>
              <w:rPr>
                <w:sz w:val="26"/>
                <w:szCs w:val="26"/>
              </w:rPr>
            </w:pPr>
            <w:r w:rsidRPr="00B9217E">
              <w:rPr>
                <w:sz w:val="26"/>
                <w:szCs w:val="26"/>
              </w:rPr>
              <w:t>Đạt</w:t>
            </w:r>
          </w:p>
        </w:tc>
      </w:tr>
    </w:tbl>
    <w:p w14:paraId="2A42FF29" w14:textId="77777777" w:rsidR="00B9217E" w:rsidRPr="001263D3" w:rsidRDefault="00B9217E" w:rsidP="00F06D4F">
      <w:pPr>
        <w:pStyle w:val="NormalWeb"/>
        <w:rPr>
          <w:sz w:val="26"/>
          <w:szCs w:val="26"/>
        </w:rPr>
      </w:pPr>
    </w:p>
    <w:p w14:paraId="2FF1D7CC" w14:textId="1417C809" w:rsidR="00A81074" w:rsidRPr="001349EC" w:rsidRDefault="00A81074">
      <w:pPr>
        <w:pStyle w:val="Heading3"/>
        <w:numPr>
          <w:ilvl w:val="2"/>
          <w:numId w:val="5"/>
        </w:numPr>
        <w:rPr>
          <w:rFonts w:cs="Times New Roman"/>
          <w:szCs w:val="26"/>
        </w:rPr>
      </w:pPr>
      <w:bookmarkStart w:id="106" w:name="_Toc231942770"/>
      <w:r w:rsidRPr="001349EC">
        <w:rPr>
          <w:rFonts w:cs="Times New Roman"/>
          <w:szCs w:val="26"/>
        </w:rPr>
        <w:t>Kiểm thử chức năng lọc sản phẩm</w:t>
      </w:r>
      <w:bookmarkEnd w:id="106"/>
    </w:p>
    <w:p w14:paraId="6BF0787C" w14:textId="77777777" w:rsidR="00A81074" w:rsidRDefault="00A81074" w:rsidP="00194DA0">
      <w:pPr>
        <w:pStyle w:val="noidung"/>
        <w:jc w:val="left"/>
      </w:pPr>
      <w:r w:rsidRPr="001263D3">
        <w:t>Mục đích:</w:t>
      </w:r>
      <w:r w:rsidRPr="001263D3">
        <w:br/>
        <w:t>Kiểm tra khả năng lọc sản phẩm theo loại.</w:t>
      </w:r>
    </w:p>
    <w:p w14:paraId="25D51E4D" w14:textId="10A72384" w:rsidR="000F7250" w:rsidRDefault="000F7250" w:rsidP="000F7250">
      <w:pPr>
        <w:pStyle w:val="Caption"/>
        <w:keepNext/>
      </w:pPr>
      <w:bookmarkStart w:id="107" w:name="_Toc231851046"/>
      <w:r>
        <w:lastRenderedPageBreak/>
        <w:t xml:space="preserve">Bảng </w:t>
      </w:r>
      <w:r w:rsidR="00450A10">
        <w:t>4.2.2</w:t>
      </w:r>
      <w:r>
        <w:t xml:space="preserve"> </w:t>
      </w:r>
      <w:r w:rsidRPr="00FF5061">
        <w:t>Kiểm thử chức năng lọc sản phẩm</w:t>
      </w:r>
      <w:bookmarkEnd w:id="107"/>
    </w:p>
    <w:tbl>
      <w:tblPr>
        <w:tblStyle w:val="myTable"/>
        <w:tblW w:w="8696" w:type="dxa"/>
        <w:jc w:val="center"/>
        <w:tblLook w:val="04A0" w:firstRow="1" w:lastRow="0" w:firstColumn="1" w:lastColumn="0" w:noHBand="0" w:noVBand="1"/>
      </w:tblPr>
      <w:tblGrid>
        <w:gridCol w:w="2442"/>
        <w:gridCol w:w="6254"/>
      </w:tblGrid>
      <w:tr w:rsidR="000F7250" w:rsidRPr="000F7250" w14:paraId="3B8D8F4C" w14:textId="77777777" w:rsidTr="00194DA0">
        <w:trPr>
          <w:cnfStyle w:val="100000000000" w:firstRow="1" w:lastRow="0" w:firstColumn="0" w:lastColumn="0" w:oddVBand="0" w:evenVBand="0" w:oddHBand="0"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41FE86" w14:textId="77777777" w:rsidR="000F7250" w:rsidRPr="000F7250" w:rsidRDefault="000F7250" w:rsidP="000F7250">
            <w:pPr>
              <w:pStyle w:val="NormalWeb"/>
              <w:rPr>
                <w:b w:val="0"/>
                <w:bCs/>
                <w:szCs w:val="26"/>
              </w:rPr>
            </w:pPr>
            <w:r w:rsidRPr="000F7250">
              <w:rPr>
                <w:bCs/>
                <w:szCs w:val="26"/>
              </w:rPr>
              <w:t>Nội dung</w:t>
            </w:r>
          </w:p>
        </w:tc>
        <w:tc>
          <w:tcPr>
            <w:tcW w:w="0" w:type="auto"/>
            <w:hideMark/>
          </w:tcPr>
          <w:p w14:paraId="18CE4083" w14:textId="77777777" w:rsidR="000F7250" w:rsidRPr="000F7250" w:rsidRDefault="000F7250" w:rsidP="000F7250">
            <w:pPr>
              <w:pStyle w:val="NormalWeb"/>
              <w:cnfStyle w:val="100000000000" w:firstRow="1" w:lastRow="0" w:firstColumn="0" w:lastColumn="0" w:oddVBand="0" w:evenVBand="0" w:oddHBand="0" w:evenHBand="0" w:firstRowFirstColumn="0" w:firstRowLastColumn="0" w:lastRowFirstColumn="0" w:lastRowLastColumn="0"/>
              <w:rPr>
                <w:b w:val="0"/>
                <w:bCs/>
                <w:szCs w:val="26"/>
              </w:rPr>
            </w:pPr>
            <w:r w:rsidRPr="000F7250">
              <w:rPr>
                <w:bCs/>
                <w:szCs w:val="26"/>
              </w:rPr>
              <w:t>Mô tả</w:t>
            </w:r>
          </w:p>
        </w:tc>
      </w:tr>
      <w:tr w:rsidR="000F7250" w:rsidRPr="000F7250" w14:paraId="47754D52" w14:textId="77777777" w:rsidTr="00194DA0">
        <w:trPr>
          <w:trHeight w:val="4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BF28CE" w14:textId="77777777" w:rsidR="000F7250" w:rsidRPr="000F7250" w:rsidRDefault="000F7250" w:rsidP="000F7250">
            <w:pPr>
              <w:pStyle w:val="NormalWeb"/>
              <w:rPr>
                <w:szCs w:val="26"/>
              </w:rPr>
            </w:pPr>
            <w:r w:rsidRPr="000F7250">
              <w:rPr>
                <w:szCs w:val="26"/>
              </w:rPr>
              <w:t>Chức năng</w:t>
            </w:r>
          </w:p>
        </w:tc>
        <w:tc>
          <w:tcPr>
            <w:tcW w:w="0" w:type="auto"/>
            <w:hideMark/>
          </w:tcPr>
          <w:p w14:paraId="008D4AA5" w14:textId="77777777" w:rsidR="000F7250" w:rsidRPr="000F7250" w:rsidRDefault="000F7250" w:rsidP="000F7250">
            <w:pPr>
              <w:pStyle w:val="NormalWeb"/>
              <w:cnfStyle w:val="000000000000" w:firstRow="0" w:lastRow="0" w:firstColumn="0" w:lastColumn="0" w:oddVBand="0" w:evenVBand="0" w:oddHBand="0" w:evenHBand="0" w:firstRowFirstColumn="0" w:firstRowLastColumn="0" w:lastRowFirstColumn="0" w:lastRowLastColumn="0"/>
              <w:rPr>
                <w:szCs w:val="26"/>
              </w:rPr>
            </w:pPr>
            <w:r w:rsidRPr="000F7250">
              <w:rPr>
                <w:szCs w:val="26"/>
              </w:rPr>
              <w:t>Lọc sản phẩm</w:t>
            </w:r>
          </w:p>
        </w:tc>
      </w:tr>
      <w:tr w:rsidR="000F7250" w:rsidRPr="000F7250" w14:paraId="00136761" w14:textId="77777777" w:rsidTr="00194DA0">
        <w:trPr>
          <w:trHeight w:val="43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241129" w14:textId="77777777" w:rsidR="000F7250" w:rsidRPr="000F7250" w:rsidRDefault="000F7250" w:rsidP="000F7250">
            <w:pPr>
              <w:pStyle w:val="NormalWeb"/>
              <w:rPr>
                <w:szCs w:val="26"/>
              </w:rPr>
            </w:pPr>
            <w:r w:rsidRPr="000F7250">
              <w:rPr>
                <w:szCs w:val="26"/>
              </w:rPr>
              <w:t>Dữ liệu thử nghiệm</w:t>
            </w:r>
          </w:p>
        </w:tc>
        <w:tc>
          <w:tcPr>
            <w:tcW w:w="0" w:type="auto"/>
            <w:hideMark/>
          </w:tcPr>
          <w:p w14:paraId="54B35D69" w14:textId="77777777" w:rsidR="000F7250" w:rsidRPr="000F7250" w:rsidRDefault="000F7250" w:rsidP="000F7250">
            <w:pPr>
              <w:pStyle w:val="NormalWeb"/>
              <w:cnfStyle w:val="000000000000" w:firstRow="0" w:lastRow="0" w:firstColumn="0" w:lastColumn="0" w:oddVBand="0" w:evenVBand="0" w:oddHBand="0" w:evenHBand="0" w:firstRowFirstColumn="0" w:firstRowLastColumn="0" w:lastRowFirstColumn="0" w:lastRowLastColumn="0"/>
              <w:rPr>
                <w:szCs w:val="26"/>
              </w:rPr>
            </w:pPr>
            <w:r w:rsidRPr="000F7250">
              <w:rPr>
                <w:szCs w:val="26"/>
              </w:rPr>
              <w:t>Chọn loại "Đồ ăn vặt mặn"</w:t>
            </w:r>
          </w:p>
        </w:tc>
      </w:tr>
      <w:tr w:rsidR="000F7250" w:rsidRPr="000F7250" w14:paraId="03DA1AE4" w14:textId="77777777" w:rsidTr="00194DA0">
        <w:trPr>
          <w:trHeight w:val="4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71ACBD" w14:textId="77777777" w:rsidR="000F7250" w:rsidRPr="000F7250" w:rsidRDefault="000F7250" w:rsidP="000F7250">
            <w:pPr>
              <w:pStyle w:val="NormalWeb"/>
              <w:rPr>
                <w:szCs w:val="26"/>
              </w:rPr>
            </w:pPr>
            <w:r w:rsidRPr="000F7250">
              <w:rPr>
                <w:szCs w:val="26"/>
              </w:rPr>
              <w:t>Kết quả mong đợi</w:t>
            </w:r>
          </w:p>
        </w:tc>
        <w:tc>
          <w:tcPr>
            <w:tcW w:w="0" w:type="auto"/>
            <w:hideMark/>
          </w:tcPr>
          <w:p w14:paraId="3AFC807D" w14:textId="77777777" w:rsidR="000F7250" w:rsidRPr="000F7250" w:rsidRDefault="000F7250" w:rsidP="000F7250">
            <w:pPr>
              <w:pStyle w:val="NormalWeb"/>
              <w:cnfStyle w:val="000000000000" w:firstRow="0" w:lastRow="0" w:firstColumn="0" w:lastColumn="0" w:oddVBand="0" w:evenVBand="0" w:oddHBand="0" w:evenHBand="0" w:firstRowFirstColumn="0" w:firstRowLastColumn="0" w:lastRowFirstColumn="0" w:lastRowLastColumn="0"/>
              <w:rPr>
                <w:szCs w:val="26"/>
              </w:rPr>
            </w:pPr>
            <w:r w:rsidRPr="000F7250">
              <w:rPr>
                <w:szCs w:val="26"/>
              </w:rPr>
              <w:t>Chỉ hiển thị các sản phẩm thuộc nhóm Đồ ăn vặt mặn</w:t>
            </w:r>
          </w:p>
        </w:tc>
      </w:tr>
      <w:tr w:rsidR="000F7250" w:rsidRPr="000F7250" w14:paraId="4A669EA3" w14:textId="77777777" w:rsidTr="00194DA0">
        <w:trPr>
          <w:trHeight w:val="43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46582B" w14:textId="77777777" w:rsidR="000F7250" w:rsidRPr="000F7250" w:rsidRDefault="000F7250" w:rsidP="000F7250">
            <w:pPr>
              <w:pStyle w:val="NormalWeb"/>
              <w:rPr>
                <w:szCs w:val="26"/>
              </w:rPr>
            </w:pPr>
            <w:r w:rsidRPr="000F7250">
              <w:rPr>
                <w:szCs w:val="26"/>
              </w:rPr>
              <w:t>Kết quả thực tế</w:t>
            </w:r>
          </w:p>
        </w:tc>
        <w:tc>
          <w:tcPr>
            <w:tcW w:w="0" w:type="auto"/>
            <w:hideMark/>
          </w:tcPr>
          <w:p w14:paraId="62B1646D" w14:textId="77777777" w:rsidR="000F7250" w:rsidRPr="000F7250" w:rsidRDefault="000F7250" w:rsidP="000F7250">
            <w:pPr>
              <w:pStyle w:val="NormalWeb"/>
              <w:cnfStyle w:val="000000000000" w:firstRow="0" w:lastRow="0" w:firstColumn="0" w:lastColumn="0" w:oddVBand="0" w:evenVBand="0" w:oddHBand="0" w:evenHBand="0" w:firstRowFirstColumn="0" w:firstRowLastColumn="0" w:lastRowFirstColumn="0" w:lastRowLastColumn="0"/>
              <w:rPr>
                <w:szCs w:val="26"/>
              </w:rPr>
            </w:pPr>
            <w:r w:rsidRPr="000F7250">
              <w:rPr>
                <w:szCs w:val="26"/>
              </w:rPr>
              <w:t>Hiển thị Mì Trẻ Em và Bim Bim Cua</w:t>
            </w:r>
          </w:p>
        </w:tc>
      </w:tr>
      <w:tr w:rsidR="000F7250" w:rsidRPr="000F7250" w14:paraId="23630665" w14:textId="77777777" w:rsidTr="00194DA0">
        <w:trPr>
          <w:trHeight w:val="4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E0A26A" w14:textId="77777777" w:rsidR="000F7250" w:rsidRPr="000F7250" w:rsidRDefault="000F7250" w:rsidP="000F7250">
            <w:pPr>
              <w:pStyle w:val="NormalWeb"/>
              <w:rPr>
                <w:szCs w:val="26"/>
              </w:rPr>
            </w:pPr>
            <w:r w:rsidRPr="000F7250">
              <w:rPr>
                <w:szCs w:val="26"/>
              </w:rPr>
              <w:t>Đánh giá</w:t>
            </w:r>
          </w:p>
        </w:tc>
        <w:tc>
          <w:tcPr>
            <w:tcW w:w="0" w:type="auto"/>
            <w:hideMark/>
          </w:tcPr>
          <w:p w14:paraId="0DC39620" w14:textId="77777777" w:rsidR="000F7250" w:rsidRPr="000F7250" w:rsidRDefault="000F7250" w:rsidP="000F7250">
            <w:pPr>
              <w:pStyle w:val="NormalWeb"/>
              <w:cnfStyle w:val="000000000000" w:firstRow="0" w:lastRow="0" w:firstColumn="0" w:lastColumn="0" w:oddVBand="0" w:evenVBand="0" w:oddHBand="0" w:evenHBand="0" w:firstRowFirstColumn="0" w:firstRowLastColumn="0" w:lastRowFirstColumn="0" w:lastRowLastColumn="0"/>
              <w:rPr>
                <w:szCs w:val="26"/>
              </w:rPr>
            </w:pPr>
            <w:r w:rsidRPr="000F7250">
              <w:rPr>
                <w:szCs w:val="26"/>
              </w:rPr>
              <w:t>Đạt</w:t>
            </w:r>
          </w:p>
        </w:tc>
      </w:tr>
    </w:tbl>
    <w:p w14:paraId="068C8B34" w14:textId="77777777" w:rsidR="000F7250" w:rsidRPr="001263D3" w:rsidRDefault="000F7250" w:rsidP="00A81074">
      <w:pPr>
        <w:pStyle w:val="NormalWeb"/>
        <w:rPr>
          <w:sz w:val="26"/>
          <w:szCs w:val="26"/>
        </w:rPr>
      </w:pPr>
    </w:p>
    <w:p w14:paraId="4CEAE5BB" w14:textId="10E18643" w:rsidR="00A81074" w:rsidRPr="001349EC" w:rsidRDefault="00A81074">
      <w:pPr>
        <w:pStyle w:val="Heading3"/>
        <w:numPr>
          <w:ilvl w:val="2"/>
          <w:numId w:val="5"/>
        </w:numPr>
        <w:rPr>
          <w:rFonts w:cs="Times New Roman"/>
          <w:szCs w:val="26"/>
        </w:rPr>
      </w:pPr>
      <w:bookmarkStart w:id="108" w:name="_Toc231942771"/>
      <w:r w:rsidRPr="001349EC">
        <w:rPr>
          <w:rFonts w:cs="Times New Roman"/>
          <w:szCs w:val="26"/>
        </w:rPr>
        <w:t>Kiểm thử chức năng xem chi tiết sản phẩm</w:t>
      </w:r>
      <w:bookmarkEnd w:id="108"/>
    </w:p>
    <w:p w14:paraId="6A7C096D" w14:textId="77777777" w:rsidR="00A81074" w:rsidRDefault="00A81074" w:rsidP="00194DA0">
      <w:pPr>
        <w:pStyle w:val="noidung"/>
        <w:jc w:val="left"/>
      </w:pPr>
      <w:r w:rsidRPr="001263D3">
        <w:t>Mục đích:</w:t>
      </w:r>
      <w:r w:rsidRPr="001263D3">
        <w:br/>
        <w:t>Kiểm tra khả năng hiển thị thông tin chi tiết.</w:t>
      </w:r>
    </w:p>
    <w:p w14:paraId="043791F4" w14:textId="77A8E134" w:rsidR="009459E7" w:rsidRDefault="009459E7" w:rsidP="009459E7">
      <w:pPr>
        <w:pStyle w:val="Caption"/>
        <w:keepNext/>
      </w:pPr>
      <w:bookmarkStart w:id="109" w:name="_Toc231851047"/>
      <w:r>
        <w:t xml:space="preserve">Bảng </w:t>
      </w:r>
      <w:r w:rsidR="00450A10">
        <w:t>4.2.3</w:t>
      </w:r>
      <w:r>
        <w:t xml:space="preserve"> </w:t>
      </w:r>
      <w:r w:rsidRPr="00E54D17">
        <w:t>Kiểm thử chức năng xem chi tiết sản phẩm</w:t>
      </w:r>
      <w:bookmarkEnd w:id="109"/>
    </w:p>
    <w:tbl>
      <w:tblPr>
        <w:tblStyle w:val="myTable"/>
        <w:tblW w:w="8680" w:type="dxa"/>
        <w:jc w:val="center"/>
        <w:tblLook w:val="04A0" w:firstRow="1" w:lastRow="0" w:firstColumn="1" w:lastColumn="0" w:noHBand="0" w:noVBand="1"/>
      </w:tblPr>
      <w:tblGrid>
        <w:gridCol w:w="2215"/>
        <w:gridCol w:w="6465"/>
      </w:tblGrid>
      <w:tr w:rsidR="000F7250" w:rsidRPr="000F7250" w14:paraId="78F03763" w14:textId="77777777" w:rsidTr="00194DA0">
        <w:trPr>
          <w:cnfStyle w:val="100000000000" w:firstRow="1" w:lastRow="0" w:firstColumn="0" w:lastColumn="0" w:oddVBand="0" w:evenVBand="0" w:oddHBand="0" w:evenHBand="0" w:firstRowFirstColumn="0" w:firstRowLastColumn="0" w:lastRowFirstColumn="0" w:lastRowLastColumn="0"/>
          <w:trHeight w:val="35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AD03F6" w14:textId="77777777" w:rsidR="000F7250" w:rsidRPr="000F7250" w:rsidRDefault="000F7250" w:rsidP="000F7250">
            <w:pPr>
              <w:pStyle w:val="NormalWeb"/>
              <w:rPr>
                <w:b w:val="0"/>
                <w:bCs/>
                <w:szCs w:val="26"/>
              </w:rPr>
            </w:pPr>
            <w:r w:rsidRPr="000F7250">
              <w:rPr>
                <w:bCs/>
                <w:szCs w:val="26"/>
              </w:rPr>
              <w:t>Nội dung</w:t>
            </w:r>
          </w:p>
        </w:tc>
        <w:tc>
          <w:tcPr>
            <w:tcW w:w="0" w:type="auto"/>
            <w:hideMark/>
          </w:tcPr>
          <w:p w14:paraId="1D7DAA05" w14:textId="77777777" w:rsidR="000F7250" w:rsidRPr="000F7250" w:rsidRDefault="000F7250" w:rsidP="000F7250">
            <w:pPr>
              <w:pStyle w:val="NormalWeb"/>
              <w:cnfStyle w:val="100000000000" w:firstRow="1" w:lastRow="0" w:firstColumn="0" w:lastColumn="0" w:oddVBand="0" w:evenVBand="0" w:oddHBand="0" w:evenHBand="0" w:firstRowFirstColumn="0" w:firstRowLastColumn="0" w:lastRowFirstColumn="0" w:lastRowLastColumn="0"/>
              <w:rPr>
                <w:b w:val="0"/>
                <w:bCs/>
                <w:szCs w:val="26"/>
              </w:rPr>
            </w:pPr>
            <w:r w:rsidRPr="000F7250">
              <w:rPr>
                <w:bCs/>
                <w:szCs w:val="26"/>
              </w:rPr>
              <w:t>Mô tả</w:t>
            </w:r>
          </w:p>
        </w:tc>
      </w:tr>
      <w:tr w:rsidR="000F7250" w:rsidRPr="000F7250" w14:paraId="29B0637C" w14:textId="77777777" w:rsidTr="00194DA0">
        <w:trPr>
          <w:trHeight w:val="3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89CC4C" w14:textId="77777777" w:rsidR="000F7250" w:rsidRPr="000F7250" w:rsidRDefault="000F7250" w:rsidP="000F7250">
            <w:pPr>
              <w:pStyle w:val="NormalWeb"/>
              <w:rPr>
                <w:szCs w:val="26"/>
              </w:rPr>
            </w:pPr>
            <w:r w:rsidRPr="000F7250">
              <w:rPr>
                <w:szCs w:val="26"/>
              </w:rPr>
              <w:t>Chức năng</w:t>
            </w:r>
          </w:p>
        </w:tc>
        <w:tc>
          <w:tcPr>
            <w:tcW w:w="0" w:type="auto"/>
            <w:hideMark/>
          </w:tcPr>
          <w:p w14:paraId="6B6F58D9" w14:textId="77777777" w:rsidR="000F7250" w:rsidRPr="000F7250" w:rsidRDefault="000F7250" w:rsidP="000F7250">
            <w:pPr>
              <w:pStyle w:val="NormalWeb"/>
              <w:cnfStyle w:val="000000000000" w:firstRow="0" w:lastRow="0" w:firstColumn="0" w:lastColumn="0" w:oddVBand="0" w:evenVBand="0" w:oddHBand="0" w:evenHBand="0" w:firstRowFirstColumn="0" w:firstRowLastColumn="0" w:lastRowFirstColumn="0" w:lastRowLastColumn="0"/>
              <w:rPr>
                <w:szCs w:val="26"/>
              </w:rPr>
            </w:pPr>
            <w:r w:rsidRPr="000F7250">
              <w:rPr>
                <w:szCs w:val="26"/>
              </w:rPr>
              <w:t>Xem chi tiết sản phẩm</w:t>
            </w:r>
          </w:p>
        </w:tc>
      </w:tr>
      <w:tr w:rsidR="000F7250" w:rsidRPr="000F7250" w14:paraId="7A9FB38F" w14:textId="77777777" w:rsidTr="00194DA0">
        <w:trPr>
          <w:trHeight w:val="35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E56030" w14:textId="77777777" w:rsidR="000F7250" w:rsidRPr="000F7250" w:rsidRDefault="000F7250" w:rsidP="000F7250">
            <w:pPr>
              <w:pStyle w:val="NormalWeb"/>
              <w:rPr>
                <w:szCs w:val="26"/>
              </w:rPr>
            </w:pPr>
            <w:r w:rsidRPr="000F7250">
              <w:rPr>
                <w:szCs w:val="26"/>
              </w:rPr>
              <w:t>Dữ liệu thử nghiệm</w:t>
            </w:r>
          </w:p>
        </w:tc>
        <w:tc>
          <w:tcPr>
            <w:tcW w:w="0" w:type="auto"/>
            <w:hideMark/>
          </w:tcPr>
          <w:p w14:paraId="70A810F6" w14:textId="77777777" w:rsidR="000F7250" w:rsidRPr="000F7250" w:rsidRDefault="000F7250" w:rsidP="000F7250">
            <w:pPr>
              <w:pStyle w:val="NormalWeb"/>
              <w:cnfStyle w:val="000000000000" w:firstRow="0" w:lastRow="0" w:firstColumn="0" w:lastColumn="0" w:oddVBand="0" w:evenVBand="0" w:oddHBand="0" w:evenHBand="0" w:firstRowFirstColumn="0" w:firstRowLastColumn="0" w:lastRowFirstColumn="0" w:lastRowLastColumn="0"/>
              <w:rPr>
                <w:szCs w:val="26"/>
              </w:rPr>
            </w:pPr>
            <w:r w:rsidRPr="000F7250">
              <w:rPr>
                <w:szCs w:val="26"/>
              </w:rPr>
              <w:t>Chọn sản phẩm Kẹo Chỉ</w:t>
            </w:r>
          </w:p>
        </w:tc>
      </w:tr>
      <w:tr w:rsidR="000F7250" w:rsidRPr="000F7250" w14:paraId="585E096F" w14:textId="77777777" w:rsidTr="00194DA0">
        <w:trPr>
          <w:trHeight w:val="3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B88170" w14:textId="77777777" w:rsidR="000F7250" w:rsidRPr="000F7250" w:rsidRDefault="000F7250" w:rsidP="000F7250">
            <w:pPr>
              <w:pStyle w:val="NormalWeb"/>
              <w:rPr>
                <w:szCs w:val="26"/>
              </w:rPr>
            </w:pPr>
            <w:r w:rsidRPr="000F7250">
              <w:rPr>
                <w:szCs w:val="26"/>
              </w:rPr>
              <w:t>Kết quả mong đợi</w:t>
            </w:r>
          </w:p>
        </w:tc>
        <w:tc>
          <w:tcPr>
            <w:tcW w:w="0" w:type="auto"/>
            <w:hideMark/>
          </w:tcPr>
          <w:p w14:paraId="504A95B4" w14:textId="77777777" w:rsidR="000F7250" w:rsidRPr="000F7250" w:rsidRDefault="000F7250" w:rsidP="000F7250">
            <w:pPr>
              <w:pStyle w:val="NormalWeb"/>
              <w:cnfStyle w:val="000000000000" w:firstRow="0" w:lastRow="0" w:firstColumn="0" w:lastColumn="0" w:oddVBand="0" w:evenVBand="0" w:oddHBand="0" w:evenHBand="0" w:firstRowFirstColumn="0" w:firstRowLastColumn="0" w:lastRowFirstColumn="0" w:lastRowLastColumn="0"/>
              <w:rPr>
                <w:szCs w:val="26"/>
              </w:rPr>
            </w:pPr>
            <w:r w:rsidRPr="000F7250">
              <w:rPr>
                <w:szCs w:val="26"/>
              </w:rPr>
              <w:t>Hiển thị đầy đủ thông tin sản phẩm</w:t>
            </w:r>
          </w:p>
        </w:tc>
      </w:tr>
      <w:tr w:rsidR="000F7250" w:rsidRPr="000F7250" w14:paraId="2CCEC223" w14:textId="77777777" w:rsidTr="00194DA0">
        <w:trPr>
          <w:trHeight w:val="35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9CC882" w14:textId="77777777" w:rsidR="000F7250" w:rsidRPr="000F7250" w:rsidRDefault="000F7250" w:rsidP="000F7250">
            <w:pPr>
              <w:pStyle w:val="NormalWeb"/>
              <w:rPr>
                <w:szCs w:val="26"/>
              </w:rPr>
            </w:pPr>
            <w:r w:rsidRPr="000F7250">
              <w:rPr>
                <w:szCs w:val="26"/>
              </w:rPr>
              <w:t>Kết quả thực tế</w:t>
            </w:r>
          </w:p>
        </w:tc>
        <w:tc>
          <w:tcPr>
            <w:tcW w:w="0" w:type="auto"/>
            <w:hideMark/>
          </w:tcPr>
          <w:p w14:paraId="5BC4ED41" w14:textId="77777777" w:rsidR="000F7250" w:rsidRPr="000F7250" w:rsidRDefault="000F7250" w:rsidP="000F7250">
            <w:pPr>
              <w:pStyle w:val="NormalWeb"/>
              <w:cnfStyle w:val="000000000000" w:firstRow="0" w:lastRow="0" w:firstColumn="0" w:lastColumn="0" w:oddVBand="0" w:evenVBand="0" w:oddHBand="0" w:evenHBand="0" w:firstRowFirstColumn="0" w:firstRowLastColumn="0" w:lastRowFirstColumn="0" w:lastRowLastColumn="0"/>
              <w:rPr>
                <w:szCs w:val="26"/>
              </w:rPr>
            </w:pPr>
            <w:r w:rsidRPr="000F7250">
              <w:rPr>
                <w:szCs w:val="26"/>
              </w:rPr>
              <w:t>Hình ảnh, tên, giá, hương vị và mô tả được hiển thị chính xác</w:t>
            </w:r>
          </w:p>
        </w:tc>
      </w:tr>
      <w:tr w:rsidR="000F7250" w:rsidRPr="000F7250" w14:paraId="1A073DB9" w14:textId="77777777" w:rsidTr="00194DA0">
        <w:trPr>
          <w:trHeight w:val="3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FA854B" w14:textId="77777777" w:rsidR="000F7250" w:rsidRPr="000F7250" w:rsidRDefault="000F7250" w:rsidP="000F7250">
            <w:pPr>
              <w:pStyle w:val="NormalWeb"/>
              <w:rPr>
                <w:szCs w:val="26"/>
              </w:rPr>
            </w:pPr>
            <w:r w:rsidRPr="000F7250">
              <w:rPr>
                <w:szCs w:val="26"/>
              </w:rPr>
              <w:t>Đánh giá</w:t>
            </w:r>
          </w:p>
        </w:tc>
        <w:tc>
          <w:tcPr>
            <w:tcW w:w="0" w:type="auto"/>
            <w:hideMark/>
          </w:tcPr>
          <w:p w14:paraId="2FD85A26" w14:textId="77777777" w:rsidR="000F7250" w:rsidRPr="000F7250" w:rsidRDefault="000F7250" w:rsidP="000F7250">
            <w:pPr>
              <w:pStyle w:val="NormalWeb"/>
              <w:cnfStyle w:val="000000000000" w:firstRow="0" w:lastRow="0" w:firstColumn="0" w:lastColumn="0" w:oddVBand="0" w:evenVBand="0" w:oddHBand="0" w:evenHBand="0" w:firstRowFirstColumn="0" w:firstRowLastColumn="0" w:lastRowFirstColumn="0" w:lastRowLastColumn="0"/>
              <w:rPr>
                <w:szCs w:val="26"/>
              </w:rPr>
            </w:pPr>
            <w:r w:rsidRPr="000F7250">
              <w:rPr>
                <w:szCs w:val="26"/>
              </w:rPr>
              <w:t>Đạt</w:t>
            </w:r>
          </w:p>
        </w:tc>
      </w:tr>
    </w:tbl>
    <w:p w14:paraId="4A78895C" w14:textId="77777777" w:rsidR="000F7250" w:rsidRPr="001263D3" w:rsidRDefault="000F7250" w:rsidP="00A81074">
      <w:pPr>
        <w:pStyle w:val="NormalWeb"/>
        <w:rPr>
          <w:sz w:val="26"/>
          <w:szCs w:val="26"/>
        </w:rPr>
      </w:pPr>
    </w:p>
    <w:p w14:paraId="407DFC72" w14:textId="36E87675" w:rsidR="00A81074" w:rsidRPr="001349EC" w:rsidRDefault="00A81074">
      <w:pPr>
        <w:pStyle w:val="Heading3"/>
        <w:numPr>
          <w:ilvl w:val="2"/>
          <w:numId w:val="5"/>
        </w:numPr>
        <w:rPr>
          <w:rFonts w:cs="Times New Roman"/>
          <w:szCs w:val="26"/>
        </w:rPr>
      </w:pPr>
      <w:bookmarkStart w:id="110" w:name="_Toc231942772"/>
      <w:r w:rsidRPr="001349EC">
        <w:rPr>
          <w:rFonts w:cs="Times New Roman"/>
          <w:szCs w:val="26"/>
        </w:rPr>
        <w:t>Kiểm thử chức năng thêm vào giỏ hàng</w:t>
      </w:r>
      <w:bookmarkEnd w:id="110"/>
    </w:p>
    <w:p w14:paraId="3C4A752F" w14:textId="09E369C5" w:rsidR="00194DA0" w:rsidRDefault="00A81074" w:rsidP="00194DA0">
      <w:pPr>
        <w:pStyle w:val="noidung"/>
        <w:jc w:val="left"/>
      </w:pPr>
      <w:r w:rsidRPr="001263D3">
        <w:t>Mục đích:</w:t>
      </w:r>
      <w:r w:rsidRPr="001263D3">
        <w:br/>
        <w:t>Kiểm tra khả năng thêm sản phẩm vào giỏ hàng.</w:t>
      </w:r>
    </w:p>
    <w:p w14:paraId="4C62EB23" w14:textId="3F07257C" w:rsidR="00A81074" w:rsidRDefault="00194DA0" w:rsidP="00194DA0">
      <w:r>
        <w:br w:type="page"/>
      </w:r>
    </w:p>
    <w:p w14:paraId="0DCC4D0D" w14:textId="32ACDF51" w:rsidR="009459E7" w:rsidRDefault="009459E7" w:rsidP="009459E7">
      <w:pPr>
        <w:pStyle w:val="Caption"/>
        <w:keepNext/>
      </w:pPr>
      <w:bookmarkStart w:id="111" w:name="_Toc231851048"/>
      <w:r>
        <w:lastRenderedPageBreak/>
        <w:t xml:space="preserve">Bảng </w:t>
      </w:r>
      <w:r w:rsidR="00450A10">
        <w:t>4.2.4</w:t>
      </w:r>
      <w:r>
        <w:t xml:space="preserve"> </w:t>
      </w:r>
      <w:r w:rsidRPr="0090396C">
        <w:t>Kiểm thử chức năng thêm vào giỏ hàng</w:t>
      </w:r>
      <w:bookmarkEnd w:id="111"/>
    </w:p>
    <w:tbl>
      <w:tblPr>
        <w:tblStyle w:val="myTable"/>
        <w:tblW w:w="8620" w:type="dxa"/>
        <w:jc w:val="center"/>
        <w:tblLook w:val="04A0" w:firstRow="1" w:lastRow="0" w:firstColumn="1" w:lastColumn="0" w:noHBand="0" w:noVBand="1"/>
      </w:tblPr>
      <w:tblGrid>
        <w:gridCol w:w="2264"/>
        <w:gridCol w:w="6356"/>
      </w:tblGrid>
      <w:tr w:rsidR="009459E7" w:rsidRPr="009459E7" w14:paraId="5732F70B" w14:textId="77777777" w:rsidTr="00194DA0">
        <w:trPr>
          <w:cnfStyle w:val="100000000000" w:firstRow="1" w:lastRow="0" w:firstColumn="0" w:lastColumn="0" w:oddVBand="0" w:evenVBand="0" w:oddHBand="0" w:evenHBand="0" w:firstRowFirstColumn="0" w:firstRowLastColumn="0" w:lastRowFirstColumn="0" w:lastRowLastColumn="0"/>
          <w:trHeight w:val="42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C0F923" w14:textId="77777777" w:rsidR="009459E7" w:rsidRPr="009459E7" w:rsidRDefault="009459E7" w:rsidP="009459E7">
            <w:pPr>
              <w:pStyle w:val="NormalWeb"/>
              <w:rPr>
                <w:b w:val="0"/>
                <w:bCs/>
                <w:szCs w:val="26"/>
              </w:rPr>
            </w:pPr>
            <w:r w:rsidRPr="009459E7">
              <w:rPr>
                <w:bCs/>
                <w:szCs w:val="26"/>
              </w:rPr>
              <w:t>Nội dung</w:t>
            </w:r>
          </w:p>
        </w:tc>
        <w:tc>
          <w:tcPr>
            <w:tcW w:w="0" w:type="auto"/>
            <w:hideMark/>
          </w:tcPr>
          <w:p w14:paraId="5B228AC8" w14:textId="77777777" w:rsidR="009459E7" w:rsidRPr="009459E7" w:rsidRDefault="009459E7" w:rsidP="009459E7">
            <w:pPr>
              <w:pStyle w:val="NormalWeb"/>
              <w:cnfStyle w:val="100000000000" w:firstRow="1" w:lastRow="0" w:firstColumn="0" w:lastColumn="0" w:oddVBand="0" w:evenVBand="0" w:oddHBand="0" w:evenHBand="0" w:firstRowFirstColumn="0" w:firstRowLastColumn="0" w:lastRowFirstColumn="0" w:lastRowLastColumn="0"/>
              <w:rPr>
                <w:b w:val="0"/>
                <w:bCs/>
                <w:szCs w:val="26"/>
              </w:rPr>
            </w:pPr>
            <w:r w:rsidRPr="009459E7">
              <w:rPr>
                <w:bCs/>
                <w:szCs w:val="26"/>
              </w:rPr>
              <w:t>Mô tả</w:t>
            </w:r>
          </w:p>
        </w:tc>
      </w:tr>
      <w:tr w:rsidR="009459E7" w:rsidRPr="009459E7" w14:paraId="41FEE0FA" w14:textId="77777777" w:rsidTr="00194DA0">
        <w:trPr>
          <w:trHeight w:val="4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3C3969" w14:textId="77777777" w:rsidR="009459E7" w:rsidRPr="009459E7" w:rsidRDefault="009459E7" w:rsidP="009459E7">
            <w:pPr>
              <w:pStyle w:val="NormalWeb"/>
              <w:rPr>
                <w:szCs w:val="26"/>
              </w:rPr>
            </w:pPr>
            <w:r w:rsidRPr="009459E7">
              <w:rPr>
                <w:szCs w:val="26"/>
              </w:rPr>
              <w:t>Chức năng</w:t>
            </w:r>
          </w:p>
        </w:tc>
        <w:tc>
          <w:tcPr>
            <w:tcW w:w="0" w:type="auto"/>
            <w:hideMark/>
          </w:tcPr>
          <w:p w14:paraId="767357DE"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Thêm vào giỏ hàng</w:t>
            </w:r>
          </w:p>
        </w:tc>
      </w:tr>
      <w:tr w:rsidR="009459E7" w:rsidRPr="009459E7" w14:paraId="05BD71AF" w14:textId="77777777" w:rsidTr="00194DA0">
        <w:trPr>
          <w:trHeight w:val="42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099E13" w14:textId="77777777" w:rsidR="009459E7" w:rsidRPr="009459E7" w:rsidRDefault="009459E7" w:rsidP="009459E7">
            <w:pPr>
              <w:pStyle w:val="NormalWeb"/>
              <w:rPr>
                <w:szCs w:val="26"/>
              </w:rPr>
            </w:pPr>
            <w:r w:rsidRPr="009459E7">
              <w:rPr>
                <w:szCs w:val="26"/>
              </w:rPr>
              <w:t>Dữ liệu thử nghiệm</w:t>
            </w:r>
          </w:p>
        </w:tc>
        <w:tc>
          <w:tcPr>
            <w:tcW w:w="0" w:type="auto"/>
            <w:hideMark/>
          </w:tcPr>
          <w:p w14:paraId="0E023524"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Thêm Kẹo Chỉ vào giỏ hàng</w:t>
            </w:r>
          </w:p>
        </w:tc>
      </w:tr>
      <w:tr w:rsidR="009459E7" w:rsidRPr="009459E7" w14:paraId="7EDDCCA9" w14:textId="77777777" w:rsidTr="00194DA0">
        <w:trPr>
          <w:trHeight w:val="4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BF049D" w14:textId="77777777" w:rsidR="009459E7" w:rsidRPr="009459E7" w:rsidRDefault="009459E7" w:rsidP="009459E7">
            <w:pPr>
              <w:pStyle w:val="NormalWeb"/>
              <w:rPr>
                <w:szCs w:val="26"/>
              </w:rPr>
            </w:pPr>
            <w:r w:rsidRPr="009459E7">
              <w:rPr>
                <w:szCs w:val="26"/>
              </w:rPr>
              <w:t>Kết quả mong đợi</w:t>
            </w:r>
          </w:p>
        </w:tc>
        <w:tc>
          <w:tcPr>
            <w:tcW w:w="0" w:type="auto"/>
            <w:hideMark/>
          </w:tcPr>
          <w:p w14:paraId="6E20E428"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Sản phẩm xuất hiện trong giỏ hàng</w:t>
            </w:r>
          </w:p>
        </w:tc>
      </w:tr>
      <w:tr w:rsidR="009459E7" w:rsidRPr="009459E7" w14:paraId="6F838C7F" w14:textId="77777777" w:rsidTr="00194DA0">
        <w:trPr>
          <w:trHeight w:val="42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017299" w14:textId="77777777" w:rsidR="009459E7" w:rsidRPr="009459E7" w:rsidRDefault="009459E7" w:rsidP="009459E7">
            <w:pPr>
              <w:pStyle w:val="NormalWeb"/>
              <w:rPr>
                <w:szCs w:val="26"/>
              </w:rPr>
            </w:pPr>
            <w:r w:rsidRPr="009459E7">
              <w:rPr>
                <w:szCs w:val="26"/>
              </w:rPr>
              <w:t>Kết quả thực tế</w:t>
            </w:r>
          </w:p>
        </w:tc>
        <w:tc>
          <w:tcPr>
            <w:tcW w:w="0" w:type="auto"/>
            <w:hideMark/>
          </w:tcPr>
          <w:p w14:paraId="38960D28"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Sản phẩm được thêm thành công và số lượng hiển thị đúng</w:t>
            </w:r>
          </w:p>
        </w:tc>
      </w:tr>
      <w:tr w:rsidR="009459E7" w:rsidRPr="009459E7" w14:paraId="3C40CD26" w14:textId="77777777" w:rsidTr="00194DA0">
        <w:trPr>
          <w:trHeight w:val="4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B1E397" w14:textId="77777777" w:rsidR="009459E7" w:rsidRPr="009459E7" w:rsidRDefault="009459E7" w:rsidP="009459E7">
            <w:pPr>
              <w:pStyle w:val="NormalWeb"/>
              <w:rPr>
                <w:szCs w:val="26"/>
              </w:rPr>
            </w:pPr>
            <w:r w:rsidRPr="009459E7">
              <w:rPr>
                <w:szCs w:val="26"/>
              </w:rPr>
              <w:t>Đánh giá</w:t>
            </w:r>
          </w:p>
        </w:tc>
        <w:tc>
          <w:tcPr>
            <w:tcW w:w="0" w:type="auto"/>
            <w:hideMark/>
          </w:tcPr>
          <w:p w14:paraId="5774F0A5"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bl>
    <w:p w14:paraId="65A5A128" w14:textId="1035DC25" w:rsidR="009459E7" w:rsidRPr="009459E7" w:rsidRDefault="009459E7" w:rsidP="009459E7">
      <w:pPr>
        <w:rPr>
          <w:rFonts w:eastAsia="Times New Roman" w:cs="Times New Roman"/>
          <w:szCs w:val="26"/>
        </w:rPr>
      </w:pPr>
    </w:p>
    <w:p w14:paraId="64B87EF9" w14:textId="0F15303D" w:rsidR="00A81074" w:rsidRPr="001349EC" w:rsidRDefault="00A81074">
      <w:pPr>
        <w:pStyle w:val="Heading3"/>
        <w:numPr>
          <w:ilvl w:val="2"/>
          <w:numId w:val="5"/>
        </w:numPr>
        <w:rPr>
          <w:rFonts w:cs="Times New Roman"/>
          <w:szCs w:val="26"/>
        </w:rPr>
      </w:pPr>
      <w:bookmarkStart w:id="112" w:name="_Toc231942773"/>
      <w:r w:rsidRPr="001349EC">
        <w:rPr>
          <w:rFonts w:cs="Times New Roman"/>
          <w:szCs w:val="26"/>
        </w:rPr>
        <w:t>Kiểm thử chức năng cập nhật số lượng sản phẩm</w:t>
      </w:r>
      <w:bookmarkEnd w:id="112"/>
    </w:p>
    <w:p w14:paraId="14EBF22C" w14:textId="77777777" w:rsidR="00A81074" w:rsidRDefault="00A81074" w:rsidP="00194DA0">
      <w:pPr>
        <w:pStyle w:val="noidung"/>
        <w:jc w:val="left"/>
      </w:pPr>
      <w:r w:rsidRPr="001263D3">
        <w:t>Mục đích:</w:t>
      </w:r>
      <w:r w:rsidRPr="001263D3">
        <w:br/>
        <w:t>Kiểm tra khả năng tăng và giảm số lượng sản phẩm.</w:t>
      </w:r>
    </w:p>
    <w:p w14:paraId="212077D9" w14:textId="029024A3" w:rsidR="009459E7" w:rsidRDefault="009459E7" w:rsidP="009459E7">
      <w:pPr>
        <w:pStyle w:val="Caption"/>
        <w:keepNext/>
      </w:pPr>
      <w:bookmarkStart w:id="113" w:name="_Toc231851049"/>
      <w:r>
        <w:t xml:space="preserve">Bảng </w:t>
      </w:r>
      <w:r w:rsidR="00450A10">
        <w:t>4.2.5</w:t>
      </w:r>
      <w:r>
        <w:t xml:space="preserve"> </w:t>
      </w:r>
      <w:r w:rsidRPr="004D514C">
        <w:t>Kiểm thử chức năng cập nhật số lượng sản phẩm</w:t>
      </w:r>
      <w:bookmarkEnd w:id="113"/>
    </w:p>
    <w:tbl>
      <w:tblPr>
        <w:tblStyle w:val="myTable"/>
        <w:tblW w:w="8617" w:type="dxa"/>
        <w:jc w:val="center"/>
        <w:tblLook w:val="04A0" w:firstRow="1" w:lastRow="0" w:firstColumn="1" w:lastColumn="0" w:noHBand="0" w:noVBand="1"/>
      </w:tblPr>
      <w:tblGrid>
        <w:gridCol w:w="2878"/>
        <w:gridCol w:w="5739"/>
      </w:tblGrid>
      <w:tr w:rsidR="009459E7" w:rsidRPr="009459E7" w14:paraId="67AA6191" w14:textId="77777777" w:rsidTr="00194DA0">
        <w:trPr>
          <w:cnfStyle w:val="100000000000" w:firstRow="1" w:lastRow="0" w:firstColumn="0" w:lastColumn="0" w:oddVBand="0" w:evenVBand="0" w:oddHBand="0"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D604FC" w14:textId="77777777" w:rsidR="009459E7" w:rsidRPr="009459E7" w:rsidRDefault="009459E7" w:rsidP="009459E7">
            <w:pPr>
              <w:pStyle w:val="NormalWeb"/>
              <w:rPr>
                <w:b w:val="0"/>
                <w:bCs/>
                <w:szCs w:val="26"/>
              </w:rPr>
            </w:pPr>
            <w:r w:rsidRPr="009459E7">
              <w:rPr>
                <w:bCs/>
                <w:szCs w:val="26"/>
              </w:rPr>
              <w:t>Nội dung</w:t>
            </w:r>
          </w:p>
        </w:tc>
        <w:tc>
          <w:tcPr>
            <w:tcW w:w="0" w:type="auto"/>
            <w:hideMark/>
          </w:tcPr>
          <w:p w14:paraId="418A09E5" w14:textId="77777777" w:rsidR="009459E7" w:rsidRPr="009459E7" w:rsidRDefault="009459E7" w:rsidP="009459E7">
            <w:pPr>
              <w:pStyle w:val="NormalWeb"/>
              <w:cnfStyle w:val="100000000000" w:firstRow="1" w:lastRow="0" w:firstColumn="0" w:lastColumn="0" w:oddVBand="0" w:evenVBand="0" w:oddHBand="0" w:evenHBand="0" w:firstRowFirstColumn="0" w:firstRowLastColumn="0" w:lastRowFirstColumn="0" w:lastRowLastColumn="0"/>
              <w:rPr>
                <w:b w:val="0"/>
                <w:bCs/>
                <w:szCs w:val="26"/>
              </w:rPr>
            </w:pPr>
            <w:r w:rsidRPr="009459E7">
              <w:rPr>
                <w:bCs/>
                <w:szCs w:val="26"/>
              </w:rPr>
              <w:t>Mô tả</w:t>
            </w:r>
          </w:p>
        </w:tc>
      </w:tr>
      <w:tr w:rsidR="009459E7" w:rsidRPr="009459E7" w14:paraId="3E17349F" w14:textId="77777777" w:rsidTr="00194DA0">
        <w:trPr>
          <w:trHeight w:val="43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6DED8B" w14:textId="77777777" w:rsidR="009459E7" w:rsidRPr="009459E7" w:rsidRDefault="009459E7" w:rsidP="009459E7">
            <w:pPr>
              <w:pStyle w:val="NormalWeb"/>
              <w:rPr>
                <w:szCs w:val="26"/>
              </w:rPr>
            </w:pPr>
            <w:r w:rsidRPr="009459E7">
              <w:rPr>
                <w:szCs w:val="26"/>
              </w:rPr>
              <w:t>Chức năng</w:t>
            </w:r>
          </w:p>
        </w:tc>
        <w:tc>
          <w:tcPr>
            <w:tcW w:w="0" w:type="auto"/>
            <w:hideMark/>
          </w:tcPr>
          <w:p w14:paraId="2A3E9642"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Cập nhật số lượng</w:t>
            </w:r>
          </w:p>
        </w:tc>
      </w:tr>
      <w:tr w:rsidR="009459E7" w:rsidRPr="009459E7" w14:paraId="10019B38" w14:textId="77777777" w:rsidTr="00194DA0">
        <w:trPr>
          <w:trHeight w:val="4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A9F04" w14:textId="77777777" w:rsidR="009459E7" w:rsidRPr="009459E7" w:rsidRDefault="009459E7" w:rsidP="009459E7">
            <w:pPr>
              <w:pStyle w:val="NormalWeb"/>
              <w:rPr>
                <w:szCs w:val="26"/>
              </w:rPr>
            </w:pPr>
            <w:r w:rsidRPr="009459E7">
              <w:rPr>
                <w:szCs w:val="26"/>
              </w:rPr>
              <w:t>Dữ liệu thử nghiệm</w:t>
            </w:r>
          </w:p>
        </w:tc>
        <w:tc>
          <w:tcPr>
            <w:tcW w:w="0" w:type="auto"/>
            <w:hideMark/>
          </w:tcPr>
          <w:p w14:paraId="18C31B78"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Tăng số lượng Kẹo Chỉ từ 1 lên 3</w:t>
            </w:r>
          </w:p>
        </w:tc>
      </w:tr>
      <w:tr w:rsidR="009459E7" w:rsidRPr="009459E7" w14:paraId="147EA0D5" w14:textId="77777777" w:rsidTr="00194DA0">
        <w:trPr>
          <w:trHeight w:val="43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AC77E8" w14:textId="77777777" w:rsidR="009459E7" w:rsidRPr="009459E7" w:rsidRDefault="009459E7" w:rsidP="009459E7">
            <w:pPr>
              <w:pStyle w:val="NormalWeb"/>
              <w:rPr>
                <w:szCs w:val="26"/>
              </w:rPr>
            </w:pPr>
            <w:r w:rsidRPr="009459E7">
              <w:rPr>
                <w:szCs w:val="26"/>
              </w:rPr>
              <w:t>Kết quả mong đợi</w:t>
            </w:r>
          </w:p>
        </w:tc>
        <w:tc>
          <w:tcPr>
            <w:tcW w:w="0" w:type="auto"/>
            <w:hideMark/>
          </w:tcPr>
          <w:p w14:paraId="7B80BA79"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Số lượng và tổng tiền thay đổi tương ứng</w:t>
            </w:r>
          </w:p>
        </w:tc>
      </w:tr>
      <w:tr w:rsidR="009459E7" w:rsidRPr="009459E7" w14:paraId="3E8F5DFA" w14:textId="77777777" w:rsidTr="00194DA0">
        <w:trPr>
          <w:trHeight w:val="4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ECBC02" w14:textId="77777777" w:rsidR="009459E7" w:rsidRPr="009459E7" w:rsidRDefault="009459E7" w:rsidP="009459E7">
            <w:pPr>
              <w:pStyle w:val="NormalWeb"/>
              <w:rPr>
                <w:szCs w:val="26"/>
              </w:rPr>
            </w:pPr>
            <w:r w:rsidRPr="009459E7">
              <w:rPr>
                <w:szCs w:val="26"/>
              </w:rPr>
              <w:t>Kết quả thực tế</w:t>
            </w:r>
          </w:p>
        </w:tc>
        <w:tc>
          <w:tcPr>
            <w:tcW w:w="0" w:type="auto"/>
            <w:hideMark/>
          </w:tcPr>
          <w:p w14:paraId="0CF56E26"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Dữ liệu được cập nhật chính xác</w:t>
            </w:r>
          </w:p>
        </w:tc>
      </w:tr>
      <w:tr w:rsidR="009459E7" w:rsidRPr="009459E7" w14:paraId="215D8B4F" w14:textId="77777777" w:rsidTr="00194DA0">
        <w:trPr>
          <w:trHeight w:val="43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15262D" w14:textId="77777777" w:rsidR="009459E7" w:rsidRPr="009459E7" w:rsidRDefault="009459E7" w:rsidP="009459E7">
            <w:pPr>
              <w:pStyle w:val="NormalWeb"/>
              <w:rPr>
                <w:szCs w:val="26"/>
              </w:rPr>
            </w:pPr>
            <w:r w:rsidRPr="009459E7">
              <w:rPr>
                <w:szCs w:val="26"/>
              </w:rPr>
              <w:t>Đánh giá</w:t>
            </w:r>
          </w:p>
        </w:tc>
        <w:tc>
          <w:tcPr>
            <w:tcW w:w="0" w:type="auto"/>
            <w:hideMark/>
          </w:tcPr>
          <w:p w14:paraId="4F664478"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bl>
    <w:p w14:paraId="306E330D" w14:textId="77777777" w:rsidR="009459E7" w:rsidRPr="001263D3" w:rsidRDefault="009459E7" w:rsidP="00A81074">
      <w:pPr>
        <w:pStyle w:val="NormalWeb"/>
        <w:rPr>
          <w:sz w:val="26"/>
          <w:szCs w:val="26"/>
        </w:rPr>
      </w:pPr>
    </w:p>
    <w:p w14:paraId="44E46D6B" w14:textId="3AE83D72" w:rsidR="00A81074" w:rsidRPr="001349EC" w:rsidRDefault="00A81074">
      <w:pPr>
        <w:pStyle w:val="Heading3"/>
        <w:numPr>
          <w:ilvl w:val="2"/>
          <w:numId w:val="5"/>
        </w:numPr>
        <w:rPr>
          <w:rFonts w:cs="Times New Roman"/>
          <w:szCs w:val="26"/>
        </w:rPr>
      </w:pPr>
      <w:bookmarkStart w:id="114" w:name="_Toc231942774"/>
      <w:r w:rsidRPr="001349EC">
        <w:rPr>
          <w:rFonts w:cs="Times New Roman"/>
          <w:szCs w:val="26"/>
        </w:rPr>
        <w:t>Kiểm thử chức năng xóa sản phẩm</w:t>
      </w:r>
      <w:bookmarkEnd w:id="114"/>
    </w:p>
    <w:p w14:paraId="0A468AED" w14:textId="75082B03" w:rsidR="00194DA0" w:rsidRDefault="00A81074" w:rsidP="00194DA0">
      <w:pPr>
        <w:pStyle w:val="noidung"/>
        <w:jc w:val="left"/>
      </w:pPr>
      <w:r w:rsidRPr="001263D3">
        <w:t>Mục đích:</w:t>
      </w:r>
      <w:r w:rsidRPr="001263D3">
        <w:br/>
        <w:t>Kiểm tra khả năng xóa sản phẩm khỏi giỏ hàng.</w:t>
      </w:r>
    </w:p>
    <w:p w14:paraId="147F5C64" w14:textId="6C416F7E" w:rsidR="00A81074" w:rsidRDefault="00194DA0" w:rsidP="00194DA0">
      <w:r>
        <w:br w:type="page"/>
      </w:r>
    </w:p>
    <w:p w14:paraId="2FFB9956" w14:textId="2EB4D9D9" w:rsidR="009459E7" w:rsidRDefault="009459E7" w:rsidP="009459E7">
      <w:pPr>
        <w:pStyle w:val="Caption"/>
        <w:keepNext/>
      </w:pPr>
      <w:bookmarkStart w:id="115" w:name="_Toc231851050"/>
      <w:r>
        <w:lastRenderedPageBreak/>
        <w:t xml:space="preserve">Bảng </w:t>
      </w:r>
      <w:r w:rsidR="00450A10">
        <w:t>4.2.6</w:t>
      </w:r>
      <w:r>
        <w:t xml:space="preserve"> </w:t>
      </w:r>
      <w:r w:rsidRPr="00621E9D">
        <w:t>Kiểm thử chức năng xóa sản phẩm</w:t>
      </w:r>
      <w:bookmarkEnd w:id="115"/>
    </w:p>
    <w:tbl>
      <w:tblPr>
        <w:tblStyle w:val="myTable"/>
        <w:tblW w:w="8670" w:type="dxa"/>
        <w:jc w:val="center"/>
        <w:tblLook w:val="04A0" w:firstRow="1" w:lastRow="0" w:firstColumn="1" w:lastColumn="0" w:noHBand="0" w:noVBand="1"/>
      </w:tblPr>
      <w:tblGrid>
        <w:gridCol w:w="3345"/>
        <w:gridCol w:w="5325"/>
      </w:tblGrid>
      <w:tr w:rsidR="009459E7" w:rsidRPr="009459E7" w14:paraId="57F4BDB3" w14:textId="77777777" w:rsidTr="00194DA0">
        <w:trPr>
          <w:cnfStyle w:val="100000000000" w:firstRow="1" w:lastRow="0" w:firstColumn="0" w:lastColumn="0" w:oddVBand="0" w:evenVBand="0" w:oddHBand="0"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FBBB65" w14:textId="77777777" w:rsidR="009459E7" w:rsidRPr="009459E7" w:rsidRDefault="009459E7" w:rsidP="009459E7">
            <w:pPr>
              <w:pStyle w:val="NormalWeb"/>
              <w:rPr>
                <w:b w:val="0"/>
                <w:bCs/>
                <w:szCs w:val="26"/>
              </w:rPr>
            </w:pPr>
            <w:r w:rsidRPr="009459E7">
              <w:rPr>
                <w:bCs/>
                <w:szCs w:val="26"/>
              </w:rPr>
              <w:t>Nội dung</w:t>
            </w:r>
          </w:p>
        </w:tc>
        <w:tc>
          <w:tcPr>
            <w:tcW w:w="0" w:type="auto"/>
            <w:hideMark/>
          </w:tcPr>
          <w:p w14:paraId="785109E0" w14:textId="77777777" w:rsidR="009459E7" w:rsidRPr="009459E7" w:rsidRDefault="009459E7" w:rsidP="009459E7">
            <w:pPr>
              <w:pStyle w:val="NormalWeb"/>
              <w:cnfStyle w:val="100000000000" w:firstRow="1" w:lastRow="0" w:firstColumn="0" w:lastColumn="0" w:oddVBand="0" w:evenVBand="0" w:oddHBand="0" w:evenHBand="0" w:firstRowFirstColumn="0" w:firstRowLastColumn="0" w:lastRowFirstColumn="0" w:lastRowLastColumn="0"/>
              <w:rPr>
                <w:b w:val="0"/>
                <w:bCs/>
                <w:szCs w:val="26"/>
              </w:rPr>
            </w:pPr>
            <w:r w:rsidRPr="009459E7">
              <w:rPr>
                <w:bCs/>
                <w:szCs w:val="26"/>
              </w:rPr>
              <w:t>Mô tả</w:t>
            </w:r>
          </w:p>
        </w:tc>
      </w:tr>
      <w:tr w:rsidR="009459E7" w:rsidRPr="009459E7" w14:paraId="48E37310" w14:textId="77777777" w:rsidTr="00194DA0">
        <w:trPr>
          <w:trHeight w:val="50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1E6872" w14:textId="77777777" w:rsidR="009459E7" w:rsidRPr="009459E7" w:rsidRDefault="009459E7" w:rsidP="009459E7">
            <w:pPr>
              <w:pStyle w:val="NormalWeb"/>
              <w:rPr>
                <w:szCs w:val="26"/>
              </w:rPr>
            </w:pPr>
            <w:r w:rsidRPr="009459E7">
              <w:rPr>
                <w:szCs w:val="26"/>
              </w:rPr>
              <w:t>Chức năng</w:t>
            </w:r>
          </w:p>
        </w:tc>
        <w:tc>
          <w:tcPr>
            <w:tcW w:w="0" w:type="auto"/>
            <w:hideMark/>
          </w:tcPr>
          <w:p w14:paraId="2099D740"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Xóa sản phẩm</w:t>
            </w:r>
          </w:p>
        </w:tc>
      </w:tr>
      <w:tr w:rsidR="009459E7" w:rsidRPr="009459E7" w14:paraId="45754C53" w14:textId="77777777" w:rsidTr="00194DA0">
        <w:trPr>
          <w:trHeight w:val="4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C20B39" w14:textId="77777777" w:rsidR="009459E7" w:rsidRPr="009459E7" w:rsidRDefault="009459E7" w:rsidP="009459E7">
            <w:pPr>
              <w:pStyle w:val="NormalWeb"/>
              <w:rPr>
                <w:szCs w:val="26"/>
              </w:rPr>
            </w:pPr>
            <w:r w:rsidRPr="009459E7">
              <w:rPr>
                <w:szCs w:val="26"/>
              </w:rPr>
              <w:t>Dữ liệu thử nghiệm</w:t>
            </w:r>
          </w:p>
        </w:tc>
        <w:tc>
          <w:tcPr>
            <w:tcW w:w="0" w:type="auto"/>
            <w:hideMark/>
          </w:tcPr>
          <w:p w14:paraId="27355E74"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Xóa Kẹo Chỉ khỏi giỏ hàng</w:t>
            </w:r>
          </w:p>
        </w:tc>
      </w:tr>
      <w:tr w:rsidR="009459E7" w:rsidRPr="009459E7" w14:paraId="32BEB2E7" w14:textId="77777777" w:rsidTr="00194DA0">
        <w:trPr>
          <w:trHeight w:val="50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FDF13B" w14:textId="77777777" w:rsidR="009459E7" w:rsidRPr="009459E7" w:rsidRDefault="009459E7" w:rsidP="009459E7">
            <w:pPr>
              <w:pStyle w:val="NormalWeb"/>
              <w:rPr>
                <w:szCs w:val="26"/>
              </w:rPr>
            </w:pPr>
            <w:r w:rsidRPr="009459E7">
              <w:rPr>
                <w:szCs w:val="26"/>
              </w:rPr>
              <w:t>Kết quả mong đợi</w:t>
            </w:r>
          </w:p>
        </w:tc>
        <w:tc>
          <w:tcPr>
            <w:tcW w:w="0" w:type="auto"/>
            <w:hideMark/>
          </w:tcPr>
          <w:p w14:paraId="0C1C3F8D"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Sản phẩm bị loại khỏi danh sách</w:t>
            </w:r>
          </w:p>
        </w:tc>
      </w:tr>
      <w:tr w:rsidR="009459E7" w:rsidRPr="009459E7" w14:paraId="4CDF9D1E" w14:textId="77777777" w:rsidTr="00194DA0">
        <w:trPr>
          <w:trHeight w:val="4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E227FA" w14:textId="77777777" w:rsidR="009459E7" w:rsidRPr="009459E7" w:rsidRDefault="009459E7" w:rsidP="009459E7">
            <w:pPr>
              <w:pStyle w:val="NormalWeb"/>
              <w:rPr>
                <w:szCs w:val="26"/>
              </w:rPr>
            </w:pPr>
            <w:r w:rsidRPr="009459E7">
              <w:rPr>
                <w:szCs w:val="26"/>
              </w:rPr>
              <w:t>Kết quả thực tế</w:t>
            </w:r>
          </w:p>
        </w:tc>
        <w:tc>
          <w:tcPr>
            <w:tcW w:w="0" w:type="auto"/>
            <w:hideMark/>
          </w:tcPr>
          <w:p w14:paraId="77247669"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Sản phẩm được xóa thành công</w:t>
            </w:r>
          </w:p>
        </w:tc>
      </w:tr>
      <w:tr w:rsidR="009459E7" w:rsidRPr="009459E7" w14:paraId="64835ED7" w14:textId="77777777" w:rsidTr="00194DA0">
        <w:trPr>
          <w:trHeight w:val="50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9B7538" w14:textId="77777777" w:rsidR="009459E7" w:rsidRPr="009459E7" w:rsidRDefault="009459E7" w:rsidP="009459E7">
            <w:pPr>
              <w:pStyle w:val="NormalWeb"/>
              <w:rPr>
                <w:szCs w:val="26"/>
              </w:rPr>
            </w:pPr>
            <w:r w:rsidRPr="009459E7">
              <w:rPr>
                <w:szCs w:val="26"/>
              </w:rPr>
              <w:t>Đánh giá</w:t>
            </w:r>
          </w:p>
        </w:tc>
        <w:tc>
          <w:tcPr>
            <w:tcW w:w="0" w:type="auto"/>
            <w:hideMark/>
          </w:tcPr>
          <w:p w14:paraId="1BECBFB6"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bl>
    <w:p w14:paraId="2480832F" w14:textId="32CC638C" w:rsidR="009459E7" w:rsidRPr="009459E7" w:rsidRDefault="009459E7" w:rsidP="009459E7">
      <w:pPr>
        <w:rPr>
          <w:rFonts w:eastAsia="Times New Roman" w:cs="Times New Roman"/>
          <w:szCs w:val="26"/>
        </w:rPr>
      </w:pPr>
    </w:p>
    <w:p w14:paraId="583B5C60" w14:textId="7A8A1B79" w:rsidR="00A81074" w:rsidRPr="001349EC" w:rsidRDefault="00A81074">
      <w:pPr>
        <w:pStyle w:val="Heading3"/>
        <w:numPr>
          <w:ilvl w:val="2"/>
          <w:numId w:val="5"/>
        </w:numPr>
        <w:rPr>
          <w:rFonts w:cs="Times New Roman"/>
          <w:szCs w:val="26"/>
        </w:rPr>
      </w:pPr>
      <w:bookmarkStart w:id="116" w:name="_Toc231942775"/>
      <w:r w:rsidRPr="001349EC">
        <w:rPr>
          <w:rFonts w:cs="Times New Roman"/>
          <w:szCs w:val="26"/>
        </w:rPr>
        <w:t>Kiểm thử chức năng thanh toán</w:t>
      </w:r>
      <w:bookmarkEnd w:id="116"/>
    </w:p>
    <w:p w14:paraId="7853B3BA" w14:textId="77777777" w:rsidR="00A81074" w:rsidRDefault="00A81074" w:rsidP="00194DA0">
      <w:pPr>
        <w:pStyle w:val="noidung"/>
        <w:jc w:val="left"/>
      </w:pPr>
      <w:r w:rsidRPr="001263D3">
        <w:t>Mục đích:</w:t>
      </w:r>
      <w:r w:rsidRPr="001263D3">
        <w:br/>
        <w:t>Kiểm tra quá trình thanh toán.</w:t>
      </w:r>
    </w:p>
    <w:p w14:paraId="34EF9428" w14:textId="1DC8440C" w:rsidR="009459E7" w:rsidRDefault="009459E7" w:rsidP="009459E7">
      <w:pPr>
        <w:pStyle w:val="Caption"/>
        <w:keepNext/>
      </w:pPr>
      <w:bookmarkStart w:id="117" w:name="_Toc231851051"/>
      <w:r>
        <w:t xml:space="preserve">Bảng </w:t>
      </w:r>
      <w:r w:rsidR="00450A10">
        <w:t>4.2.7</w:t>
      </w:r>
      <w:r>
        <w:t xml:space="preserve"> </w:t>
      </w:r>
      <w:r w:rsidRPr="004432A6">
        <w:t>Kiểm thử chức năng thanh toán</w:t>
      </w:r>
      <w:bookmarkEnd w:id="117"/>
    </w:p>
    <w:tbl>
      <w:tblPr>
        <w:tblStyle w:val="myTable"/>
        <w:tblW w:w="8742" w:type="dxa"/>
        <w:jc w:val="center"/>
        <w:tblLook w:val="04A0" w:firstRow="1" w:lastRow="0" w:firstColumn="1" w:lastColumn="0" w:noHBand="0" w:noVBand="1"/>
      </w:tblPr>
      <w:tblGrid>
        <w:gridCol w:w="2665"/>
        <w:gridCol w:w="6077"/>
      </w:tblGrid>
      <w:tr w:rsidR="009459E7" w:rsidRPr="009459E7" w14:paraId="45D22B53" w14:textId="77777777" w:rsidTr="00194DA0">
        <w:trPr>
          <w:cnfStyle w:val="100000000000" w:firstRow="1" w:lastRow="0" w:firstColumn="0" w:lastColumn="0" w:oddVBand="0" w:evenVBand="0" w:oddHBand="0"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7412DE" w14:textId="77777777" w:rsidR="009459E7" w:rsidRPr="009459E7" w:rsidRDefault="009459E7" w:rsidP="009459E7">
            <w:pPr>
              <w:pStyle w:val="NormalWeb"/>
              <w:rPr>
                <w:b w:val="0"/>
                <w:bCs/>
                <w:szCs w:val="26"/>
              </w:rPr>
            </w:pPr>
            <w:r w:rsidRPr="009459E7">
              <w:rPr>
                <w:bCs/>
                <w:szCs w:val="26"/>
              </w:rPr>
              <w:t>Nội dung</w:t>
            </w:r>
          </w:p>
        </w:tc>
        <w:tc>
          <w:tcPr>
            <w:tcW w:w="0" w:type="auto"/>
            <w:hideMark/>
          </w:tcPr>
          <w:p w14:paraId="42049B9A" w14:textId="77777777" w:rsidR="009459E7" w:rsidRPr="009459E7" w:rsidRDefault="009459E7" w:rsidP="009459E7">
            <w:pPr>
              <w:pStyle w:val="NormalWeb"/>
              <w:cnfStyle w:val="100000000000" w:firstRow="1" w:lastRow="0" w:firstColumn="0" w:lastColumn="0" w:oddVBand="0" w:evenVBand="0" w:oddHBand="0" w:evenHBand="0" w:firstRowFirstColumn="0" w:firstRowLastColumn="0" w:lastRowFirstColumn="0" w:lastRowLastColumn="0"/>
              <w:rPr>
                <w:b w:val="0"/>
                <w:bCs/>
                <w:szCs w:val="26"/>
              </w:rPr>
            </w:pPr>
            <w:r w:rsidRPr="009459E7">
              <w:rPr>
                <w:bCs/>
                <w:szCs w:val="26"/>
              </w:rPr>
              <w:t>Mô tả</w:t>
            </w:r>
          </w:p>
        </w:tc>
      </w:tr>
      <w:tr w:rsidR="009459E7" w:rsidRPr="009459E7" w14:paraId="77FB7447" w14:textId="77777777" w:rsidTr="00194DA0">
        <w:trPr>
          <w:trHeight w:val="4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D4FAD3" w14:textId="77777777" w:rsidR="009459E7" w:rsidRPr="009459E7" w:rsidRDefault="009459E7" w:rsidP="009459E7">
            <w:pPr>
              <w:pStyle w:val="NormalWeb"/>
              <w:rPr>
                <w:szCs w:val="26"/>
              </w:rPr>
            </w:pPr>
            <w:r w:rsidRPr="009459E7">
              <w:rPr>
                <w:szCs w:val="26"/>
              </w:rPr>
              <w:t>Chức năng</w:t>
            </w:r>
          </w:p>
        </w:tc>
        <w:tc>
          <w:tcPr>
            <w:tcW w:w="0" w:type="auto"/>
            <w:hideMark/>
          </w:tcPr>
          <w:p w14:paraId="47A74B2A"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Thanh toán</w:t>
            </w:r>
          </w:p>
        </w:tc>
      </w:tr>
      <w:tr w:rsidR="009459E7" w:rsidRPr="009459E7" w14:paraId="094E23A2" w14:textId="77777777" w:rsidTr="00194DA0">
        <w:trPr>
          <w:trHeight w:val="3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A8C8D3" w14:textId="77777777" w:rsidR="009459E7" w:rsidRPr="009459E7" w:rsidRDefault="009459E7" w:rsidP="009459E7">
            <w:pPr>
              <w:pStyle w:val="NormalWeb"/>
              <w:rPr>
                <w:szCs w:val="26"/>
              </w:rPr>
            </w:pPr>
            <w:r w:rsidRPr="009459E7">
              <w:rPr>
                <w:szCs w:val="26"/>
              </w:rPr>
              <w:t>Dữ liệu thử nghiệm</w:t>
            </w:r>
          </w:p>
        </w:tc>
        <w:tc>
          <w:tcPr>
            <w:tcW w:w="0" w:type="auto"/>
            <w:hideMark/>
          </w:tcPr>
          <w:p w14:paraId="5A2CF209"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Thực hiện thanh toán khi giỏ hàng có sản phẩm</w:t>
            </w:r>
          </w:p>
        </w:tc>
      </w:tr>
      <w:tr w:rsidR="009459E7" w:rsidRPr="009459E7" w14:paraId="7874EEC9" w14:textId="77777777" w:rsidTr="00194DA0">
        <w:trPr>
          <w:trHeight w:val="4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B9A198" w14:textId="77777777" w:rsidR="009459E7" w:rsidRPr="009459E7" w:rsidRDefault="009459E7" w:rsidP="009459E7">
            <w:pPr>
              <w:pStyle w:val="NormalWeb"/>
              <w:rPr>
                <w:szCs w:val="26"/>
              </w:rPr>
            </w:pPr>
            <w:r w:rsidRPr="009459E7">
              <w:rPr>
                <w:szCs w:val="26"/>
              </w:rPr>
              <w:t>Kết quả mong đợi</w:t>
            </w:r>
          </w:p>
        </w:tc>
        <w:tc>
          <w:tcPr>
            <w:tcW w:w="0" w:type="auto"/>
            <w:hideMark/>
          </w:tcPr>
          <w:p w14:paraId="0D791059"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Hiển thị thông báo thành công và xóa giỏ hàng</w:t>
            </w:r>
          </w:p>
        </w:tc>
      </w:tr>
      <w:tr w:rsidR="009459E7" w:rsidRPr="009459E7" w14:paraId="4FB9AD29" w14:textId="77777777" w:rsidTr="00194DA0">
        <w:trPr>
          <w:trHeight w:val="3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F987A9" w14:textId="77777777" w:rsidR="009459E7" w:rsidRPr="009459E7" w:rsidRDefault="009459E7" w:rsidP="009459E7">
            <w:pPr>
              <w:pStyle w:val="NormalWeb"/>
              <w:rPr>
                <w:szCs w:val="26"/>
              </w:rPr>
            </w:pPr>
            <w:r w:rsidRPr="009459E7">
              <w:rPr>
                <w:szCs w:val="26"/>
              </w:rPr>
              <w:t>Kết quả thực tế</w:t>
            </w:r>
          </w:p>
        </w:tc>
        <w:tc>
          <w:tcPr>
            <w:tcW w:w="0" w:type="auto"/>
            <w:hideMark/>
          </w:tcPr>
          <w:p w14:paraId="57D634F0"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Hệ thống xử lý đúng yêu cầu</w:t>
            </w:r>
          </w:p>
        </w:tc>
      </w:tr>
      <w:tr w:rsidR="009459E7" w:rsidRPr="009459E7" w14:paraId="28B35773" w14:textId="77777777" w:rsidTr="00194DA0">
        <w:trPr>
          <w:trHeight w:val="4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34CCCC" w14:textId="77777777" w:rsidR="009459E7" w:rsidRPr="009459E7" w:rsidRDefault="009459E7" w:rsidP="009459E7">
            <w:pPr>
              <w:pStyle w:val="NormalWeb"/>
              <w:rPr>
                <w:szCs w:val="26"/>
              </w:rPr>
            </w:pPr>
            <w:r w:rsidRPr="009459E7">
              <w:rPr>
                <w:szCs w:val="26"/>
              </w:rPr>
              <w:t>Đánh giá</w:t>
            </w:r>
          </w:p>
        </w:tc>
        <w:tc>
          <w:tcPr>
            <w:tcW w:w="0" w:type="auto"/>
            <w:hideMark/>
          </w:tcPr>
          <w:p w14:paraId="01A16BDB"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bl>
    <w:p w14:paraId="139391FD" w14:textId="77777777" w:rsidR="009459E7" w:rsidRPr="001263D3" w:rsidRDefault="009459E7" w:rsidP="00A81074">
      <w:pPr>
        <w:pStyle w:val="NormalWeb"/>
        <w:rPr>
          <w:sz w:val="26"/>
          <w:szCs w:val="26"/>
        </w:rPr>
      </w:pPr>
    </w:p>
    <w:p w14:paraId="13B16032" w14:textId="1F4CE1BA" w:rsidR="00A81074" w:rsidRPr="001349EC" w:rsidRDefault="00A81074">
      <w:pPr>
        <w:pStyle w:val="Heading3"/>
        <w:numPr>
          <w:ilvl w:val="2"/>
          <w:numId w:val="5"/>
        </w:numPr>
        <w:rPr>
          <w:rFonts w:cs="Times New Roman"/>
          <w:szCs w:val="26"/>
        </w:rPr>
      </w:pPr>
      <w:bookmarkStart w:id="118" w:name="_Toc231942776"/>
      <w:r w:rsidRPr="001349EC">
        <w:rPr>
          <w:rFonts w:cs="Times New Roman"/>
          <w:szCs w:val="26"/>
        </w:rPr>
        <w:t>Kiểm thử chức năng gửi liên hệ</w:t>
      </w:r>
      <w:bookmarkEnd w:id="118"/>
    </w:p>
    <w:p w14:paraId="16C40C19" w14:textId="77777777" w:rsidR="00A81074" w:rsidRDefault="00A81074" w:rsidP="00194DA0">
      <w:pPr>
        <w:pStyle w:val="noidung"/>
        <w:jc w:val="left"/>
      </w:pPr>
      <w:r w:rsidRPr="001263D3">
        <w:t>Mục đích:</w:t>
      </w:r>
      <w:r w:rsidRPr="001263D3">
        <w:br/>
        <w:t>Kiểm tra biểu mẫu liên hệ.</w:t>
      </w:r>
    </w:p>
    <w:p w14:paraId="0084944C" w14:textId="4071A332" w:rsidR="009459E7" w:rsidRDefault="009459E7" w:rsidP="009459E7">
      <w:pPr>
        <w:pStyle w:val="Caption"/>
        <w:keepNext/>
      </w:pPr>
      <w:bookmarkStart w:id="119" w:name="_Toc231851052"/>
      <w:r>
        <w:lastRenderedPageBreak/>
        <w:t xml:space="preserve">Bảng </w:t>
      </w:r>
      <w:r w:rsidR="00450A10">
        <w:t>4.2.8</w:t>
      </w:r>
      <w:r>
        <w:t xml:space="preserve"> </w:t>
      </w:r>
      <w:r w:rsidRPr="00F616FF">
        <w:t>Kiểm thử chức năng liên hệ</w:t>
      </w:r>
      <w:bookmarkEnd w:id="119"/>
    </w:p>
    <w:tbl>
      <w:tblPr>
        <w:tblStyle w:val="myTable"/>
        <w:tblW w:w="8952" w:type="dxa"/>
        <w:jc w:val="center"/>
        <w:tblLook w:val="04A0" w:firstRow="1" w:lastRow="0" w:firstColumn="1" w:lastColumn="0" w:noHBand="0" w:noVBand="1"/>
      </w:tblPr>
      <w:tblGrid>
        <w:gridCol w:w="3108"/>
        <w:gridCol w:w="5844"/>
      </w:tblGrid>
      <w:tr w:rsidR="009459E7" w:rsidRPr="009459E7" w14:paraId="0628B953" w14:textId="77777777" w:rsidTr="00194DA0">
        <w:trPr>
          <w:cnfStyle w:val="100000000000" w:firstRow="1" w:lastRow="0" w:firstColumn="0" w:lastColumn="0" w:oddVBand="0" w:evenVBand="0" w:oddHBand="0" w:evenHBand="0" w:firstRowFirstColumn="0" w:firstRowLastColumn="0" w:lastRowFirstColumn="0" w:lastRowLastColumn="0"/>
          <w:trHeight w:val="50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E3595F" w14:textId="77777777" w:rsidR="009459E7" w:rsidRPr="009459E7" w:rsidRDefault="009459E7" w:rsidP="009459E7">
            <w:pPr>
              <w:pStyle w:val="NormalWeb"/>
              <w:rPr>
                <w:b w:val="0"/>
                <w:bCs/>
                <w:szCs w:val="26"/>
              </w:rPr>
            </w:pPr>
            <w:r w:rsidRPr="009459E7">
              <w:rPr>
                <w:bCs/>
                <w:szCs w:val="26"/>
              </w:rPr>
              <w:t>Nội dung</w:t>
            </w:r>
          </w:p>
        </w:tc>
        <w:tc>
          <w:tcPr>
            <w:tcW w:w="0" w:type="auto"/>
            <w:hideMark/>
          </w:tcPr>
          <w:p w14:paraId="19E876F8" w14:textId="77777777" w:rsidR="009459E7" w:rsidRPr="009459E7" w:rsidRDefault="009459E7" w:rsidP="009459E7">
            <w:pPr>
              <w:pStyle w:val="NormalWeb"/>
              <w:cnfStyle w:val="100000000000" w:firstRow="1" w:lastRow="0" w:firstColumn="0" w:lastColumn="0" w:oddVBand="0" w:evenVBand="0" w:oddHBand="0" w:evenHBand="0" w:firstRowFirstColumn="0" w:firstRowLastColumn="0" w:lastRowFirstColumn="0" w:lastRowLastColumn="0"/>
              <w:rPr>
                <w:b w:val="0"/>
                <w:bCs/>
                <w:szCs w:val="26"/>
              </w:rPr>
            </w:pPr>
            <w:r w:rsidRPr="009459E7">
              <w:rPr>
                <w:bCs/>
                <w:szCs w:val="26"/>
              </w:rPr>
              <w:t>Mô tả</w:t>
            </w:r>
          </w:p>
        </w:tc>
      </w:tr>
      <w:tr w:rsidR="009459E7" w:rsidRPr="009459E7" w14:paraId="55E78F5E" w14:textId="77777777" w:rsidTr="00194DA0">
        <w:trPr>
          <w:trHeight w:val="5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5A6597" w14:textId="77777777" w:rsidR="009459E7" w:rsidRPr="009459E7" w:rsidRDefault="009459E7" w:rsidP="009459E7">
            <w:pPr>
              <w:pStyle w:val="NormalWeb"/>
              <w:rPr>
                <w:szCs w:val="26"/>
              </w:rPr>
            </w:pPr>
            <w:r w:rsidRPr="009459E7">
              <w:rPr>
                <w:szCs w:val="26"/>
              </w:rPr>
              <w:t>Chức năng</w:t>
            </w:r>
          </w:p>
        </w:tc>
        <w:tc>
          <w:tcPr>
            <w:tcW w:w="0" w:type="auto"/>
            <w:hideMark/>
          </w:tcPr>
          <w:p w14:paraId="1DF833CA"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Liên hệ</w:t>
            </w:r>
          </w:p>
        </w:tc>
      </w:tr>
      <w:tr w:rsidR="009459E7" w:rsidRPr="009459E7" w14:paraId="3C9F74DF" w14:textId="77777777" w:rsidTr="00194DA0">
        <w:trPr>
          <w:trHeight w:val="50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73F1D3" w14:textId="77777777" w:rsidR="009459E7" w:rsidRPr="009459E7" w:rsidRDefault="009459E7" w:rsidP="009459E7">
            <w:pPr>
              <w:pStyle w:val="NormalWeb"/>
              <w:rPr>
                <w:szCs w:val="26"/>
              </w:rPr>
            </w:pPr>
            <w:r w:rsidRPr="009459E7">
              <w:rPr>
                <w:szCs w:val="26"/>
              </w:rPr>
              <w:t>Dữ liệu thử nghiệm</w:t>
            </w:r>
          </w:p>
        </w:tc>
        <w:tc>
          <w:tcPr>
            <w:tcW w:w="0" w:type="auto"/>
            <w:hideMark/>
          </w:tcPr>
          <w:p w14:paraId="0E10FBFB"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Nhập họ tên, email và nội dung liên hệ</w:t>
            </w:r>
          </w:p>
        </w:tc>
      </w:tr>
      <w:tr w:rsidR="009459E7" w:rsidRPr="009459E7" w14:paraId="6A64A4B3" w14:textId="77777777" w:rsidTr="00194DA0">
        <w:trPr>
          <w:trHeight w:val="5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535AB0" w14:textId="77777777" w:rsidR="009459E7" w:rsidRPr="009459E7" w:rsidRDefault="009459E7" w:rsidP="009459E7">
            <w:pPr>
              <w:pStyle w:val="NormalWeb"/>
              <w:rPr>
                <w:szCs w:val="26"/>
              </w:rPr>
            </w:pPr>
            <w:r w:rsidRPr="009459E7">
              <w:rPr>
                <w:szCs w:val="26"/>
              </w:rPr>
              <w:t>Kết quả mong đợi</w:t>
            </w:r>
          </w:p>
        </w:tc>
        <w:tc>
          <w:tcPr>
            <w:tcW w:w="0" w:type="auto"/>
            <w:hideMark/>
          </w:tcPr>
          <w:p w14:paraId="34CAFD50"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Hiển thị thông báo gửi thành công</w:t>
            </w:r>
          </w:p>
        </w:tc>
      </w:tr>
      <w:tr w:rsidR="009459E7" w:rsidRPr="009459E7" w14:paraId="7240B981" w14:textId="77777777" w:rsidTr="00194DA0">
        <w:trPr>
          <w:trHeight w:val="50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0F6189" w14:textId="77777777" w:rsidR="009459E7" w:rsidRPr="009459E7" w:rsidRDefault="009459E7" w:rsidP="009459E7">
            <w:pPr>
              <w:pStyle w:val="NormalWeb"/>
              <w:rPr>
                <w:szCs w:val="26"/>
              </w:rPr>
            </w:pPr>
            <w:r w:rsidRPr="009459E7">
              <w:rPr>
                <w:szCs w:val="26"/>
              </w:rPr>
              <w:t>Kết quả thực tế</w:t>
            </w:r>
          </w:p>
        </w:tc>
        <w:tc>
          <w:tcPr>
            <w:tcW w:w="0" w:type="auto"/>
            <w:hideMark/>
          </w:tcPr>
          <w:p w14:paraId="131D9DF0"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Hệ thống hiển thị thông báo đúng</w:t>
            </w:r>
          </w:p>
        </w:tc>
      </w:tr>
      <w:tr w:rsidR="009459E7" w:rsidRPr="009459E7" w14:paraId="2C2BFDBD" w14:textId="77777777" w:rsidTr="00194DA0">
        <w:trPr>
          <w:trHeight w:val="5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198858" w14:textId="77777777" w:rsidR="009459E7" w:rsidRPr="009459E7" w:rsidRDefault="009459E7" w:rsidP="009459E7">
            <w:pPr>
              <w:pStyle w:val="NormalWeb"/>
              <w:rPr>
                <w:szCs w:val="26"/>
              </w:rPr>
            </w:pPr>
            <w:r w:rsidRPr="009459E7">
              <w:rPr>
                <w:szCs w:val="26"/>
              </w:rPr>
              <w:t>Đánh giá</w:t>
            </w:r>
          </w:p>
        </w:tc>
        <w:tc>
          <w:tcPr>
            <w:tcW w:w="0" w:type="auto"/>
            <w:hideMark/>
          </w:tcPr>
          <w:p w14:paraId="469062D2" w14:textId="77777777" w:rsidR="009459E7" w:rsidRPr="009459E7" w:rsidRDefault="009459E7" w:rsidP="009459E7">
            <w:pPr>
              <w:pStyle w:val="NormalWeb"/>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bl>
    <w:p w14:paraId="7CBEF5EE" w14:textId="6613C76D" w:rsidR="009459E7" w:rsidRPr="009459E7" w:rsidRDefault="009459E7" w:rsidP="009459E7">
      <w:pPr>
        <w:rPr>
          <w:rFonts w:eastAsia="Times New Roman" w:cs="Times New Roman"/>
          <w:szCs w:val="26"/>
        </w:rPr>
      </w:pPr>
    </w:p>
    <w:p w14:paraId="6B152FEC" w14:textId="637C5E48" w:rsidR="00A81074" w:rsidRPr="001349EC" w:rsidRDefault="00A81074">
      <w:pPr>
        <w:pStyle w:val="Heading3"/>
        <w:numPr>
          <w:ilvl w:val="2"/>
          <w:numId w:val="5"/>
        </w:numPr>
        <w:rPr>
          <w:rFonts w:cs="Times New Roman"/>
          <w:szCs w:val="26"/>
        </w:rPr>
      </w:pPr>
      <w:bookmarkStart w:id="120" w:name="_Toc231942777"/>
      <w:r w:rsidRPr="001349EC">
        <w:rPr>
          <w:rFonts w:cs="Times New Roman"/>
          <w:szCs w:val="26"/>
        </w:rPr>
        <w:t>Đánh giá kết quả thực nghiệm</w:t>
      </w:r>
      <w:bookmarkEnd w:id="120"/>
    </w:p>
    <w:p w14:paraId="5981571B" w14:textId="79BB1565" w:rsidR="009459E7" w:rsidRDefault="009459E7" w:rsidP="009459E7">
      <w:pPr>
        <w:pStyle w:val="Caption"/>
        <w:keepNext/>
      </w:pPr>
      <w:bookmarkStart w:id="121" w:name="_Toc231851053"/>
      <w:r>
        <w:t xml:space="preserve">Bảng </w:t>
      </w:r>
      <w:r w:rsidR="00450A10">
        <w:t>4.2.9</w:t>
      </w:r>
      <w:r>
        <w:t xml:space="preserve"> </w:t>
      </w:r>
      <w:r w:rsidRPr="0063290B">
        <w:t>Tổng hợp kết quả kiểm thử</w:t>
      </w:r>
      <w:bookmarkEnd w:id="121"/>
    </w:p>
    <w:tbl>
      <w:tblPr>
        <w:tblStyle w:val="myTable"/>
        <w:tblW w:w="7314" w:type="dxa"/>
        <w:jc w:val="center"/>
        <w:tblLook w:val="04A0" w:firstRow="1" w:lastRow="0" w:firstColumn="1" w:lastColumn="0" w:noHBand="0" w:noVBand="1"/>
      </w:tblPr>
      <w:tblGrid>
        <w:gridCol w:w="1185"/>
        <w:gridCol w:w="4279"/>
        <w:gridCol w:w="1850"/>
      </w:tblGrid>
      <w:tr w:rsidR="009459E7" w:rsidRPr="009459E7" w14:paraId="66227062" w14:textId="77777777" w:rsidTr="00194DA0">
        <w:trPr>
          <w:cnfStyle w:val="100000000000" w:firstRow="1" w:lastRow="0" w:firstColumn="0" w:lastColumn="0" w:oddVBand="0" w:evenVBand="0" w:oddHBand="0" w:evenHBand="0" w:firstRowFirstColumn="0" w:firstRowLastColumn="0" w:lastRowFirstColumn="0" w:lastRowLastColumn="0"/>
          <w:trHeight w:val="7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FAFB4C" w14:textId="77777777" w:rsidR="009459E7" w:rsidRPr="009459E7" w:rsidRDefault="009459E7" w:rsidP="009459E7">
            <w:pPr>
              <w:rPr>
                <w:b w:val="0"/>
                <w:bCs/>
                <w:szCs w:val="26"/>
              </w:rPr>
            </w:pPr>
            <w:r w:rsidRPr="009459E7">
              <w:rPr>
                <w:bCs/>
                <w:szCs w:val="26"/>
              </w:rPr>
              <w:t>STT</w:t>
            </w:r>
          </w:p>
        </w:tc>
        <w:tc>
          <w:tcPr>
            <w:tcW w:w="0" w:type="auto"/>
            <w:hideMark/>
          </w:tcPr>
          <w:p w14:paraId="758778BC" w14:textId="77777777" w:rsidR="009459E7" w:rsidRPr="009459E7" w:rsidRDefault="009459E7" w:rsidP="009459E7">
            <w:pPr>
              <w:cnfStyle w:val="100000000000" w:firstRow="1" w:lastRow="0" w:firstColumn="0" w:lastColumn="0" w:oddVBand="0" w:evenVBand="0" w:oddHBand="0" w:evenHBand="0" w:firstRowFirstColumn="0" w:firstRowLastColumn="0" w:lastRowFirstColumn="0" w:lastRowLastColumn="0"/>
              <w:rPr>
                <w:b w:val="0"/>
                <w:bCs/>
                <w:szCs w:val="26"/>
              </w:rPr>
            </w:pPr>
            <w:r w:rsidRPr="009459E7">
              <w:rPr>
                <w:bCs/>
                <w:szCs w:val="26"/>
              </w:rPr>
              <w:t>Chức năng</w:t>
            </w:r>
          </w:p>
        </w:tc>
        <w:tc>
          <w:tcPr>
            <w:tcW w:w="0" w:type="auto"/>
            <w:hideMark/>
          </w:tcPr>
          <w:p w14:paraId="692FB43D" w14:textId="77777777" w:rsidR="009459E7" w:rsidRPr="009459E7" w:rsidRDefault="009459E7" w:rsidP="009459E7">
            <w:pPr>
              <w:cnfStyle w:val="100000000000" w:firstRow="1" w:lastRow="0" w:firstColumn="0" w:lastColumn="0" w:oddVBand="0" w:evenVBand="0" w:oddHBand="0" w:evenHBand="0" w:firstRowFirstColumn="0" w:firstRowLastColumn="0" w:lastRowFirstColumn="0" w:lastRowLastColumn="0"/>
              <w:rPr>
                <w:b w:val="0"/>
                <w:bCs/>
                <w:szCs w:val="26"/>
              </w:rPr>
            </w:pPr>
            <w:r w:rsidRPr="009459E7">
              <w:rPr>
                <w:bCs/>
                <w:szCs w:val="26"/>
              </w:rPr>
              <w:t>Kết quả</w:t>
            </w:r>
          </w:p>
        </w:tc>
      </w:tr>
      <w:tr w:rsidR="009459E7" w:rsidRPr="009459E7" w14:paraId="1075D78C" w14:textId="77777777" w:rsidTr="00194DA0">
        <w:trPr>
          <w:trHeight w:val="7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3E52D7" w14:textId="77777777" w:rsidR="009459E7" w:rsidRPr="009459E7" w:rsidRDefault="009459E7" w:rsidP="009459E7">
            <w:pPr>
              <w:rPr>
                <w:szCs w:val="26"/>
              </w:rPr>
            </w:pPr>
            <w:r w:rsidRPr="009459E7">
              <w:rPr>
                <w:szCs w:val="26"/>
              </w:rPr>
              <w:t>1</w:t>
            </w:r>
          </w:p>
        </w:tc>
        <w:tc>
          <w:tcPr>
            <w:tcW w:w="0" w:type="auto"/>
            <w:hideMark/>
          </w:tcPr>
          <w:p w14:paraId="3BFCE9E2"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Tìm kiếm sản phẩm</w:t>
            </w:r>
          </w:p>
        </w:tc>
        <w:tc>
          <w:tcPr>
            <w:tcW w:w="0" w:type="auto"/>
            <w:hideMark/>
          </w:tcPr>
          <w:p w14:paraId="70A54C87"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r w:rsidR="009459E7" w:rsidRPr="009459E7" w14:paraId="07530FD0" w14:textId="77777777" w:rsidTr="00194DA0">
        <w:trPr>
          <w:trHeight w:val="7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DADD1F" w14:textId="77777777" w:rsidR="009459E7" w:rsidRPr="009459E7" w:rsidRDefault="009459E7" w:rsidP="009459E7">
            <w:pPr>
              <w:rPr>
                <w:szCs w:val="26"/>
              </w:rPr>
            </w:pPr>
            <w:r w:rsidRPr="009459E7">
              <w:rPr>
                <w:szCs w:val="26"/>
              </w:rPr>
              <w:t>2</w:t>
            </w:r>
          </w:p>
        </w:tc>
        <w:tc>
          <w:tcPr>
            <w:tcW w:w="0" w:type="auto"/>
            <w:hideMark/>
          </w:tcPr>
          <w:p w14:paraId="4E6197C5"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Lọc sản phẩm</w:t>
            </w:r>
          </w:p>
        </w:tc>
        <w:tc>
          <w:tcPr>
            <w:tcW w:w="0" w:type="auto"/>
            <w:hideMark/>
          </w:tcPr>
          <w:p w14:paraId="11085289"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r w:rsidR="009459E7" w:rsidRPr="009459E7" w14:paraId="582E8F29" w14:textId="77777777" w:rsidTr="00194DA0">
        <w:trPr>
          <w:trHeight w:val="7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926154" w14:textId="77777777" w:rsidR="009459E7" w:rsidRPr="009459E7" w:rsidRDefault="009459E7" w:rsidP="009459E7">
            <w:pPr>
              <w:rPr>
                <w:szCs w:val="26"/>
              </w:rPr>
            </w:pPr>
            <w:r w:rsidRPr="009459E7">
              <w:rPr>
                <w:szCs w:val="26"/>
              </w:rPr>
              <w:t>3</w:t>
            </w:r>
          </w:p>
        </w:tc>
        <w:tc>
          <w:tcPr>
            <w:tcW w:w="0" w:type="auto"/>
            <w:hideMark/>
          </w:tcPr>
          <w:p w14:paraId="42AC80EC"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Xem chi tiết sản phẩm</w:t>
            </w:r>
          </w:p>
        </w:tc>
        <w:tc>
          <w:tcPr>
            <w:tcW w:w="0" w:type="auto"/>
            <w:hideMark/>
          </w:tcPr>
          <w:p w14:paraId="6EDABA6B"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r w:rsidR="009459E7" w:rsidRPr="009459E7" w14:paraId="74BFCA89" w14:textId="77777777" w:rsidTr="00194DA0">
        <w:trPr>
          <w:trHeight w:val="7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36EE24" w14:textId="77777777" w:rsidR="009459E7" w:rsidRPr="009459E7" w:rsidRDefault="009459E7" w:rsidP="009459E7">
            <w:pPr>
              <w:rPr>
                <w:szCs w:val="26"/>
              </w:rPr>
            </w:pPr>
            <w:r w:rsidRPr="009459E7">
              <w:rPr>
                <w:szCs w:val="26"/>
              </w:rPr>
              <w:t>4</w:t>
            </w:r>
          </w:p>
        </w:tc>
        <w:tc>
          <w:tcPr>
            <w:tcW w:w="0" w:type="auto"/>
            <w:hideMark/>
          </w:tcPr>
          <w:p w14:paraId="0F5A912E"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Thêm vào giỏ hàng</w:t>
            </w:r>
          </w:p>
        </w:tc>
        <w:tc>
          <w:tcPr>
            <w:tcW w:w="0" w:type="auto"/>
            <w:hideMark/>
          </w:tcPr>
          <w:p w14:paraId="20804ABC"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r w:rsidR="009459E7" w:rsidRPr="009459E7" w14:paraId="3963E348" w14:textId="77777777" w:rsidTr="00194DA0">
        <w:trPr>
          <w:trHeight w:val="7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C9EB78" w14:textId="77777777" w:rsidR="009459E7" w:rsidRPr="009459E7" w:rsidRDefault="009459E7" w:rsidP="009459E7">
            <w:pPr>
              <w:rPr>
                <w:szCs w:val="26"/>
              </w:rPr>
            </w:pPr>
            <w:r w:rsidRPr="009459E7">
              <w:rPr>
                <w:szCs w:val="26"/>
              </w:rPr>
              <w:t>5</w:t>
            </w:r>
          </w:p>
        </w:tc>
        <w:tc>
          <w:tcPr>
            <w:tcW w:w="0" w:type="auto"/>
            <w:hideMark/>
          </w:tcPr>
          <w:p w14:paraId="695B449D"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Cập nhật số lượng</w:t>
            </w:r>
          </w:p>
        </w:tc>
        <w:tc>
          <w:tcPr>
            <w:tcW w:w="0" w:type="auto"/>
            <w:hideMark/>
          </w:tcPr>
          <w:p w14:paraId="6D643C22"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r w:rsidR="009459E7" w:rsidRPr="009459E7" w14:paraId="6A815BC2" w14:textId="77777777" w:rsidTr="00194DA0">
        <w:trPr>
          <w:trHeight w:val="7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130F9B" w14:textId="77777777" w:rsidR="009459E7" w:rsidRPr="009459E7" w:rsidRDefault="009459E7" w:rsidP="009459E7">
            <w:pPr>
              <w:rPr>
                <w:szCs w:val="26"/>
              </w:rPr>
            </w:pPr>
            <w:r w:rsidRPr="009459E7">
              <w:rPr>
                <w:szCs w:val="26"/>
              </w:rPr>
              <w:t>6</w:t>
            </w:r>
          </w:p>
        </w:tc>
        <w:tc>
          <w:tcPr>
            <w:tcW w:w="0" w:type="auto"/>
            <w:hideMark/>
          </w:tcPr>
          <w:p w14:paraId="1E4A8DF8"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Xóa sản phẩm</w:t>
            </w:r>
          </w:p>
        </w:tc>
        <w:tc>
          <w:tcPr>
            <w:tcW w:w="0" w:type="auto"/>
            <w:hideMark/>
          </w:tcPr>
          <w:p w14:paraId="2D3522B6"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r w:rsidR="009459E7" w:rsidRPr="009459E7" w14:paraId="6E0D28C0" w14:textId="77777777" w:rsidTr="00194DA0">
        <w:trPr>
          <w:trHeight w:val="76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AA11CA" w14:textId="77777777" w:rsidR="009459E7" w:rsidRPr="009459E7" w:rsidRDefault="009459E7" w:rsidP="009459E7">
            <w:pPr>
              <w:rPr>
                <w:szCs w:val="26"/>
              </w:rPr>
            </w:pPr>
            <w:r w:rsidRPr="009459E7">
              <w:rPr>
                <w:szCs w:val="26"/>
              </w:rPr>
              <w:t>7</w:t>
            </w:r>
          </w:p>
        </w:tc>
        <w:tc>
          <w:tcPr>
            <w:tcW w:w="0" w:type="auto"/>
            <w:hideMark/>
          </w:tcPr>
          <w:p w14:paraId="3A797D4D"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Thanh toán</w:t>
            </w:r>
          </w:p>
        </w:tc>
        <w:tc>
          <w:tcPr>
            <w:tcW w:w="0" w:type="auto"/>
            <w:hideMark/>
          </w:tcPr>
          <w:p w14:paraId="61C8C3D2"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r w:rsidR="009459E7" w:rsidRPr="009459E7" w14:paraId="5E615EAF" w14:textId="77777777" w:rsidTr="00194DA0">
        <w:trPr>
          <w:trHeight w:val="7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E1494F" w14:textId="77777777" w:rsidR="009459E7" w:rsidRPr="009459E7" w:rsidRDefault="009459E7" w:rsidP="009459E7">
            <w:pPr>
              <w:rPr>
                <w:szCs w:val="26"/>
              </w:rPr>
            </w:pPr>
            <w:r w:rsidRPr="009459E7">
              <w:rPr>
                <w:szCs w:val="26"/>
              </w:rPr>
              <w:lastRenderedPageBreak/>
              <w:t>8</w:t>
            </w:r>
          </w:p>
        </w:tc>
        <w:tc>
          <w:tcPr>
            <w:tcW w:w="0" w:type="auto"/>
            <w:hideMark/>
          </w:tcPr>
          <w:p w14:paraId="22C62368"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Liên hệ</w:t>
            </w:r>
          </w:p>
        </w:tc>
        <w:tc>
          <w:tcPr>
            <w:tcW w:w="0" w:type="auto"/>
            <w:hideMark/>
          </w:tcPr>
          <w:p w14:paraId="2649201A" w14:textId="77777777" w:rsidR="009459E7" w:rsidRPr="009459E7" w:rsidRDefault="009459E7" w:rsidP="009459E7">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bl>
    <w:p w14:paraId="75647412" w14:textId="77777777" w:rsidR="009459E7" w:rsidRDefault="009459E7" w:rsidP="00210A35">
      <w:pPr>
        <w:rPr>
          <w:szCs w:val="26"/>
        </w:rPr>
      </w:pPr>
    </w:p>
    <w:p w14:paraId="336C0AD2" w14:textId="79B36621" w:rsidR="00A81074" w:rsidRPr="00553DFE" w:rsidRDefault="009459E7" w:rsidP="00553DFE">
      <w:pPr>
        <w:pStyle w:val="noidung"/>
      </w:pPr>
      <w:r w:rsidRPr="009459E7">
        <w:t>Qua quá trình kiểm thử, tất cả các chức năng chính của hệ thống đều hoạt động ổn định và đáp ứng đúng yêu cầu đã đặt ra. Kết quả cho thấy website có khả năng xử lý tốt các thao tác của người dùng, giao diện thân thiện, tốc độ phản hồi nhanh và không phát sinh lỗi trong quá trình thử nghiệm. Điều này chứng minh hệ thống đáp ứng được mục tiêu nghiên cứu và có thể đưa vào sử dụng trong phạm vi đề tài.</w:t>
      </w:r>
    </w:p>
    <w:p w14:paraId="6E8A6166" w14:textId="0AB1AEDD" w:rsidR="003D4A92" w:rsidRPr="001349EC" w:rsidRDefault="00FC25B2">
      <w:pPr>
        <w:pStyle w:val="Heading3"/>
        <w:numPr>
          <w:ilvl w:val="2"/>
          <w:numId w:val="5"/>
        </w:numPr>
        <w:rPr>
          <w:rFonts w:cs="Times New Roman"/>
          <w:szCs w:val="26"/>
        </w:rPr>
      </w:pPr>
      <w:bookmarkStart w:id="122" w:name="_Toc230160127"/>
      <w:r w:rsidRPr="001349EC">
        <w:rPr>
          <w:rFonts w:cs="Times New Roman"/>
          <w:szCs w:val="26"/>
        </w:rPr>
        <w:t xml:space="preserve"> </w:t>
      </w:r>
      <w:bookmarkStart w:id="123" w:name="_Toc231942778"/>
      <w:r w:rsidR="003D4A92" w:rsidRPr="001349EC">
        <w:rPr>
          <w:rFonts w:cs="Times New Roman"/>
          <w:szCs w:val="26"/>
        </w:rPr>
        <w:t>Giao diện trang chủ</w:t>
      </w:r>
      <w:bookmarkEnd w:id="122"/>
      <w:bookmarkEnd w:id="123"/>
    </w:p>
    <w:p w14:paraId="0D427F0C" w14:textId="10FAFAA8" w:rsidR="004F4845" w:rsidRPr="001263D3" w:rsidRDefault="004F4845" w:rsidP="004F4845">
      <w:pPr>
        <w:pStyle w:val="Caption"/>
        <w:rPr>
          <w:szCs w:val="26"/>
        </w:rPr>
      </w:pPr>
      <w:bookmarkStart w:id="124" w:name="_Toc231846923"/>
      <w:r w:rsidRPr="001263D3">
        <w:rPr>
          <w:szCs w:val="26"/>
        </w:rPr>
        <w:t xml:space="preserve">Hình </w:t>
      </w:r>
      <w:r w:rsidR="000F1729">
        <w:rPr>
          <w:szCs w:val="26"/>
        </w:rPr>
        <w:t>4.2.10</w:t>
      </w:r>
      <w:r w:rsidRPr="001263D3">
        <w:rPr>
          <w:szCs w:val="26"/>
        </w:rPr>
        <w:t xml:space="preserve"> Giao diện trang chủ</w:t>
      </w:r>
      <w:bookmarkEnd w:id="124"/>
    </w:p>
    <w:p w14:paraId="44126328" w14:textId="5B782545" w:rsidR="00A53216" w:rsidRPr="00141D4E" w:rsidRDefault="00F06D4F" w:rsidP="00141D4E">
      <w:pPr>
        <w:pStyle w:val="noidung"/>
        <w:keepNext/>
        <w:jc w:val="center"/>
        <w:rPr>
          <w:szCs w:val="26"/>
        </w:rPr>
      </w:pPr>
      <w:r w:rsidRPr="001263D3">
        <w:rPr>
          <w:noProof/>
          <w:szCs w:val="26"/>
        </w:rPr>
        <w:drawing>
          <wp:inline distT="0" distB="0" distL="0" distR="0" wp14:anchorId="5C42BC72" wp14:editId="24235EAA">
            <wp:extent cx="5141187" cy="3529965"/>
            <wp:effectExtent l="0" t="0" r="2540" b="0"/>
            <wp:docPr id="142431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14669" name=""/>
                    <pic:cNvPicPr/>
                  </pic:nvPicPr>
                  <pic:blipFill>
                    <a:blip r:embed="rId30"/>
                    <a:stretch>
                      <a:fillRect/>
                    </a:stretch>
                  </pic:blipFill>
                  <pic:spPr>
                    <a:xfrm>
                      <a:off x="0" y="0"/>
                      <a:ext cx="5222666" cy="3585909"/>
                    </a:xfrm>
                    <a:prstGeom prst="rect">
                      <a:avLst/>
                    </a:prstGeom>
                  </pic:spPr>
                </pic:pic>
              </a:graphicData>
            </a:graphic>
          </wp:inline>
        </w:drawing>
      </w:r>
    </w:p>
    <w:p w14:paraId="4BB0EF10" w14:textId="4B3B71F5" w:rsidR="00141D4E" w:rsidRDefault="00141D4E" w:rsidP="00141D4E">
      <w:pPr>
        <w:pStyle w:val="Caption"/>
        <w:keepNext/>
      </w:pPr>
      <w:bookmarkStart w:id="125" w:name="_Toc231852969"/>
      <w:r>
        <w:t xml:space="preserve">Bảng </w:t>
      </w:r>
      <w:r w:rsidR="00B061A6">
        <w:t>4.2.10</w:t>
      </w:r>
      <w:r>
        <w:t xml:space="preserve"> </w:t>
      </w:r>
      <w:r w:rsidRPr="00C8279E">
        <w:t>Các thành phần chính của trang chủ</w:t>
      </w:r>
      <w:bookmarkEnd w:id="125"/>
    </w:p>
    <w:tbl>
      <w:tblPr>
        <w:tblStyle w:val="myTable"/>
        <w:tblW w:w="9114" w:type="dxa"/>
        <w:tblLook w:val="04A0" w:firstRow="1" w:lastRow="0" w:firstColumn="1" w:lastColumn="0" w:noHBand="0" w:noVBand="1"/>
      </w:tblPr>
      <w:tblGrid>
        <w:gridCol w:w="3377"/>
        <w:gridCol w:w="5737"/>
      </w:tblGrid>
      <w:tr w:rsidR="00CD3D8B" w:rsidRPr="00CD3D8B" w14:paraId="5FAE5605" w14:textId="77777777" w:rsidTr="00E21AEE">
        <w:trPr>
          <w:cnfStyle w:val="100000000000" w:firstRow="1" w:lastRow="0" w:firstColumn="0" w:lastColumn="0" w:oddVBand="0" w:evenVBand="0" w:oddHBand="0"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3377" w:type="dxa"/>
            <w:hideMark/>
          </w:tcPr>
          <w:p w14:paraId="19BBFCCA" w14:textId="77777777" w:rsidR="00CD3D8B" w:rsidRPr="00CD3D8B" w:rsidRDefault="00CD3D8B" w:rsidP="00CD3D8B">
            <w:pPr>
              <w:pStyle w:val="noidung"/>
              <w:rPr>
                <w:b w:val="0"/>
                <w:bCs/>
                <w:szCs w:val="26"/>
              </w:rPr>
            </w:pPr>
            <w:r w:rsidRPr="00CD3D8B">
              <w:rPr>
                <w:bCs/>
                <w:szCs w:val="26"/>
              </w:rPr>
              <w:t>Thành phần</w:t>
            </w:r>
          </w:p>
        </w:tc>
        <w:tc>
          <w:tcPr>
            <w:tcW w:w="5737" w:type="dxa"/>
            <w:hideMark/>
          </w:tcPr>
          <w:p w14:paraId="5BDD9BC9" w14:textId="77777777" w:rsidR="00CD3D8B" w:rsidRPr="00CD3D8B" w:rsidRDefault="00CD3D8B" w:rsidP="00CD3D8B">
            <w:pPr>
              <w:pStyle w:val="noidung"/>
              <w:cnfStyle w:val="100000000000" w:firstRow="1" w:lastRow="0" w:firstColumn="0" w:lastColumn="0" w:oddVBand="0" w:evenVBand="0" w:oddHBand="0" w:evenHBand="0" w:firstRowFirstColumn="0" w:firstRowLastColumn="0" w:lastRowFirstColumn="0" w:lastRowLastColumn="0"/>
              <w:rPr>
                <w:b w:val="0"/>
                <w:bCs/>
                <w:szCs w:val="26"/>
              </w:rPr>
            </w:pPr>
            <w:r w:rsidRPr="00CD3D8B">
              <w:rPr>
                <w:bCs/>
                <w:szCs w:val="26"/>
              </w:rPr>
              <w:t>Chức năng</w:t>
            </w:r>
          </w:p>
        </w:tc>
      </w:tr>
      <w:tr w:rsidR="00CD3D8B" w:rsidRPr="00CD3D8B" w14:paraId="5663B938" w14:textId="77777777" w:rsidTr="00E21AEE">
        <w:trPr>
          <w:trHeight w:val="127"/>
        </w:trPr>
        <w:tc>
          <w:tcPr>
            <w:cnfStyle w:val="001000000000" w:firstRow="0" w:lastRow="0" w:firstColumn="1" w:lastColumn="0" w:oddVBand="0" w:evenVBand="0" w:oddHBand="0" w:evenHBand="0" w:firstRowFirstColumn="0" w:firstRowLastColumn="0" w:lastRowFirstColumn="0" w:lastRowLastColumn="0"/>
            <w:tcW w:w="3377" w:type="dxa"/>
            <w:hideMark/>
          </w:tcPr>
          <w:p w14:paraId="3E26DC27" w14:textId="77777777" w:rsidR="00CD3D8B" w:rsidRPr="00CD3D8B" w:rsidRDefault="00CD3D8B" w:rsidP="00A53216">
            <w:pPr>
              <w:pStyle w:val="noidung"/>
              <w:jc w:val="center"/>
              <w:rPr>
                <w:szCs w:val="26"/>
              </w:rPr>
            </w:pPr>
            <w:r w:rsidRPr="00CD3D8B">
              <w:rPr>
                <w:szCs w:val="26"/>
              </w:rPr>
              <w:t>Thanh điều hướng</w:t>
            </w:r>
          </w:p>
        </w:tc>
        <w:tc>
          <w:tcPr>
            <w:tcW w:w="5737" w:type="dxa"/>
            <w:hideMark/>
          </w:tcPr>
          <w:p w14:paraId="73D891F1" w14:textId="77777777" w:rsidR="00CD3D8B" w:rsidRPr="00CD3D8B" w:rsidRDefault="00CD3D8B" w:rsidP="00A53216">
            <w:pPr>
              <w:pStyle w:val="noidung"/>
              <w:jc w:val="cente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Điều hướng giữa các trang</w:t>
            </w:r>
          </w:p>
        </w:tc>
      </w:tr>
      <w:tr w:rsidR="00CD3D8B" w:rsidRPr="00CD3D8B" w14:paraId="101F13D1" w14:textId="77777777" w:rsidTr="00E21AEE">
        <w:trPr>
          <w:trHeight w:val="125"/>
        </w:trPr>
        <w:tc>
          <w:tcPr>
            <w:cnfStyle w:val="001000000000" w:firstRow="0" w:lastRow="0" w:firstColumn="1" w:lastColumn="0" w:oddVBand="0" w:evenVBand="0" w:oddHBand="0" w:evenHBand="0" w:firstRowFirstColumn="0" w:firstRowLastColumn="0" w:lastRowFirstColumn="0" w:lastRowLastColumn="0"/>
            <w:tcW w:w="3377" w:type="dxa"/>
            <w:hideMark/>
          </w:tcPr>
          <w:p w14:paraId="4AC57E1F" w14:textId="77777777" w:rsidR="00CD3D8B" w:rsidRPr="00CD3D8B" w:rsidRDefault="00CD3D8B" w:rsidP="00A53216">
            <w:pPr>
              <w:pStyle w:val="noidung"/>
              <w:jc w:val="center"/>
              <w:rPr>
                <w:szCs w:val="26"/>
              </w:rPr>
            </w:pPr>
            <w:r w:rsidRPr="00CD3D8B">
              <w:rPr>
                <w:szCs w:val="26"/>
              </w:rPr>
              <w:t>Banner chính</w:t>
            </w:r>
          </w:p>
        </w:tc>
        <w:tc>
          <w:tcPr>
            <w:tcW w:w="5737" w:type="dxa"/>
            <w:hideMark/>
          </w:tcPr>
          <w:p w14:paraId="158450DE" w14:textId="77777777" w:rsidR="00CD3D8B" w:rsidRPr="00CD3D8B" w:rsidRDefault="00CD3D8B" w:rsidP="00A53216">
            <w:pPr>
              <w:pStyle w:val="noidung"/>
              <w:jc w:val="cente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Thu hút người dùng khi truy cập</w:t>
            </w:r>
          </w:p>
        </w:tc>
      </w:tr>
      <w:tr w:rsidR="00CD3D8B" w:rsidRPr="00CD3D8B" w14:paraId="1A0243DC" w14:textId="77777777" w:rsidTr="00E21AEE">
        <w:trPr>
          <w:trHeight w:val="207"/>
        </w:trPr>
        <w:tc>
          <w:tcPr>
            <w:cnfStyle w:val="001000000000" w:firstRow="0" w:lastRow="0" w:firstColumn="1" w:lastColumn="0" w:oddVBand="0" w:evenVBand="0" w:oddHBand="0" w:evenHBand="0" w:firstRowFirstColumn="0" w:firstRowLastColumn="0" w:lastRowFirstColumn="0" w:lastRowLastColumn="0"/>
            <w:tcW w:w="3377" w:type="dxa"/>
            <w:hideMark/>
          </w:tcPr>
          <w:p w14:paraId="1347F120" w14:textId="77777777" w:rsidR="00CD3D8B" w:rsidRPr="00CD3D8B" w:rsidRDefault="00CD3D8B" w:rsidP="00A53216">
            <w:pPr>
              <w:pStyle w:val="noidung"/>
              <w:ind w:firstLine="0"/>
              <w:jc w:val="center"/>
              <w:rPr>
                <w:szCs w:val="26"/>
              </w:rPr>
            </w:pPr>
            <w:r w:rsidRPr="00CD3D8B">
              <w:rPr>
                <w:szCs w:val="26"/>
              </w:rPr>
              <w:lastRenderedPageBreak/>
              <w:t>Nút Xem sản phẩm</w:t>
            </w:r>
          </w:p>
        </w:tc>
        <w:tc>
          <w:tcPr>
            <w:tcW w:w="5737" w:type="dxa"/>
            <w:hideMark/>
          </w:tcPr>
          <w:p w14:paraId="49FA14F1" w14:textId="77777777" w:rsidR="00CD3D8B" w:rsidRPr="00CD3D8B" w:rsidRDefault="00CD3D8B" w:rsidP="00A53216">
            <w:pPr>
              <w:pStyle w:val="noidung"/>
              <w:jc w:val="cente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Chuyển đến trang sản phẩm</w:t>
            </w:r>
          </w:p>
        </w:tc>
      </w:tr>
      <w:tr w:rsidR="00CD3D8B" w:rsidRPr="00CD3D8B" w14:paraId="2EB9EB78" w14:textId="77777777" w:rsidTr="00E21AEE">
        <w:trPr>
          <w:trHeight w:val="127"/>
        </w:trPr>
        <w:tc>
          <w:tcPr>
            <w:cnfStyle w:val="001000000000" w:firstRow="0" w:lastRow="0" w:firstColumn="1" w:lastColumn="0" w:oddVBand="0" w:evenVBand="0" w:oddHBand="0" w:evenHBand="0" w:firstRowFirstColumn="0" w:firstRowLastColumn="0" w:lastRowFirstColumn="0" w:lastRowLastColumn="0"/>
            <w:tcW w:w="3377" w:type="dxa"/>
            <w:hideMark/>
          </w:tcPr>
          <w:p w14:paraId="63F20E62" w14:textId="77777777" w:rsidR="00CD3D8B" w:rsidRPr="00CD3D8B" w:rsidRDefault="00CD3D8B" w:rsidP="00A53216">
            <w:pPr>
              <w:pStyle w:val="noidung"/>
              <w:jc w:val="center"/>
              <w:rPr>
                <w:szCs w:val="26"/>
              </w:rPr>
            </w:pPr>
            <w:r w:rsidRPr="00CD3D8B">
              <w:rPr>
                <w:szCs w:val="26"/>
              </w:rPr>
              <w:t>Nút Giới thiệu</w:t>
            </w:r>
          </w:p>
        </w:tc>
        <w:tc>
          <w:tcPr>
            <w:tcW w:w="5737" w:type="dxa"/>
            <w:hideMark/>
          </w:tcPr>
          <w:p w14:paraId="581EC009" w14:textId="77777777" w:rsidR="00CD3D8B" w:rsidRPr="00CD3D8B" w:rsidRDefault="00CD3D8B" w:rsidP="00A53216">
            <w:pPr>
              <w:pStyle w:val="noidung"/>
              <w:jc w:val="cente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Chuyển đến trang giới thiệu</w:t>
            </w:r>
          </w:p>
        </w:tc>
      </w:tr>
      <w:tr w:rsidR="00CD3D8B" w:rsidRPr="00CD3D8B" w14:paraId="6568E676" w14:textId="77777777" w:rsidTr="00E21AEE">
        <w:trPr>
          <w:trHeight w:val="207"/>
        </w:trPr>
        <w:tc>
          <w:tcPr>
            <w:cnfStyle w:val="001000000000" w:firstRow="0" w:lastRow="0" w:firstColumn="1" w:lastColumn="0" w:oddVBand="0" w:evenVBand="0" w:oddHBand="0" w:evenHBand="0" w:firstRowFirstColumn="0" w:firstRowLastColumn="0" w:lastRowFirstColumn="0" w:lastRowLastColumn="0"/>
            <w:tcW w:w="3377" w:type="dxa"/>
            <w:hideMark/>
          </w:tcPr>
          <w:p w14:paraId="2D8B1809" w14:textId="77777777" w:rsidR="00CD3D8B" w:rsidRPr="00CD3D8B" w:rsidRDefault="00CD3D8B" w:rsidP="00A53216">
            <w:pPr>
              <w:pStyle w:val="noidung"/>
              <w:ind w:firstLine="0"/>
              <w:jc w:val="center"/>
              <w:rPr>
                <w:szCs w:val="26"/>
              </w:rPr>
            </w:pPr>
            <w:r w:rsidRPr="00CD3D8B">
              <w:rPr>
                <w:szCs w:val="26"/>
              </w:rPr>
              <w:t>Khu vực thông tin nổi bật</w:t>
            </w:r>
          </w:p>
        </w:tc>
        <w:tc>
          <w:tcPr>
            <w:tcW w:w="5737" w:type="dxa"/>
            <w:hideMark/>
          </w:tcPr>
          <w:p w14:paraId="4C25E903" w14:textId="77777777" w:rsidR="00CD3D8B" w:rsidRPr="00CD3D8B" w:rsidRDefault="00CD3D8B" w:rsidP="00A53216">
            <w:pPr>
              <w:pStyle w:val="noidung"/>
              <w:jc w:val="cente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Giới thiệu điểm nổi bật của website</w:t>
            </w:r>
          </w:p>
        </w:tc>
      </w:tr>
      <w:tr w:rsidR="00CD3D8B" w:rsidRPr="00CD3D8B" w14:paraId="64C9F639" w14:textId="77777777" w:rsidTr="00E21AEE">
        <w:trPr>
          <w:trHeight w:val="8"/>
        </w:trPr>
        <w:tc>
          <w:tcPr>
            <w:cnfStyle w:val="001000000000" w:firstRow="0" w:lastRow="0" w:firstColumn="1" w:lastColumn="0" w:oddVBand="0" w:evenVBand="0" w:oddHBand="0" w:evenHBand="0" w:firstRowFirstColumn="0" w:firstRowLastColumn="0" w:lastRowFirstColumn="0" w:lastRowLastColumn="0"/>
            <w:tcW w:w="3377" w:type="dxa"/>
            <w:hideMark/>
          </w:tcPr>
          <w:p w14:paraId="045E3CEC" w14:textId="77777777" w:rsidR="00CD3D8B" w:rsidRPr="00CD3D8B" w:rsidRDefault="00CD3D8B" w:rsidP="00A53216">
            <w:pPr>
              <w:pStyle w:val="noidung"/>
              <w:jc w:val="center"/>
              <w:rPr>
                <w:szCs w:val="26"/>
              </w:rPr>
            </w:pPr>
            <w:r w:rsidRPr="00CD3D8B">
              <w:rPr>
                <w:szCs w:val="26"/>
              </w:rPr>
              <w:t>Chân trang</w:t>
            </w:r>
          </w:p>
        </w:tc>
        <w:tc>
          <w:tcPr>
            <w:tcW w:w="5737" w:type="dxa"/>
            <w:hideMark/>
          </w:tcPr>
          <w:p w14:paraId="2E53ED79" w14:textId="77777777" w:rsidR="00CD3D8B" w:rsidRPr="00CD3D8B" w:rsidRDefault="00CD3D8B" w:rsidP="00A53216">
            <w:pPr>
              <w:pStyle w:val="noidung"/>
              <w:jc w:val="cente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Hiển thị thông tin sinh viên thực hiện</w:t>
            </w:r>
          </w:p>
        </w:tc>
      </w:tr>
    </w:tbl>
    <w:p w14:paraId="3207BE74" w14:textId="17C443C7" w:rsidR="004F4845" w:rsidRPr="001263D3" w:rsidRDefault="00A53216" w:rsidP="00CD3D8B">
      <w:pPr>
        <w:pStyle w:val="noidung"/>
        <w:ind w:firstLine="0"/>
        <w:rPr>
          <w:szCs w:val="26"/>
        </w:rPr>
      </w:pPr>
      <w:r w:rsidRPr="00A53216">
        <w:rPr>
          <w:szCs w:val="26"/>
        </w:rPr>
        <w:t>Trang giới thiệu cung cấp các thông tin tổng quan về website, ý tưởng thực hiện và giá trị mà dự án muốn truyền tải đến người dùng. Nội dung được trình bày dưới dạng các khối riêng biệt giúp người đọc dễ dàng theo dõi và tiếp cận thông tin.</w:t>
      </w:r>
    </w:p>
    <w:p w14:paraId="2E79855B" w14:textId="39C86194" w:rsidR="00CD3D8B" w:rsidRPr="00A53216" w:rsidRDefault="00FC25B2">
      <w:pPr>
        <w:pStyle w:val="Heading3"/>
        <w:numPr>
          <w:ilvl w:val="2"/>
          <w:numId w:val="5"/>
        </w:numPr>
        <w:rPr>
          <w:rFonts w:cs="Times New Roman"/>
          <w:szCs w:val="26"/>
        </w:rPr>
      </w:pPr>
      <w:bookmarkStart w:id="126" w:name="_Toc230160128"/>
      <w:r w:rsidRPr="001349EC">
        <w:rPr>
          <w:rFonts w:cs="Times New Roman"/>
          <w:szCs w:val="26"/>
        </w:rPr>
        <w:t xml:space="preserve"> </w:t>
      </w:r>
      <w:bookmarkStart w:id="127" w:name="_Toc231942779"/>
      <w:r w:rsidR="003D4A92" w:rsidRPr="001349EC">
        <w:rPr>
          <w:rFonts w:cs="Times New Roman"/>
          <w:szCs w:val="26"/>
        </w:rPr>
        <w:t>Giao diện tran</w:t>
      </w:r>
      <w:bookmarkEnd w:id="126"/>
      <w:r w:rsidR="00F06D4F" w:rsidRPr="001349EC">
        <w:rPr>
          <w:rFonts w:cs="Times New Roman"/>
          <w:szCs w:val="26"/>
        </w:rPr>
        <w:t>g giới thiệu</w:t>
      </w:r>
      <w:bookmarkStart w:id="128" w:name="_Toc231846924"/>
      <w:bookmarkEnd w:id="127"/>
    </w:p>
    <w:p w14:paraId="6EE51A6E" w14:textId="0724EBDF" w:rsidR="004F4845" w:rsidRPr="001263D3" w:rsidRDefault="004F4845" w:rsidP="004F4845">
      <w:pPr>
        <w:pStyle w:val="Caption"/>
        <w:rPr>
          <w:szCs w:val="26"/>
        </w:rPr>
      </w:pPr>
      <w:r w:rsidRPr="001263D3">
        <w:rPr>
          <w:szCs w:val="26"/>
        </w:rPr>
        <w:t xml:space="preserve">Hình </w:t>
      </w:r>
      <w:r w:rsidR="000F1729">
        <w:rPr>
          <w:szCs w:val="26"/>
        </w:rPr>
        <w:t>4.2.11</w:t>
      </w:r>
      <w:r w:rsidRPr="001263D3">
        <w:rPr>
          <w:szCs w:val="26"/>
        </w:rPr>
        <w:t xml:space="preserve"> Giao diện trang giới thiệu</w:t>
      </w:r>
      <w:bookmarkEnd w:id="128"/>
    </w:p>
    <w:p w14:paraId="44C2F92D" w14:textId="4DA71EE5" w:rsidR="00CD3D8B" w:rsidRPr="00CD3D8B" w:rsidRDefault="00C12304" w:rsidP="00141D4E">
      <w:pPr>
        <w:keepNext/>
        <w:rPr>
          <w:szCs w:val="26"/>
        </w:rPr>
      </w:pPr>
      <w:r w:rsidRPr="001263D3">
        <w:rPr>
          <w:noProof/>
          <w:szCs w:val="26"/>
        </w:rPr>
        <w:drawing>
          <wp:inline distT="0" distB="0" distL="0" distR="0" wp14:anchorId="5130747C" wp14:editId="733CF01F">
            <wp:extent cx="5771841" cy="4277360"/>
            <wp:effectExtent l="0" t="0" r="635" b="8890"/>
            <wp:docPr id="17033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25728" name=""/>
                    <pic:cNvPicPr/>
                  </pic:nvPicPr>
                  <pic:blipFill>
                    <a:blip r:embed="rId31"/>
                    <a:stretch>
                      <a:fillRect/>
                    </a:stretch>
                  </pic:blipFill>
                  <pic:spPr>
                    <a:xfrm>
                      <a:off x="0" y="0"/>
                      <a:ext cx="5799289" cy="4297701"/>
                    </a:xfrm>
                    <a:prstGeom prst="rect">
                      <a:avLst/>
                    </a:prstGeom>
                  </pic:spPr>
                </pic:pic>
              </a:graphicData>
            </a:graphic>
          </wp:inline>
        </w:drawing>
      </w:r>
    </w:p>
    <w:p w14:paraId="15B237B4" w14:textId="77777777" w:rsidR="00553DFE" w:rsidRDefault="00553DFE">
      <w:pPr>
        <w:rPr>
          <w:iCs/>
          <w:color w:val="000000" w:themeColor="text1"/>
          <w:szCs w:val="18"/>
        </w:rPr>
      </w:pPr>
      <w:bookmarkStart w:id="129" w:name="_Toc231852970"/>
      <w:r>
        <w:br w:type="page"/>
      </w:r>
    </w:p>
    <w:p w14:paraId="0FA7C80F" w14:textId="03D4CC67" w:rsidR="00141D4E" w:rsidRDefault="00141D4E" w:rsidP="00141D4E">
      <w:pPr>
        <w:pStyle w:val="Caption"/>
        <w:keepNext/>
      </w:pPr>
      <w:r>
        <w:lastRenderedPageBreak/>
        <w:t xml:space="preserve">Bảng </w:t>
      </w:r>
      <w:r w:rsidR="00B061A6">
        <w:t>4.2.11</w:t>
      </w:r>
      <w:r>
        <w:t xml:space="preserve"> </w:t>
      </w:r>
      <w:r w:rsidRPr="00C667D4">
        <w:t>Các thành phần chính của trang giới thiệu</w:t>
      </w:r>
      <w:bookmarkEnd w:id="129"/>
    </w:p>
    <w:tbl>
      <w:tblPr>
        <w:tblStyle w:val="myTable"/>
        <w:tblW w:w="8359" w:type="dxa"/>
        <w:tblLook w:val="04A0" w:firstRow="1" w:lastRow="0" w:firstColumn="1" w:lastColumn="0" w:noHBand="0" w:noVBand="1"/>
      </w:tblPr>
      <w:tblGrid>
        <w:gridCol w:w="3520"/>
        <w:gridCol w:w="4839"/>
      </w:tblGrid>
      <w:tr w:rsidR="00CD3D8B" w:rsidRPr="00CD3D8B" w14:paraId="5B31F953" w14:textId="77777777" w:rsidTr="00E21AEE">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06DE07DF" w14:textId="77777777" w:rsidR="00CD3D8B" w:rsidRPr="00CD3D8B" w:rsidRDefault="00CD3D8B" w:rsidP="00CD3D8B">
            <w:pPr>
              <w:rPr>
                <w:b w:val="0"/>
                <w:bCs/>
                <w:szCs w:val="26"/>
              </w:rPr>
            </w:pPr>
            <w:r w:rsidRPr="00CD3D8B">
              <w:rPr>
                <w:bCs/>
                <w:szCs w:val="26"/>
              </w:rPr>
              <w:t>Thành phần</w:t>
            </w:r>
          </w:p>
        </w:tc>
        <w:tc>
          <w:tcPr>
            <w:tcW w:w="0" w:type="auto"/>
            <w:hideMark/>
          </w:tcPr>
          <w:p w14:paraId="0EE0A54B" w14:textId="77777777" w:rsidR="00CD3D8B" w:rsidRPr="00CD3D8B" w:rsidRDefault="00CD3D8B" w:rsidP="00CD3D8B">
            <w:pPr>
              <w:cnfStyle w:val="100000000000" w:firstRow="1" w:lastRow="0" w:firstColumn="0" w:lastColumn="0" w:oddVBand="0" w:evenVBand="0" w:oddHBand="0" w:evenHBand="0" w:firstRowFirstColumn="0" w:firstRowLastColumn="0" w:lastRowFirstColumn="0" w:lastRowLastColumn="0"/>
              <w:rPr>
                <w:b w:val="0"/>
                <w:bCs/>
                <w:szCs w:val="26"/>
              </w:rPr>
            </w:pPr>
            <w:r w:rsidRPr="00CD3D8B">
              <w:rPr>
                <w:bCs/>
                <w:szCs w:val="26"/>
              </w:rPr>
              <w:t>Chức năng</w:t>
            </w:r>
          </w:p>
        </w:tc>
      </w:tr>
      <w:tr w:rsidR="00CD3D8B" w:rsidRPr="00CD3D8B" w14:paraId="5CE0DC15" w14:textId="77777777" w:rsidTr="00E21AEE">
        <w:trPr>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2736BF25" w14:textId="77777777" w:rsidR="00CD3D8B" w:rsidRPr="00CD3D8B" w:rsidRDefault="00CD3D8B" w:rsidP="00CD3D8B">
            <w:pPr>
              <w:rPr>
                <w:szCs w:val="26"/>
              </w:rPr>
            </w:pPr>
            <w:r w:rsidRPr="00CD3D8B">
              <w:rPr>
                <w:szCs w:val="26"/>
              </w:rPr>
              <w:t>Thanh điều hướng</w:t>
            </w:r>
          </w:p>
        </w:tc>
        <w:tc>
          <w:tcPr>
            <w:tcW w:w="0" w:type="auto"/>
            <w:hideMark/>
          </w:tcPr>
          <w:p w14:paraId="7A4FA7AF" w14:textId="77777777" w:rsidR="00CD3D8B" w:rsidRPr="00CD3D8B" w:rsidRDefault="00CD3D8B" w:rsidP="00CD3D8B">
            <w:pP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Chuyển đến các trang chức năng</w:t>
            </w:r>
          </w:p>
        </w:tc>
      </w:tr>
      <w:tr w:rsidR="00CD3D8B" w:rsidRPr="00CD3D8B" w14:paraId="2D043DDC" w14:textId="77777777" w:rsidTr="00E21AEE">
        <w:trPr>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3968070B" w14:textId="77777777" w:rsidR="00CD3D8B" w:rsidRPr="00CD3D8B" w:rsidRDefault="00CD3D8B" w:rsidP="00CD3D8B">
            <w:pPr>
              <w:rPr>
                <w:szCs w:val="26"/>
              </w:rPr>
            </w:pPr>
            <w:r w:rsidRPr="00CD3D8B">
              <w:rPr>
                <w:szCs w:val="26"/>
              </w:rPr>
              <w:t>Tiêu đề giới thiệu</w:t>
            </w:r>
          </w:p>
        </w:tc>
        <w:tc>
          <w:tcPr>
            <w:tcW w:w="0" w:type="auto"/>
            <w:hideMark/>
          </w:tcPr>
          <w:p w14:paraId="66E2FCAC" w14:textId="77777777" w:rsidR="00CD3D8B" w:rsidRPr="00CD3D8B" w:rsidRDefault="00CD3D8B" w:rsidP="00CD3D8B">
            <w:pP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Giới thiệu mục đích website</w:t>
            </w:r>
          </w:p>
        </w:tc>
      </w:tr>
      <w:tr w:rsidR="00CD3D8B" w:rsidRPr="00CD3D8B" w14:paraId="6A0D40AB" w14:textId="77777777" w:rsidTr="00E21AEE">
        <w:trPr>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16C5DF91" w14:textId="77777777" w:rsidR="00CD3D8B" w:rsidRPr="00CD3D8B" w:rsidRDefault="00CD3D8B" w:rsidP="00CD3D8B">
            <w:pPr>
              <w:rPr>
                <w:szCs w:val="26"/>
              </w:rPr>
            </w:pPr>
            <w:r w:rsidRPr="00CD3D8B">
              <w:rPr>
                <w:szCs w:val="26"/>
              </w:rPr>
              <w:t>Câu chuyện của tiệm</w:t>
            </w:r>
          </w:p>
        </w:tc>
        <w:tc>
          <w:tcPr>
            <w:tcW w:w="0" w:type="auto"/>
            <w:hideMark/>
          </w:tcPr>
          <w:p w14:paraId="401E6B75" w14:textId="77777777" w:rsidR="00CD3D8B" w:rsidRPr="00CD3D8B" w:rsidRDefault="00CD3D8B" w:rsidP="00CD3D8B">
            <w:pP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Trình bày ý tưởng xây dựng</w:t>
            </w:r>
          </w:p>
        </w:tc>
      </w:tr>
      <w:tr w:rsidR="00CD3D8B" w:rsidRPr="00CD3D8B" w14:paraId="2155707F" w14:textId="77777777" w:rsidTr="00E21AEE">
        <w:trPr>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1976BFCF" w14:textId="77777777" w:rsidR="00CD3D8B" w:rsidRPr="00CD3D8B" w:rsidRDefault="00CD3D8B" w:rsidP="00CD3D8B">
            <w:pPr>
              <w:rPr>
                <w:szCs w:val="26"/>
              </w:rPr>
            </w:pPr>
            <w:r w:rsidRPr="00CD3D8B">
              <w:rPr>
                <w:szCs w:val="26"/>
              </w:rPr>
              <w:t>Những món ăn quen thuộc</w:t>
            </w:r>
          </w:p>
        </w:tc>
        <w:tc>
          <w:tcPr>
            <w:tcW w:w="0" w:type="auto"/>
            <w:hideMark/>
          </w:tcPr>
          <w:p w14:paraId="7BA919F3" w14:textId="77777777" w:rsidR="00CD3D8B" w:rsidRPr="00CD3D8B" w:rsidRDefault="00CD3D8B" w:rsidP="00CD3D8B">
            <w:pP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Giới thiệu các sản phẩm nổi bật</w:t>
            </w:r>
          </w:p>
        </w:tc>
      </w:tr>
      <w:tr w:rsidR="00CD3D8B" w:rsidRPr="00CD3D8B" w14:paraId="79799256" w14:textId="77777777" w:rsidTr="00E21AEE">
        <w:trPr>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65C97D4B" w14:textId="77777777" w:rsidR="00CD3D8B" w:rsidRPr="00CD3D8B" w:rsidRDefault="00CD3D8B" w:rsidP="00CD3D8B">
            <w:pPr>
              <w:rPr>
                <w:szCs w:val="26"/>
              </w:rPr>
            </w:pPr>
            <w:r w:rsidRPr="00CD3D8B">
              <w:rPr>
                <w:szCs w:val="26"/>
              </w:rPr>
              <w:t>Điều muốn gửi gắm</w:t>
            </w:r>
          </w:p>
        </w:tc>
        <w:tc>
          <w:tcPr>
            <w:tcW w:w="0" w:type="auto"/>
            <w:hideMark/>
          </w:tcPr>
          <w:p w14:paraId="7DD8992F" w14:textId="77777777" w:rsidR="00CD3D8B" w:rsidRPr="00CD3D8B" w:rsidRDefault="00CD3D8B" w:rsidP="00CD3D8B">
            <w:pP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Truyền tải thông điệp của website</w:t>
            </w:r>
          </w:p>
        </w:tc>
      </w:tr>
      <w:tr w:rsidR="00CD3D8B" w:rsidRPr="00CD3D8B" w14:paraId="3220D909" w14:textId="77777777" w:rsidTr="00E21AEE">
        <w:trPr>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47EFED98" w14:textId="77777777" w:rsidR="00CD3D8B" w:rsidRPr="00CD3D8B" w:rsidRDefault="00CD3D8B" w:rsidP="00CD3D8B">
            <w:pPr>
              <w:rPr>
                <w:szCs w:val="26"/>
              </w:rPr>
            </w:pPr>
            <w:r w:rsidRPr="00CD3D8B">
              <w:rPr>
                <w:szCs w:val="26"/>
              </w:rPr>
              <w:t>Chân trang</w:t>
            </w:r>
          </w:p>
        </w:tc>
        <w:tc>
          <w:tcPr>
            <w:tcW w:w="0" w:type="auto"/>
            <w:hideMark/>
          </w:tcPr>
          <w:p w14:paraId="5A7ABFE7" w14:textId="77777777" w:rsidR="00CD3D8B" w:rsidRPr="00CD3D8B" w:rsidRDefault="00CD3D8B" w:rsidP="00CD3D8B">
            <w:pP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Hiển thị thông tin sinh viên thực hiện</w:t>
            </w:r>
          </w:p>
        </w:tc>
      </w:tr>
    </w:tbl>
    <w:p w14:paraId="07CDB187" w14:textId="76E6042D" w:rsidR="00CD3D8B" w:rsidRDefault="00CD3D8B" w:rsidP="00C12304">
      <w:pPr>
        <w:rPr>
          <w:szCs w:val="26"/>
        </w:rPr>
      </w:pPr>
    </w:p>
    <w:p w14:paraId="01957B4A" w14:textId="589F8AA4" w:rsidR="00C12304" w:rsidRPr="001263D3" w:rsidRDefault="00CD3D8B" w:rsidP="00E21AEE">
      <w:pPr>
        <w:pStyle w:val="noidung"/>
      </w:pPr>
      <w:r w:rsidRPr="00CD3D8B">
        <w:t>Trang giới thiệu được thiết kế theo bố cục một cột với các khối nội dung được sắp xếp theo chiều dọc. Cách trình bày này giúp người dùng dễ dàng theo dõi thông tin và nắm bắt được mục tiêu cũng như ý nghĩa của website. Các nội dung được phân chia rõ ràng thành từng phần nhằm tăng tính trực quan và khả năng tiếp cận thông tin.</w:t>
      </w:r>
    </w:p>
    <w:p w14:paraId="61BAE20F" w14:textId="69CB227B" w:rsidR="00553DFE" w:rsidRPr="00553DFE" w:rsidRDefault="00FC25B2" w:rsidP="00553DFE">
      <w:pPr>
        <w:pStyle w:val="Heading3"/>
        <w:numPr>
          <w:ilvl w:val="2"/>
          <w:numId w:val="5"/>
        </w:numPr>
        <w:rPr>
          <w:rFonts w:cs="Times New Roman"/>
          <w:szCs w:val="26"/>
        </w:rPr>
      </w:pPr>
      <w:r w:rsidRPr="001349EC">
        <w:rPr>
          <w:rFonts w:cs="Times New Roman"/>
          <w:szCs w:val="26"/>
        </w:rPr>
        <w:t xml:space="preserve"> </w:t>
      </w:r>
      <w:bookmarkStart w:id="130" w:name="_Toc231942780"/>
      <w:r w:rsidR="00C12304" w:rsidRPr="001349EC">
        <w:rPr>
          <w:rFonts w:cs="Times New Roman"/>
          <w:szCs w:val="26"/>
        </w:rPr>
        <w:t>Giao diện trang sản phẩm</w:t>
      </w:r>
      <w:bookmarkStart w:id="131" w:name="_Toc231846925"/>
      <w:bookmarkEnd w:id="130"/>
    </w:p>
    <w:p w14:paraId="5165AC4F" w14:textId="119C0912" w:rsidR="004F4845" w:rsidRPr="001263D3" w:rsidRDefault="004F4845" w:rsidP="004F4845">
      <w:pPr>
        <w:pStyle w:val="Caption"/>
        <w:rPr>
          <w:szCs w:val="26"/>
        </w:rPr>
      </w:pPr>
      <w:r w:rsidRPr="001263D3">
        <w:rPr>
          <w:szCs w:val="26"/>
        </w:rPr>
        <w:t xml:space="preserve">Hình </w:t>
      </w:r>
      <w:r w:rsidR="000F1729">
        <w:rPr>
          <w:szCs w:val="26"/>
        </w:rPr>
        <w:t>4.2.12</w:t>
      </w:r>
      <w:r w:rsidRPr="001263D3">
        <w:rPr>
          <w:szCs w:val="26"/>
        </w:rPr>
        <w:t xml:space="preserve"> Giao diện trang </w:t>
      </w:r>
      <w:r w:rsidR="00700AEB" w:rsidRPr="001263D3">
        <w:rPr>
          <w:szCs w:val="26"/>
        </w:rPr>
        <w:t>sản phẩm</w:t>
      </w:r>
      <w:bookmarkEnd w:id="131"/>
      <w:r w:rsidR="00553DFE" w:rsidRPr="001263D3">
        <w:rPr>
          <w:noProof/>
          <w:szCs w:val="26"/>
        </w:rPr>
        <w:drawing>
          <wp:inline distT="0" distB="0" distL="0" distR="0" wp14:anchorId="2A14A8FE" wp14:editId="75A3ED9D">
            <wp:extent cx="4961614" cy="3132345"/>
            <wp:effectExtent l="0" t="0" r="0" b="0"/>
            <wp:docPr id="182409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97580" name=""/>
                    <pic:cNvPicPr/>
                  </pic:nvPicPr>
                  <pic:blipFill>
                    <a:blip r:embed="rId32"/>
                    <a:stretch>
                      <a:fillRect/>
                    </a:stretch>
                  </pic:blipFill>
                  <pic:spPr>
                    <a:xfrm>
                      <a:off x="0" y="0"/>
                      <a:ext cx="5042289" cy="3183277"/>
                    </a:xfrm>
                    <a:prstGeom prst="rect">
                      <a:avLst/>
                    </a:prstGeom>
                  </pic:spPr>
                </pic:pic>
              </a:graphicData>
            </a:graphic>
          </wp:inline>
        </w:drawing>
      </w:r>
    </w:p>
    <w:p w14:paraId="5313A81E" w14:textId="573B1F4D" w:rsidR="00A53216" w:rsidRPr="00141D4E" w:rsidRDefault="00A53216" w:rsidP="004F4845">
      <w:pPr>
        <w:keepNext/>
        <w:rPr>
          <w:szCs w:val="26"/>
        </w:rPr>
      </w:pPr>
    </w:p>
    <w:p w14:paraId="2FE92C10" w14:textId="004318F2" w:rsidR="00141D4E" w:rsidRDefault="00141D4E" w:rsidP="00141D4E">
      <w:pPr>
        <w:pStyle w:val="Caption"/>
        <w:keepNext/>
      </w:pPr>
      <w:bookmarkStart w:id="132" w:name="_Toc231852971"/>
      <w:r>
        <w:t xml:space="preserve">Bảng </w:t>
      </w:r>
      <w:r w:rsidR="00B061A6">
        <w:t>4.2.12</w:t>
      </w:r>
      <w:r>
        <w:t xml:space="preserve"> </w:t>
      </w:r>
      <w:r w:rsidRPr="006B3F0D">
        <w:t>Các thành phần chính của trang sản phẩm</w:t>
      </w:r>
      <w:bookmarkEnd w:id="132"/>
    </w:p>
    <w:tbl>
      <w:tblPr>
        <w:tblStyle w:val="myTable"/>
        <w:tblW w:w="8974" w:type="dxa"/>
        <w:tblLook w:val="04A0" w:firstRow="1" w:lastRow="0" w:firstColumn="1" w:lastColumn="0" w:noHBand="0" w:noVBand="1"/>
      </w:tblPr>
      <w:tblGrid>
        <w:gridCol w:w="3350"/>
        <w:gridCol w:w="5624"/>
      </w:tblGrid>
      <w:tr w:rsidR="00A53216" w:rsidRPr="00A53216" w14:paraId="4B96031B" w14:textId="77777777" w:rsidTr="00E21AEE">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30D065DB" w14:textId="77777777" w:rsidR="00A53216" w:rsidRPr="00A53216" w:rsidRDefault="00A53216" w:rsidP="00A53216">
            <w:pPr>
              <w:rPr>
                <w:b w:val="0"/>
                <w:bCs/>
                <w:szCs w:val="26"/>
              </w:rPr>
            </w:pPr>
            <w:r w:rsidRPr="00A53216">
              <w:rPr>
                <w:bCs/>
                <w:szCs w:val="26"/>
              </w:rPr>
              <w:t>Thành phần</w:t>
            </w:r>
          </w:p>
        </w:tc>
        <w:tc>
          <w:tcPr>
            <w:tcW w:w="0" w:type="auto"/>
            <w:hideMark/>
          </w:tcPr>
          <w:p w14:paraId="45E05E7F" w14:textId="77777777" w:rsidR="00A53216" w:rsidRPr="00A53216" w:rsidRDefault="00A53216" w:rsidP="00A53216">
            <w:pPr>
              <w:cnfStyle w:val="100000000000" w:firstRow="1" w:lastRow="0" w:firstColumn="0" w:lastColumn="0" w:oddVBand="0" w:evenVBand="0" w:oddHBand="0" w:evenHBand="0" w:firstRowFirstColumn="0" w:firstRowLastColumn="0" w:lastRowFirstColumn="0" w:lastRowLastColumn="0"/>
              <w:rPr>
                <w:b w:val="0"/>
                <w:bCs/>
                <w:szCs w:val="26"/>
              </w:rPr>
            </w:pPr>
            <w:r w:rsidRPr="00A53216">
              <w:rPr>
                <w:bCs/>
                <w:szCs w:val="26"/>
              </w:rPr>
              <w:t>Chức năng</w:t>
            </w:r>
          </w:p>
        </w:tc>
      </w:tr>
      <w:tr w:rsidR="00A53216" w:rsidRPr="00A53216" w14:paraId="7B04564D" w14:textId="77777777" w:rsidTr="00E21AEE">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5501FBE6" w14:textId="77777777" w:rsidR="00A53216" w:rsidRPr="00A53216" w:rsidRDefault="00A53216" w:rsidP="00A53216">
            <w:pPr>
              <w:rPr>
                <w:szCs w:val="26"/>
              </w:rPr>
            </w:pPr>
            <w:r w:rsidRPr="00A53216">
              <w:rPr>
                <w:szCs w:val="26"/>
              </w:rPr>
              <w:t>Ô tìm kiếm</w:t>
            </w:r>
          </w:p>
        </w:tc>
        <w:tc>
          <w:tcPr>
            <w:tcW w:w="0" w:type="auto"/>
            <w:hideMark/>
          </w:tcPr>
          <w:p w14:paraId="48297F45"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Tìm sản phẩm theo tên</w:t>
            </w:r>
          </w:p>
        </w:tc>
      </w:tr>
      <w:tr w:rsidR="00A53216" w:rsidRPr="00A53216" w14:paraId="1097E570" w14:textId="77777777" w:rsidTr="00E21AEE">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706FB8D0" w14:textId="77777777" w:rsidR="00A53216" w:rsidRPr="00A53216" w:rsidRDefault="00A53216" w:rsidP="00A53216">
            <w:pPr>
              <w:rPr>
                <w:szCs w:val="26"/>
              </w:rPr>
            </w:pPr>
            <w:r w:rsidRPr="00A53216">
              <w:rPr>
                <w:szCs w:val="26"/>
              </w:rPr>
              <w:t>Bộ lọc sản phẩm</w:t>
            </w:r>
          </w:p>
        </w:tc>
        <w:tc>
          <w:tcPr>
            <w:tcW w:w="0" w:type="auto"/>
            <w:hideMark/>
          </w:tcPr>
          <w:p w14:paraId="0911F2AF"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Lọc theo danh mục</w:t>
            </w:r>
          </w:p>
        </w:tc>
      </w:tr>
      <w:tr w:rsidR="00A53216" w:rsidRPr="00A53216" w14:paraId="1E19BDCA" w14:textId="77777777" w:rsidTr="00E21AEE">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2E49C691" w14:textId="77777777" w:rsidR="00A53216" w:rsidRPr="00A53216" w:rsidRDefault="00A53216" w:rsidP="00A53216">
            <w:pPr>
              <w:rPr>
                <w:szCs w:val="26"/>
              </w:rPr>
            </w:pPr>
            <w:r w:rsidRPr="00A53216">
              <w:rPr>
                <w:szCs w:val="26"/>
              </w:rPr>
              <w:t>Thẻ sản phẩm</w:t>
            </w:r>
          </w:p>
        </w:tc>
        <w:tc>
          <w:tcPr>
            <w:tcW w:w="0" w:type="auto"/>
            <w:hideMark/>
          </w:tcPr>
          <w:p w14:paraId="5F536A16"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Hiển thị thông tin sản phẩm</w:t>
            </w:r>
          </w:p>
        </w:tc>
      </w:tr>
      <w:tr w:rsidR="00A53216" w:rsidRPr="00A53216" w14:paraId="0EB2B62D" w14:textId="77777777" w:rsidTr="00E21AEE">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5C92A228" w14:textId="77777777" w:rsidR="00A53216" w:rsidRPr="00A53216" w:rsidRDefault="00A53216" w:rsidP="00A53216">
            <w:pPr>
              <w:rPr>
                <w:szCs w:val="26"/>
              </w:rPr>
            </w:pPr>
            <w:r w:rsidRPr="00A53216">
              <w:rPr>
                <w:szCs w:val="26"/>
              </w:rPr>
              <w:t>Nút Chi tiết</w:t>
            </w:r>
          </w:p>
        </w:tc>
        <w:tc>
          <w:tcPr>
            <w:tcW w:w="0" w:type="auto"/>
            <w:hideMark/>
          </w:tcPr>
          <w:p w14:paraId="0063C615"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Xem thông tin đầy đủ</w:t>
            </w:r>
          </w:p>
        </w:tc>
      </w:tr>
      <w:tr w:rsidR="00A53216" w:rsidRPr="00A53216" w14:paraId="43419886" w14:textId="77777777" w:rsidTr="00E21AEE">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790385B5" w14:textId="77777777" w:rsidR="00A53216" w:rsidRPr="00A53216" w:rsidRDefault="00A53216" w:rsidP="00A53216">
            <w:pPr>
              <w:rPr>
                <w:szCs w:val="26"/>
              </w:rPr>
            </w:pPr>
            <w:r w:rsidRPr="00A53216">
              <w:rPr>
                <w:szCs w:val="26"/>
              </w:rPr>
              <w:t>Nút Thêm giỏ</w:t>
            </w:r>
          </w:p>
        </w:tc>
        <w:tc>
          <w:tcPr>
            <w:tcW w:w="0" w:type="auto"/>
            <w:hideMark/>
          </w:tcPr>
          <w:p w14:paraId="172D6327"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Thêm sản phẩm vào giỏ hàng</w:t>
            </w:r>
          </w:p>
        </w:tc>
      </w:tr>
      <w:tr w:rsidR="00A53216" w:rsidRPr="00A53216" w14:paraId="01902C09" w14:textId="77777777" w:rsidTr="00E21AEE">
        <w:trPr>
          <w:trHeight w:val="91"/>
        </w:trPr>
        <w:tc>
          <w:tcPr>
            <w:cnfStyle w:val="001000000000" w:firstRow="0" w:lastRow="0" w:firstColumn="1" w:lastColumn="0" w:oddVBand="0" w:evenVBand="0" w:oddHBand="0" w:evenHBand="0" w:firstRowFirstColumn="0" w:firstRowLastColumn="0" w:lastRowFirstColumn="0" w:lastRowLastColumn="0"/>
            <w:tcW w:w="0" w:type="auto"/>
            <w:hideMark/>
          </w:tcPr>
          <w:p w14:paraId="46851FDA" w14:textId="77777777" w:rsidR="00A53216" w:rsidRPr="00A53216" w:rsidRDefault="00A53216" w:rsidP="00A53216">
            <w:pPr>
              <w:rPr>
                <w:szCs w:val="26"/>
              </w:rPr>
            </w:pPr>
            <w:r w:rsidRPr="00A53216">
              <w:rPr>
                <w:szCs w:val="26"/>
              </w:rPr>
              <w:t>Nút Mua</w:t>
            </w:r>
          </w:p>
        </w:tc>
        <w:tc>
          <w:tcPr>
            <w:tcW w:w="0" w:type="auto"/>
            <w:hideMark/>
          </w:tcPr>
          <w:p w14:paraId="7C23B97F"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Thực hiện mua nhanh</w:t>
            </w:r>
          </w:p>
        </w:tc>
      </w:tr>
    </w:tbl>
    <w:p w14:paraId="1EFA0AF2" w14:textId="77777777" w:rsidR="00A53216" w:rsidRDefault="00A53216" w:rsidP="00C12304">
      <w:pPr>
        <w:rPr>
          <w:szCs w:val="26"/>
        </w:rPr>
      </w:pPr>
    </w:p>
    <w:p w14:paraId="71487764" w14:textId="69B34F67" w:rsidR="00C12304" w:rsidRDefault="00A53216" w:rsidP="00E21AEE">
      <w:pPr>
        <w:pStyle w:val="noidung"/>
      </w:pPr>
      <w:r w:rsidRPr="00A53216">
        <w:t>Trang sản phẩm là khu vực quan trọng nhất của website. Các sản phẩm được hiển thị dưới dạng thẻ (Card) với đầy đủ hình ảnh, tên và giá bán. Người dùng có thể thực hiện tìm kiếm, lọc sản phẩm và thêm sản phẩm vào giỏ hàng một cách thuận tiện.</w:t>
      </w:r>
    </w:p>
    <w:p w14:paraId="34CAD6FB" w14:textId="77777777" w:rsidR="00A53216" w:rsidRPr="001263D3" w:rsidRDefault="00A53216" w:rsidP="00C12304">
      <w:pPr>
        <w:rPr>
          <w:szCs w:val="26"/>
        </w:rPr>
      </w:pPr>
    </w:p>
    <w:p w14:paraId="30AB319A" w14:textId="74E3BE9B" w:rsidR="004F4845" w:rsidRPr="001349EC" w:rsidRDefault="00FC25B2">
      <w:pPr>
        <w:pStyle w:val="Heading3"/>
        <w:numPr>
          <w:ilvl w:val="2"/>
          <w:numId w:val="5"/>
        </w:numPr>
        <w:rPr>
          <w:rFonts w:cs="Times New Roman"/>
          <w:szCs w:val="26"/>
        </w:rPr>
      </w:pPr>
      <w:r w:rsidRPr="001349EC">
        <w:rPr>
          <w:rFonts w:cs="Times New Roman"/>
          <w:szCs w:val="26"/>
        </w:rPr>
        <w:t xml:space="preserve"> </w:t>
      </w:r>
      <w:bookmarkStart w:id="133" w:name="_Toc231942781"/>
      <w:r w:rsidR="00C12304" w:rsidRPr="001349EC">
        <w:rPr>
          <w:rFonts w:cs="Times New Roman"/>
          <w:szCs w:val="26"/>
        </w:rPr>
        <w:t>Giao diện chi tiết trang sản phẩm</w:t>
      </w:r>
      <w:bookmarkEnd w:id="133"/>
    </w:p>
    <w:p w14:paraId="04F00846" w14:textId="726FB4D8" w:rsidR="004F4845" w:rsidRPr="001263D3" w:rsidRDefault="004F4845" w:rsidP="004F4845">
      <w:pPr>
        <w:pStyle w:val="Caption"/>
        <w:rPr>
          <w:szCs w:val="26"/>
        </w:rPr>
      </w:pPr>
      <w:bookmarkStart w:id="134" w:name="_Toc231846926"/>
      <w:r w:rsidRPr="001263D3">
        <w:rPr>
          <w:szCs w:val="26"/>
        </w:rPr>
        <w:t xml:space="preserve">Hình </w:t>
      </w:r>
      <w:r w:rsidR="000F1729">
        <w:rPr>
          <w:szCs w:val="26"/>
        </w:rPr>
        <w:t>4.2.13</w:t>
      </w:r>
      <w:r w:rsidRPr="001263D3">
        <w:rPr>
          <w:szCs w:val="26"/>
        </w:rPr>
        <w:t xml:space="preserve"> Giao diện chi tiết trang sản phẩm</w:t>
      </w:r>
      <w:bookmarkEnd w:id="134"/>
      <w:r w:rsidR="00553DFE" w:rsidRPr="001263D3">
        <w:rPr>
          <w:noProof/>
          <w:szCs w:val="26"/>
        </w:rPr>
        <w:drawing>
          <wp:inline distT="0" distB="0" distL="0" distR="0" wp14:anchorId="4279C0A6" wp14:editId="53E075A6">
            <wp:extent cx="5112689" cy="3458327"/>
            <wp:effectExtent l="0" t="0" r="0" b="8890"/>
            <wp:docPr id="91535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50787" name=""/>
                    <pic:cNvPicPr/>
                  </pic:nvPicPr>
                  <pic:blipFill>
                    <a:blip r:embed="rId33"/>
                    <a:stretch>
                      <a:fillRect/>
                    </a:stretch>
                  </pic:blipFill>
                  <pic:spPr>
                    <a:xfrm>
                      <a:off x="0" y="0"/>
                      <a:ext cx="5112689" cy="3458327"/>
                    </a:xfrm>
                    <a:prstGeom prst="rect">
                      <a:avLst/>
                    </a:prstGeom>
                  </pic:spPr>
                </pic:pic>
              </a:graphicData>
            </a:graphic>
          </wp:inline>
        </w:drawing>
      </w:r>
    </w:p>
    <w:p w14:paraId="78C74B00" w14:textId="16C6C7A1" w:rsidR="00A53216" w:rsidRPr="00141D4E" w:rsidRDefault="00A53216" w:rsidP="004F4845">
      <w:pPr>
        <w:keepNext/>
        <w:rPr>
          <w:szCs w:val="26"/>
        </w:rPr>
      </w:pPr>
    </w:p>
    <w:p w14:paraId="1FDC3DBE" w14:textId="6DB9B8A9" w:rsidR="00141D4E" w:rsidRDefault="00141D4E" w:rsidP="00141D4E">
      <w:pPr>
        <w:pStyle w:val="Caption"/>
        <w:keepNext/>
      </w:pPr>
      <w:bookmarkStart w:id="135" w:name="_Toc231852972"/>
      <w:r>
        <w:t xml:space="preserve">Bảng </w:t>
      </w:r>
      <w:r w:rsidR="00B061A6">
        <w:t>4.2.13</w:t>
      </w:r>
      <w:r>
        <w:t xml:space="preserve"> </w:t>
      </w:r>
      <w:r w:rsidRPr="00105C74">
        <w:t>Các thành phần chính của trang chi tiết sản phẩm</w:t>
      </w:r>
      <w:bookmarkEnd w:id="135"/>
    </w:p>
    <w:tbl>
      <w:tblPr>
        <w:tblStyle w:val="myTable"/>
        <w:tblW w:w="8884" w:type="dxa"/>
        <w:tblLook w:val="04A0" w:firstRow="1" w:lastRow="0" w:firstColumn="1" w:lastColumn="0" w:noHBand="0" w:noVBand="1"/>
      </w:tblPr>
      <w:tblGrid>
        <w:gridCol w:w="3437"/>
        <w:gridCol w:w="5447"/>
      </w:tblGrid>
      <w:tr w:rsidR="00A53216" w:rsidRPr="00A53216" w14:paraId="1D66A15E" w14:textId="77777777" w:rsidTr="00E21AEE">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37" w:type="dxa"/>
            <w:hideMark/>
          </w:tcPr>
          <w:p w14:paraId="5EE75AEC" w14:textId="77777777" w:rsidR="00A53216" w:rsidRPr="00A53216" w:rsidRDefault="00A53216" w:rsidP="00A53216">
            <w:pPr>
              <w:rPr>
                <w:b w:val="0"/>
                <w:bCs/>
                <w:szCs w:val="26"/>
              </w:rPr>
            </w:pPr>
            <w:r w:rsidRPr="00A53216">
              <w:rPr>
                <w:bCs/>
                <w:szCs w:val="26"/>
              </w:rPr>
              <w:t>Thành phần</w:t>
            </w:r>
          </w:p>
        </w:tc>
        <w:tc>
          <w:tcPr>
            <w:tcW w:w="0" w:type="auto"/>
            <w:hideMark/>
          </w:tcPr>
          <w:p w14:paraId="6C97FA35" w14:textId="77777777" w:rsidR="00A53216" w:rsidRPr="00A53216" w:rsidRDefault="00A53216" w:rsidP="00A53216">
            <w:pPr>
              <w:cnfStyle w:val="100000000000" w:firstRow="1" w:lastRow="0" w:firstColumn="0" w:lastColumn="0" w:oddVBand="0" w:evenVBand="0" w:oddHBand="0" w:evenHBand="0" w:firstRowFirstColumn="0" w:firstRowLastColumn="0" w:lastRowFirstColumn="0" w:lastRowLastColumn="0"/>
              <w:rPr>
                <w:b w:val="0"/>
                <w:bCs/>
                <w:szCs w:val="26"/>
              </w:rPr>
            </w:pPr>
            <w:r w:rsidRPr="00A53216">
              <w:rPr>
                <w:bCs/>
                <w:szCs w:val="26"/>
              </w:rPr>
              <w:t>Chức năng</w:t>
            </w:r>
          </w:p>
        </w:tc>
      </w:tr>
      <w:tr w:rsidR="00A53216" w:rsidRPr="00A53216" w14:paraId="6AAEE8A0" w14:textId="77777777" w:rsidTr="00E21AEE">
        <w:trPr>
          <w:trHeight w:val="320"/>
        </w:trPr>
        <w:tc>
          <w:tcPr>
            <w:cnfStyle w:val="001000000000" w:firstRow="0" w:lastRow="0" w:firstColumn="1" w:lastColumn="0" w:oddVBand="0" w:evenVBand="0" w:oddHBand="0" w:evenHBand="0" w:firstRowFirstColumn="0" w:firstRowLastColumn="0" w:lastRowFirstColumn="0" w:lastRowLastColumn="0"/>
            <w:tcW w:w="3437" w:type="dxa"/>
            <w:hideMark/>
          </w:tcPr>
          <w:p w14:paraId="05494C06" w14:textId="77777777" w:rsidR="00A53216" w:rsidRPr="00A53216" w:rsidRDefault="00A53216" w:rsidP="00A53216">
            <w:pPr>
              <w:rPr>
                <w:szCs w:val="26"/>
              </w:rPr>
            </w:pPr>
            <w:r w:rsidRPr="00A53216">
              <w:rPr>
                <w:szCs w:val="26"/>
              </w:rPr>
              <w:t>Hình ảnh sản phẩm</w:t>
            </w:r>
          </w:p>
        </w:tc>
        <w:tc>
          <w:tcPr>
            <w:tcW w:w="0" w:type="auto"/>
            <w:hideMark/>
          </w:tcPr>
          <w:p w14:paraId="67F6307C"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Hiển thị hình ảnh lớn</w:t>
            </w:r>
          </w:p>
        </w:tc>
      </w:tr>
      <w:tr w:rsidR="00A53216" w:rsidRPr="00A53216" w14:paraId="0F92A866" w14:textId="77777777" w:rsidTr="00E21AEE">
        <w:trPr>
          <w:trHeight w:val="320"/>
        </w:trPr>
        <w:tc>
          <w:tcPr>
            <w:cnfStyle w:val="001000000000" w:firstRow="0" w:lastRow="0" w:firstColumn="1" w:lastColumn="0" w:oddVBand="0" w:evenVBand="0" w:oddHBand="0" w:evenHBand="0" w:firstRowFirstColumn="0" w:firstRowLastColumn="0" w:lastRowFirstColumn="0" w:lastRowLastColumn="0"/>
            <w:tcW w:w="3437" w:type="dxa"/>
            <w:hideMark/>
          </w:tcPr>
          <w:p w14:paraId="531F2B53" w14:textId="77777777" w:rsidR="00A53216" w:rsidRPr="00A53216" w:rsidRDefault="00A53216" w:rsidP="00A53216">
            <w:pPr>
              <w:rPr>
                <w:szCs w:val="26"/>
              </w:rPr>
            </w:pPr>
            <w:r w:rsidRPr="00A53216">
              <w:rPr>
                <w:szCs w:val="26"/>
              </w:rPr>
              <w:t>Tên sản phẩm</w:t>
            </w:r>
          </w:p>
        </w:tc>
        <w:tc>
          <w:tcPr>
            <w:tcW w:w="0" w:type="auto"/>
            <w:hideMark/>
          </w:tcPr>
          <w:p w14:paraId="6DCDE9E3"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Hiển thị tên sản phẩm</w:t>
            </w:r>
          </w:p>
        </w:tc>
      </w:tr>
      <w:tr w:rsidR="00A53216" w:rsidRPr="00A53216" w14:paraId="3904A446" w14:textId="77777777" w:rsidTr="00E21AEE">
        <w:trPr>
          <w:trHeight w:val="320"/>
        </w:trPr>
        <w:tc>
          <w:tcPr>
            <w:cnfStyle w:val="001000000000" w:firstRow="0" w:lastRow="0" w:firstColumn="1" w:lastColumn="0" w:oddVBand="0" w:evenVBand="0" w:oddHBand="0" w:evenHBand="0" w:firstRowFirstColumn="0" w:firstRowLastColumn="0" w:lastRowFirstColumn="0" w:lastRowLastColumn="0"/>
            <w:tcW w:w="3437" w:type="dxa"/>
            <w:hideMark/>
          </w:tcPr>
          <w:p w14:paraId="0852F925" w14:textId="77777777" w:rsidR="00A53216" w:rsidRPr="00A53216" w:rsidRDefault="00A53216" w:rsidP="00A53216">
            <w:pPr>
              <w:rPr>
                <w:szCs w:val="26"/>
              </w:rPr>
            </w:pPr>
            <w:r w:rsidRPr="00A53216">
              <w:rPr>
                <w:szCs w:val="26"/>
              </w:rPr>
              <w:t>Giá bán</w:t>
            </w:r>
          </w:p>
        </w:tc>
        <w:tc>
          <w:tcPr>
            <w:tcW w:w="0" w:type="auto"/>
            <w:hideMark/>
          </w:tcPr>
          <w:p w14:paraId="722CBABC"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Hiển thị giá hiện tại</w:t>
            </w:r>
          </w:p>
        </w:tc>
      </w:tr>
      <w:tr w:rsidR="00A53216" w:rsidRPr="00A53216" w14:paraId="1789B707" w14:textId="77777777" w:rsidTr="00E21AEE">
        <w:trPr>
          <w:trHeight w:val="320"/>
        </w:trPr>
        <w:tc>
          <w:tcPr>
            <w:cnfStyle w:val="001000000000" w:firstRow="0" w:lastRow="0" w:firstColumn="1" w:lastColumn="0" w:oddVBand="0" w:evenVBand="0" w:oddHBand="0" w:evenHBand="0" w:firstRowFirstColumn="0" w:firstRowLastColumn="0" w:lastRowFirstColumn="0" w:lastRowLastColumn="0"/>
            <w:tcW w:w="3437" w:type="dxa"/>
            <w:hideMark/>
          </w:tcPr>
          <w:p w14:paraId="021EF384" w14:textId="77777777" w:rsidR="00A53216" w:rsidRPr="00A53216" w:rsidRDefault="00A53216" w:rsidP="00A53216">
            <w:pPr>
              <w:rPr>
                <w:szCs w:val="26"/>
              </w:rPr>
            </w:pPr>
            <w:r w:rsidRPr="00A53216">
              <w:rPr>
                <w:szCs w:val="26"/>
              </w:rPr>
              <w:t>Loại sản phẩm</w:t>
            </w:r>
          </w:p>
        </w:tc>
        <w:tc>
          <w:tcPr>
            <w:tcW w:w="0" w:type="auto"/>
            <w:hideMark/>
          </w:tcPr>
          <w:p w14:paraId="7870B982"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Phân loại sản phẩm</w:t>
            </w:r>
          </w:p>
        </w:tc>
      </w:tr>
      <w:tr w:rsidR="00A53216" w:rsidRPr="00A53216" w14:paraId="510A2C06" w14:textId="77777777" w:rsidTr="00E21AEE">
        <w:trPr>
          <w:trHeight w:val="320"/>
        </w:trPr>
        <w:tc>
          <w:tcPr>
            <w:cnfStyle w:val="001000000000" w:firstRow="0" w:lastRow="0" w:firstColumn="1" w:lastColumn="0" w:oddVBand="0" w:evenVBand="0" w:oddHBand="0" w:evenHBand="0" w:firstRowFirstColumn="0" w:firstRowLastColumn="0" w:lastRowFirstColumn="0" w:lastRowLastColumn="0"/>
            <w:tcW w:w="3437" w:type="dxa"/>
            <w:hideMark/>
          </w:tcPr>
          <w:p w14:paraId="193F4942" w14:textId="77777777" w:rsidR="00A53216" w:rsidRPr="00A53216" w:rsidRDefault="00A53216" w:rsidP="00A53216">
            <w:pPr>
              <w:rPr>
                <w:szCs w:val="26"/>
              </w:rPr>
            </w:pPr>
            <w:r w:rsidRPr="00A53216">
              <w:rPr>
                <w:szCs w:val="26"/>
              </w:rPr>
              <w:t>Hương vị</w:t>
            </w:r>
          </w:p>
        </w:tc>
        <w:tc>
          <w:tcPr>
            <w:tcW w:w="0" w:type="auto"/>
            <w:hideMark/>
          </w:tcPr>
          <w:p w14:paraId="2BEA27EB"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Thông tin bổ sung</w:t>
            </w:r>
          </w:p>
        </w:tc>
      </w:tr>
      <w:tr w:rsidR="00A53216" w:rsidRPr="00A53216" w14:paraId="4A88ECDB" w14:textId="77777777" w:rsidTr="00E21AEE">
        <w:trPr>
          <w:trHeight w:val="320"/>
        </w:trPr>
        <w:tc>
          <w:tcPr>
            <w:cnfStyle w:val="001000000000" w:firstRow="0" w:lastRow="0" w:firstColumn="1" w:lastColumn="0" w:oddVBand="0" w:evenVBand="0" w:oddHBand="0" w:evenHBand="0" w:firstRowFirstColumn="0" w:firstRowLastColumn="0" w:lastRowFirstColumn="0" w:lastRowLastColumn="0"/>
            <w:tcW w:w="3437" w:type="dxa"/>
            <w:hideMark/>
          </w:tcPr>
          <w:p w14:paraId="0E47D13A" w14:textId="77777777" w:rsidR="00A53216" w:rsidRPr="00A53216" w:rsidRDefault="00A53216" w:rsidP="00A53216">
            <w:pPr>
              <w:rPr>
                <w:szCs w:val="26"/>
              </w:rPr>
            </w:pPr>
            <w:r w:rsidRPr="00A53216">
              <w:rPr>
                <w:szCs w:val="26"/>
              </w:rPr>
              <w:t>Mô tả chi tiết</w:t>
            </w:r>
          </w:p>
        </w:tc>
        <w:tc>
          <w:tcPr>
            <w:tcW w:w="0" w:type="auto"/>
            <w:hideMark/>
          </w:tcPr>
          <w:p w14:paraId="743258E3"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Giới thiệu sản phẩm</w:t>
            </w:r>
          </w:p>
        </w:tc>
      </w:tr>
      <w:tr w:rsidR="00A53216" w:rsidRPr="00A53216" w14:paraId="5D4AA828" w14:textId="77777777" w:rsidTr="00E21AEE">
        <w:trPr>
          <w:trHeight w:val="313"/>
        </w:trPr>
        <w:tc>
          <w:tcPr>
            <w:cnfStyle w:val="001000000000" w:firstRow="0" w:lastRow="0" w:firstColumn="1" w:lastColumn="0" w:oddVBand="0" w:evenVBand="0" w:oddHBand="0" w:evenHBand="0" w:firstRowFirstColumn="0" w:firstRowLastColumn="0" w:lastRowFirstColumn="0" w:lastRowLastColumn="0"/>
            <w:tcW w:w="3437" w:type="dxa"/>
            <w:hideMark/>
          </w:tcPr>
          <w:p w14:paraId="01F37916" w14:textId="77777777" w:rsidR="00A53216" w:rsidRPr="00A53216" w:rsidRDefault="00A53216" w:rsidP="00A53216">
            <w:pPr>
              <w:rPr>
                <w:szCs w:val="26"/>
              </w:rPr>
            </w:pPr>
            <w:r w:rsidRPr="00A53216">
              <w:rPr>
                <w:szCs w:val="26"/>
              </w:rPr>
              <w:t>Nút Thêm giỏ hàng</w:t>
            </w:r>
          </w:p>
        </w:tc>
        <w:tc>
          <w:tcPr>
            <w:tcW w:w="0" w:type="auto"/>
            <w:hideMark/>
          </w:tcPr>
          <w:p w14:paraId="7478E734"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Thêm sản phẩm vào giỏ</w:t>
            </w:r>
          </w:p>
        </w:tc>
      </w:tr>
    </w:tbl>
    <w:p w14:paraId="0AFD30A7" w14:textId="68C982A2" w:rsidR="00C12304" w:rsidRDefault="00A53216" w:rsidP="00E21AEE">
      <w:pPr>
        <w:pStyle w:val="noidung"/>
      </w:pPr>
      <w:r w:rsidRPr="00A53216">
        <w:t>Trang chi tiết sản phẩm cung cấp đầy đủ thông tin giúp người dùng hiểu rõ hơn về sản phẩm trước khi đưa ra quyết định mua hàng. Các thông tin được sắp xếp khoa học giúp tăng khả năng quan sát và trải nghiệm sử dụng.</w:t>
      </w:r>
    </w:p>
    <w:p w14:paraId="7F5130C9" w14:textId="77777777" w:rsidR="00A53216" w:rsidRPr="001263D3" w:rsidRDefault="00A53216" w:rsidP="00C12304">
      <w:pPr>
        <w:rPr>
          <w:szCs w:val="26"/>
        </w:rPr>
      </w:pPr>
    </w:p>
    <w:p w14:paraId="3CC04B11" w14:textId="6B87C5CC" w:rsidR="00C12304" w:rsidRPr="001349EC" w:rsidRDefault="00FC25B2">
      <w:pPr>
        <w:pStyle w:val="Heading3"/>
        <w:numPr>
          <w:ilvl w:val="2"/>
          <w:numId w:val="5"/>
        </w:numPr>
        <w:rPr>
          <w:rFonts w:cs="Times New Roman"/>
          <w:szCs w:val="26"/>
        </w:rPr>
      </w:pPr>
      <w:r w:rsidRPr="001349EC">
        <w:rPr>
          <w:rFonts w:cs="Times New Roman"/>
          <w:szCs w:val="26"/>
        </w:rPr>
        <w:t xml:space="preserve"> </w:t>
      </w:r>
      <w:bookmarkStart w:id="136" w:name="_Toc231942782"/>
      <w:r w:rsidR="00C12304" w:rsidRPr="001349EC">
        <w:rPr>
          <w:rFonts w:cs="Times New Roman"/>
          <w:szCs w:val="26"/>
        </w:rPr>
        <w:t>Giao diện trang giỏ hàng</w:t>
      </w:r>
      <w:bookmarkEnd w:id="136"/>
    </w:p>
    <w:p w14:paraId="77ABAA82" w14:textId="1C009F17" w:rsidR="00A53216" w:rsidRPr="004314C7" w:rsidRDefault="004F4845" w:rsidP="004314C7">
      <w:pPr>
        <w:pStyle w:val="Caption"/>
        <w:rPr>
          <w:szCs w:val="26"/>
        </w:rPr>
      </w:pPr>
      <w:bookmarkStart w:id="137" w:name="_Toc231846927"/>
      <w:r w:rsidRPr="001263D3">
        <w:rPr>
          <w:szCs w:val="26"/>
        </w:rPr>
        <w:t xml:space="preserve">Hình </w:t>
      </w:r>
      <w:r w:rsidR="000F1729">
        <w:rPr>
          <w:szCs w:val="26"/>
        </w:rPr>
        <w:t>4.2.14</w:t>
      </w:r>
      <w:r w:rsidRPr="001263D3">
        <w:rPr>
          <w:szCs w:val="26"/>
        </w:rPr>
        <w:t xml:space="preserve"> Giao diện trang giỏ hàng</w:t>
      </w:r>
      <w:bookmarkEnd w:id="137"/>
      <w:r w:rsidR="004314C7" w:rsidRPr="001263D3">
        <w:rPr>
          <w:noProof/>
          <w:szCs w:val="26"/>
        </w:rPr>
        <w:drawing>
          <wp:inline distT="0" distB="0" distL="0" distR="0" wp14:anchorId="359988AB" wp14:editId="3BCF551A">
            <wp:extent cx="5580380" cy="3411220"/>
            <wp:effectExtent l="0" t="0" r="1270" b="0"/>
            <wp:docPr id="193818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84702" name=""/>
                    <pic:cNvPicPr/>
                  </pic:nvPicPr>
                  <pic:blipFill>
                    <a:blip r:embed="rId34"/>
                    <a:stretch>
                      <a:fillRect/>
                    </a:stretch>
                  </pic:blipFill>
                  <pic:spPr>
                    <a:xfrm>
                      <a:off x="0" y="0"/>
                      <a:ext cx="5580380" cy="3411220"/>
                    </a:xfrm>
                    <a:prstGeom prst="rect">
                      <a:avLst/>
                    </a:prstGeom>
                  </pic:spPr>
                </pic:pic>
              </a:graphicData>
            </a:graphic>
          </wp:inline>
        </w:drawing>
      </w:r>
    </w:p>
    <w:p w14:paraId="703E30EA" w14:textId="3BC244A5" w:rsidR="00141D4E" w:rsidRDefault="00141D4E" w:rsidP="00141D4E">
      <w:pPr>
        <w:pStyle w:val="Caption"/>
        <w:keepNext/>
      </w:pPr>
      <w:bookmarkStart w:id="138" w:name="_Toc231852973"/>
      <w:r>
        <w:lastRenderedPageBreak/>
        <w:t xml:space="preserve">Bảng </w:t>
      </w:r>
      <w:r w:rsidR="00B061A6">
        <w:t>4.2.14</w:t>
      </w:r>
      <w:r>
        <w:t xml:space="preserve"> </w:t>
      </w:r>
      <w:r w:rsidRPr="000562EE">
        <w:t>Các thành phần chính của trang giỏ hàng</w:t>
      </w:r>
      <w:bookmarkEnd w:id="138"/>
    </w:p>
    <w:tbl>
      <w:tblPr>
        <w:tblStyle w:val="myTable"/>
        <w:tblW w:w="8641" w:type="dxa"/>
        <w:tblLook w:val="04A0" w:firstRow="1" w:lastRow="0" w:firstColumn="1" w:lastColumn="0" w:noHBand="0" w:noVBand="1"/>
      </w:tblPr>
      <w:tblGrid>
        <w:gridCol w:w="3808"/>
        <w:gridCol w:w="4833"/>
      </w:tblGrid>
      <w:tr w:rsidR="00A53216" w:rsidRPr="00A53216" w14:paraId="0154A76F" w14:textId="77777777" w:rsidTr="00CF09C6">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291E8427" w14:textId="77777777" w:rsidR="00A53216" w:rsidRPr="00A53216" w:rsidRDefault="00A53216" w:rsidP="00A53216">
            <w:pPr>
              <w:rPr>
                <w:b w:val="0"/>
                <w:bCs/>
                <w:szCs w:val="26"/>
              </w:rPr>
            </w:pPr>
            <w:r w:rsidRPr="00A53216">
              <w:rPr>
                <w:bCs/>
                <w:szCs w:val="26"/>
              </w:rPr>
              <w:t>Thành phần</w:t>
            </w:r>
          </w:p>
        </w:tc>
        <w:tc>
          <w:tcPr>
            <w:tcW w:w="0" w:type="auto"/>
            <w:hideMark/>
          </w:tcPr>
          <w:p w14:paraId="12C0965A" w14:textId="77777777" w:rsidR="00A53216" w:rsidRPr="00A53216" w:rsidRDefault="00A53216" w:rsidP="00A53216">
            <w:pPr>
              <w:cnfStyle w:val="100000000000" w:firstRow="1" w:lastRow="0" w:firstColumn="0" w:lastColumn="0" w:oddVBand="0" w:evenVBand="0" w:oddHBand="0" w:evenHBand="0" w:firstRowFirstColumn="0" w:firstRowLastColumn="0" w:lastRowFirstColumn="0" w:lastRowLastColumn="0"/>
              <w:rPr>
                <w:b w:val="0"/>
                <w:bCs/>
                <w:szCs w:val="26"/>
              </w:rPr>
            </w:pPr>
            <w:r w:rsidRPr="00A53216">
              <w:rPr>
                <w:bCs/>
                <w:szCs w:val="26"/>
              </w:rPr>
              <w:t>Chức năng</w:t>
            </w:r>
          </w:p>
        </w:tc>
      </w:tr>
      <w:tr w:rsidR="00A53216" w:rsidRPr="00A53216" w14:paraId="7A56DBB5" w14:textId="77777777" w:rsidTr="00CF09C6">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27A7EB4C" w14:textId="77777777" w:rsidR="00A53216" w:rsidRPr="00A53216" w:rsidRDefault="00A53216" w:rsidP="00A53216">
            <w:pPr>
              <w:rPr>
                <w:szCs w:val="26"/>
              </w:rPr>
            </w:pPr>
            <w:r w:rsidRPr="00A53216">
              <w:rPr>
                <w:szCs w:val="26"/>
              </w:rPr>
              <w:t>Danh sách sản phẩm</w:t>
            </w:r>
          </w:p>
        </w:tc>
        <w:tc>
          <w:tcPr>
            <w:tcW w:w="0" w:type="auto"/>
            <w:hideMark/>
          </w:tcPr>
          <w:p w14:paraId="6FFA8F42"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Hiển thị sản phẩm đã chọn</w:t>
            </w:r>
          </w:p>
        </w:tc>
      </w:tr>
      <w:tr w:rsidR="00A53216" w:rsidRPr="00A53216" w14:paraId="539468A8" w14:textId="77777777" w:rsidTr="00CF09C6">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7137B998" w14:textId="77777777" w:rsidR="00A53216" w:rsidRPr="00A53216" w:rsidRDefault="00A53216" w:rsidP="00A53216">
            <w:pPr>
              <w:rPr>
                <w:szCs w:val="26"/>
              </w:rPr>
            </w:pPr>
            <w:r w:rsidRPr="00A53216">
              <w:rPr>
                <w:szCs w:val="26"/>
              </w:rPr>
              <w:t>Nút tăng số lượng</w:t>
            </w:r>
          </w:p>
        </w:tc>
        <w:tc>
          <w:tcPr>
            <w:tcW w:w="0" w:type="auto"/>
            <w:hideMark/>
          </w:tcPr>
          <w:p w14:paraId="01D7EC64"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Tăng số lượng sản phẩm</w:t>
            </w:r>
          </w:p>
        </w:tc>
      </w:tr>
      <w:tr w:rsidR="00A53216" w:rsidRPr="00A53216" w14:paraId="6803968D" w14:textId="77777777" w:rsidTr="00CF09C6">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7F7FD4F0" w14:textId="77777777" w:rsidR="00A53216" w:rsidRPr="00A53216" w:rsidRDefault="00A53216" w:rsidP="00A53216">
            <w:pPr>
              <w:rPr>
                <w:szCs w:val="26"/>
              </w:rPr>
            </w:pPr>
            <w:r w:rsidRPr="00A53216">
              <w:rPr>
                <w:szCs w:val="26"/>
              </w:rPr>
              <w:t>Nút giảm số lượng</w:t>
            </w:r>
          </w:p>
        </w:tc>
        <w:tc>
          <w:tcPr>
            <w:tcW w:w="0" w:type="auto"/>
            <w:hideMark/>
          </w:tcPr>
          <w:p w14:paraId="6618FF36"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Giảm số lượng sản phẩm</w:t>
            </w:r>
          </w:p>
        </w:tc>
      </w:tr>
      <w:tr w:rsidR="00A53216" w:rsidRPr="00A53216" w14:paraId="5F024FA3" w14:textId="77777777" w:rsidTr="00CF09C6">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6CB39A8D" w14:textId="77777777" w:rsidR="00A53216" w:rsidRPr="00A53216" w:rsidRDefault="00A53216" w:rsidP="00A53216">
            <w:pPr>
              <w:rPr>
                <w:szCs w:val="26"/>
              </w:rPr>
            </w:pPr>
            <w:r w:rsidRPr="00A53216">
              <w:rPr>
                <w:szCs w:val="26"/>
              </w:rPr>
              <w:t>Nút xóa</w:t>
            </w:r>
          </w:p>
        </w:tc>
        <w:tc>
          <w:tcPr>
            <w:tcW w:w="0" w:type="auto"/>
            <w:hideMark/>
          </w:tcPr>
          <w:p w14:paraId="413D12AD"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Xóa sản phẩm</w:t>
            </w:r>
          </w:p>
        </w:tc>
      </w:tr>
      <w:tr w:rsidR="00A53216" w:rsidRPr="00A53216" w14:paraId="1325EC47" w14:textId="77777777" w:rsidTr="00CF09C6">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76B6036B" w14:textId="77777777" w:rsidR="00A53216" w:rsidRPr="00A53216" w:rsidRDefault="00A53216" w:rsidP="00A53216">
            <w:pPr>
              <w:rPr>
                <w:szCs w:val="26"/>
              </w:rPr>
            </w:pPr>
            <w:r w:rsidRPr="00A53216">
              <w:rPr>
                <w:szCs w:val="26"/>
              </w:rPr>
              <w:t>Tổng tiền</w:t>
            </w:r>
          </w:p>
        </w:tc>
        <w:tc>
          <w:tcPr>
            <w:tcW w:w="0" w:type="auto"/>
            <w:hideMark/>
          </w:tcPr>
          <w:p w14:paraId="3FAE0C98"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Hiển thị giá trị đơn hàng</w:t>
            </w:r>
          </w:p>
        </w:tc>
      </w:tr>
      <w:tr w:rsidR="00A53216" w:rsidRPr="00A53216" w14:paraId="4835B779" w14:textId="77777777" w:rsidTr="00CF09C6">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30E61717" w14:textId="77777777" w:rsidR="00A53216" w:rsidRPr="00A53216" w:rsidRDefault="00A53216" w:rsidP="00A53216">
            <w:pPr>
              <w:rPr>
                <w:szCs w:val="26"/>
              </w:rPr>
            </w:pPr>
            <w:r w:rsidRPr="00A53216">
              <w:rPr>
                <w:szCs w:val="26"/>
              </w:rPr>
              <w:t>Nút thanh toán</w:t>
            </w:r>
          </w:p>
        </w:tc>
        <w:tc>
          <w:tcPr>
            <w:tcW w:w="0" w:type="auto"/>
            <w:hideMark/>
          </w:tcPr>
          <w:p w14:paraId="0610A926"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Hoàn tất đặt hàng</w:t>
            </w:r>
          </w:p>
        </w:tc>
      </w:tr>
      <w:tr w:rsidR="00A53216" w:rsidRPr="00A53216" w14:paraId="22C7CC1D" w14:textId="77777777" w:rsidTr="00CF09C6">
        <w:trPr>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4FCC7E4A" w14:textId="77777777" w:rsidR="00A53216" w:rsidRPr="00A53216" w:rsidRDefault="00A53216" w:rsidP="00A53216">
            <w:pPr>
              <w:rPr>
                <w:szCs w:val="26"/>
              </w:rPr>
            </w:pPr>
            <w:r w:rsidRPr="00A53216">
              <w:rPr>
                <w:szCs w:val="26"/>
              </w:rPr>
              <w:t>Nút xóa giỏ hàng</w:t>
            </w:r>
          </w:p>
        </w:tc>
        <w:tc>
          <w:tcPr>
            <w:tcW w:w="0" w:type="auto"/>
            <w:hideMark/>
          </w:tcPr>
          <w:p w14:paraId="7315B4D9"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Xóa toàn bộ sản phẩm</w:t>
            </w:r>
          </w:p>
        </w:tc>
      </w:tr>
    </w:tbl>
    <w:p w14:paraId="6D2D2319" w14:textId="591918FD" w:rsidR="0036795E" w:rsidRPr="00CF09C6" w:rsidRDefault="00A53216" w:rsidP="00CF09C6">
      <w:pPr>
        <w:pStyle w:val="noidung"/>
      </w:pPr>
      <w:r w:rsidRPr="00A53216">
        <w:t>Trang giỏ hàng hỗ trợ người dùng quản lý các sản phẩm đã lựa chọn. Người dùng có thể thay đổi số lượng, xóa sản phẩm hoặc thực hiện thanh toán. Hệ thống tự động tính toán tổng giá trị đơn hàng để đảm bảo tính chính xác.</w:t>
      </w:r>
    </w:p>
    <w:p w14:paraId="6E07ADCE" w14:textId="52BC2303" w:rsidR="00C12304" w:rsidRPr="001349EC" w:rsidRDefault="00FC25B2">
      <w:pPr>
        <w:pStyle w:val="Heading3"/>
        <w:numPr>
          <w:ilvl w:val="2"/>
          <w:numId w:val="5"/>
        </w:numPr>
        <w:rPr>
          <w:rFonts w:cs="Times New Roman"/>
          <w:szCs w:val="26"/>
        </w:rPr>
      </w:pPr>
      <w:r w:rsidRPr="001349EC">
        <w:rPr>
          <w:rFonts w:cs="Times New Roman"/>
          <w:szCs w:val="26"/>
        </w:rPr>
        <w:t xml:space="preserve"> </w:t>
      </w:r>
      <w:bookmarkStart w:id="139" w:name="_Toc231942783"/>
      <w:r w:rsidR="0036795E" w:rsidRPr="001349EC">
        <w:rPr>
          <w:rFonts w:cs="Times New Roman"/>
          <w:szCs w:val="26"/>
        </w:rPr>
        <w:t>Giao diện trang liên hệ</w:t>
      </w:r>
      <w:bookmarkEnd w:id="139"/>
    </w:p>
    <w:p w14:paraId="05C90482" w14:textId="1553A2C0" w:rsidR="004F4845" w:rsidRPr="001263D3" w:rsidRDefault="004F4845" w:rsidP="004F4845">
      <w:pPr>
        <w:pStyle w:val="Caption"/>
        <w:rPr>
          <w:szCs w:val="26"/>
        </w:rPr>
      </w:pPr>
      <w:bookmarkStart w:id="140" w:name="_Toc231846928"/>
      <w:r w:rsidRPr="001263D3">
        <w:rPr>
          <w:szCs w:val="26"/>
        </w:rPr>
        <w:t xml:space="preserve">Hình </w:t>
      </w:r>
      <w:r w:rsidR="000F1729">
        <w:rPr>
          <w:szCs w:val="26"/>
        </w:rPr>
        <w:t>4.2.15</w:t>
      </w:r>
      <w:r w:rsidRPr="001263D3">
        <w:rPr>
          <w:szCs w:val="26"/>
        </w:rPr>
        <w:t xml:space="preserve"> Giao diện trang liên hệ</w:t>
      </w:r>
      <w:bookmarkEnd w:id="140"/>
    </w:p>
    <w:p w14:paraId="46869AF4" w14:textId="77777777" w:rsidR="004F4845" w:rsidRPr="001263D3" w:rsidRDefault="0036795E" w:rsidP="004F4845">
      <w:pPr>
        <w:keepNext/>
        <w:rPr>
          <w:szCs w:val="26"/>
        </w:rPr>
      </w:pPr>
      <w:r w:rsidRPr="001263D3">
        <w:rPr>
          <w:noProof/>
          <w:szCs w:val="26"/>
        </w:rPr>
        <w:drawing>
          <wp:inline distT="0" distB="0" distL="0" distR="0" wp14:anchorId="66C73508" wp14:editId="314EF070">
            <wp:extent cx="5580380" cy="3397348"/>
            <wp:effectExtent l="0" t="0" r="1270" b="0"/>
            <wp:docPr id="4013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1930" name=""/>
                    <pic:cNvPicPr/>
                  </pic:nvPicPr>
                  <pic:blipFill>
                    <a:blip r:embed="rId35"/>
                    <a:stretch>
                      <a:fillRect/>
                    </a:stretch>
                  </pic:blipFill>
                  <pic:spPr>
                    <a:xfrm>
                      <a:off x="0" y="0"/>
                      <a:ext cx="5590096" cy="3403263"/>
                    </a:xfrm>
                    <a:prstGeom prst="rect">
                      <a:avLst/>
                    </a:prstGeom>
                  </pic:spPr>
                </pic:pic>
              </a:graphicData>
            </a:graphic>
          </wp:inline>
        </w:drawing>
      </w:r>
    </w:p>
    <w:p w14:paraId="67B8ACF0" w14:textId="77777777" w:rsidR="004314C7" w:rsidRDefault="004314C7">
      <w:pPr>
        <w:rPr>
          <w:iCs/>
          <w:color w:val="000000" w:themeColor="text1"/>
          <w:szCs w:val="18"/>
        </w:rPr>
      </w:pPr>
      <w:bookmarkStart w:id="141" w:name="_Toc231852974"/>
      <w:r>
        <w:br w:type="page"/>
      </w:r>
    </w:p>
    <w:p w14:paraId="16BDA6E2" w14:textId="5EE3E442" w:rsidR="00141D4E" w:rsidRDefault="00141D4E" w:rsidP="00141D4E">
      <w:pPr>
        <w:pStyle w:val="Caption"/>
        <w:keepNext/>
      </w:pPr>
      <w:r>
        <w:lastRenderedPageBreak/>
        <w:t xml:space="preserve">Bảng </w:t>
      </w:r>
      <w:r w:rsidR="00B061A6">
        <w:t>4.2.15</w:t>
      </w:r>
      <w:r>
        <w:t xml:space="preserve"> </w:t>
      </w:r>
      <w:r w:rsidRPr="00BC1295">
        <w:t>Các thành phần chính của trang liên hệ</w:t>
      </w:r>
      <w:bookmarkEnd w:id="141"/>
    </w:p>
    <w:tbl>
      <w:tblPr>
        <w:tblStyle w:val="myTable"/>
        <w:tblW w:w="8738" w:type="dxa"/>
        <w:tblLook w:val="04A0" w:firstRow="1" w:lastRow="0" w:firstColumn="1" w:lastColumn="0" w:noHBand="0" w:noVBand="1"/>
      </w:tblPr>
      <w:tblGrid>
        <w:gridCol w:w="3879"/>
        <w:gridCol w:w="4859"/>
      </w:tblGrid>
      <w:tr w:rsidR="00141D4E" w:rsidRPr="00141D4E" w14:paraId="372846F6" w14:textId="77777777" w:rsidTr="00CF09C6">
        <w:trPr>
          <w:cnfStyle w:val="100000000000" w:firstRow="1" w:lastRow="0" w:firstColumn="0" w:lastColumn="0" w:oddVBand="0" w:evenVBand="0" w:oddHBand="0"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07F6D3F5" w14:textId="77777777" w:rsidR="00141D4E" w:rsidRPr="00141D4E" w:rsidRDefault="00141D4E" w:rsidP="00141D4E">
            <w:pPr>
              <w:rPr>
                <w:b w:val="0"/>
                <w:bCs/>
                <w:szCs w:val="26"/>
              </w:rPr>
            </w:pPr>
            <w:r w:rsidRPr="00141D4E">
              <w:rPr>
                <w:bCs/>
                <w:szCs w:val="26"/>
              </w:rPr>
              <w:t>Thành phần</w:t>
            </w:r>
          </w:p>
        </w:tc>
        <w:tc>
          <w:tcPr>
            <w:tcW w:w="0" w:type="auto"/>
            <w:hideMark/>
          </w:tcPr>
          <w:p w14:paraId="232E02A5" w14:textId="77777777" w:rsidR="00141D4E" w:rsidRPr="00141D4E" w:rsidRDefault="00141D4E" w:rsidP="00141D4E">
            <w:pPr>
              <w:cnfStyle w:val="100000000000" w:firstRow="1" w:lastRow="0" w:firstColumn="0" w:lastColumn="0" w:oddVBand="0" w:evenVBand="0" w:oddHBand="0" w:evenHBand="0" w:firstRowFirstColumn="0" w:firstRowLastColumn="0" w:lastRowFirstColumn="0" w:lastRowLastColumn="0"/>
              <w:rPr>
                <w:b w:val="0"/>
                <w:bCs/>
                <w:szCs w:val="26"/>
              </w:rPr>
            </w:pPr>
            <w:r w:rsidRPr="00141D4E">
              <w:rPr>
                <w:bCs/>
                <w:szCs w:val="26"/>
              </w:rPr>
              <w:t>Chức năng</w:t>
            </w:r>
          </w:p>
        </w:tc>
      </w:tr>
      <w:tr w:rsidR="00141D4E" w:rsidRPr="00141D4E" w14:paraId="36727E0E" w14:textId="77777777" w:rsidTr="00CF09C6">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1F372F19" w14:textId="77777777" w:rsidR="00141D4E" w:rsidRPr="00141D4E" w:rsidRDefault="00141D4E" w:rsidP="00141D4E">
            <w:pPr>
              <w:rPr>
                <w:szCs w:val="26"/>
              </w:rPr>
            </w:pPr>
            <w:r w:rsidRPr="00141D4E">
              <w:rPr>
                <w:szCs w:val="26"/>
              </w:rPr>
              <w:t>Thông tin cửa hàng</w:t>
            </w:r>
          </w:p>
        </w:tc>
        <w:tc>
          <w:tcPr>
            <w:tcW w:w="0" w:type="auto"/>
            <w:hideMark/>
          </w:tcPr>
          <w:p w14:paraId="2316A2DB" w14:textId="77777777" w:rsidR="00141D4E" w:rsidRPr="00141D4E" w:rsidRDefault="00141D4E" w:rsidP="00141D4E">
            <w:pPr>
              <w:cnfStyle w:val="000000000000" w:firstRow="0" w:lastRow="0" w:firstColumn="0" w:lastColumn="0" w:oddVBand="0" w:evenVBand="0" w:oddHBand="0" w:evenHBand="0" w:firstRowFirstColumn="0" w:firstRowLastColumn="0" w:lastRowFirstColumn="0" w:lastRowLastColumn="0"/>
              <w:rPr>
                <w:szCs w:val="26"/>
              </w:rPr>
            </w:pPr>
            <w:r w:rsidRPr="00141D4E">
              <w:rPr>
                <w:szCs w:val="26"/>
              </w:rPr>
              <w:t>Hiển thị email, địa chỉ</w:t>
            </w:r>
          </w:p>
        </w:tc>
      </w:tr>
      <w:tr w:rsidR="00141D4E" w:rsidRPr="00141D4E" w14:paraId="567CD2B8" w14:textId="77777777" w:rsidTr="00CF09C6">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615AB866" w14:textId="77777777" w:rsidR="00141D4E" w:rsidRPr="00141D4E" w:rsidRDefault="00141D4E" w:rsidP="00141D4E">
            <w:pPr>
              <w:rPr>
                <w:szCs w:val="26"/>
              </w:rPr>
            </w:pPr>
            <w:r w:rsidRPr="00141D4E">
              <w:rPr>
                <w:szCs w:val="26"/>
              </w:rPr>
              <w:t>Ô nhập họ tên</w:t>
            </w:r>
          </w:p>
        </w:tc>
        <w:tc>
          <w:tcPr>
            <w:tcW w:w="0" w:type="auto"/>
            <w:hideMark/>
          </w:tcPr>
          <w:p w14:paraId="70610EAC" w14:textId="77777777" w:rsidR="00141D4E" w:rsidRPr="00141D4E" w:rsidRDefault="00141D4E" w:rsidP="00141D4E">
            <w:pPr>
              <w:cnfStyle w:val="000000000000" w:firstRow="0" w:lastRow="0" w:firstColumn="0" w:lastColumn="0" w:oddVBand="0" w:evenVBand="0" w:oddHBand="0" w:evenHBand="0" w:firstRowFirstColumn="0" w:firstRowLastColumn="0" w:lastRowFirstColumn="0" w:lastRowLastColumn="0"/>
              <w:rPr>
                <w:szCs w:val="26"/>
              </w:rPr>
            </w:pPr>
            <w:r w:rsidRPr="00141D4E">
              <w:rPr>
                <w:szCs w:val="26"/>
              </w:rPr>
              <w:t>Nhập tên người liên hệ</w:t>
            </w:r>
          </w:p>
        </w:tc>
      </w:tr>
      <w:tr w:rsidR="00141D4E" w:rsidRPr="00141D4E" w14:paraId="5DFE33D9" w14:textId="77777777" w:rsidTr="00CF09C6">
        <w:trPr>
          <w:trHeight w:val="665"/>
        </w:trPr>
        <w:tc>
          <w:tcPr>
            <w:cnfStyle w:val="001000000000" w:firstRow="0" w:lastRow="0" w:firstColumn="1" w:lastColumn="0" w:oddVBand="0" w:evenVBand="0" w:oddHBand="0" w:evenHBand="0" w:firstRowFirstColumn="0" w:firstRowLastColumn="0" w:lastRowFirstColumn="0" w:lastRowLastColumn="0"/>
            <w:tcW w:w="0" w:type="auto"/>
            <w:hideMark/>
          </w:tcPr>
          <w:p w14:paraId="0DACCEF7" w14:textId="77777777" w:rsidR="00141D4E" w:rsidRPr="00141D4E" w:rsidRDefault="00141D4E" w:rsidP="00141D4E">
            <w:pPr>
              <w:rPr>
                <w:szCs w:val="26"/>
              </w:rPr>
            </w:pPr>
            <w:r w:rsidRPr="00141D4E">
              <w:rPr>
                <w:szCs w:val="26"/>
              </w:rPr>
              <w:t>Ô nhập email</w:t>
            </w:r>
          </w:p>
        </w:tc>
        <w:tc>
          <w:tcPr>
            <w:tcW w:w="0" w:type="auto"/>
            <w:hideMark/>
          </w:tcPr>
          <w:p w14:paraId="398C7F58" w14:textId="77777777" w:rsidR="00141D4E" w:rsidRPr="00141D4E" w:rsidRDefault="00141D4E" w:rsidP="00141D4E">
            <w:pPr>
              <w:cnfStyle w:val="000000000000" w:firstRow="0" w:lastRow="0" w:firstColumn="0" w:lastColumn="0" w:oddVBand="0" w:evenVBand="0" w:oddHBand="0" w:evenHBand="0" w:firstRowFirstColumn="0" w:firstRowLastColumn="0" w:lastRowFirstColumn="0" w:lastRowLastColumn="0"/>
              <w:rPr>
                <w:szCs w:val="26"/>
              </w:rPr>
            </w:pPr>
            <w:r w:rsidRPr="00141D4E">
              <w:rPr>
                <w:szCs w:val="26"/>
              </w:rPr>
              <w:t>Nhập địa chỉ email</w:t>
            </w:r>
          </w:p>
        </w:tc>
      </w:tr>
      <w:tr w:rsidR="00141D4E" w:rsidRPr="00141D4E" w14:paraId="17C846C8" w14:textId="77777777" w:rsidTr="00CF09C6">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7C1806B6" w14:textId="77777777" w:rsidR="00141D4E" w:rsidRPr="00141D4E" w:rsidRDefault="00141D4E" w:rsidP="00141D4E">
            <w:pPr>
              <w:rPr>
                <w:szCs w:val="26"/>
              </w:rPr>
            </w:pPr>
            <w:r w:rsidRPr="00141D4E">
              <w:rPr>
                <w:szCs w:val="26"/>
              </w:rPr>
              <w:t>Ô nhập nội dung</w:t>
            </w:r>
          </w:p>
        </w:tc>
        <w:tc>
          <w:tcPr>
            <w:tcW w:w="0" w:type="auto"/>
            <w:hideMark/>
          </w:tcPr>
          <w:p w14:paraId="40C67020" w14:textId="77777777" w:rsidR="00141D4E" w:rsidRPr="00141D4E" w:rsidRDefault="00141D4E" w:rsidP="00141D4E">
            <w:pPr>
              <w:cnfStyle w:val="000000000000" w:firstRow="0" w:lastRow="0" w:firstColumn="0" w:lastColumn="0" w:oddVBand="0" w:evenVBand="0" w:oddHBand="0" w:evenHBand="0" w:firstRowFirstColumn="0" w:firstRowLastColumn="0" w:lastRowFirstColumn="0" w:lastRowLastColumn="0"/>
              <w:rPr>
                <w:szCs w:val="26"/>
              </w:rPr>
            </w:pPr>
            <w:r w:rsidRPr="00141D4E">
              <w:rPr>
                <w:szCs w:val="26"/>
              </w:rPr>
              <w:t>Nhập nội dung liên hệ</w:t>
            </w:r>
          </w:p>
        </w:tc>
      </w:tr>
      <w:tr w:rsidR="00141D4E" w:rsidRPr="00141D4E" w14:paraId="4E837742" w14:textId="77777777" w:rsidTr="00CF09C6">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7950213F" w14:textId="77777777" w:rsidR="00141D4E" w:rsidRPr="00141D4E" w:rsidRDefault="00141D4E" w:rsidP="00141D4E">
            <w:pPr>
              <w:rPr>
                <w:szCs w:val="26"/>
              </w:rPr>
            </w:pPr>
            <w:r w:rsidRPr="00141D4E">
              <w:rPr>
                <w:szCs w:val="26"/>
              </w:rPr>
              <w:t>Nút gửi liên hệ</w:t>
            </w:r>
          </w:p>
        </w:tc>
        <w:tc>
          <w:tcPr>
            <w:tcW w:w="0" w:type="auto"/>
            <w:hideMark/>
          </w:tcPr>
          <w:p w14:paraId="12186FBE" w14:textId="77777777" w:rsidR="00141D4E" w:rsidRPr="00141D4E" w:rsidRDefault="00141D4E" w:rsidP="00141D4E">
            <w:pPr>
              <w:cnfStyle w:val="000000000000" w:firstRow="0" w:lastRow="0" w:firstColumn="0" w:lastColumn="0" w:oddVBand="0" w:evenVBand="0" w:oddHBand="0" w:evenHBand="0" w:firstRowFirstColumn="0" w:firstRowLastColumn="0" w:lastRowFirstColumn="0" w:lastRowLastColumn="0"/>
              <w:rPr>
                <w:szCs w:val="26"/>
              </w:rPr>
            </w:pPr>
            <w:r w:rsidRPr="00141D4E">
              <w:rPr>
                <w:szCs w:val="26"/>
              </w:rPr>
              <w:t>Gửi thông tin</w:t>
            </w:r>
          </w:p>
        </w:tc>
      </w:tr>
      <w:tr w:rsidR="00141D4E" w:rsidRPr="00141D4E" w14:paraId="461042CC" w14:textId="77777777" w:rsidTr="00CF09C6">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2482F166" w14:textId="77777777" w:rsidR="00141D4E" w:rsidRPr="00141D4E" w:rsidRDefault="00141D4E" w:rsidP="00141D4E">
            <w:pPr>
              <w:rPr>
                <w:szCs w:val="26"/>
              </w:rPr>
            </w:pPr>
            <w:r w:rsidRPr="00141D4E">
              <w:rPr>
                <w:szCs w:val="26"/>
              </w:rPr>
              <w:t>Chân trang</w:t>
            </w:r>
          </w:p>
        </w:tc>
        <w:tc>
          <w:tcPr>
            <w:tcW w:w="0" w:type="auto"/>
            <w:hideMark/>
          </w:tcPr>
          <w:p w14:paraId="4E73A866" w14:textId="77777777" w:rsidR="00141D4E" w:rsidRPr="00141D4E" w:rsidRDefault="00141D4E" w:rsidP="00141D4E">
            <w:pPr>
              <w:cnfStyle w:val="000000000000" w:firstRow="0" w:lastRow="0" w:firstColumn="0" w:lastColumn="0" w:oddVBand="0" w:evenVBand="0" w:oddHBand="0" w:evenHBand="0" w:firstRowFirstColumn="0" w:firstRowLastColumn="0" w:lastRowFirstColumn="0" w:lastRowLastColumn="0"/>
              <w:rPr>
                <w:szCs w:val="26"/>
              </w:rPr>
            </w:pPr>
            <w:r w:rsidRPr="00141D4E">
              <w:rPr>
                <w:szCs w:val="26"/>
              </w:rPr>
              <w:t>Hiển thị thông tin tác giả</w:t>
            </w:r>
          </w:p>
        </w:tc>
      </w:tr>
    </w:tbl>
    <w:p w14:paraId="2013ABC9" w14:textId="77D48806" w:rsidR="00CF09C6" w:rsidRDefault="00141D4E" w:rsidP="00E21AEE">
      <w:pPr>
        <w:pStyle w:val="noidung"/>
      </w:pPr>
      <w:r w:rsidRPr="00141D4E">
        <w:t xml:space="preserve"> Trang liên hệ giúp người dùng gửi các ý kiến đóng góp hoặc yêu cầu hỗ trợ đến hệ thống. Giao diện được thiết kế đơn giản, dễ sử dụng với các trường nhập liệu cơ bản và nút gửi thông tin.</w:t>
      </w:r>
    </w:p>
    <w:p w14:paraId="0B5931B4" w14:textId="763F4F96" w:rsidR="00141D4E" w:rsidRPr="00141D4E" w:rsidRDefault="00CF09C6" w:rsidP="00CF09C6">
      <w:r>
        <w:br w:type="page"/>
      </w:r>
    </w:p>
    <w:p w14:paraId="253982EF" w14:textId="2DB2079A" w:rsidR="008F3D04" w:rsidRPr="001263D3" w:rsidRDefault="008F3D04" w:rsidP="008F3D04">
      <w:pPr>
        <w:rPr>
          <w:szCs w:val="26"/>
        </w:rPr>
      </w:pPr>
    </w:p>
    <w:p w14:paraId="2A60E02B" w14:textId="71196FF3" w:rsidR="00DF06F5" w:rsidRPr="001263D3" w:rsidRDefault="00DF06F5" w:rsidP="003E6F12">
      <w:pPr>
        <w:pStyle w:val="Heading1"/>
        <w:rPr>
          <w:szCs w:val="30"/>
        </w:rPr>
      </w:pPr>
      <w:bookmarkStart w:id="142" w:name="_Toc230160129"/>
      <w:bookmarkStart w:id="143" w:name="_Toc231942784"/>
      <w:r w:rsidRPr="001263D3">
        <w:rPr>
          <w:szCs w:val="30"/>
        </w:rPr>
        <w:t>Kết luận và hướng phát triển</w:t>
      </w:r>
      <w:bookmarkEnd w:id="142"/>
      <w:bookmarkEnd w:id="143"/>
    </w:p>
    <w:p w14:paraId="6184A730" w14:textId="6E55F413" w:rsidR="003D4A92" w:rsidRPr="001263D3" w:rsidRDefault="00FC25B2" w:rsidP="00FC25B2">
      <w:pPr>
        <w:pStyle w:val="Heading2"/>
        <w:numPr>
          <w:ilvl w:val="0"/>
          <w:numId w:val="0"/>
        </w:numPr>
        <w:rPr>
          <w:szCs w:val="28"/>
        </w:rPr>
      </w:pPr>
      <w:bookmarkStart w:id="144" w:name="_Toc230160130"/>
      <w:bookmarkStart w:id="145" w:name="_Toc231942785"/>
      <w:r w:rsidRPr="001263D3">
        <w:rPr>
          <w:szCs w:val="28"/>
          <w:highlight w:val="lightGray"/>
        </w:rPr>
        <w:t>5.1</w:t>
      </w:r>
      <w:r w:rsidRPr="001263D3">
        <w:rPr>
          <w:szCs w:val="28"/>
        </w:rPr>
        <w:t xml:space="preserve">. </w:t>
      </w:r>
      <w:r w:rsidR="008F3D04" w:rsidRPr="001263D3">
        <w:rPr>
          <w:szCs w:val="28"/>
        </w:rPr>
        <w:t>Kết luận</w:t>
      </w:r>
      <w:bookmarkEnd w:id="144"/>
      <w:bookmarkEnd w:id="145"/>
    </w:p>
    <w:p w14:paraId="01DBA8AA" w14:textId="77777777" w:rsidR="0036795E" w:rsidRPr="001263D3" w:rsidRDefault="0036795E" w:rsidP="00CF09C6">
      <w:pPr>
        <w:pStyle w:val="noidung"/>
      </w:pPr>
      <w:r w:rsidRPr="001263D3">
        <w:t xml:space="preserve">Sau quá trình nghiên cứu, thiết kế và xây dựng, website </w:t>
      </w:r>
      <w:r w:rsidRPr="001263D3">
        <w:rPr>
          <w:rStyle w:val="Strong"/>
          <w:szCs w:val="26"/>
        </w:rPr>
        <w:t>"Tiệm Ăn Vặt Tuổi Thơ"</w:t>
      </w:r>
      <w:r w:rsidRPr="001263D3">
        <w:t xml:space="preserve"> đã được hoàn thành và đáp ứng các mục tiêu đề ra ban đầu. Website được xây dựng bằng các công nghệ HTML, CSS và JavaScript, giúp vận dụng những kiến thức đã học về thiết kế giao diện web, xử lý sự kiện và thao tác dữ liệu trên phía người dùng.</w:t>
      </w:r>
    </w:p>
    <w:p w14:paraId="62E22113" w14:textId="77777777" w:rsidR="0036795E" w:rsidRPr="001263D3" w:rsidRDefault="0036795E" w:rsidP="00CF09C6">
      <w:pPr>
        <w:pStyle w:val="noidung"/>
      </w:pPr>
      <w:r w:rsidRPr="001263D3">
        <w:t>Hệ thống đã triển khai thành công các chức năng cơ bản của một website bán hàng trực tuyến như hiển thị danh sách sản phẩm, tìm kiếm sản phẩm, lọc sản phẩm theo danh mục, xem chi tiết sản phẩm, quản lý giỏ hàng và gửi thông tin liên hệ. Dữ liệu giỏ hàng được lưu trữ bằng LocalStorage, giúp người dùng duy trì thông tin sản phẩm đã chọn ngay cả khi tải lại trang web.</w:t>
      </w:r>
    </w:p>
    <w:p w14:paraId="181BD343" w14:textId="77777777" w:rsidR="0036795E" w:rsidRPr="003C447D" w:rsidRDefault="0036795E" w:rsidP="003C447D">
      <w:pPr>
        <w:pStyle w:val="noidung"/>
      </w:pPr>
      <w:r w:rsidRPr="001263D3">
        <w:t xml:space="preserve">Bên cạnh đó, giao diện website được thiết kế theo chủ đề tuổi thơ với màu sắc thân thiện, gần gũi và dễ sử dụng. Các trang chức năng được bố trí hợp lý, giúp người dùng dễ dàng thao tác và trải nghiệm. Thông qua việc thực hiện đề tài, sinh viên đã củng cố được kiến thức về phát triển web, kỹ năng phân tích yêu cầu, thiết kế giao diện và xây </w:t>
      </w:r>
      <w:r w:rsidRPr="003C447D">
        <w:t>dựng các chức năng bằng JavaScript.</w:t>
      </w:r>
    </w:p>
    <w:p w14:paraId="390EC6E9" w14:textId="2561369D" w:rsidR="007378A0" w:rsidRPr="003C447D" w:rsidRDefault="0036795E" w:rsidP="003C447D">
      <w:pPr>
        <w:pStyle w:val="noidung"/>
      </w:pPr>
      <w:r w:rsidRPr="003C447D">
        <w:t>Mặc dù đã hoàn thành các chức năng cơ bản, hệ thống vẫn còn một số hạn chế như chưa có cơ sở dữ liệu thực tế, chưa tích hợp các phương thức thanh toán trực tuyến. Tuy nhiên, đây là nền tảng quan trọng để tiếp tục phát triển và mở rộng trong tương lai.</w:t>
      </w:r>
    </w:p>
    <w:p w14:paraId="343AE840" w14:textId="77777777" w:rsidR="00BD5CD6" w:rsidRPr="00BD5CD6" w:rsidRDefault="00BD5CD6" w:rsidP="00BD5CD6">
      <w:pPr>
        <w:pStyle w:val="Heading3"/>
        <w:numPr>
          <w:ilvl w:val="0"/>
          <w:numId w:val="0"/>
        </w:numPr>
        <w:rPr>
          <w:rFonts w:eastAsia="Times New Roman"/>
        </w:rPr>
      </w:pPr>
      <w:bookmarkStart w:id="146" w:name="_Toc231942786"/>
      <w:r w:rsidRPr="00BD5CD6">
        <w:rPr>
          <w:rFonts w:eastAsia="Times New Roman"/>
        </w:rPr>
        <w:t>5.1.1. Ưu điểm</w:t>
      </w:r>
      <w:bookmarkEnd w:id="146"/>
    </w:p>
    <w:p w14:paraId="52ECB68A" w14:textId="5B2E7AAA" w:rsidR="00BD5CD6" w:rsidRPr="003C447D" w:rsidRDefault="003C447D" w:rsidP="003C447D">
      <w:pPr>
        <w:pStyle w:val="noidung"/>
        <w:rPr>
          <w:b/>
          <w:bCs/>
        </w:rPr>
      </w:pPr>
      <w:r w:rsidRPr="003C447D">
        <w:rPr>
          <w:b/>
          <w:bCs/>
        </w:rPr>
        <w:t>-</w:t>
      </w:r>
      <w:r w:rsidR="00BD5CD6" w:rsidRPr="003C447D">
        <w:rPr>
          <w:b/>
          <w:bCs/>
        </w:rPr>
        <w:t>Website đạt được một số ưu điểm nổi bật như sau:</w:t>
      </w:r>
    </w:p>
    <w:p w14:paraId="5E23BD6C" w14:textId="77777777" w:rsidR="00BD5CD6" w:rsidRPr="00BD5CD6" w:rsidRDefault="00BD5CD6" w:rsidP="003C447D">
      <w:pPr>
        <w:pStyle w:val="noidung"/>
      </w:pPr>
      <w:r w:rsidRPr="00BD5CD6">
        <w:t>Giao diện đơn giản, thân thiện và phù hợp với chủ đề tuổi thơ.</w:t>
      </w:r>
    </w:p>
    <w:p w14:paraId="1C26CAA7" w14:textId="77777777" w:rsidR="00BD5CD6" w:rsidRPr="00BD5CD6" w:rsidRDefault="00BD5CD6" w:rsidP="003C447D">
      <w:pPr>
        <w:pStyle w:val="noidung"/>
      </w:pPr>
      <w:r w:rsidRPr="00BD5CD6">
        <w:t>Bố cục rõ ràng, dễ quan sát và dễ sử dụng.</w:t>
      </w:r>
    </w:p>
    <w:p w14:paraId="17392A28" w14:textId="77777777" w:rsidR="00BD5CD6" w:rsidRPr="00BD5CD6" w:rsidRDefault="00BD5CD6" w:rsidP="003C447D">
      <w:pPr>
        <w:pStyle w:val="noidung"/>
      </w:pPr>
      <w:r w:rsidRPr="00BD5CD6">
        <w:t>Hỗ trợ hiển thị trên nhiều kích thước màn hình khác nhau.</w:t>
      </w:r>
    </w:p>
    <w:p w14:paraId="071310EF" w14:textId="77777777" w:rsidR="00BD5CD6" w:rsidRPr="00BD5CD6" w:rsidRDefault="00BD5CD6" w:rsidP="003C447D">
      <w:pPr>
        <w:pStyle w:val="noidung"/>
      </w:pPr>
      <w:r w:rsidRPr="00BD5CD6">
        <w:t>Tốc độ tải trang nhanh do sử dụng dữ liệu cục bộ.</w:t>
      </w:r>
    </w:p>
    <w:p w14:paraId="017D507C" w14:textId="77777777" w:rsidR="00BD5CD6" w:rsidRPr="00BD5CD6" w:rsidRDefault="00BD5CD6" w:rsidP="003C447D">
      <w:pPr>
        <w:pStyle w:val="noidung"/>
      </w:pPr>
      <w:r w:rsidRPr="00BD5CD6">
        <w:lastRenderedPageBreak/>
        <w:t>Hỗ trợ tìm kiếm và lọc sản phẩm hiệu quả.</w:t>
      </w:r>
    </w:p>
    <w:p w14:paraId="3F85463E" w14:textId="77777777" w:rsidR="00BD5CD6" w:rsidRPr="00BD5CD6" w:rsidRDefault="00BD5CD6" w:rsidP="003C447D">
      <w:pPr>
        <w:pStyle w:val="noidung"/>
      </w:pPr>
      <w:r w:rsidRPr="00BD5CD6">
        <w:t>Chức năng giỏ hàng hoạt động ổn định thông qua LocalStorage.</w:t>
      </w:r>
    </w:p>
    <w:p w14:paraId="76E47DE8" w14:textId="77777777" w:rsidR="00BD5CD6" w:rsidRPr="00BD5CD6" w:rsidRDefault="00BD5CD6" w:rsidP="003C447D">
      <w:pPr>
        <w:pStyle w:val="noidung"/>
      </w:pPr>
      <w:r w:rsidRPr="00BD5CD6">
        <w:t>Các chức năng được xây dựng bằng JavaScript giúp tăng tính tương tác cho người dùng.</w:t>
      </w:r>
    </w:p>
    <w:p w14:paraId="36BF1A3A" w14:textId="77777777" w:rsidR="00BD5CD6" w:rsidRPr="00BD5CD6" w:rsidRDefault="00BD5CD6" w:rsidP="00BD5CD6">
      <w:pPr>
        <w:pStyle w:val="Heading3"/>
        <w:numPr>
          <w:ilvl w:val="0"/>
          <w:numId w:val="0"/>
        </w:numPr>
        <w:rPr>
          <w:rFonts w:eastAsia="Times New Roman"/>
        </w:rPr>
      </w:pPr>
      <w:bookmarkStart w:id="147" w:name="_Toc231942787"/>
      <w:r w:rsidRPr="00BD5CD6">
        <w:rPr>
          <w:rFonts w:eastAsia="Times New Roman"/>
        </w:rPr>
        <w:t>5.1.2. Hạn chế</w:t>
      </w:r>
      <w:bookmarkEnd w:id="147"/>
    </w:p>
    <w:p w14:paraId="5C5E011B" w14:textId="0EC1EDBD" w:rsidR="00BD5CD6" w:rsidRPr="003C447D" w:rsidRDefault="003C447D" w:rsidP="003C447D">
      <w:pPr>
        <w:pStyle w:val="noidung"/>
        <w:rPr>
          <w:b/>
          <w:bCs/>
        </w:rPr>
      </w:pPr>
      <w:r w:rsidRPr="003C447D">
        <w:rPr>
          <w:b/>
          <w:bCs/>
        </w:rPr>
        <w:t>-</w:t>
      </w:r>
      <w:r w:rsidR="00BD5CD6" w:rsidRPr="003C447D">
        <w:rPr>
          <w:b/>
          <w:bCs/>
        </w:rPr>
        <w:t>Bên cạnh những kết quả đạt được, hệ thống vẫn còn một số hạn chế như:</w:t>
      </w:r>
    </w:p>
    <w:p w14:paraId="1D964EB2" w14:textId="0A402859" w:rsidR="00BD5CD6" w:rsidRPr="00CF09C6" w:rsidRDefault="00BD5CD6" w:rsidP="003C447D">
      <w:pPr>
        <w:pStyle w:val="noidung"/>
      </w:pPr>
      <w:r w:rsidRPr="00BD5CD6">
        <w:t>Chưa sử dụng cơ sở dữ liệu để quản lý sản phẩm.</w:t>
      </w:r>
    </w:p>
    <w:p w14:paraId="2A55BF82" w14:textId="77777777" w:rsidR="00BD5CD6" w:rsidRPr="00BD5CD6" w:rsidRDefault="00BD5CD6" w:rsidP="003C447D">
      <w:pPr>
        <w:pStyle w:val="noidung"/>
      </w:pPr>
      <w:r w:rsidRPr="00BD5CD6">
        <w:t>Chưa có trang quản trị dành cho người quản lý.</w:t>
      </w:r>
    </w:p>
    <w:p w14:paraId="36A0A496" w14:textId="77777777" w:rsidR="00BD5CD6" w:rsidRPr="00BD5CD6" w:rsidRDefault="00BD5CD6" w:rsidP="003C447D">
      <w:pPr>
        <w:pStyle w:val="noidung"/>
      </w:pPr>
      <w:r w:rsidRPr="00BD5CD6">
        <w:t>Chưa hỗ trợ thanh toán trực tuyến.</w:t>
      </w:r>
    </w:p>
    <w:p w14:paraId="4BD6D779" w14:textId="77777777" w:rsidR="00BD5CD6" w:rsidRPr="00BD5CD6" w:rsidRDefault="00BD5CD6" w:rsidP="003C447D">
      <w:pPr>
        <w:pStyle w:val="noidung"/>
      </w:pPr>
      <w:r w:rsidRPr="00BD5CD6">
        <w:t>Dữ liệu sản phẩm còn được lưu trữ thủ công trong mã nguồn.</w:t>
      </w:r>
    </w:p>
    <w:p w14:paraId="0C1513A7" w14:textId="77777777" w:rsidR="00BD5CD6" w:rsidRPr="00BD5CD6" w:rsidRDefault="00BD5CD6" w:rsidP="003C447D">
      <w:pPr>
        <w:pStyle w:val="noidung"/>
      </w:pPr>
      <w:r w:rsidRPr="00BD5CD6">
        <w:t>Chưa có chức năng đánh giá hoặc bình luận sản phẩm.</w:t>
      </w:r>
    </w:p>
    <w:p w14:paraId="1F9FA737" w14:textId="77777777" w:rsidR="00BD5CD6" w:rsidRPr="00BD5CD6" w:rsidRDefault="00BD5CD6" w:rsidP="003C447D">
      <w:pPr>
        <w:pStyle w:val="noidung"/>
      </w:pPr>
      <w:r w:rsidRPr="00BD5CD6">
        <w:t>Chưa triển khai trên hệ thống thương mại điện tử thực tế.</w:t>
      </w:r>
    </w:p>
    <w:p w14:paraId="665031E6" w14:textId="77777777" w:rsidR="00BD5CD6" w:rsidRPr="001263D3" w:rsidRDefault="00BD5CD6" w:rsidP="0036795E">
      <w:pPr>
        <w:pStyle w:val="NormalWeb"/>
        <w:ind w:firstLine="720"/>
        <w:rPr>
          <w:sz w:val="26"/>
          <w:szCs w:val="26"/>
        </w:rPr>
      </w:pPr>
    </w:p>
    <w:p w14:paraId="06F1B6C2" w14:textId="1D1E477E" w:rsidR="008F3D04" w:rsidRPr="001263D3" w:rsidRDefault="00FC25B2" w:rsidP="00FC25B2">
      <w:pPr>
        <w:pStyle w:val="Heading2"/>
        <w:numPr>
          <w:ilvl w:val="0"/>
          <w:numId w:val="0"/>
        </w:numPr>
        <w:rPr>
          <w:szCs w:val="28"/>
        </w:rPr>
      </w:pPr>
      <w:bookmarkStart w:id="148" w:name="_Toc230160131"/>
      <w:bookmarkStart w:id="149" w:name="_Toc231942788"/>
      <w:r w:rsidRPr="001263D3">
        <w:rPr>
          <w:szCs w:val="28"/>
          <w:highlight w:val="lightGray"/>
        </w:rPr>
        <w:t>5.2</w:t>
      </w:r>
      <w:r w:rsidRPr="001263D3">
        <w:rPr>
          <w:szCs w:val="28"/>
        </w:rPr>
        <w:t xml:space="preserve">. </w:t>
      </w:r>
      <w:r w:rsidR="008F3D04" w:rsidRPr="001263D3">
        <w:rPr>
          <w:szCs w:val="28"/>
        </w:rPr>
        <w:t>Hướng phát triển</w:t>
      </w:r>
      <w:bookmarkEnd w:id="148"/>
      <w:bookmarkEnd w:id="149"/>
    </w:p>
    <w:p w14:paraId="716AA66F" w14:textId="34E65374" w:rsidR="0036795E" w:rsidRPr="003C447D" w:rsidRDefault="0036795E" w:rsidP="003C447D">
      <w:pPr>
        <w:pStyle w:val="noidung"/>
      </w:pPr>
      <w:r w:rsidRPr="003C447D">
        <w:t>Trong thời gian tới, website có thể được mở rộng và nâng cấp thêm nhiều chức năng nhằm tăng tính thực tiễn và nâng cao trải nghiệm người dùng.</w:t>
      </w:r>
    </w:p>
    <w:p w14:paraId="5E7BC579" w14:textId="6AE9165F" w:rsidR="0036795E" w:rsidRPr="003C447D" w:rsidRDefault="003C447D" w:rsidP="003C447D">
      <w:pPr>
        <w:pStyle w:val="noidung"/>
        <w:rPr>
          <w:b/>
          <w:bCs/>
        </w:rPr>
      </w:pPr>
      <w:r w:rsidRPr="003C447D">
        <w:rPr>
          <w:b/>
          <w:bCs/>
        </w:rPr>
        <w:t>-</w:t>
      </w:r>
      <w:r w:rsidR="0036795E" w:rsidRPr="003C447D">
        <w:rPr>
          <w:b/>
          <w:bCs/>
        </w:rPr>
        <w:t>Một số hướng phát triển có thể thực hiện bao gồm:</w:t>
      </w:r>
    </w:p>
    <w:p w14:paraId="4D538A19" w14:textId="77777777" w:rsidR="0036795E" w:rsidRPr="003C447D" w:rsidRDefault="0036795E" w:rsidP="003C447D">
      <w:pPr>
        <w:pStyle w:val="noidung"/>
      </w:pPr>
      <w:r w:rsidRPr="003C447D">
        <w:t>Xây dựng hệ thống cơ sở dữ liệu để quản lý sản phẩm và đơn hàng thay vì lưu dữ liệu trực tiếp trong mã nguồn.</w:t>
      </w:r>
    </w:p>
    <w:p w14:paraId="18E5C471" w14:textId="77777777" w:rsidR="0036795E" w:rsidRPr="003C447D" w:rsidRDefault="0036795E" w:rsidP="003C447D">
      <w:pPr>
        <w:pStyle w:val="noidung"/>
      </w:pPr>
      <w:r w:rsidRPr="003C447D">
        <w:t>Phát triển phần Back-end bằng các công nghệ như PHP, Node.js hoặc ASP.NET để hỗ trợ xử lý dữ liệu động.</w:t>
      </w:r>
    </w:p>
    <w:p w14:paraId="10120BF7" w14:textId="77777777" w:rsidR="0036795E" w:rsidRPr="003C447D" w:rsidRDefault="0036795E" w:rsidP="003C447D">
      <w:pPr>
        <w:pStyle w:val="noidung"/>
      </w:pPr>
      <w:r w:rsidRPr="003C447D">
        <w:t>Thêm chức năng quản lý sản phẩm như thêm, sửa và xóa sản phẩm trực tiếp trên website.</w:t>
      </w:r>
    </w:p>
    <w:p w14:paraId="1F61B53C" w14:textId="77777777" w:rsidR="0036795E" w:rsidRPr="003C447D" w:rsidRDefault="0036795E" w:rsidP="003C447D">
      <w:pPr>
        <w:pStyle w:val="noidung"/>
      </w:pPr>
      <w:r w:rsidRPr="003C447D">
        <w:t>Tích hợp chức năng đặt hàng và theo dõi trạng thái đơn hàng.</w:t>
      </w:r>
    </w:p>
    <w:p w14:paraId="0272829C" w14:textId="77777777" w:rsidR="0036795E" w:rsidRPr="003C447D" w:rsidRDefault="0036795E" w:rsidP="003C447D">
      <w:pPr>
        <w:pStyle w:val="noidung"/>
      </w:pPr>
      <w:r w:rsidRPr="003C447D">
        <w:t>Tích hợp các phương thức thanh toán trực tuyến như MoMo, ZaloPay hoặc VNPay.</w:t>
      </w:r>
    </w:p>
    <w:p w14:paraId="7E095CE8" w14:textId="77777777" w:rsidR="0036795E" w:rsidRPr="003C447D" w:rsidRDefault="0036795E" w:rsidP="003C447D">
      <w:pPr>
        <w:pStyle w:val="noidung"/>
      </w:pPr>
      <w:r w:rsidRPr="003C447D">
        <w:lastRenderedPageBreak/>
        <w:t>Bổ sung chức năng đánh giá và nhận xét sản phẩm.</w:t>
      </w:r>
    </w:p>
    <w:p w14:paraId="483E2000" w14:textId="77777777" w:rsidR="0036795E" w:rsidRPr="003C447D" w:rsidRDefault="0036795E" w:rsidP="003C447D">
      <w:pPr>
        <w:pStyle w:val="noidung"/>
      </w:pPr>
      <w:r w:rsidRPr="003C447D">
        <w:t>Tối ưu giao diện trên điện thoại và máy tính bảng nhằm nâng cao khả năng tương thích trên nhiều thiết bị khác nhau.</w:t>
      </w:r>
    </w:p>
    <w:p w14:paraId="125E8A2D" w14:textId="77777777" w:rsidR="0036795E" w:rsidRPr="003C447D" w:rsidRDefault="0036795E" w:rsidP="003C447D">
      <w:pPr>
        <w:pStyle w:val="noidung"/>
      </w:pPr>
      <w:r w:rsidRPr="003C447D">
        <w:t>Bổ sung hệ thống thống kê doanh thu, số lượng đơn hàng và sản phẩm bán chạy dành cho quản trị viên.</w:t>
      </w:r>
    </w:p>
    <w:p w14:paraId="4FE7A295" w14:textId="77777777" w:rsidR="0036795E" w:rsidRPr="003C447D" w:rsidRDefault="0036795E" w:rsidP="003C447D">
      <w:pPr>
        <w:pStyle w:val="noidung"/>
      </w:pPr>
      <w:r w:rsidRPr="003C447D">
        <w:t>Nâng cao tính bảo mật và hiệu năng của hệ thống khi số lượng người dùng tăng lên.</w:t>
      </w:r>
    </w:p>
    <w:p w14:paraId="04551DDA" w14:textId="77777777" w:rsidR="0036795E" w:rsidRPr="003C447D" w:rsidRDefault="0036795E" w:rsidP="003C447D">
      <w:pPr>
        <w:pStyle w:val="noidung"/>
      </w:pPr>
      <w:r w:rsidRPr="003C447D">
        <w:t>Hoàn thiện giao diện theo hướng hiện đại hơn, bổ sung các hiệu ứng và trải nghiệm người dùng chuyên nghiệp hơn.</w:t>
      </w:r>
    </w:p>
    <w:p w14:paraId="74887394" w14:textId="129FD670" w:rsidR="00BB75F6" w:rsidRPr="003C447D" w:rsidRDefault="0036795E" w:rsidP="003C447D">
      <w:pPr>
        <w:pStyle w:val="noidung"/>
      </w:pPr>
      <w:r w:rsidRPr="003C447D">
        <w:t>Nhìn chung, website "Tiệm Ăn Vặt Tuổi Thơ" đã hoàn thành tốt vai trò của một mô hình website bán hàng trực tuyến cơ bản. Trong tương lai, nếu tiếp tục được đầu tư và phát triển, hệ thống hoàn toàn có thể mở rộng thành một website thương mại điện tử hoàn chỉnh, đáp ứng nhu cầu mua sắm trực tuyến của người dùng.</w:t>
      </w:r>
    </w:p>
    <w:p w14:paraId="18F2537E" w14:textId="77777777" w:rsidR="00BB75F6" w:rsidRDefault="00BB75F6">
      <w:pPr>
        <w:rPr>
          <w:szCs w:val="26"/>
        </w:rPr>
      </w:pPr>
      <w:r>
        <w:rPr>
          <w:szCs w:val="26"/>
        </w:rPr>
        <w:br w:type="page"/>
      </w:r>
    </w:p>
    <w:p w14:paraId="038EA6C0" w14:textId="77777777" w:rsidR="007378A0" w:rsidRPr="001263D3" w:rsidRDefault="007378A0" w:rsidP="005B606F">
      <w:pPr>
        <w:pStyle w:val="noidung"/>
        <w:rPr>
          <w:szCs w:val="26"/>
        </w:rPr>
      </w:pPr>
    </w:p>
    <w:p w14:paraId="31C6F4F8" w14:textId="77777777" w:rsidR="00314527" w:rsidRPr="001263D3" w:rsidRDefault="003D4A92" w:rsidP="0011049F">
      <w:pPr>
        <w:pStyle w:val="Heading1"/>
        <w:numPr>
          <w:ilvl w:val="0"/>
          <w:numId w:val="0"/>
        </w:numPr>
        <w:rPr>
          <w:szCs w:val="30"/>
        </w:rPr>
      </w:pPr>
      <w:bookmarkStart w:id="150" w:name="_Toc231942789"/>
      <w:r w:rsidRPr="001263D3">
        <w:rPr>
          <w:szCs w:val="30"/>
        </w:rPr>
        <w:t>Danh mục tài liệu tham khảo</w:t>
      </w:r>
      <w:bookmarkEnd w:id="150"/>
    </w:p>
    <w:p w14:paraId="7F783B6B" w14:textId="4BD67323" w:rsidR="00482BA8" w:rsidRPr="000E071B" w:rsidRDefault="000E071B" w:rsidP="000E071B">
      <w:pPr>
        <w:pStyle w:val="noidung"/>
        <w:ind w:firstLine="0"/>
        <w:jc w:val="left"/>
        <w:rPr>
          <w:rFonts w:cs="Times New Roman"/>
          <w:szCs w:val="26"/>
        </w:rPr>
      </w:pPr>
      <w:r w:rsidRPr="001263D3">
        <w:rPr>
          <w:rFonts w:cs="Times New Roman"/>
          <w:szCs w:val="26"/>
        </w:rPr>
        <w:t>[1] Jennifer Niederst Robbins, “(99+) Learning Web Design”. Truy cập: 1 Tháng Sáu 2026. [Online]. Có tại:</w:t>
      </w:r>
      <w:r w:rsidRPr="001263D3">
        <w:rPr>
          <w:rFonts w:cs="Times New Roman"/>
          <w:szCs w:val="26"/>
        </w:rPr>
        <w:br/>
      </w:r>
      <w:hyperlink r:id="rId36" w:history="1">
        <w:r w:rsidRPr="0021584D">
          <w:rPr>
            <w:rStyle w:val="Hyperlink"/>
            <w:rFonts w:cs="Times New Roman"/>
            <w:szCs w:val="26"/>
          </w:rPr>
          <w:t>https://www.academia.edu/41568079/Learning_Web_Design</w:t>
        </w:r>
      </w:hyperlink>
      <w:r w:rsidRPr="001263D3">
        <w:rPr>
          <w:rFonts w:cs="Times New Roman"/>
          <w:szCs w:val="26"/>
        </w:rPr>
        <w:br/>
        <w:t>[2] TS. Phạm Xuân Lâm, “Giáo trình Thiết kế Web”. Truy cập: 1 Tháng Sáu 2026. [Online]. Có tại:</w:t>
      </w:r>
      <w:r w:rsidRPr="001263D3">
        <w:rPr>
          <w:rFonts w:cs="Times New Roman"/>
          <w:szCs w:val="26"/>
        </w:rPr>
        <w:br/>
      </w:r>
      <w:hyperlink r:id="rId37" w:history="1">
        <w:r w:rsidRPr="0021584D">
          <w:rPr>
            <w:rStyle w:val="Hyperlink"/>
            <w:rFonts w:cs="Times New Roman"/>
            <w:szCs w:val="26"/>
          </w:rPr>
          <w:t>https://nxb.neu.edu.vn/vi/sach-moi/giao-trinh-thiet-ke-web</w:t>
        </w:r>
      </w:hyperlink>
      <w:r w:rsidRPr="001263D3">
        <w:rPr>
          <w:rFonts w:cs="Times New Roman"/>
          <w:szCs w:val="26"/>
        </w:rPr>
        <w:br/>
        <w:t>[3] Cagatay A., “Introduction to HTML: What is HTML?”, Medium. Truy cập: 1 Tháng Sáu 2026. [Online]. Có tại:</w:t>
      </w:r>
      <w:r w:rsidRPr="001263D3">
        <w:rPr>
          <w:rFonts w:cs="Times New Roman"/>
          <w:szCs w:val="26"/>
        </w:rPr>
        <w:br/>
      </w:r>
      <w:hyperlink r:id="rId38" w:history="1">
        <w:r w:rsidRPr="0021584D">
          <w:rPr>
            <w:rStyle w:val="Hyperlink"/>
            <w:rFonts w:cs="Times New Roman"/>
            <w:szCs w:val="26"/>
          </w:rPr>
          <w:t>https://aliccagatay.medium.com/introduction-to-html-what-is-html-3256a23c734b</w:t>
        </w:r>
      </w:hyperlink>
      <w:r w:rsidRPr="001263D3">
        <w:rPr>
          <w:rFonts w:cs="Times New Roman"/>
          <w:szCs w:val="26"/>
        </w:rPr>
        <w:br/>
        <w:t>[4] J. Duckett, “HTML &amp; CSS Design &amp; Build Websites-J. Duckett | PDF | Html Element | World Wide Web”, Scribd. Truy cập: 1 Tháng Sáu 2026. [Online]. Có tại:</w:t>
      </w:r>
      <w:r w:rsidRPr="001263D3">
        <w:rPr>
          <w:rFonts w:cs="Times New Roman"/>
          <w:szCs w:val="26"/>
        </w:rPr>
        <w:br/>
      </w:r>
      <w:hyperlink r:id="rId39" w:history="1">
        <w:r w:rsidRPr="0021584D">
          <w:rPr>
            <w:rStyle w:val="Hyperlink"/>
            <w:rFonts w:cs="Times New Roman"/>
            <w:szCs w:val="26"/>
          </w:rPr>
          <w:t>https://www.scribd.com/document/736507636/HTML-CSS-Design-Build-Websites-J-Duckett</w:t>
        </w:r>
      </w:hyperlink>
      <w:r w:rsidRPr="001263D3">
        <w:rPr>
          <w:rFonts w:cs="Times New Roman"/>
          <w:szCs w:val="26"/>
        </w:rPr>
        <w:br/>
        <w:t>[5] Daniel Foreman, “Bootstrap 5 Foundations eBook Guide | PDF | Career &amp; Growth | Computers”, Scribd. Truy cập: 1 Tháng Sáu 2026. [Online]. Có tại:</w:t>
      </w:r>
      <w:r w:rsidRPr="001263D3">
        <w:rPr>
          <w:rFonts w:cs="Times New Roman"/>
          <w:szCs w:val="26"/>
        </w:rPr>
        <w:br/>
      </w:r>
      <w:hyperlink r:id="rId40" w:history="1">
        <w:r w:rsidRPr="0021584D">
          <w:rPr>
            <w:rStyle w:val="Hyperlink"/>
            <w:rFonts w:cs="Times New Roman"/>
            <w:szCs w:val="26"/>
          </w:rPr>
          <w:t>https://www.scribd.com/document/701917742/Bootstrap-5-Foundations</w:t>
        </w:r>
      </w:hyperlink>
    </w:p>
    <w:sectPr w:rsidR="00482BA8" w:rsidRPr="000E071B" w:rsidSect="00A6023F">
      <w:footerReference w:type="default" r:id="rId41"/>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04B94" w14:textId="77777777" w:rsidR="0000181C" w:rsidRDefault="0000181C" w:rsidP="00265292">
      <w:pPr>
        <w:spacing w:after="0" w:line="240" w:lineRule="auto"/>
      </w:pPr>
      <w:r>
        <w:separator/>
      </w:r>
    </w:p>
  </w:endnote>
  <w:endnote w:type="continuationSeparator" w:id="0">
    <w:p w14:paraId="2F4BA389" w14:textId="77777777" w:rsidR="0000181C" w:rsidRDefault="0000181C"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7EBC8C36"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225BF2EC"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4025100"/>
      <w:docPartObj>
        <w:docPartGallery w:val="Page Numbers (Bottom of Page)"/>
        <w:docPartUnique/>
      </w:docPartObj>
    </w:sdtPr>
    <w:sdtEndPr>
      <w:rPr>
        <w:noProof/>
      </w:rPr>
    </w:sdtEndPr>
    <w:sdtContent>
      <w:p w14:paraId="2E48E302" w14:textId="77777777" w:rsidR="000F3151" w:rsidRDefault="000F3151">
        <w:pPr>
          <w:pStyle w:val="Footer"/>
          <w:jc w:val="right"/>
        </w:pPr>
        <w:r>
          <w:fldChar w:fldCharType="begin"/>
        </w:r>
        <w:r>
          <w:instrText xml:space="preserve"> PAGE   \* MERGEFORMAT </w:instrText>
        </w:r>
        <w:r>
          <w:fldChar w:fldCharType="separate"/>
        </w:r>
        <w:r>
          <w:rPr>
            <w:noProof/>
          </w:rPr>
          <w:t>v</w:t>
        </w:r>
        <w:r>
          <w:rPr>
            <w:noProof/>
          </w:rPr>
          <w:fldChar w:fldCharType="end"/>
        </w:r>
      </w:p>
    </w:sdtContent>
  </w:sdt>
  <w:p w14:paraId="3D3994A6" w14:textId="77777777" w:rsidR="000F3151" w:rsidRDefault="000F31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0B6CEFF1"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6D3DB628"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4852A" w14:textId="77777777" w:rsidR="0000181C" w:rsidRDefault="0000181C" w:rsidP="00265292">
      <w:pPr>
        <w:spacing w:after="0" w:line="240" w:lineRule="auto"/>
      </w:pPr>
      <w:r>
        <w:separator/>
      </w:r>
    </w:p>
  </w:footnote>
  <w:footnote w:type="continuationSeparator" w:id="0">
    <w:p w14:paraId="13D15D1D" w14:textId="77777777" w:rsidR="0000181C" w:rsidRDefault="0000181C"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CE4"/>
    <w:multiLevelType w:val="multilevel"/>
    <w:tmpl w:val="0CFEDB18"/>
    <w:lvl w:ilvl="0">
      <w:start w:val="4"/>
      <w:numFmt w:val="decimal"/>
      <w:lvlText w:val="%1."/>
      <w:lvlJc w:val="left"/>
      <w:pPr>
        <w:ind w:left="600" w:hanging="600"/>
      </w:pPr>
      <w:rPr>
        <w:rFonts w:hint="default"/>
        <w:sz w:val="26"/>
      </w:rPr>
    </w:lvl>
    <w:lvl w:ilvl="1">
      <w:start w:val="2"/>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440" w:hanging="144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800" w:hanging="180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1" w15:restartNumberingAfterBreak="0">
    <w:nsid w:val="1B3866A3"/>
    <w:multiLevelType w:val="multilevel"/>
    <w:tmpl w:val="ADA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75EF4"/>
    <w:multiLevelType w:val="multilevel"/>
    <w:tmpl w:val="113A2A0E"/>
    <w:lvl w:ilvl="0">
      <w:start w:val="3"/>
      <w:numFmt w:val="decimal"/>
      <w:lvlText w:val="%1."/>
      <w:lvlJc w:val="left"/>
      <w:pPr>
        <w:ind w:left="600" w:hanging="600"/>
      </w:pPr>
      <w:rPr>
        <w:rFonts w:hint="default"/>
        <w:sz w:val="26"/>
      </w:rPr>
    </w:lvl>
    <w:lvl w:ilvl="1">
      <w:start w:val="5"/>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440" w:hanging="144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800" w:hanging="180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3" w15:restartNumberingAfterBreak="0">
    <w:nsid w:val="410F1A7B"/>
    <w:multiLevelType w:val="multilevel"/>
    <w:tmpl w:val="1688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C239C"/>
    <w:multiLevelType w:val="multilevel"/>
    <w:tmpl w:val="8488DDC2"/>
    <w:lvl w:ilvl="0">
      <w:start w:val="3"/>
      <w:numFmt w:val="decimal"/>
      <w:lvlText w:val="%1."/>
      <w:lvlJc w:val="left"/>
      <w:pPr>
        <w:ind w:left="600" w:hanging="600"/>
      </w:pPr>
      <w:rPr>
        <w:rFonts w:hint="default"/>
        <w:sz w:val="26"/>
      </w:rPr>
    </w:lvl>
    <w:lvl w:ilvl="1">
      <w:start w:val="3"/>
      <w:numFmt w:val="decimal"/>
      <w:lvlText w:val="%1.%2."/>
      <w:lvlJc w:val="left"/>
      <w:pPr>
        <w:ind w:left="720" w:hanging="720"/>
      </w:pPr>
      <w:rPr>
        <w:rFonts w:hint="default"/>
        <w:sz w:val="26"/>
      </w:rPr>
    </w:lvl>
    <w:lvl w:ilvl="2">
      <w:start w:val="2"/>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440" w:hanging="144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800" w:hanging="180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5" w15:restartNumberingAfterBreak="0">
    <w:nsid w:val="603221A2"/>
    <w:multiLevelType w:val="multilevel"/>
    <w:tmpl w:val="D296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8F4C02"/>
    <w:multiLevelType w:val="multilevel"/>
    <w:tmpl w:val="D43CA2F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bCs w:val="0"/>
        <w:i/>
        <w:sz w:val="26"/>
      </w:rPr>
    </w:lvl>
    <w:lvl w:ilvl="4">
      <w:start w:val="1"/>
      <w:numFmt w:val="decimal"/>
      <w:pStyle w:val="Heading5"/>
      <w:lvlText w:val="%1.%2.%3.%4.%5"/>
      <w:lvlJc w:val="left"/>
      <w:pPr>
        <w:ind w:left="1008" w:hanging="1008"/>
      </w:pPr>
      <w:rPr>
        <w:rFonts w:hint="default"/>
        <w:i/>
        <w:iCs/>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500240068">
    <w:abstractNumId w:val="6"/>
  </w:num>
  <w:num w:numId="2" w16cid:durableId="1285691756">
    <w:abstractNumId w:val="1"/>
  </w:num>
  <w:num w:numId="3" w16cid:durableId="1801730701">
    <w:abstractNumId w:val="4"/>
  </w:num>
  <w:num w:numId="4" w16cid:durableId="1862350299">
    <w:abstractNumId w:val="2"/>
  </w:num>
  <w:num w:numId="5" w16cid:durableId="1447655716">
    <w:abstractNumId w:val="0"/>
  </w:num>
  <w:num w:numId="6" w16cid:durableId="1646083073">
    <w:abstractNumId w:val="5"/>
  </w:num>
  <w:num w:numId="7" w16cid:durableId="204035293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D03"/>
    <w:rsid w:val="00000BC6"/>
    <w:rsid w:val="0000181C"/>
    <w:rsid w:val="00006621"/>
    <w:rsid w:val="00011C2B"/>
    <w:rsid w:val="0002381A"/>
    <w:rsid w:val="0002556B"/>
    <w:rsid w:val="000359A4"/>
    <w:rsid w:val="00046F50"/>
    <w:rsid w:val="0005453D"/>
    <w:rsid w:val="00067351"/>
    <w:rsid w:val="00080838"/>
    <w:rsid w:val="00084BF4"/>
    <w:rsid w:val="000B3C8E"/>
    <w:rsid w:val="000B5DE8"/>
    <w:rsid w:val="000E071B"/>
    <w:rsid w:val="000F1729"/>
    <w:rsid w:val="000F3151"/>
    <w:rsid w:val="000F3B02"/>
    <w:rsid w:val="000F599F"/>
    <w:rsid w:val="000F7250"/>
    <w:rsid w:val="00101E1F"/>
    <w:rsid w:val="001063AE"/>
    <w:rsid w:val="0011049F"/>
    <w:rsid w:val="001263D3"/>
    <w:rsid w:val="00133E77"/>
    <w:rsid w:val="001349EC"/>
    <w:rsid w:val="00141D4E"/>
    <w:rsid w:val="00155B13"/>
    <w:rsid w:val="001615BB"/>
    <w:rsid w:val="00163D50"/>
    <w:rsid w:val="0017092D"/>
    <w:rsid w:val="00181793"/>
    <w:rsid w:val="00186638"/>
    <w:rsid w:val="00194DA0"/>
    <w:rsid w:val="0019610B"/>
    <w:rsid w:val="00197D38"/>
    <w:rsid w:val="001A4EF3"/>
    <w:rsid w:val="001A582B"/>
    <w:rsid w:val="001A6347"/>
    <w:rsid w:val="001A74B2"/>
    <w:rsid w:val="001C6FDB"/>
    <w:rsid w:val="001D07AA"/>
    <w:rsid w:val="001E53C1"/>
    <w:rsid w:val="001E6507"/>
    <w:rsid w:val="00205C9C"/>
    <w:rsid w:val="00210A35"/>
    <w:rsid w:val="0021584D"/>
    <w:rsid w:val="00221565"/>
    <w:rsid w:val="002236E6"/>
    <w:rsid w:val="00235F6D"/>
    <w:rsid w:val="00242A4C"/>
    <w:rsid w:val="00251F07"/>
    <w:rsid w:val="002648D9"/>
    <w:rsid w:val="00265292"/>
    <w:rsid w:val="00295FCD"/>
    <w:rsid w:val="002B26B2"/>
    <w:rsid w:val="002B7C7D"/>
    <w:rsid w:val="002D2367"/>
    <w:rsid w:val="002D378E"/>
    <w:rsid w:val="002D6E1C"/>
    <w:rsid w:val="00311A03"/>
    <w:rsid w:val="00314527"/>
    <w:rsid w:val="00316AAB"/>
    <w:rsid w:val="00321414"/>
    <w:rsid w:val="003450E5"/>
    <w:rsid w:val="0035699F"/>
    <w:rsid w:val="0036795E"/>
    <w:rsid w:val="0037409A"/>
    <w:rsid w:val="0038362B"/>
    <w:rsid w:val="00387AAB"/>
    <w:rsid w:val="0039146C"/>
    <w:rsid w:val="00397034"/>
    <w:rsid w:val="003A7FBC"/>
    <w:rsid w:val="003B599F"/>
    <w:rsid w:val="003C447D"/>
    <w:rsid w:val="003D4A92"/>
    <w:rsid w:val="003E6F12"/>
    <w:rsid w:val="003F72DE"/>
    <w:rsid w:val="00430F53"/>
    <w:rsid w:val="004314C7"/>
    <w:rsid w:val="0044721C"/>
    <w:rsid w:val="00450A10"/>
    <w:rsid w:val="004553D9"/>
    <w:rsid w:val="004647E7"/>
    <w:rsid w:val="00467FB0"/>
    <w:rsid w:val="00482BA8"/>
    <w:rsid w:val="004C21B0"/>
    <w:rsid w:val="004E5CB2"/>
    <w:rsid w:val="004F1207"/>
    <w:rsid w:val="004F4845"/>
    <w:rsid w:val="0052099B"/>
    <w:rsid w:val="00553DFE"/>
    <w:rsid w:val="00555685"/>
    <w:rsid w:val="00570331"/>
    <w:rsid w:val="00574222"/>
    <w:rsid w:val="005B606F"/>
    <w:rsid w:val="005C6085"/>
    <w:rsid w:val="005C722E"/>
    <w:rsid w:val="005D6ABE"/>
    <w:rsid w:val="005E5375"/>
    <w:rsid w:val="00604334"/>
    <w:rsid w:val="00605A1C"/>
    <w:rsid w:val="006130CD"/>
    <w:rsid w:val="0061750A"/>
    <w:rsid w:val="00641850"/>
    <w:rsid w:val="00644673"/>
    <w:rsid w:val="00644919"/>
    <w:rsid w:val="00650780"/>
    <w:rsid w:val="00653A3A"/>
    <w:rsid w:val="0065492E"/>
    <w:rsid w:val="00677CDD"/>
    <w:rsid w:val="006A374D"/>
    <w:rsid w:val="006B11AE"/>
    <w:rsid w:val="006B792A"/>
    <w:rsid w:val="006D387F"/>
    <w:rsid w:val="00700AEB"/>
    <w:rsid w:val="0070494F"/>
    <w:rsid w:val="00706757"/>
    <w:rsid w:val="007378A0"/>
    <w:rsid w:val="00750EBB"/>
    <w:rsid w:val="00755205"/>
    <w:rsid w:val="00762BCE"/>
    <w:rsid w:val="00766A20"/>
    <w:rsid w:val="007950DA"/>
    <w:rsid w:val="00796DCF"/>
    <w:rsid w:val="007A1861"/>
    <w:rsid w:val="007A2170"/>
    <w:rsid w:val="007B1E52"/>
    <w:rsid w:val="007C1A8B"/>
    <w:rsid w:val="007D1CB8"/>
    <w:rsid w:val="007E0CBD"/>
    <w:rsid w:val="007E5D1E"/>
    <w:rsid w:val="00837217"/>
    <w:rsid w:val="008463BD"/>
    <w:rsid w:val="00851DA8"/>
    <w:rsid w:val="00855C1C"/>
    <w:rsid w:val="0086408A"/>
    <w:rsid w:val="00870D17"/>
    <w:rsid w:val="00870F94"/>
    <w:rsid w:val="008759C1"/>
    <w:rsid w:val="008A01E9"/>
    <w:rsid w:val="008B7088"/>
    <w:rsid w:val="008C3E4B"/>
    <w:rsid w:val="008C63AD"/>
    <w:rsid w:val="008F2B45"/>
    <w:rsid w:val="008F3D04"/>
    <w:rsid w:val="009112B1"/>
    <w:rsid w:val="0091630E"/>
    <w:rsid w:val="00936A34"/>
    <w:rsid w:val="009459E7"/>
    <w:rsid w:val="009467D1"/>
    <w:rsid w:val="00957D03"/>
    <w:rsid w:val="00974A31"/>
    <w:rsid w:val="009758C0"/>
    <w:rsid w:val="0098728A"/>
    <w:rsid w:val="009B5C27"/>
    <w:rsid w:val="009E2D3F"/>
    <w:rsid w:val="00A14438"/>
    <w:rsid w:val="00A144BD"/>
    <w:rsid w:val="00A16B18"/>
    <w:rsid w:val="00A17C76"/>
    <w:rsid w:val="00A2364B"/>
    <w:rsid w:val="00A24F17"/>
    <w:rsid w:val="00A34995"/>
    <w:rsid w:val="00A35C15"/>
    <w:rsid w:val="00A3792A"/>
    <w:rsid w:val="00A51CC8"/>
    <w:rsid w:val="00A53216"/>
    <w:rsid w:val="00A6023F"/>
    <w:rsid w:val="00A675D2"/>
    <w:rsid w:val="00A705BC"/>
    <w:rsid w:val="00A738A5"/>
    <w:rsid w:val="00A81074"/>
    <w:rsid w:val="00A82ED1"/>
    <w:rsid w:val="00A84325"/>
    <w:rsid w:val="00AA48BD"/>
    <w:rsid w:val="00AB5965"/>
    <w:rsid w:val="00AE03F0"/>
    <w:rsid w:val="00AE352B"/>
    <w:rsid w:val="00AE636C"/>
    <w:rsid w:val="00AF30EA"/>
    <w:rsid w:val="00AF766A"/>
    <w:rsid w:val="00B061A6"/>
    <w:rsid w:val="00B14A85"/>
    <w:rsid w:val="00B21A2C"/>
    <w:rsid w:val="00B30CB9"/>
    <w:rsid w:val="00B3334D"/>
    <w:rsid w:val="00B50849"/>
    <w:rsid w:val="00B7095B"/>
    <w:rsid w:val="00B77646"/>
    <w:rsid w:val="00B9217E"/>
    <w:rsid w:val="00BB75F6"/>
    <w:rsid w:val="00BD00D0"/>
    <w:rsid w:val="00BD5CD6"/>
    <w:rsid w:val="00C12304"/>
    <w:rsid w:val="00C235E5"/>
    <w:rsid w:val="00C50A2A"/>
    <w:rsid w:val="00C77F74"/>
    <w:rsid w:val="00C854D0"/>
    <w:rsid w:val="00CA4DA3"/>
    <w:rsid w:val="00CA5846"/>
    <w:rsid w:val="00CC18F6"/>
    <w:rsid w:val="00CD10ED"/>
    <w:rsid w:val="00CD3D8B"/>
    <w:rsid w:val="00CE20B7"/>
    <w:rsid w:val="00CF09C6"/>
    <w:rsid w:val="00D06490"/>
    <w:rsid w:val="00D13B3C"/>
    <w:rsid w:val="00D261E5"/>
    <w:rsid w:val="00D61E57"/>
    <w:rsid w:val="00D724C7"/>
    <w:rsid w:val="00D74F62"/>
    <w:rsid w:val="00D7694B"/>
    <w:rsid w:val="00D81142"/>
    <w:rsid w:val="00D840FB"/>
    <w:rsid w:val="00D85AE3"/>
    <w:rsid w:val="00D900BA"/>
    <w:rsid w:val="00DB2AD8"/>
    <w:rsid w:val="00DB525D"/>
    <w:rsid w:val="00DB6137"/>
    <w:rsid w:val="00DB6698"/>
    <w:rsid w:val="00DC3B86"/>
    <w:rsid w:val="00DD1D56"/>
    <w:rsid w:val="00DE6FBB"/>
    <w:rsid w:val="00DF06F5"/>
    <w:rsid w:val="00E05488"/>
    <w:rsid w:val="00E12A0C"/>
    <w:rsid w:val="00E146B9"/>
    <w:rsid w:val="00E15E7A"/>
    <w:rsid w:val="00E21AEE"/>
    <w:rsid w:val="00E40233"/>
    <w:rsid w:val="00E448BB"/>
    <w:rsid w:val="00E54281"/>
    <w:rsid w:val="00E724EA"/>
    <w:rsid w:val="00E91822"/>
    <w:rsid w:val="00EA4275"/>
    <w:rsid w:val="00EC5402"/>
    <w:rsid w:val="00EE7D48"/>
    <w:rsid w:val="00F06D4F"/>
    <w:rsid w:val="00F12750"/>
    <w:rsid w:val="00F25573"/>
    <w:rsid w:val="00F43A4F"/>
    <w:rsid w:val="00F50FA9"/>
    <w:rsid w:val="00F55323"/>
    <w:rsid w:val="00F6500D"/>
    <w:rsid w:val="00F70E83"/>
    <w:rsid w:val="00F804D1"/>
    <w:rsid w:val="00F87BF2"/>
    <w:rsid w:val="00F911DC"/>
    <w:rsid w:val="00FA182E"/>
    <w:rsid w:val="00FA7008"/>
    <w:rsid w:val="00FB4151"/>
    <w:rsid w:val="00FC25B2"/>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48095"/>
  <w15:chartTrackingRefBased/>
  <w15:docId w15:val="{3F998A1D-E7CE-4DDF-97A0-39DFFD8B5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F6500D"/>
    <w:pPr>
      <w:keepNext/>
      <w:keepLines/>
      <w:numPr>
        <w:ilvl w:val="3"/>
        <w:numId w:val="1"/>
      </w:numPr>
      <w:spacing w:before="120" w:after="120" w:line="360" w:lineRule="auto"/>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unhideWhenUsed/>
    <w:qFormat/>
    <w:rsid w:val="00F6500D"/>
    <w:pPr>
      <w:keepNext/>
      <w:keepLines/>
      <w:numPr>
        <w:ilvl w:val="4"/>
        <w:numId w:val="1"/>
      </w:numPr>
      <w:spacing w:before="40" w:after="0"/>
      <w:outlineLvl w:val="4"/>
    </w:pPr>
    <w:rPr>
      <w:rFonts w:eastAsiaTheme="majorEastAsia" w:cs="Times New Roman"/>
      <w:b/>
      <w:bCs/>
      <w:i/>
      <w:iCs/>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F6500D"/>
    <w:rPr>
      <w:rFonts w:eastAsiaTheme="majorEastAsia" w:cstheme="majorBidi"/>
      <w:b/>
      <w:bCs/>
      <w:i/>
      <w:iCs/>
      <w:color w:val="000000" w:themeColor="text1"/>
    </w:rPr>
  </w:style>
  <w:style w:type="character" w:customStyle="1" w:styleId="Heading5Char">
    <w:name w:val="Heading 5 Char"/>
    <w:basedOn w:val="DefaultParagraphFont"/>
    <w:link w:val="Heading5"/>
    <w:uiPriority w:val="9"/>
    <w:rsid w:val="00F6500D"/>
    <w:rPr>
      <w:rFonts w:eastAsiaTheme="majorEastAsia" w:cs="Times New Roman"/>
      <w:b/>
      <w:bCs/>
      <w:i/>
      <w:iCs/>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isselectedend">
    <w:name w:val="isselectedend"/>
    <w:basedOn w:val="Normal"/>
    <w:rsid w:val="00E12A0C"/>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unhideWhenUsed/>
    <w:rsid w:val="00E12A0C"/>
    <w:pPr>
      <w:spacing w:before="100" w:beforeAutospacing="1" w:after="100" w:afterAutospacing="1" w:line="240" w:lineRule="auto"/>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1CC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51CC8"/>
    <w:rPr>
      <w:rFonts w:ascii="Courier New" w:eastAsia="Times New Roman" w:hAnsi="Courier New" w:cs="Courier New"/>
      <w:sz w:val="20"/>
      <w:szCs w:val="20"/>
    </w:rPr>
  </w:style>
  <w:style w:type="character" w:customStyle="1" w:styleId="text-token-text-primary">
    <w:name w:val="text-token-text-primary"/>
    <w:basedOn w:val="DefaultParagraphFont"/>
    <w:rsid w:val="00A51CC8"/>
  </w:style>
  <w:style w:type="character" w:styleId="Strong">
    <w:name w:val="Strong"/>
    <w:basedOn w:val="DefaultParagraphFont"/>
    <w:uiPriority w:val="22"/>
    <w:qFormat/>
    <w:rsid w:val="0036795E"/>
    <w:rPr>
      <w:b/>
      <w:bCs/>
    </w:rPr>
  </w:style>
  <w:style w:type="paragraph" w:styleId="FootnoteText">
    <w:name w:val="footnote text"/>
    <w:basedOn w:val="Normal"/>
    <w:link w:val="FootnoteTextChar"/>
    <w:uiPriority w:val="99"/>
    <w:semiHidden/>
    <w:unhideWhenUsed/>
    <w:rsid w:val="00235F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5F6D"/>
    <w:rPr>
      <w:sz w:val="20"/>
      <w:szCs w:val="20"/>
    </w:rPr>
  </w:style>
  <w:style w:type="character" w:styleId="FootnoteReference">
    <w:name w:val="footnote reference"/>
    <w:basedOn w:val="DefaultParagraphFont"/>
    <w:uiPriority w:val="99"/>
    <w:semiHidden/>
    <w:unhideWhenUsed/>
    <w:rsid w:val="00235F6D"/>
    <w:rPr>
      <w:vertAlign w:val="superscript"/>
    </w:rPr>
  </w:style>
  <w:style w:type="character" w:styleId="UnresolvedMention">
    <w:name w:val="Unresolved Mention"/>
    <w:basedOn w:val="DefaultParagraphFont"/>
    <w:uiPriority w:val="99"/>
    <w:semiHidden/>
    <w:unhideWhenUsed/>
    <w:rsid w:val="00482BA8"/>
    <w:rPr>
      <w:color w:val="605E5C"/>
      <w:shd w:val="clear" w:color="auto" w:fill="E1DFDD"/>
    </w:rPr>
  </w:style>
  <w:style w:type="paragraph" w:styleId="TOCHeading">
    <w:name w:val="TOC Heading"/>
    <w:basedOn w:val="Heading1"/>
    <w:next w:val="Normal"/>
    <w:uiPriority w:val="39"/>
    <w:unhideWhenUsed/>
    <w:qFormat/>
    <w:rsid w:val="0011049F"/>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styleId="TOC5">
    <w:name w:val="toc 5"/>
    <w:basedOn w:val="Normal"/>
    <w:next w:val="Normal"/>
    <w:autoRedefine/>
    <w:uiPriority w:val="39"/>
    <w:unhideWhenUsed/>
    <w:rsid w:val="0011049F"/>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11049F"/>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11049F"/>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11049F"/>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11049F"/>
    <w:pPr>
      <w:spacing w:after="100" w:line="278" w:lineRule="auto"/>
      <w:ind w:left="1920"/>
    </w:pPr>
    <w:rPr>
      <w:rFonts w:asciiTheme="minorHAnsi" w:eastAsiaTheme="minorEastAsia" w:hAnsiTheme="minorHAnsi"/>
      <w:kern w:val="2"/>
      <w:sz w:val="24"/>
      <w:szCs w:val="24"/>
      <w14:ligatures w14:val="standardContextual"/>
    </w:rPr>
  </w:style>
  <w:style w:type="paragraph" w:styleId="TableofFigures">
    <w:name w:val="table of figures"/>
    <w:basedOn w:val="Normal"/>
    <w:next w:val="Normal"/>
    <w:uiPriority w:val="99"/>
    <w:unhideWhenUsed/>
    <w:rsid w:val="007C1A8B"/>
    <w:pPr>
      <w:spacing w:after="0"/>
    </w:pPr>
  </w:style>
  <w:style w:type="character" w:styleId="FollowedHyperlink">
    <w:name w:val="FollowedHyperlink"/>
    <w:basedOn w:val="DefaultParagraphFont"/>
    <w:uiPriority w:val="99"/>
    <w:semiHidden/>
    <w:unhideWhenUsed/>
    <w:rsid w:val="0052099B"/>
    <w:rPr>
      <w:color w:val="954F72" w:themeColor="followedHyperlink"/>
      <w:u w:val="single"/>
    </w:rPr>
  </w:style>
  <w:style w:type="table" w:styleId="PlainTable1">
    <w:name w:val="Plain Table 1"/>
    <w:basedOn w:val="TableNormal"/>
    <w:uiPriority w:val="41"/>
    <w:rsid w:val="004C21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scribd.com/document/736507636/HTML-CSS-Design-Build-Websites-J-Duckett"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nxb.neu.edu.vn/vi/sach-moi/giao-trinh-thiet-ke-web" TargetMode="External"/><Relationship Id="rId40" Type="http://schemas.openxmlformats.org/officeDocument/2006/relationships/hyperlink" Target="https://www.scribd.com/document/701917742/Bootstrap-5-Foundation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academia.edu/41568079/Learning_Web_Design"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aliccagatay.medium.com/introduction-to-html-what-is-html-3256a23c734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final\Final-test-the-individual-project\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1023</TotalTime>
  <Pages>81</Pages>
  <Words>11508</Words>
  <Characters>65600</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KHANH</dc:creator>
  <cp:keywords/>
  <dc:description/>
  <cp:lastModifiedBy>Le Khanh</cp:lastModifiedBy>
  <cp:revision>66</cp:revision>
  <dcterms:created xsi:type="dcterms:W3CDTF">2026-05-30T14:27:00Z</dcterms:created>
  <dcterms:modified xsi:type="dcterms:W3CDTF">2026-06-09T17:11:00Z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id="9VRgiJYv"/&gt;&lt;style id="http://www.zotero.org/styles/ieee"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